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BB4" w:rsidRDefault="00BC0BB4">
      <w:pPr>
        <w:ind w:firstLine="0"/>
        <w:rPr>
          <w:rFonts w:ascii="Times New Roman CYR" w:hAnsi="Times New Roman CYR" w:cs="Times New Roman CYR"/>
          <w:szCs w:val="24"/>
          <w:lang w:val="ru-RU"/>
        </w:rPr>
      </w:pPr>
    </w:p>
    <w:bookmarkStart w:id="0" w:name="_GoBack"/>
    <w:p w:rsidR="00BC0BB4" w:rsidRDefault="00BC0BB4">
      <w:pPr>
        <w:ind w:firstLine="0"/>
        <w:rPr>
          <w:rFonts w:ascii="Times New Roman CYR" w:hAnsi="Times New Roman CYR" w:cs="Times New Roman CYR"/>
          <w:szCs w:val="24"/>
          <w:lang w:val="ru-RU"/>
        </w:rPr>
      </w:pPr>
      <w:r>
        <w:rPr>
          <w:noProof/>
        </w:rPr>
      </w:r>
      <w:r>
        <w:rPr>
          <w:rFonts w:ascii="Times New Roman CYR" w:hAnsi="Times New Roman CYR" w:cs="Times New Roman CYR"/>
          <w:szCs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width:496.95pt;height:156.6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Image (8)"/>
            <w10:wrap type="none"/>
            <w10:anchorlock/>
          </v:shape>
        </w:pict>
      </w:r>
      <w:bookmarkEnd w:id="0"/>
      <w:r>
        <w:rPr>
          <w:rFonts w:ascii="Times New Roman CYR" w:hAnsi="Times New Roman CYR" w:cs="Times New Roman CYR"/>
          <w:szCs w:val="24"/>
          <w:lang w:val="ru-RU"/>
        </w:rPr>
        <w:br w:type="page"/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4"/>
          <w:lang w:val="ru-RU"/>
        </w:rPr>
      </w:pPr>
      <w:r w:rsidRPr="009130C9">
        <w:rPr>
          <w:rFonts w:ascii="Times New Roman CYR" w:hAnsi="Times New Roman CYR" w:cs="Times New Roman CYR"/>
          <w:szCs w:val="24"/>
          <w:lang w:val="ru-RU"/>
        </w:rPr>
        <w:lastRenderedPageBreak/>
        <w:t>МИНИСТЕРСТВО ОБРАЗОВАНИЯ И НАУКИ РОССИЙСКОЙ ФЕДЕРАЦИИ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Федеральное государственное бюджетное обр</w:t>
      </w:r>
      <w:r w:rsidR="0033757A" w:rsidRPr="009130C9">
        <w:rPr>
          <w:rFonts w:ascii="Times New Roman CYR" w:hAnsi="Times New Roman CYR" w:cs="Times New Roman CYR"/>
          <w:lang w:val="ru-RU"/>
        </w:rPr>
        <w:t xml:space="preserve">азовательное учреждение высшего </w:t>
      </w:r>
      <w:r w:rsidRPr="009130C9">
        <w:rPr>
          <w:rFonts w:ascii="Times New Roman CYR" w:hAnsi="Times New Roman CYR" w:cs="Times New Roman CYR"/>
          <w:lang w:val="ru-RU"/>
        </w:rPr>
        <w:t>образования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«Вятский государственный университет»</w:t>
      </w:r>
    </w:p>
    <w:p w:rsidR="00397BAB" w:rsidRPr="009130C9" w:rsidRDefault="00854ADD" w:rsidP="00551855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(</w:t>
      </w:r>
      <w:r w:rsidR="00397BAB" w:rsidRPr="009130C9">
        <w:rPr>
          <w:rFonts w:ascii="Times New Roman CYR" w:hAnsi="Times New Roman CYR" w:cs="Times New Roman CYR"/>
          <w:b/>
          <w:lang w:val="ru-RU"/>
        </w:rPr>
        <w:t>«</w:t>
      </w:r>
      <w:proofErr w:type="spellStart"/>
      <w:r w:rsidR="00397BAB" w:rsidRPr="009130C9">
        <w:rPr>
          <w:rFonts w:ascii="Times New Roman CYR" w:hAnsi="Times New Roman CYR" w:cs="Times New Roman CYR"/>
          <w:b/>
          <w:lang w:val="ru-RU"/>
        </w:rPr>
        <w:t>ВятГУ</w:t>
      </w:r>
      <w:proofErr w:type="spellEnd"/>
      <w:r w:rsidR="00397BAB" w:rsidRPr="009130C9">
        <w:rPr>
          <w:rFonts w:ascii="Times New Roman CYR" w:hAnsi="Times New Roman CYR" w:cs="Times New Roman CYR"/>
          <w:b/>
          <w:lang w:val="ru-RU"/>
        </w:rPr>
        <w:t>»)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Факультет автоматики и вычислительной техники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Кафедра электронных вычислительных машин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Допущено к защите</w:t>
      </w:r>
    </w:p>
    <w:p w:rsidR="00397BAB" w:rsidRPr="009130C9" w:rsidRDefault="00397BA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Руководитель проекта</w:t>
      </w:r>
    </w:p>
    <w:p w:rsidR="00397BAB" w:rsidRPr="009130C9" w:rsidRDefault="00C97EB0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________/</w:t>
      </w:r>
      <w:proofErr w:type="spellStart"/>
      <w:r w:rsidR="0093133B" w:rsidRPr="009130C9">
        <w:rPr>
          <w:rFonts w:ascii="Times New Roman CYR" w:hAnsi="Times New Roman CYR" w:cs="Times New Roman CYR"/>
          <w:lang w:val="ru-RU"/>
        </w:rPr>
        <w:t>Мельцов</w:t>
      </w:r>
      <w:proofErr w:type="spellEnd"/>
      <w:r w:rsidR="0093133B" w:rsidRPr="009130C9">
        <w:rPr>
          <w:rFonts w:ascii="Times New Roman CYR" w:hAnsi="Times New Roman CYR" w:cs="Times New Roman CYR"/>
          <w:lang w:val="ru-RU"/>
        </w:rPr>
        <w:t xml:space="preserve"> В. Ю./</w:t>
      </w:r>
    </w:p>
    <w:p w:rsidR="00397BAB" w:rsidRPr="009130C9" w:rsidRDefault="00397BA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(подпись) (Ф.И.О)</w:t>
      </w:r>
    </w:p>
    <w:p w:rsidR="00397BAB" w:rsidRPr="009130C9" w:rsidRDefault="0093133B" w:rsidP="00551855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«__»__________2016</w:t>
      </w:r>
      <w:r w:rsidR="00397BAB" w:rsidRPr="009130C9">
        <w:rPr>
          <w:rFonts w:ascii="Times New Roman CYR" w:hAnsi="Times New Roman CYR" w:cs="Times New Roman CYR"/>
          <w:lang w:val="ru-RU"/>
        </w:rPr>
        <w:t>г.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93133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  <w:r w:rsidRPr="009130C9">
        <w:rPr>
          <w:rFonts w:ascii="Times New Roman CYR" w:hAnsi="Times New Roman CYR" w:cs="Times New Roman CYR"/>
          <w:caps/>
          <w:szCs w:val="28"/>
          <w:lang w:val="ru-RU"/>
        </w:rPr>
        <w:t>Синтез микропрограммных управляющих автоматов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Пояснительная записка</w:t>
      </w:r>
    </w:p>
    <w:p w:rsidR="00397BAB" w:rsidRPr="009130C9" w:rsidRDefault="00397BA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Курсовая работа по дисциплине</w:t>
      </w:r>
    </w:p>
    <w:p w:rsidR="00397BAB" w:rsidRPr="009130C9" w:rsidRDefault="0065773A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«</w:t>
      </w:r>
      <w:r w:rsidR="0093133B" w:rsidRPr="009130C9">
        <w:rPr>
          <w:rFonts w:ascii="Times New Roman CYR" w:hAnsi="Times New Roman CYR" w:cs="Times New Roman CYR"/>
          <w:szCs w:val="28"/>
          <w:lang w:val="ru-RU"/>
        </w:rPr>
        <w:t>Теория автоматов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»</w:t>
      </w:r>
    </w:p>
    <w:p w:rsidR="00397BAB" w:rsidRPr="009130C9" w:rsidRDefault="00ED48F5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ТПЖА 09.03.01</w:t>
      </w:r>
      <w:r w:rsidR="00FB7AE5" w:rsidRPr="009130C9">
        <w:rPr>
          <w:rFonts w:ascii="Times New Roman CYR" w:hAnsi="Times New Roman CYR" w:cs="Times New Roman CYR"/>
          <w:szCs w:val="28"/>
          <w:lang w:val="ru-RU"/>
        </w:rPr>
        <w:t>.024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 xml:space="preserve"> ПЗ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AC7971" w:rsidRPr="00553971" w:rsidRDefault="00D9462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Разработал студент</w:t>
      </w:r>
      <w:r w:rsidR="00F94ECD" w:rsidRPr="00553971">
        <w:rPr>
          <w:rFonts w:ascii="Times New Roman CYR" w:hAnsi="Times New Roman CYR" w:cs="Times New Roman CYR"/>
          <w:szCs w:val="28"/>
          <w:lang w:val="ru-RU"/>
        </w:rPr>
        <w:t xml:space="preserve"> группы ИВТ-2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1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 xml:space="preserve"> ___</w:t>
      </w:r>
      <w:r w:rsidRPr="00553971">
        <w:rPr>
          <w:rFonts w:ascii="Times New Roman CYR" w:hAnsi="Times New Roman CYR" w:cs="Times New Roman CYR"/>
          <w:szCs w:val="28"/>
          <w:lang w:val="ru-RU"/>
        </w:rPr>
        <w:t>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</w:t>
      </w:r>
      <w:r w:rsidR="00553971">
        <w:rPr>
          <w:rFonts w:ascii="Times New Roman CYR" w:hAnsi="Times New Roman CYR" w:cs="Times New Roman CYR"/>
          <w:szCs w:val="28"/>
          <w:lang w:val="ru-RU"/>
        </w:rPr>
        <w:t>___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____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>__/</w:t>
      </w:r>
      <w:proofErr w:type="spellStart"/>
      <w:r w:rsidR="00DB4563" w:rsidRPr="00553971">
        <w:rPr>
          <w:rFonts w:ascii="Times New Roman CYR" w:hAnsi="Times New Roman CYR" w:cs="Times New Roman CYR"/>
          <w:szCs w:val="28"/>
          <w:lang w:val="ru-RU"/>
        </w:rPr>
        <w:t>Щесняк</w:t>
      </w:r>
      <w:proofErr w:type="spellEnd"/>
      <w:r w:rsidR="00DB4563" w:rsidRPr="00553971">
        <w:rPr>
          <w:rFonts w:ascii="Times New Roman CYR" w:hAnsi="Times New Roman CYR" w:cs="Times New Roman CYR"/>
          <w:szCs w:val="28"/>
          <w:lang w:val="ru-RU"/>
        </w:rPr>
        <w:t xml:space="preserve"> Д.С./</w:t>
      </w:r>
    </w:p>
    <w:p w:rsidR="00397BAB" w:rsidRPr="00553971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Руководите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ль доцент кафедры ЭВМ ___________</w:t>
      </w:r>
      <w:r w:rsidRPr="00553971">
        <w:rPr>
          <w:rFonts w:ascii="Times New Roman CYR" w:hAnsi="Times New Roman CYR" w:cs="Times New Roman CYR"/>
          <w:szCs w:val="28"/>
          <w:lang w:val="ru-RU"/>
        </w:rPr>
        <w:t>_</w:t>
      </w:r>
      <w:r w:rsidR="001508E7" w:rsidRPr="001508E7">
        <w:rPr>
          <w:rFonts w:ascii="Times New Roman CYR" w:hAnsi="Times New Roman CYR" w:cs="Times New Roman CYR"/>
          <w:szCs w:val="28"/>
          <w:lang w:val="ru-RU"/>
        </w:rPr>
        <w:t>__</w:t>
      </w:r>
      <w:r w:rsidRPr="00553971">
        <w:rPr>
          <w:rFonts w:ascii="Times New Roman CYR" w:hAnsi="Times New Roman CYR" w:cs="Times New Roman CYR"/>
          <w:szCs w:val="28"/>
          <w:lang w:val="ru-RU"/>
        </w:rPr>
        <w:t>_/</w:t>
      </w:r>
      <w:proofErr w:type="spellStart"/>
      <w:r w:rsidR="0093133B" w:rsidRPr="00553971">
        <w:rPr>
          <w:rFonts w:ascii="Times New Roman CYR" w:hAnsi="Times New Roman CYR" w:cs="Times New Roman CYR"/>
          <w:szCs w:val="28"/>
          <w:lang w:val="ru-RU"/>
        </w:rPr>
        <w:t>Мельцов</w:t>
      </w:r>
      <w:proofErr w:type="spellEnd"/>
      <w:r w:rsidR="0093133B" w:rsidRPr="00553971">
        <w:rPr>
          <w:rFonts w:ascii="Times New Roman CYR" w:hAnsi="Times New Roman CYR" w:cs="Times New Roman CYR"/>
          <w:szCs w:val="28"/>
          <w:lang w:val="ru-RU"/>
        </w:rPr>
        <w:t xml:space="preserve"> В.Ю.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553971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Проект защищен с оценкой</w:t>
      </w:r>
      <w:proofErr w:type="gramStart"/>
      <w:r w:rsidRPr="009130C9">
        <w:rPr>
          <w:rFonts w:ascii="Times New Roman CYR" w:hAnsi="Times New Roman CYR" w:cs="Times New Roman CYR"/>
          <w:szCs w:val="28"/>
          <w:lang w:val="ru-RU"/>
        </w:rPr>
        <w:t xml:space="preserve">   «</w:t>
      </w:r>
      <w:proofErr w:type="gramEnd"/>
      <w:r w:rsidRPr="009130C9">
        <w:rPr>
          <w:rFonts w:ascii="Times New Roman CYR" w:hAnsi="Times New Roman CYR" w:cs="Times New Roman CYR"/>
          <w:szCs w:val="28"/>
          <w:lang w:val="ru-RU"/>
        </w:rPr>
        <w:t>____________» _______________</w:t>
      </w:r>
    </w:p>
    <w:p w:rsidR="00397BAB" w:rsidRPr="009130C9" w:rsidRDefault="00692BE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(оценка)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>(дата)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Члены комиссии</w:t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__________________/ ________________</w:t>
      </w:r>
      <w:r w:rsidR="008C7480" w:rsidRPr="009130C9">
        <w:rPr>
          <w:rFonts w:ascii="Times New Roman CYR" w:hAnsi="Times New Roman CYR" w:cs="Times New Roman CYR"/>
          <w:szCs w:val="28"/>
          <w:lang w:val="ru-RU"/>
        </w:rPr>
        <w:t>_</w:t>
      </w:r>
      <w:r w:rsidRPr="009130C9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9130C9" w:rsidRDefault="00EE10C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(подпись)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Pr="00EE10CB">
        <w:rPr>
          <w:rFonts w:ascii="Times New Roman CYR" w:hAnsi="Times New Roman CYR" w:cs="Times New Roman CYR"/>
          <w:szCs w:val="28"/>
          <w:lang w:val="ru-RU"/>
        </w:rPr>
        <w:t xml:space="preserve">  </w:t>
      </w:r>
      <w:proofErr w:type="gramStart"/>
      <w:r w:rsidRPr="00EE10CB">
        <w:rPr>
          <w:rFonts w:ascii="Times New Roman CYR" w:hAnsi="Times New Roman CYR" w:cs="Times New Roman CYR"/>
          <w:szCs w:val="28"/>
          <w:lang w:val="ru-RU"/>
        </w:rPr>
        <w:t xml:space="preserve">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</w:t>
      </w:r>
      <w:proofErr w:type="gramEnd"/>
      <w:r w:rsidR="00397BAB" w:rsidRPr="009130C9">
        <w:rPr>
          <w:rFonts w:ascii="Times New Roman CYR" w:hAnsi="Times New Roman CYR" w:cs="Times New Roman CYR"/>
          <w:szCs w:val="28"/>
          <w:lang w:val="ru-RU"/>
        </w:rPr>
        <w:t>Ф.И.О)</w:t>
      </w:r>
    </w:p>
    <w:p w:rsidR="00397BAB" w:rsidRPr="009130C9" w:rsidRDefault="00397B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D32B5E" w:rsidRDefault="00EE10CB" w:rsidP="00B84C09">
      <w:pPr>
        <w:spacing w:after="0" w:line="240" w:lineRule="auto"/>
        <w:ind w:firstLine="851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_________________  /_________________</w:t>
      </w:r>
      <w:r w:rsidR="008C7480" w:rsidRPr="00D32B5E">
        <w:rPr>
          <w:rFonts w:ascii="Times New Roman CYR" w:hAnsi="Times New Roman CYR" w:cs="Times New Roman CYR"/>
          <w:szCs w:val="28"/>
          <w:lang w:val="ru-RU"/>
        </w:rPr>
        <w:t>_</w:t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/</w:t>
      </w:r>
    </w:p>
    <w:p w:rsidR="00124199" w:rsidRPr="00D32B5E" w:rsidRDefault="0012419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AC7971" w:rsidRPr="00D32B5E" w:rsidRDefault="00AC797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1D38C5" w:rsidRDefault="001D3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Pr="00D32B5E" w:rsidRDefault="00B02DB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szCs w:val="28"/>
          <w:lang w:val="ru-RU"/>
        </w:rPr>
      </w:pPr>
    </w:p>
    <w:p w:rsidR="0075214E" w:rsidRPr="00EE10CB" w:rsidRDefault="0093133B" w:rsidP="00551855">
      <w:pPr>
        <w:spacing w:after="0" w:line="240" w:lineRule="auto"/>
        <w:jc w:val="center"/>
        <w:rPr>
          <w:rFonts w:ascii="Times New Roman CYR" w:hAnsi="Times New Roman CYR" w:cs="Times New Roman CYR"/>
          <w:i/>
          <w:sz w:val="32"/>
          <w:szCs w:val="32"/>
          <w:lang w:val="ru-RU"/>
        </w:rPr>
      </w:pPr>
      <w:r w:rsidRPr="00EE10CB">
        <w:rPr>
          <w:rFonts w:ascii="Times New Roman CYR" w:hAnsi="Times New Roman CYR" w:cs="Times New Roman CYR"/>
          <w:szCs w:val="28"/>
          <w:lang w:val="ru-RU"/>
        </w:rPr>
        <w:t>Киров 2016</w:t>
      </w:r>
      <w:r w:rsidR="0075214E" w:rsidRPr="00EE10CB">
        <w:rPr>
          <w:rFonts w:ascii="Times New Roman CYR" w:hAnsi="Times New Roman CYR" w:cs="Times New Roman CYR"/>
          <w:sz w:val="32"/>
          <w:szCs w:val="32"/>
          <w:lang w:val="ru-RU"/>
        </w:rPr>
        <w:br w:type="page"/>
      </w:r>
    </w:p>
    <w:p w:rsidR="00AC0709" w:rsidRPr="00EE10CB" w:rsidRDefault="00B84C09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B84C09">
        <w:rPr>
          <w:rFonts w:ascii="Times New Roman CYR" w:hAnsi="Times New Roman CYR" w:cs="Times New Roman CYR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1134" y="397"/>
                          <a:chExt cx="10376" cy="16046"/>
                        </a:xfrm>
                      </wpg:grpSpPr>
                      <wps:wsp>
                        <wps:cNvPr id="6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6C2E7B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6C2E7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51" name="Group 31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</w:rPr>
                                  <w:t>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34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1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  <w:p w:rsidR="00E154A4" w:rsidRDefault="00E154A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37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40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7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8" name="Group 43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 w:rsidRPr="009130C9">
                                <w:rPr>
                                  <w:rFonts w:ascii="Times New Roman CYR" w:hAnsi="Times New Roman CYR" w:cs="Times New Roman CYR"/>
                                  <w:caps/>
                                  <w:szCs w:val="28"/>
                                  <w:lang w:val="ru-RU"/>
                                </w:rPr>
                                <w:t>Синтез микропрограммных управляющих автоматов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6C2E7B" w:rsidRDefault="00E154A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lang w:val="ru-RU"/>
                                </w:rPr>
                                <w:t>ВятГУ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15" name="Group 61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616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7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E154A4" w:rsidRDefault="00E154A4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" o:spid="_x0000_s1026" style="position:absolute;left:0;text-align:left;margin-left:56.7pt;margin-top:19.85pt;width:518.8pt;height:802.3pt;z-index:251750400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" o:allowincell="f">
                <v:rect id="Rectangle 9" o:spid="_x0000_s1027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  <v:line id="Line 10" o:spid="_x0000_s102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line id="Line 11" o:spid="_x0000_s102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12" o:spid="_x0000_s103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Line 13" o:spid="_x0000_s103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line id="Line 14" o:spid="_x0000_s103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<v:line id="Line 15" o:spid="_x0000_s103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Line 16" o:spid="_x0000_s103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  <v:line id="Line 17" o:spid="_x0000_s103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<v:rect id="Rectangle 18" o:spid="_x0000_s103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3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3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04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041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6C2E7B" w:rsidRDefault="00E154A4">
                        <w:pPr>
                          <w:pStyle w:val="aff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24" o:spid="_x0000_s1042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5" o:spid="_x0000_s1043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6C2E7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6" o:spid="_x0000_s1044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27" o:spid="_x0000_s1045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28" o:spid="_x0000_s1046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line id="Line 29" o:spid="_x0000_s1047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LJs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zGE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CLJsUAAADcAAAADwAAAAAAAAAA&#10;AAAAAAChAgAAZHJzL2Rvd25yZXYueG1sUEsFBgAAAAAEAAQA+QAAAJMDAAAAAA==&#10;" strokeweight="1pt"/>
                <v:line id="Line 30" o:spid="_x0000_s1048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Vvs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4VvsUAAADcAAAADwAAAAAAAAAA&#10;AAAAAAChAgAAZHJzL2Rvd25yZXYueG1sUEsFBgAAAAAEAAQA+QAAAJMDAAAAAA==&#10;" strokeweight="1pt"/>
                <v:group id="Group 31" o:spid="_x0000_s1049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rect id="Rectangle 32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8"/>
                            </w:rPr>
                            <w:t>И.О.</w:t>
                          </w:r>
                        </w:p>
                      </w:txbxContent>
                    </v:textbox>
                  </v:rect>
                </v:group>
                <v:group id="Group 34" o:spid="_x0000_s1052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rect id="Rectangle 35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  <w:p w:rsidR="00E154A4" w:rsidRDefault="00E154A4"/>
                      </w:txbxContent>
                    </v:textbox>
                  </v:rect>
                </v:group>
                <v:group id="Group 37" o:spid="_x0000_s1055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rect id="Rectangle 38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9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wjM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9vCM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group id="Group 40" o:spid="_x0000_s1058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rect id="Rectangle 41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2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Ru+8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qbz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G77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group id="Group 43" o:spid="_x0000_s1061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<v:rect id="Rectangle 44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dfEs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fR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918S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Gq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GqMAAAADcAAAADwAAAAAAAAAAAAAAAACYAgAAZHJzL2Rvd25y&#10;ZXYueG1sUEsFBgAAAAAEAAQA9QAAAIUDAAAAAA=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line id="Line 46" o:spid="_x0000_s1064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    <v:rect id="Rectangle 47" o:spid="_x0000_s1065" style="position:absolute;left:5166;top:1423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rPr>
                            <w:sz w:val="18"/>
                          </w:rPr>
                        </w:pPr>
                        <w:r w:rsidRPr="009130C9">
                          <w:rPr>
                            <w:rFonts w:ascii="Times New Roman CYR" w:hAnsi="Times New Roman CYR" w:cs="Times New Roman CYR"/>
                            <w:caps/>
                            <w:szCs w:val="28"/>
                            <w:lang w:val="ru-RU"/>
                          </w:rPr>
                          <w:t>Синтез микропрограммных управляющих автоматов</w:t>
                        </w:r>
                      </w:p>
                    </w:txbxContent>
                  </v:textbox>
                </v:rect>
                <v:line id="Line 48" o:spid="_x0000_s1066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    <v:line id="Line 49" o:spid="_x0000_s1067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SNl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jZTAAAAA3AAAAA8AAAAAAAAAAAAAAAAA&#10;oQIAAGRycy9kb3ducmV2LnhtbFBLBQYAAAAABAAEAPkAAACOAwAAAAA=&#10;" strokeweight="2pt"/>
                <v:line id="Line 50" o:spid="_x0000_s1068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  <v:rect id="Rectangle 51" o:spid="_x0000_s1069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7R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rDI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btH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070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071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Krs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6Kr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54" o:spid="_x0000_s1072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  <v:line id="Line 55" o:spid="_x0000_s1073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f+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PkZ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RZ/5wQAAANwAAAAPAAAAAAAAAAAAAAAA&#10;AKECAABkcnMvZG93bnJldi54bWxQSwUGAAAAAAQABAD5AAAAjwMAAAAA&#10;" strokeweight="1pt"/>
                <v:rect id="Rectangle 56" o:spid="_x0000_s1074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17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Bd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te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6C2E7B" w:rsidRDefault="00E154A4">
                        <w:pPr>
                          <w:pStyle w:val="aff8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ВятГУ</w:t>
                        </w:r>
                        <w:proofErr w:type="spellEnd"/>
                      </w:p>
                    </w:txbxContent>
                  </v:textbox>
                </v:rect>
                <v:line id="Line 57" o:spid="_x0000_s1075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gmp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oJqbAAAAA3AAAAA8AAAAAAAAAAAAAAAAA&#10;oQIAAGRycy9kb3ducmV2LnhtbFBLBQYAAAAABAAEAPkAAACOAwAAAAA=&#10;" strokeweight="2pt"/>
                <v:line id="Line 58" o:spid="_x0000_s1076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9YRMUAAADc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9YRMUAAADcAAAADwAAAAAAAAAA&#10;AAAAAAChAgAAZHJzL2Rvd25yZXYueG1sUEsFBgAAAAAEAAQA+QAAAJMDAAAAAA==&#10;" strokeweight="1pt"/>
                <v:line id="Line 59" o:spid="_x0000_s1077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  <v:line id="Line 60" o:spid="_x0000_s1078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  <v:group id="Group 61" o:spid="_x0000_s1079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rect id="Rectangle 62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3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7qJ8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e6ifBAAAA3AAAAA8AAAAAAAAAAAAAAAAAmAIAAGRycy9kb3du&#10;cmV2LnhtbFBLBQYAAAAABAAEAPUAAACGAwAAAAA=&#10;" filled="f" stroked="f" strokeweight=".25pt">
                    <v:textbox inset="1pt,1pt,1pt,1pt">
                      <w:txbxContent>
                        <w:p w:rsidR="00E154A4" w:rsidRDefault="00E154A4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Ф.И.О.</w:t>
                          </w:r>
                        </w:p>
                      </w:txbxContent>
                    </v:textbox>
                  </v:rect>
                </v:group>
                <v:line id="Line 64" o:spid="_x0000_s1082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  <v:rect id="Rectangle 65" o:spid="_x0000_s1083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bz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nSawf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N28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66" o:spid="_x0000_s1084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47r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n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1u47r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7" o:spid="_x0000_s1085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  <v:rect id="Rectangle 68" o:spid="_x0000_s1086" style="position:absolute;left:5166;top:1565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DAs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Vka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xYMC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9" o:spid="_x0000_s1087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m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z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m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70" o:spid="_x0000_s1088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+7c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Zg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C+7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71" o:spid="_x0000_s1089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  <w10:wrap anchorx="page" anchory="page"/>
                <w10:anchorlock/>
              </v:group>
            </w:pict>
          </mc:Fallback>
        </mc:AlternateContent>
      </w:r>
      <w:r w:rsidR="00397BAB" w:rsidRPr="00EE10CB">
        <w:rPr>
          <w:rFonts w:ascii="Times New Roman CYR" w:hAnsi="Times New Roman CYR" w:cs="Times New Roman CYR"/>
          <w:lang w:val="ru-RU"/>
        </w:rPr>
        <w:t>Содержание</w:t>
      </w:r>
    </w:p>
    <w:sdt>
      <w:sdtPr>
        <w:rPr>
          <w:rFonts w:ascii="Times New Roman CYR" w:hAnsi="Times New Roman CYR" w:cs="Times New Roman CYR"/>
          <w:i/>
          <w:caps/>
        </w:rPr>
        <w:id w:val="-1937502732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:rsidR="006C2E7B" w:rsidRDefault="00AC070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9200F9">
            <w:rPr>
              <w:rFonts w:ascii="Times New Roman CYR" w:hAnsi="Times New Roman CYR" w:cs="Times New Roman CYR"/>
              <w:i/>
              <w:caps/>
            </w:rPr>
            <w:fldChar w:fldCharType="begin"/>
          </w:r>
          <w:r w:rsidRPr="009200F9">
            <w:rPr>
              <w:rFonts w:ascii="Times New Roman CYR" w:hAnsi="Times New Roman CYR" w:cs="Times New Roman CYR"/>
            </w:rPr>
            <w:instrText xml:space="preserve"> TOC \o "1-3" \h \z \u </w:instrText>
          </w:r>
          <w:r w:rsidRPr="009200F9">
            <w:rPr>
              <w:rFonts w:ascii="Times New Roman CYR" w:hAnsi="Times New Roman CYR" w:cs="Times New Roman CYR"/>
              <w:i/>
              <w:caps/>
            </w:rPr>
            <w:fldChar w:fldCharType="separate"/>
          </w:r>
          <w:hyperlink w:anchor="_Toc452327193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Введение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_Toc452327193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4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Постановка</w:t>
            </w:r>
            <w:r w:rsidR="006C2E7B" w:rsidRPr="00E11675">
              <w:rPr>
                <w:rStyle w:val="aff5"/>
                <w:rFonts w:ascii="Times New Roman CYR" w:hAnsi="Times New Roman CYR" w:cs="Times New Roman CYR"/>
                <w:b/>
                <w:noProof/>
              </w:rPr>
              <w:t xml:space="preserve"> </w:t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</w:rPr>
              <w:t>задачи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_Toc452327194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5" w:history="1">
            <w:r w:rsidR="006C2E7B" w:rsidRPr="00E11675">
              <w:rPr>
                <w:rStyle w:val="aff5"/>
                <w:noProof/>
                <w:lang w:val="ru-RU"/>
              </w:rPr>
              <w:t>2.1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Словесное описание алгоритма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_Toc452327195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6" w:history="1">
            <w:r w:rsidR="006C2E7B" w:rsidRPr="00E11675">
              <w:rPr>
                <w:rStyle w:val="aff5"/>
                <w:noProof/>
                <w:lang w:val="ru-RU"/>
              </w:rPr>
              <w:t>2.2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Численный пример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_Toc452327196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7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7" w:history="1">
            <w:r w:rsidR="006C2E7B" w:rsidRPr="00E11675">
              <w:rPr>
                <w:rStyle w:val="aff5"/>
                <w:noProof/>
                <w:lang w:val="ru-RU"/>
              </w:rPr>
              <w:t>2.3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Пример с временным переполнением разрядной сетки.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_Toc452327197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8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8" w:history="1">
            <w:r w:rsidR="006C2E7B" w:rsidRPr="00E11675">
              <w:rPr>
                <w:rStyle w:val="aff5"/>
                <w:noProof/>
              </w:rPr>
              <w:t>2.4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Пример с переполнением разрядной сетки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_Toc452327198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9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199" w:history="1">
            <w:r w:rsidR="006C2E7B" w:rsidRPr="00E11675">
              <w:rPr>
                <w:rStyle w:val="aff5"/>
                <w:noProof/>
                <w:lang w:val="ru-RU"/>
              </w:rPr>
              <w:t>2.5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Пример с потерей младших разрядов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_Toc452327199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10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0" w:history="1">
            <w:r w:rsidR="006C2E7B" w:rsidRPr="00E11675">
              <w:rPr>
                <w:rStyle w:val="aff5"/>
                <w:noProof/>
                <w:lang w:val="ru-RU"/>
              </w:rPr>
              <w:t>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Выбор функциональной схемы операционной части  устройства и определение списка микроопераций и логических условий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_Toc452327200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11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1" w:history="1">
            <w:r w:rsidR="006C2E7B" w:rsidRPr="00E11675">
              <w:rPr>
                <w:rStyle w:val="aff5"/>
                <w:noProof/>
              </w:rPr>
              <w:t>3.1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Содержание операционного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_Toc452327201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11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2" w:history="1">
            <w:r w:rsidR="006C2E7B" w:rsidRPr="00E11675">
              <w:rPr>
                <w:rStyle w:val="aff5"/>
                <w:noProof/>
              </w:rPr>
              <w:t>3.2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Алгоритм работы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_Toc452327202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12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3" w:history="1">
            <w:r w:rsidR="006C2E7B" w:rsidRPr="00E11675">
              <w:rPr>
                <w:rStyle w:val="aff5"/>
                <w:noProof/>
              </w:rPr>
              <w:t>3.3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Управляющие сигналы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_Toc452327203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12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4" w:history="1">
            <w:r w:rsidR="006C2E7B" w:rsidRPr="00E11675">
              <w:rPr>
                <w:rStyle w:val="aff5"/>
                <w:noProof/>
              </w:rPr>
              <w:t>3.4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Осведомительные сигналы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_Toc452327204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13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5" w:history="1">
            <w:r w:rsidR="006C2E7B" w:rsidRPr="00E11675">
              <w:rPr>
                <w:rStyle w:val="aff5"/>
                <w:noProof/>
              </w:rPr>
              <w:t>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Разработка содержательной граф-схемы алгоритма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_Toc452327205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14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6" w:history="1">
            <w:r w:rsidR="006C2E7B" w:rsidRPr="00E11675">
              <w:rPr>
                <w:rStyle w:val="aff5"/>
                <w:noProof/>
              </w:rPr>
              <w:t>5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Построение отмеченной граф-схемы алгоритма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_Toc452327206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7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6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Синтез МПА в соответствии с моделью графа Мили.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_Toc452327207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8" w:history="1">
            <w:r w:rsidR="006C2E7B" w:rsidRPr="00E11675">
              <w:rPr>
                <w:rStyle w:val="aff5"/>
                <w:rFonts w:eastAsia="TimesNewRomanPSMT"/>
                <w:noProof/>
              </w:rPr>
              <w:t>6.1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eastAsia="TimesNewRomanPSMT"/>
                <w:noProof/>
              </w:rPr>
              <w:t>Построение графа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_Toc452327208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09" w:history="1">
            <w:r w:rsidR="006C2E7B" w:rsidRPr="00E11675">
              <w:rPr>
                <w:rStyle w:val="aff5"/>
                <w:noProof/>
                <w:lang w:val="ru-RU"/>
              </w:rPr>
              <w:t>6.2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Выбор и обоснование функциональной схемы МПА и типов элементов памяти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_Toc452327209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0" w:history="1">
            <w:r w:rsidR="006C2E7B" w:rsidRPr="00E11675">
              <w:rPr>
                <w:rStyle w:val="aff5"/>
                <w:noProof/>
              </w:rPr>
              <w:t>6.3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Кодирование внутренних состояний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_Toc452327210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1" w:history="1">
            <w:r w:rsidR="006C2E7B" w:rsidRPr="00E11675">
              <w:rPr>
                <w:rStyle w:val="aff5"/>
                <w:noProof/>
                <w:lang w:val="ru-RU"/>
              </w:rPr>
              <w:t>6.4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 xml:space="preserve">Синтез управляющего устройства на основе </w:t>
            </w:r>
            <w:r w:rsidR="006C2E7B" w:rsidRPr="00E11675">
              <w:rPr>
                <w:rStyle w:val="aff5"/>
                <w:noProof/>
              </w:rPr>
              <w:t>D</w:t>
            </w:r>
            <w:r w:rsidR="006C2E7B" w:rsidRPr="00E11675">
              <w:rPr>
                <w:rStyle w:val="aff5"/>
                <w:noProof/>
                <w:lang w:val="ru-RU"/>
              </w:rPr>
              <w:t>-триггеров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_Toc452327211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17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2" w:history="1">
            <w:r w:rsidR="006C2E7B" w:rsidRPr="00E11675">
              <w:rPr>
                <w:rStyle w:val="aff5"/>
                <w:noProof/>
                <w:lang w:val="ru-RU"/>
              </w:rPr>
              <w:t>6.5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Синтез управляющего устройства на основе счетчика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_Toc452327212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20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3" w:history="1">
            <w:r w:rsidR="006C2E7B" w:rsidRPr="00E11675">
              <w:rPr>
                <w:rStyle w:val="aff5"/>
                <w:noProof/>
                <w:lang w:val="ru-RU"/>
              </w:rPr>
              <w:t>6.6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>Синтез управляющего устройства на основе сдвигового регистра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_Toc452327213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23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Style w:val="aff5"/>
              <w:noProof/>
            </w:rPr>
          </w:pPr>
          <w:hyperlink w:anchor="_Toc452327214" w:history="1">
            <w:r w:rsidR="006C2E7B" w:rsidRPr="00E11675">
              <w:rPr>
                <w:rStyle w:val="aff5"/>
                <w:noProof/>
                <w:lang w:val="ru-RU"/>
              </w:rPr>
              <w:t>6.7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 xml:space="preserve">Синтез управляющего устройства на основе </w:t>
            </w:r>
            <w:r w:rsidR="006C2E7B" w:rsidRPr="00E11675">
              <w:rPr>
                <w:rStyle w:val="aff5"/>
                <w:noProof/>
              </w:rPr>
              <w:t>RS</w:t>
            </w:r>
            <w:r w:rsidR="006C2E7B" w:rsidRPr="00E11675">
              <w:rPr>
                <w:rStyle w:val="aff5"/>
                <w:noProof/>
                <w:lang w:val="ru-RU"/>
              </w:rPr>
              <w:t>-триггера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_Toc452327214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26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6C2E7B">
          <w:pPr>
            <w:ind w:firstLine="0"/>
            <w:rPr>
              <w:rStyle w:val="aff5"/>
              <w:noProof/>
            </w:rPr>
          </w:pPr>
          <w:r>
            <w:rPr>
              <w:rStyle w:val="aff5"/>
              <w:noProof/>
            </w:rPr>
            <w:br w:type="page"/>
          </w:r>
        </w:p>
        <w:p w:rsidR="006C2E7B" w:rsidRDefault="006C2E7B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B84C09">
            <w:rPr>
              <w:rFonts w:ascii="Times New Roman CYR" w:hAnsi="Times New Roman CYR" w:cs="Times New Roman CYR"/>
              <w:noProof/>
              <w:lang w:val="ru-RU" w:eastAsia="ru-RU" w:bidi="ar-SA"/>
            </w:rPr>
            <w:lastRenderedPageBreak/>
            <mc:AlternateContent>
              <mc:Choice Requires="wpg">
                <w:drawing>
                  <wp:anchor distT="0" distB="0" distL="114300" distR="114300" simplePos="0" relativeHeight="251752448" behindDoc="0" locked="0" layoutInCell="0" allowOverlap="1" wp14:anchorId="08C16065" wp14:editId="7D9BC141">
                    <wp:simplePos x="0" y="0"/>
                    <wp:positionH relativeFrom="margin">
                      <wp:posOffset>-306070</wp:posOffset>
                    </wp:positionH>
                    <wp:positionV relativeFrom="margin">
                      <wp:posOffset>-358775</wp:posOffset>
                    </wp:positionV>
                    <wp:extent cx="6588760" cy="10189210"/>
                    <wp:effectExtent l="0" t="0" r="21590" b="21590"/>
                    <wp:wrapNone/>
                    <wp:docPr id="107" name="Группа 10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1134" y="397"/>
                              <a:chExt cx="10376" cy="16046"/>
                            </a:xfrm>
                          </wpg:grpSpPr>
                          <wps:wsp>
                            <wps:cNvPr id="10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4" y="397"/>
                                <a:ext cx="10376" cy="1604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Lin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49" y="13328"/>
                                <a:ext cx="1" cy="142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96" y="14175"/>
                                <a:ext cx="640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8" y="13335"/>
                                <a:ext cx="1" cy="309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86" y="13335"/>
                                <a:ext cx="1" cy="309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36" y="13328"/>
                                <a:ext cx="1" cy="310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3" y="13335"/>
                                <a:ext cx="1" cy="309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876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615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62" y="14476"/>
                                <a:ext cx="458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8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9" y="14476"/>
                                <a:ext cx="571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9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4476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0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19" y="14476"/>
                                <a:ext cx="796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1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0" y="14476"/>
                                <a:ext cx="519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2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35" y="15330"/>
                                <a:ext cx="503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Pr="006C2E7B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3" name="Rectangl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3" y="15329"/>
                                <a:ext cx="592" cy="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4" name="Rectangl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46" y="13559"/>
                                <a:ext cx="6308" cy="3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Pr="003148FB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ТПЖА 09.03.01.024 ПЗ</w:t>
                                  </w:r>
                                </w:p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5" name="Line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19" y="14458"/>
                                <a:ext cx="2986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47" y="14743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1" name="Line 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4458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0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591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1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306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882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475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83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84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8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03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86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87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  <w:p w:rsidR="00E154A4" w:rsidRDefault="00E154A4" w:rsidP="006C2E7B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88" name="Group 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31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89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Т.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0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91" name="Group 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893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92" name="Rectangle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3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94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6170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895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6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897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05" y="14190"/>
                                <a:ext cx="1" cy="223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8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66" y="14234"/>
                                <a:ext cx="3264" cy="1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rPr>
                                      <w:sz w:val="18"/>
                                    </w:rPr>
                                  </w:pPr>
                                  <w:r w:rsidRPr="009130C9">
                                    <w:rPr>
                                      <w:rFonts w:ascii="Times New Roman CYR" w:hAnsi="Times New Roman CYR" w:cs="Times New Roman CYR"/>
                                      <w:caps/>
                                      <w:szCs w:val="28"/>
                                      <w:lang w:val="ru-RU"/>
                                    </w:rPr>
                                    <w:t>Синтез микропрограммных управляющих автоматов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99" name="Lin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12" y="15309"/>
                                <a:ext cx="2993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0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5592"/>
                                <a:ext cx="639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1" name="Lin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04" y="14190"/>
                                <a:ext cx="3" cy="111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2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4198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3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68" y="15330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4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424" y="15330"/>
                                <a:ext cx="804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5" name="Line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789" y="14475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6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72" y="14475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7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5818"/>
                                <a:ext cx="2910" cy="3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Pr="006C2E7B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rFonts w:ascii="Journal" w:hAnsi="Journal"/>
                                      <w:sz w:val="24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lang w:val="ru-RU"/>
                                    </w:rPr>
                                    <w:t>ВятГУ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8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3324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9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3608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0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3891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1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5025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12" name="Group 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54" y="15596"/>
                                <a:ext cx="2491" cy="248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13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14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154A4" w:rsidRDefault="00E154A4" w:rsidP="006C2E7B">
                                    <w:pPr>
                                      <w:pStyle w:val="aff8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Ф.И.О.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15" name="Line 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56" y="14182"/>
                                <a:ext cx="3" cy="111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06" y="14198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Масса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17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61" y="14198"/>
                                <a:ext cx="1207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Масштаб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18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639" y="15315"/>
                                <a:ext cx="1" cy="27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9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66" y="15653"/>
                                <a:ext cx="3264" cy="7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0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06" y="14753"/>
                                <a:ext cx="76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1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61" y="14753"/>
                                <a:ext cx="1207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154A4" w:rsidRDefault="00E154A4" w:rsidP="006C2E7B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 : 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2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9" y="14168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C16065" id="Группа 107" o:spid="_x0000_s1090" style="position:absolute;left:0;text-align:left;margin-left:-24.1pt;margin-top:-28.25pt;width:518.8pt;height:802.3pt;z-index:251752448;mso-position-horizontal-relative:margin;mso-position-vertic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" o:allowincell="f">
                    <v:rect id="Rectangle 9" o:spid="_x0000_s1091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    <v:line id="Line 10" o:spid="_x0000_s1092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<v:line id="Line 11" o:spid="_x0000_s1093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    <v:line id="Line 12" o:spid="_x0000_s1094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    <v:line id="Line 13" o:spid="_x0000_s1095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      <v:line id="Line 14" o:spid="_x0000_s1096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      <v:line id="Line 15" o:spid="_x0000_s1097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      <v:line id="Line 16" o:spid="_x0000_s109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      <v:line id="Line 17" o:spid="_x0000_s109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      <v:rect id="Rectangle 18" o:spid="_x0000_s1100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9" o:spid="_x0000_s1101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0" o:spid="_x0000_s1102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1" o:spid="_x0000_s1103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2" o:spid="_x0000_s1104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3" o:spid="_x0000_s1105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Pr="006C2E7B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4" o:spid="_x0000_s1106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25" o:spid="_x0000_s1107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    <v:textbox inset="1pt,1pt,1pt,1pt">
                        <w:txbxContent>
                          <w:p w:rsidR="00E154A4" w:rsidRPr="003148FB" w:rsidRDefault="00E154A4" w:rsidP="006C2E7B">
                            <w:pPr>
                              <w:pStyle w:val="aff8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 09.03.01.024 ПЗ</w:t>
                            </w:r>
                          </w:p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26" o:spid="_x0000_s1108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      <v:line id="Line 27" o:spid="_x0000_s1109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      <v:line id="Line 28" o:spid="_x0000_s1110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nPL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pzy7AAAAA3AAAAA8AAAAAAAAAAAAAAAAA&#10;oQIAAGRycy9kb3ducmV2LnhtbFBLBQYAAAAABAAEAPkAAACOAwAAAAA=&#10;" strokeweight="2pt"/>
                    <v:line id="Line 29" o:spid="_x0000_s1111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zzk8IAAADcAAAADwAAAGRycy9kb3ducmV2LnhtbERPS27CMBDdV+IO1iB1Vxy6QGmIgxC0&#10;EqiLqoEDDPEQB+JxZLuQ9vT1olKXT+9frkbbixv50DlWMJ9lIIgbpztuFRwPb085iBCRNfaOScE3&#10;BVhVk4cSC+3u/Em3OrYihXAoUIGJcSikDI0hi2HmBuLEnZ23GBP0rdQe7ync9vI5yxbSYsepweBA&#10;G0PNtf6yCvb+9H6d/7RGnnjvX/uP7UuwF6Uep+N6CSLSGP/Ff+6dVpDnaX46k46Ar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zzk8IAAADcAAAADwAAAAAAAAAAAAAA&#10;AAChAgAAZHJzL2Rvd25yZXYueG1sUEsFBgAAAAAEAAQA+QAAAJADAAAAAA==&#10;" strokeweight="1pt"/>
                    <v:line id="Line 30" o:spid="_x0000_s1112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WCMQAAADcAAAADwAAAGRycy9kb3ducmV2LnhtbESPQWsCMRSE7wX/Q3hCbzW7Pch2NYpo&#10;BaWHUvUHPDfPzermZUmibvvrm0LB4zAz3zDTeW9bcSMfGscK8lEGgrhyuuFawWG/filAhIissXVM&#10;Cr4pwHw2eJpiqd2dv+i2i7VIEA4lKjAxdqWUoTJkMYxcR5y8k/MWY5K+ltrjPcFtK1+zbCwtNpwW&#10;DHa0NFRddlerYOuPH5f8pzbyyFv/3n6u3oI9K/U87BcTEJH6+Aj/tzdaQVHk8Hc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oFYIxAAAANwAAAAPAAAAAAAAAAAA&#10;AAAAAKECAABkcnMvZG93bnJldi54bWxQSwUGAAAAAAQABAD5AAAAkgMAAAAA&#10;" strokeweight="1pt"/>
                    <v:group id="Group 31" o:spid="_x0000_s1113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    <v:rect id="Rectangle 32" o:spid="_x0000_s11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iaMMA&#10;AADcAAAADwAAAGRycy9kb3ducmV2LnhtbESPwWrDMBBE74H+g9hCb7HcJgTHsRJMwJBr3RZ6XKyN&#10;7dRaOZLquH9fBQo9DjPzhikOsxnERM73lhU8JykI4sbqnlsF72/VMgPhA7LGwTIp+CEPh/3DosBc&#10;2xu/0lSHVkQI+xwVdCGMuZS+6cigT+xIHL2zdQZDlK6V2uEtws0gX9J0Iw32HBc6HOnYUfNVfxsF&#10;ZXmZP671Fisvs9Rt9Fq35adST49zuQMRaA7/4b/2SSvIshXc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riaM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3" o:spid="_x0000_s11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6HMIA&#10;AADcAAAADwAAAGRycy9kb3ducmV2LnhtbESPwWrDMBBE74H8g9hCb7HcYIzrRgkmEOi1Tgs9LtbW&#10;dmutHEm1nb+PAoUeh5l5w+wOixnERM73lhU8JSkI4sbqnlsF7+fTpgDhA7LGwTIpuJKHw3692mGp&#10;7cxvNNWhFRHCvkQFXQhjKaVvOjLoEzsSR+/LOoMhStdK7XCOcDPIbZrm0mDPcaHDkY4dNT/1r1FQ&#10;Vd/Lx6V+xpOXRepynem2+lTq8WGpXkAEWsJ/+K/9qhUURQb3M/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U3oc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И.О.</w:t>
                              </w:r>
                            </w:p>
                          </w:txbxContent>
                        </v:textbox>
                      </v:rect>
                    </v:group>
                    <v:group id="Group 34" o:spid="_x0000_s1116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    <v:rect id="Rectangle 35" o:spid="_x0000_s11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1B8MEA&#10;AADcAAAADwAAAGRycy9kb3ducmV2LnhtbESPQYvCMBSE7wv+h/AEb2uqSKnVKEUQvNrdBY+P5tlW&#10;m5eaRK3/3iws7HGYmW+Y9XYwnXiQ861lBbNpAoK4srrlWsH31/4zA+EDssbOMil4kYftZvSxxlzb&#10;Jx/pUYZaRAj7HBU0IfS5lL5qyKCf2p44emfrDIYoXS21w2eEm07OkySVBluOCw32tGuoupZ3o6Ao&#10;LsPPrVzi3ssscale6Lo4KTUZD8UKRKAh/If/2getIMtS+D0Tj4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NQfD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6" o:spid="_x0000_s11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Hka8MA&#10;AADcAAAADwAAAGRycy9kb3ducmV2LnhtbESPwWrDMBBE74X+g9hCb7XcEhLHsRJMwJBr3RR6XKyN&#10;7dRaOZLquH9fBQI9DjPzhil2sxnERM73lhW8JikI4sbqnlsFx4/qJQPhA7LGwTIp+CUPu+3jQ4G5&#10;tld+p6kOrYgQ9jkq6EIYcyl905FBn9iROHon6wyGKF0rtcNrhJtBvqXpUhrsOS50ONK+o+a7/jEK&#10;yvI8f17qNVZeZqlb6oVuyy+lnp/mcgMi0Bz+w/f2QSvIshXczs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Hka8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  <w:p w:rsidR="00E154A4" w:rsidRDefault="00E154A4" w:rsidP="006C2E7B"/>
                          </w:txbxContent>
                        </v:textbox>
                      </v:rect>
                    </v:group>
                    <v:group id="Group 37" o:spid="_x0000_s1119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    <v:rect id="Rectangle 38" o:spid="_x0000_s11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VgsIA&#10;AADcAAAADwAAAGRycy9kb3ducmV2LnhtbESPwWrDMBBE74H8g9hAboncEIzjRgmmYOi1Tgs9LtbW&#10;dmutXEmxnb+PAoUeh5l5wxzPs+nFSM53lhU8bRMQxLXVHTcK3i/lJgPhA7LG3jIpuJGH82m5OGKu&#10;7cRvNFahERHCPkcFbQhDLqWvWzLot3Ygjt6XdQZDlK6R2uEU4aaXuyRJpcGO40KLA720VP9UV6Og&#10;KL7nj9/qgKWXWeJSvddN8anUejUXzyACzeE//Nd+1Qqy7ACP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tWC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xbxContent>
                        </v:textbox>
                      </v:rect>
                      <v:rect id="Rectangle 39" o:spid="_x0000_s11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Hqwr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serC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group id="Group 40" o:spid="_x0000_s1122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      <v:rect id="Rectangle 41" o:spid="_x0000_s11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/RLs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fAP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/RLs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42" o:spid="_x0000_s11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0t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5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jdLX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group id="Group 43" o:spid="_x0000_s1125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pfd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l92xgAAANwA&#10;AAAPAAAAAAAAAAAAAAAAAKoCAABkcnMvZG93bnJldi54bWxQSwUGAAAAAAQABAD6AAAAnQMAAAAA&#10;">
                      <v:rect id="Rectangle 44" o:spid="_x0000_s11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JWs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5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GSVr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45" o:spid="_x0000_s11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XL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IoP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Nct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line id="Line 46" o:spid="_x0000_s1128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9/ic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rW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vf4nDAAAA3AAAAA8AAAAAAAAAAAAA&#10;AAAAoQIAAGRycy9kb3ducmV2LnhtbFBLBQYAAAAABAAEAPkAAACRAwAAAAA=&#10;" strokeweight="2pt"/>
                    <v:rect id="Rectangle 47" o:spid="_x0000_s1129" style="position:absolute;left:5166;top:1423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mxL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x+bE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rPr>
                                <w:sz w:val="18"/>
                              </w:rPr>
                            </w:pPr>
                            <w:r w:rsidRPr="009130C9">
                              <w:rPr>
                                <w:rFonts w:ascii="Times New Roman CYR" w:hAnsi="Times New Roman CYR" w:cs="Times New Roman CYR"/>
                                <w:caps/>
                                <w:szCs w:val="28"/>
                                <w:lang w:val="ru-RU"/>
                              </w:rPr>
                              <w:t>Синтез микропрограммных управляющих автоматов</w:t>
                            </w:r>
                          </w:p>
                        </w:txbxContent>
                      </v:textbox>
                    </v:rect>
                    <v:line id="Line 48" o:spid="_x0000_s1130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xOY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28TmDAAAAA3AAAAA8AAAAAAAAAAAAAAAAA&#10;oQIAAGRycy9kb3ducmV2LnhtbFBLBQYAAAAABAAEAPkAAACOAwAAAAA=&#10;" strokeweight="2pt"/>
                    <v:line id="Line 49" o:spid="_x0000_s1131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195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Jtfee9AAAA3AAAAA8AAAAAAAAAAAAAAAAAoQIA&#10;AGRycy9kb3ducmV2LnhtbFBLBQYAAAAABAAEAPkAAACLAwAAAAA=&#10;" strokeweight="2pt"/>
                    <v:line id="Line 50" o:spid="_x0000_s1132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HYf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0h2HzAAAAA3AAAAA8AAAAAAAAAAAAAAAAA&#10;oQIAAGRycy9kb3ducmV2LnhtbFBLBQYAAAAABAAEAPkAAACOAwAAAAA=&#10;" strokeweight="2pt"/>
                    <v:rect id="Rectangle 51" o:spid="_x0000_s1133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LNM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sJ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ESzT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2" o:spid="_x0000_s1134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jur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jYqGf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jur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53" o:spid="_x0000_s1135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228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W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hdtv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54" o:spid="_x0000_s1136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lczM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Gd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qVzMxAAAANwAAAAPAAAAAAAAAAAA&#10;AAAAAKECAABkcnMvZG93bnJldi54bWxQSwUGAAAAAAQABAD5AAAAkgMAAAAA&#10;" strokeweight="1pt"/>
                    <v:line id="Line 55" o:spid="_x0000_s1137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vCu8QAAADcAAAADwAAAGRycy9kb3ducmV2LnhtbESPQWsCMRSE7wX/Q3hCb92sPYhujSJq&#10;oeJBqv0Bz81zs7p5WZJUt/56IxQ8DjPzDTOZdbYRF/KhdqxgkOUgiEuna64U/Ow/30YgQkTW2Dgm&#10;BX8UYDbtvUyw0O7K33TZxUokCIcCFZgY20LKUBqyGDLXEifv6LzFmKSvpPZ4TXDbyPc8H0qLNacF&#10;gy0tDJXn3a9VsPaHzXlwq4w88Nqvmu1yHOxJqdd+N/8AEamLz/B/+0srGOdDeJxJR0B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e8K7xAAAANwAAAAPAAAAAAAAAAAA&#10;AAAAAKECAABkcnMvZG93bnJldi54bWxQSwUGAAAAAAQABAD5AAAAkgMAAAAA&#10;" strokeweight="1pt"/>
                    <v:rect id="Rectangle 56" o:spid="_x0000_s1138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orMMA&#10;AADcAAAADwAAAGRycy9kb3ducmV2LnhtbESPzWrDMBCE74G+g9hCbrHUUPLjWg6mEOg1bgI9LtbW&#10;dmutXElJnLePCoUeh5n5hil2kx3EhXzoHWt4yhQI4saZnlsNx/f9YgMiRGSDg2PScKMAu/JhVmBu&#10;3JUPdKljKxKEQ44auhjHXMrQdGQxZG4kTt6n8xZjkr6VxuM1we0gl0qtpMWe00KHI7121HzXZ6uh&#10;qr6m00+9xX2QG+VX5tm01YfW88epegERaYr/4b/2m9GwVWv4PZOOg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PorM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E154A4" w:rsidRPr="006C2E7B" w:rsidRDefault="00E154A4" w:rsidP="006C2E7B">
                            <w:pPr>
                              <w:pStyle w:val="aff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ВятГУ</w:t>
                            </w:r>
                            <w:proofErr w:type="spellEnd"/>
                          </w:p>
                        </w:txbxContent>
                      </v:textbox>
                    </v:rect>
                    <v:line id="Line 57" o:spid="_x0000_s1139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x4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wbceG9AAAA3AAAAA8AAAAAAAAAAAAAAAAAoQIA&#10;AGRycy9kb3ducmV2LnhtbFBLBQYAAAAABAAEAPkAAACLAwAAAAA=&#10;" strokeweight="2pt"/>
                    <v:line id="Line 58" o:spid="_x0000_s1140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RWycQAAADcAAAADwAAAGRycy9kb3ducmV2LnhtbESPQWsCMRSE7wX/Q3hCbzWrB3G3Rilq&#10;QfEgVX/Ac/O62bp5WZJUt/56IxQ8DjPzDTOdd7YRF/KhdqxgOMhAEJdO11wpOB4+3yYgQkTW2Dgm&#10;BX8UYD7rvUyx0O7KX3TZx0okCIcCFZgY20LKUBqyGAauJU7et/MWY5K+ktrjNcFtI0dZNpYWa04L&#10;BltaGCrP+1+rYONP2/PwVhl54o1fNbtlHuyPUq/97uMdRKQuPsP/7bVWkGc5PM6k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5FbJxAAAANwAAAAPAAAAAAAAAAAA&#10;AAAAAKECAABkcnMvZG93bnJldi54bWxQSwUGAAAAAAQABAD5AAAAkgMAAAAA&#10;" strokeweight="1pt"/>
                    <v:line id="Line 59" o:spid="_x0000_s1141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dpicIAAADcAAAADwAAAGRycy9kb3ducmV2LnhtbERPS27CMBDdI3EHa5C6AyddVBDiIASt&#10;VNRFVeAAQzzEgXgc2S6kPT1eVOry6f3L1WA7cSMfWscK8lkGgrh2uuVGwfHwNp2DCBFZY+eYFPxQ&#10;gFU1HpVYaHfnL7rtYyNSCIcCFZgY+0LKUBuyGGauJ07c2XmLMUHfSO3xnsJtJ5+z7EVabDk1GOxp&#10;Y6i+7r+tgp0/fVzz38bIE+/8a/e5XQR7UeppMqyXICIN8V/8537XChZ5mp/OpCMg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dpicIAAADcAAAADwAAAAAAAAAAAAAA&#10;AAChAgAAZHJzL2Rvd25yZXYueG1sUEsFBgAAAAAEAAQA+QAAAJADAAAAAA==&#10;" strokeweight="1pt"/>
                    <v:line id="Line 60" o:spid="_x0000_s1142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vMEsQAAADc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wTTP4X4mHQE5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S8wSxAAAANwAAAAPAAAAAAAAAAAA&#10;AAAAAKECAABkcnMvZG93bnJldi54bWxQSwUGAAAAAAQABAD5AAAAkgMAAAAA&#10;" strokeweight="1pt"/>
                    <v:group id="Group 61" o:spid="_x0000_s1143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<v:rect id="Rectangle 62" o:spid="_x0000_s11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F4c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LMY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ReHL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3" o:spid="_x0000_s11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gBs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lU6h+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44Ab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E154A4" w:rsidRDefault="00E154A4" w:rsidP="006C2E7B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v:textbox>
                      </v:rect>
                    </v:group>
                    <v:line id="Line 64" o:spid="_x0000_s1146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I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DSKLAAAAA3AAAAA8AAAAAAAAAAAAAAAAA&#10;oQIAAGRycy9kb3ducmV2LnhtbFBLBQYAAAAABAAEAPkAAACOAwAAAAA=&#10;" strokeweight="2pt"/>
                    <v:rect id="Rectangle 65" o:spid="_x0000_s1147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b6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mya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m2+r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Масса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6" o:spid="_x0000_s1148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+cc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I8g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fnH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v:textbox>
                    </v:rect>
                    <v:line id="Line 67" o:spid="_x0000_s1149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LnP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nC5zy9AAAA3AAAAA8AAAAAAAAAAAAAAAAAoQIA&#10;AGRycy9kb3ducmV2LnhtbFBLBQYAAAAABAAEAPkAAACLAwAAAAA=&#10;" strokeweight="2pt"/>
                    <v:rect id="Rectangle 68" o:spid="_x0000_s1150" style="position:absolute;left:5166;top:1565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PmMEA&#10;AADcAAAADwAAAGRycy9kb3ducmV2LnhtbESPQYvCMBSE7wv+h/AEb2uqiNhqlCIIXu3ugsdH82yr&#10;zUtNotZ/bxYEj8PMfMOsNr1pxZ2cbywrmIwTEMSl1Q1XCn5/dt8LED4ga2wtk4InedisB18rzLR9&#10;8IHuRahEhLDPUEEdQpdJ6cuaDPqx7Yijd7LOYIjSVVI7fES4aeU0SebSYMNxocaOtjWVl+JmFOT5&#10;uf+7FinuvFwkbq5nusqPSo2Gfb4EEagPn/C7vdc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5T5j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69" o:spid="_x0000_s1151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su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dBL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e8suL0AAADcAAAADwAAAAAAAAAAAAAAAACYAgAAZHJzL2Rvd25yZXYu&#10;eG1sUEsFBgAAAAAEAAQA9QAAAIIDAAAAAA==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0" o:spid="_x0000_s1152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OJ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e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o4kj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E154A4" w:rsidRDefault="00E154A4" w:rsidP="006C2E7B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</w:txbxContent>
                      </v:textbox>
                    </v:rect>
                    <v:line id="Line 71" o:spid="_x0000_s1153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WY2MQAAADcAAAADwAAAGRycy9kb3ducmV2LnhtbESP3WoCMRSE74W+QziF3mnWvSi6NYr4&#10;A5VeiNoHOG5ON1s3J0sSddunN4Lg5TAz3zCTWWcbcSEfascKhoMMBHHpdM2Vgu/Duj8CESKyxsYx&#10;KfijALPpS2+ChXZX3tFlHyuRIBwKVGBibAspQ2nIYhi4ljh5P85bjEn6SmqP1wS3jcyz7F1arDkt&#10;GGxpYag87c9WwcYfv07D/8rII2/8qtkux8H+KvX22s0/QETq4jP8aH9qBeM8h/uZdATk9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9ZjYxAAAANwAAAAPAAAAAAAAAAAA&#10;AAAAAKECAABkcnMvZG93bnJldi54bWxQSwUGAAAAAAQABAD5AAAAkgMAAAAA&#10;" strokeweight="1pt"/>
                    <w10:wrap anchorx="margin" anchory="margin"/>
                  </v:group>
                </w:pict>
              </mc:Fallback>
            </mc:AlternateContent>
          </w:r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5" w:history="1"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7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>Синтез МПА в соответствии с моделью графа Мура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_Toc452327215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31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6" w:history="1">
            <w:r w:rsidR="006C2E7B" w:rsidRPr="00E11675">
              <w:rPr>
                <w:rStyle w:val="aff5"/>
                <w:noProof/>
                <w:lang w:val="ru-RU"/>
              </w:rPr>
              <w:t>7.1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  <w:lang w:val="ru-RU"/>
              </w:rPr>
              <w:t xml:space="preserve">Синтез управляющего устройства на основе </w:t>
            </w:r>
            <w:r w:rsidR="006C2E7B" w:rsidRPr="00E11675">
              <w:rPr>
                <w:rStyle w:val="aff5"/>
                <w:noProof/>
              </w:rPr>
              <w:t>D</w:t>
            </w:r>
            <w:r w:rsidR="006C2E7B" w:rsidRPr="00E11675">
              <w:rPr>
                <w:rStyle w:val="aff5"/>
                <w:noProof/>
                <w:lang w:val="ru-RU"/>
              </w:rPr>
              <w:t>-триггера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_Toc452327216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31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7" w:history="1">
            <w:r w:rsidR="006C2E7B" w:rsidRPr="00E11675">
              <w:rPr>
                <w:rStyle w:val="aff5"/>
                <w:noProof/>
              </w:rPr>
              <w:t>8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Построение функциональной схемы управляющего автомата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_Toc452327217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34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6C2E7B" w:rsidRDefault="001C1C00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52327218" w:history="1">
            <w:r w:rsidR="006C2E7B" w:rsidRPr="00E11675">
              <w:rPr>
                <w:rStyle w:val="aff5"/>
                <w:noProof/>
              </w:rPr>
              <w:t>9</w:t>
            </w:r>
            <w:r w:rsidR="006C2E7B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6C2E7B" w:rsidRPr="00E11675">
              <w:rPr>
                <w:rStyle w:val="aff5"/>
                <w:noProof/>
              </w:rPr>
              <w:t>Заключение</w:t>
            </w:r>
            <w:r w:rsidR="006C2E7B">
              <w:rPr>
                <w:noProof/>
                <w:webHidden/>
              </w:rPr>
              <w:tab/>
            </w:r>
            <w:r w:rsidR="006C2E7B">
              <w:rPr>
                <w:noProof/>
                <w:webHidden/>
              </w:rPr>
              <w:fldChar w:fldCharType="begin"/>
            </w:r>
            <w:r w:rsidR="006C2E7B">
              <w:rPr>
                <w:noProof/>
                <w:webHidden/>
              </w:rPr>
              <w:instrText xml:space="preserve"> PAGEREF _Toc452327218 \h </w:instrText>
            </w:r>
            <w:r w:rsidR="006C2E7B">
              <w:rPr>
                <w:noProof/>
                <w:webHidden/>
              </w:rPr>
            </w:r>
            <w:r w:rsidR="006C2E7B">
              <w:rPr>
                <w:noProof/>
                <w:webHidden/>
              </w:rPr>
              <w:fldChar w:fldCharType="separate"/>
            </w:r>
            <w:r w:rsidR="00BC0BB4">
              <w:rPr>
                <w:noProof/>
                <w:webHidden/>
              </w:rPr>
              <w:t>35</w:t>
            </w:r>
            <w:r w:rsidR="006C2E7B">
              <w:rPr>
                <w:noProof/>
                <w:webHidden/>
              </w:rPr>
              <w:fldChar w:fldCharType="end"/>
            </w:r>
          </w:hyperlink>
        </w:p>
        <w:p w:rsidR="00AC0709" w:rsidRDefault="00AC0709" w:rsidP="00B84C09">
          <w:pPr>
            <w:spacing w:line="240" w:lineRule="auto"/>
            <w:jc w:val="both"/>
            <w:rPr>
              <w:rFonts w:ascii="Times New Roman CYR" w:hAnsi="Times New Roman CYR" w:cs="Times New Roman CYR"/>
              <w:b/>
              <w:bCs/>
              <w:i/>
            </w:rPr>
          </w:pPr>
          <w:r w:rsidRPr="009200F9">
            <w:rPr>
              <w:rFonts w:ascii="Times New Roman CYR" w:hAnsi="Times New Roman CYR" w:cs="Times New Roman CYR"/>
              <w:i/>
            </w:rPr>
            <w:fldChar w:fldCharType="end"/>
          </w:r>
        </w:p>
      </w:sdtContent>
    </w:sdt>
    <w:p w:rsidR="00B84C09" w:rsidRDefault="00B84C09" w:rsidP="00B84C09">
      <w:pPr>
        <w:ind w:firstLine="0"/>
        <w:jc w:val="both"/>
        <w:rPr>
          <w:rFonts w:ascii="Times New Roman CYR" w:hAnsi="Times New Roman CYR" w:cs="Times New Roman CYR"/>
          <w:b/>
          <w:bCs/>
          <w:i/>
        </w:rPr>
      </w:pPr>
      <w:r>
        <w:rPr>
          <w:rFonts w:ascii="Times New Roman CYR" w:hAnsi="Times New Roman CYR" w:cs="Times New Roman CYR"/>
          <w:b/>
          <w:bCs/>
          <w:i/>
        </w:rPr>
        <w:br w:type="page"/>
      </w:r>
    </w:p>
    <w:bookmarkStart w:id="1" w:name="_Toc452327193"/>
    <w:p w:rsidR="00FF3C25" w:rsidRPr="009200F9" w:rsidRDefault="003148FB" w:rsidP="00B84C09">
      <w:pPr>
        <w:pStyle w:val="1"/>
        <w:spacing w:line="240" w:lineRule="auto"/>
        <w:jc w:val="both"/>
        <w:rPr>
          <w:rStyle w:val="a7"/>
          <w:rFonts w:ascii="Times New Roman CYR" w:hAnsi="Times New Roman CYR" w:cs="Times New Roman CYR"/>
          <w:b w:val="0"/>
          <w:bCs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64907515" wp14:editId="14E8944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7" name="Группа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41239E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07515" id="Группа 47" o:spid="_x0000_s1154" style="position:absolute;left:0;text-align:left;margin-left:56.7pt;margin-top:19.8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y1f1GxgHAABlVQAADgAAAAAAAAAAAAAA&#10;AAAuAgAAZHJzL2Uyb0RvYy54bWxQSwECLQAUAAYACAAAACEAjEO2yuEAAAAMAQAADwAAAAAAAAAA&#10;AAAAAAByCQAAZHJzL2Rvd25yZXYueG1sUEsFBgAAAAAEAAQA8wAAAIAKAAAAAA==&#10;" o:allowincell="f">
                <v:rect id="Rectangle 43" o:spid="_x0000_s115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rO78A&#10;AADbAAAADwAAAGRycy9kb3ducmV2LnhtbERPzYrCMBC+C75DGMGbpoqI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Nys7vwAAANsAAAAPAAAAAAAAAAAAAAAAAJgCAABkcnMvZG93bnJl&#10;di54bWxQSwUGAAAAAAQABAD1AAAAhAMAAAAA&#10;" filled="f" strokeweight="2pt"/>
                <v:line id="Line 44" o:spid="_x0000_s115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Line 45" o:spid="_x0000_s115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Line 46" o:spid="_x0000_s115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<v:line id="Line 47" o:spid="_x0000_s115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Line 48" o:spid="_x0000_s116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Line 49" o:spid="_x0000_s116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line id="Line 50" o:spid="_x0000_s116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Line 51" o:spid="_x0000_s116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  <v:line id="Line 52" o:spid="_x0000_s116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53" o:spid="_x0000_s116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  <v:rect id="Rectangle 54" o:spid="_x0000_s116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6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6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6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7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7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7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41239E" w:rsidRDefault="00E154A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7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FF3C25" w:rsidRPr="001508E7">
        <w:rPr>
          <w:rStyle w:val="a7"/>
          <w:b w:val="0"/>
        </w:rPr>
        <w:t>Введение</w:t>
      </w:r>
      <w:bookmarkEnd w:id="1"/>
      <w:proofErr w:type="spellEnd"/>
    </w:p>
    <w:p w:rsidR="006E2FDA" w:rsidRPr="009200F9" w:rsidRDefault="006E2FDA" w:rsidP="00B84C09">
      <w:pPr>
        <w:spacing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1508E7" w:rsidRPr="009130C9" w:rsidRDefault="001508E7" w:rsidP="00B84C09">
      <w:pPr>
        <w:spacing w:line="240" w:lineRule="auto"/>
        <w:ind w:firstLine="567"/>
        <w:jc w:val="both"/>
        <w:rPr>
          <w:szCs w:val="24"/>
          <w:lang w:val="ru-RU"/>
        </w:rPr>
      </w:pPr>
      <w:r w:rsidRPr="009130C9">
        <w:rPr>
          <w:szCs w:val="24"/>
          <w:lang w:val="ru-RU"/>
        </w:rPr>
        <w:t xml:space="preserve">Основной целью данной курсовой работы является получение навыков синтеза управляющего МПА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</w:t>
      </w:r>
      <w:proofErr w:type="gramStart"/>
      <w:r w:rsidRPr="009130C9">
        <w:rPr>
          <w:szCs w:val="24"/>
          <w:lang w:val="ru-RU"/>
        </w:rPr>
        <w:t>затрат  как</w:t>
      </w:r>
      <w:proofErr w:type="gramEnd"/>
      <w:r w:rsidRPr="009130C9">
        <w:rPr>
          <w:szCs w:val="24"/>
          <w:lang w:val="ru-RU"/>
        </w:rPr>
        <w:t xml:space="preserve"> управляющего автомата, так и операционного автомата при приемлемом быстродействии.</w:t>
      </w:r>
    </w:p>
    <w:p w:rsidR="001508E7" w:rsidRPr="009130C9" w:rsidRDefault="001508E7" w:rsidP="00B84C09">
      <w:pPr>
        <w:spacing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</w:p>
    <w:p w:rsidR="003148FB" w:rsidRPr="009130C9" w:rsidRDefault="003148FB" w:rsidP="00B84C09">
      <w:pPr>
        <w:spacing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</w:p>
    <w:p w:rsidR="008C166D" w:rsidRPr="009130C9" w:rsidRDefault="008C166D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2" w:name="_Toc452327194"/>
    <w:p w:rsidR="009B133E" w:rsidRPr="009200F9" w:rsidRDefault="001A190D" w:rsidP="00B84C09">
      <w:pPr>
        <w:pStyle w:val="1"/>
        <w:jc w:val="both"/>
        <w:rPr>
          <w:rStyle w:val="a7"/>
          <w:rFonts w:ascii="Times New Roman CYR" w:hAnsi="Times New Roman CYR" w:cs="Times New Roman CYR"/>
          <w:b w:val="0"/>
          <w:bCs/>
        </w:rPr>
      </w:pPr>
      <w:r w:rsidRPr="001508E7">
        <w:rPr>
          <w:rStyle w:val="a7"/>
          <w:rFonts w:ascii="Times New Roman CYR" w:hAnsi="Times New Roman CYR" w:cs="Times New Roman CYR"/>
          <w:b w:val="0"/>
          <w:bCs/>
          <w:noProof/>
          <w:sz w:val="20"/>
          <w:highlight w:val="lightGray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7" name="Группа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E72CA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7" o:spid="_x0000_s1174" style="position:absolute;left:0;text-align:left;margin-left:56.7pt;margin-top:19.8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XyesCSEHAABuVQAADgAA&#10;AAAAAAAAAAAAAAAuAgAAZHJzL2Uyb0RvYy54bWxQSwECLQAUAAYACAAAACEAjEO2yuEAAAAMAQAA&#10;DwAAAAAAAAAAAAAAAAB7CQAAZHJzL2Rvd25yZXYueG1sUEsFBgAAAAAEAAQA8wAAAIkKAAAAAA==&#10;" o:allowincell="f">
                <v:rect id="Rectangle 83" o:spid="_x0000_s117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6Rob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bP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2OkaG+AAAA2wAAAA8AAAAAAAAAAAAAAAAAmAIAAGRycy9kb3ducmV2&#10;LnhtbFBLBQYAAAAABAAEAPUAAACDAwAAAAA=&#10;" filled="f" strokeweight="2pt"/>
                <v:line id="Line 84" o:spid="_x0000_s117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85" o:spid="_x0000_s117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<v:line id="Line 86" o:spid="_x0000_s117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<v:line id="Line 87" o:spid="_x0000_s117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<v:line id="Line 88" o:spid="_x0000_s118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line id="Line 89" o:spid="_x0000_s118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  <v:line id="Line 90" o:spid="_x0000_s118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Line 91" o:spid="_x0000_s118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  <v:line id="Line 92" o:spid="_x0000_s118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93" o:spid="_x0000_s118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rect id="Rectangle 94" o:spid="_x0000_s118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18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8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8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19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9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9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1" o:spid="_x0000_s119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Pr="003148FB" w:rsidRDefault="00E154A4" w:rsidP="00E72CA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3432C1" w:rsidRPr="001508E7">
        <w:rPr>
          <w:rStyle w:val="a7"/>
          <w:rFonts w:ascii="Times New Roman CYR" w:hAnsi="Times New Roman CYR" w:cs="Times New Roman CYR"/>
          <w:b w:val="0"/>
        </w:rPr>
        <w:t>Постановка</w:t>
      </w:r>
      <w:proofErr w:type="spellEnd"/>
      <w:r w:rsidR="003432C1" w:rsidRPr="009200F9">
        <w:rPr>
          <w:rStyle w:val="a7"/>
          <w:rFonts w:ascii="Times New Roman CYR" w:hAnsi="Times New Roman CYR" w:cs="Times New Roman CYR"/>
        </w:rPr>
        <w:t xml:space="preserve"> </w:t>
      </w:r>
      <w:proofErr w:type="spellStart"/>
      <w:r w:rsidR="003432C1" w:rsidRPr="001508E7">
        <w:rPr>
          <w:rStyle w:val="a7"/>
          <w:rFonts w:ascii="Times New Roman CYR" w:hAnsi="Times New Roman CYR" w:cs="Times New Roman CYR"/>
          <w:b w:val="0"/>
        </w:rPr>
        <w:t>задачи</w:t>
      </w:r>
      <w:bookmarkEnd w:id="2"/>
      <w:proofErr w:type="spellEnd"/>
    </w:p>
    <w:p w:rsidR="002117A6" w:rsidRPr="009200F9" w:rsidRDefault="002117A6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</w:p>
    <w:p w:rsidR="003F0266" w:rsidRPr="009130C9" w:rsidRDefault="00055781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Синтезировать автомат выполняющий функцию умножения двух чисел с плавающей запятой</w:t>
      </w:r>
      <w:r w:rsidR="00100C4D">
        <w:rPr>
          <w:rFonts w:ascii="Times New Roman CYR" w:hAnsi="Times New Roman CYR" w:cs="Times New Roman CYR"/>
          <w:lang w:val="ru-RU"/>
        </w:rPr>
        <w:t xml:space="preserve"> </w:t>
      </w:r>
      <w:proofErr w:type="gramStart"/>
      <w:r w:rsidR="00100C4D">
        <w:rPr>
          <w:rFonts w:ascii="Times New Roman CYR" w:hAnsi="Times New Roman CYR" w:cs="Times New Roman CYR"/>
          <w:lang w:val="ru-RU"/>
        </w:rPr>
        <w:t>с  порядками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. Умножение выполняется </w:t>
      </w:r>
      <w:r w:rsidRPr="009200F9">
        <w:rPr>
          <w:rFonts w:ascii="Times New Roman CYR" w:hAnsi="Times New Roman CYR" w:cs="Times New Roman CYR"/>
        </w:rPr>
        <w:t>II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="00DD541D" w:rsidRPr="009130C9">
        <w:rPr>
          <w:rFonts w:ascii="Times New Roman CYR" w:hAnsi="Times New Roman CYR" w:cs="Times New Roman CYR"/>
          <w:lang w:val="ru-RU"/>
        </w:rPr>
        <w:t>способом</w:t>
      </w:r>
      <w:r w:rsidRPr="009130C9">
        <w:rPr>
          <w:rFonts w:ascii="Times New Roman CYR" w:hAnsi="Times New Roman CYR" w:cs="Times New Roman CYR"/>
          <w:lang w:val="ru-RU"/>
        </w:rPr>
        <w:t xml:space="preserve"> с автоматической коррекцией. Мантисса представлена в дополнительном коде.</w:t>
      </w:r>
    </w:p>
    <w:p w:rsidR="002117A6" w:rsidRPr="009130C9" w:rsidRDefault="002117A6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EA5B86" w:rsidRPr="009130C9" w:rsidRDefault="006D339D" w:rsidP="00B84C09">
      <w:pPr>
        <w:pStyle w:val="2"/>
        <w:jc w:val="both"/>
        <w:rPr>
          <w:lang w:val="ru-RU"/>
        </w:rPr>
      </w:pPr>
      <w:bookmarkStart w:id="3" w:name="_Toc452327195"/>
      <w:r>
        <w:rPr>
          <w:lang w:val="ru-RU"/>
        </w:rPr>
        <w:t>Словесное описание алгоритма</w:t>
      </w:r>
      <w:bookmarkEnd w:id="3"/>
    </w:p>
    <w:p w:rsidR="00AE1E79" w:rsidRDefault="00261242" w:rsidP="00B84C09">
      <w:pPr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Сначала</w:t>
      </w:r>
      <w:r w:rsidR="00D96325">
        <w:rPr>
          <w:rFonts w:ascii="Times New Roman CYR" w:hAnsi="Times New Roman CYR" w:cs="Times New Roman CYR"/>
          <w:lang w:val="ru-RU"/>
        </w:rPr>
        <w:t xml:space="preserve"> производится сложение порядков двух чисел. Если два порядка были положительными, а результирующий порядок получился отрицательным, то случилось переполнение разрядной сетки (ПРС). Если два порядка были отрицательными, а результирующий порядок получился положительным, то случилась потеря младших разрядов (ПМР). Если не произошло исключительных ситуаций, то можно продолжать операцию умножения. В счетчик заносится число равное числу разрядов множимого. Пока значение счетчика не равно нулю выполняется операция сложения суммы частичных произведений и множителя и в следующем такте производится декремент счетчика и сдвиг множимого и множителя. </w:t>
      </w:r>
      <w:r w:rsidR="0013622C">
        <w:rPr>
          <w:rFonts w:ascii="Times New Roman CYR" w:hAnsi="Times New Roman CYR" w:cs="Times New Roman CYR"/>
          <w:lang w:val="ru-RU"/>
        </w:rPr>
        <w:t xml:space="preserve">После завершения цикла умножения мантисс происходит проверка на </w:t>
      </w:r>
      <w:proofErr w:type="spellStart"/>
      <w:r w:rsidR="0013622C">
        <w:rPr>
          <w:rFonts w:ascii="Times New Roman CYR" w:hAnsi="Times New Roman CYR" w:cs="Times New Roman CYR"/>
          <w:lang w:val="ru-RU"/>
        </w:rPr>
        <w:t>нормализованность</w:t>
      </w:r>
      <w:proofErr w:type="spellEnd"/>
      <w:r w:rsidR="0013622C">
        <w:rPr>
          <w:rFonts w:ascii="Times New Roman CYR" w:hAnsi="Times New Roman CYR" w:cs="Times New Roman CYR"/>
          <w:lang w:val="ru-RU"/>
        </w:rPr>
        <w:t xml:space="preserve"> мантиссы. Если мантисса </w:t>
      </w:r>
      <w:proofErr w:type="spellStart"/>
      <w:r w:rsidR="0013622C">
        <w:rPr>
          <w:rFonts w:ascii="Times New Roman CYR" w:hAnsi="Times New Roman CYR" w:cs="Times New Roman CYR"/>
          <w:lang w:val="ru-RU"/>
        </w:rPr>
        <w:t>денормализована</w:t>
      </w:r>
      <w:proofErr w:type="spellEnd"/>
      <w:r w:rsidR="0013622C">
        <w:rPr>
          <w:rFonts w:ascii="Times New Roman CYR" w:hAnsi="Times New Roman CYR" w:cs="Times New Roman CYR"/>
          <w:lang w:val="ru-RU"/>
        </w:rPr>
        <w:t>, то необходимо сделать сдвиг влево и уменьшить значение порядка на единицу. Если изменился знак порядка, то произошло ПМР. Если не произошло исключительных ситуаций, то операция умножения прошла успешно, можно выводить результат.</w:t>
      </w:r>
      <w:r w:rsidR="00D96325">
        <w:rPr>
          <w:rFonts w:ascii="Times New Roman CYR" w:hAnsi="Times New Roman CYR" w:cs="Times New Roman CYR"/>
          <w:lang w:val="ru-RU"/>
        </w:rPr>
        <w:t xml:space="preserve"> </w:t>
      </w:r>
    </w:p>
    <w:p w:rsidR="000B6D3D" w:rsidRPr="009130C9" w:rsidRDefault="000B6D3D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0B6D3D" w:rsidRPr="00D96325" w:rsidRDefault="000B6D3D" w:rsidP="00B84C09">
      <w:pPr>
        <w:pStyle w:val="2"/>
        <w:jc w:val="both"/>
        <w:rPr>
          <w:lang w:val="ru-RU"/>
        </w:rPr>
      </w:pPr>
      <w:bookmarkStart w:id="4" w:name="_Toc452327196"/>
      <w:r w:rsidRPr="00D96325">
        <w:rPr>
          <w:lang w:val="ru-RU"/>
        </w:rPr>
        <w:lastRenderedPageBreak/>
        <w:t>Численный прим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93" name="Группа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4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E72CA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3" o:spid="_x0000_s1194" style="position:absolute;left:0;text-align:left;margin-left:56.7pt;margin-top:19.85pt;width:518.8pt;height:802.3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wNcSXiEHAACNVQAADgAA&#10;AAAAAAAAAAAAAAAuAgAAZHJzL2Uyb0RvYy54bWxQSwECLQAUAAYACAAAACEAjEO2yuEAAAAMAQAA&#10;DwAAAAAAAAAAAAAAAAB7CQAAZHJzL2Rvd25yZXYueG1sUEsFBgAAAAAEAAQA8wAAAIkKAAAAAA==&#10;" o:allowincell="f">
                <v:rect id="Rectangle 189" o:spid="_x0000_s119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akcEA&#10;AADcAAAADwAAAGRycy9kb3ducmV2LnhtbERPzYrCMBC+C75DmAVvmq6I2K5RqiB4kt3qAwzNbFts&#10;JrWJbfXpN8KCt/n4fme9HUwtOmpdZVnB5ywCQZxbXXGh4HI+TFcgnEfWWFsmBQ9ysN2MR2tMtO35&#10;h7rMFyKEsEtQQel9k0jp8pIMupltiAP3a1uDPsC2kLrFPoSbWs6jaCkNVhwaSmxoX1J+ze5GwdUP&#10;3Sktsuchvuzi/HuX9vdbqtTkY0i/QHga/Fv87z7qMD9ewO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4WpHBAAAA3AAAAA8AAAAAAAAAAAAAAAAAmAIAAGRycy9kb3du&#10;cmV2LnhtbFBLBQYAAAAABAAEAPUAAACGAwAAAAA=&#10;" filled="f" strokeweight="2pt"/>
                <v:line id="Line 190" o:spid="_x0000_s119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  <v:line id="Line 191" o:spid="_x0000_s119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  <v:line id="Line 192" o:spid="_x0000_s119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  <v:line id="Line 193" o:spid="_x0000_s119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  <v:line id="Line 194" o:spid="_x0000_s120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  <v:line id="Line 195" o:spid="_x0000_s120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      <v:line id="Line 196" o:spid="_x0000_s120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  <v:line id="Line 197" o:spid="_x0000_s120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  <v:line id="Line 198" o:spid="_x0000_s120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  <v:line id="Line 199" o:spid="_x0000_s120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7BGMUAAADc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bZC9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7BGMUAAADcAAAADwAAAAAAAAAA&#10;AAAAAAChAgAAZHJzL2Rvd25yZXYueG1sUEsFBgAAAAAEAAQA+QAAAJMDAAAAAA==&#10;" strokeweight="1pt"/>
                <v:rect id="Rectangle 200" o:spid="_x0000_s120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1" o:spid="_x0000_s120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2" o:spid="_x0000_s120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3" o:spid="_x0000_s120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04" o:spid="_x0000_s121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5" o:spid="_x0000_s121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6" o:spid="_x0000_s121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70cEA&#10;AADcAAAADwAAAGRycy9kb3ducmV2LnhtbESPQYvCMBSE7wv+h/AEb2taEdFqlLIgeLWr4PHRPNtq&#10;81KTrNZ/bxYEj8PMfMOsNr1pxZ2cbywrSMcJCOLS6oYrBYff7fcchA/IGlvLpOBJHjbrwdcKM20f&#10;vKd7ESoRIewzVFCH0GVS+rImg35sO+Lona0zGKJ0ldQOHxFuWjlJkpk02HBcqLGjn5rKa/FnFOT5&#10;pT/eigVuvZwnbqanuspPSo2Gfb4EEagPn/C7vdMKJ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0e9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7" o:spid="_x0000_s121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E72CA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D96325">
        <w:rPr>
          <w:lang w:val="ru-RU"/>
        </w:rPr>
        <w:t>ер</w:t>
      </w:r>
      <w:bookmarkEnd w:id="4"/>
    </w:p>
    <w:p w:rsidR="002117A6" w:rsidRDefault="004809F6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D96325">
        <w:rPr>
          <w:rFonts w:ascii="Times New Roman CYR" w:hAnsi="Times New Roman CYR" w:cs="Times New Roman CYR"/>
          <w:lang w:val="ru-RU"/>
        </w:rPr>
        <w:t>Исходные данные:</w:t>
      </w:r>
    </w:p>
    <w:p w:rsidR="00F17256" w:rsidRPr="00D96325" w:rsidRDefault="00F1725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F17256" w:rsidRPr="00E154A4" w:rsidRDefault="00F65991" w:rsidP="00E154A4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D96325">
        <w:rPr>
          <w:rFonts w:ascii="Times New Roman CYR" w:hAnsi="Times New Roman CYR" w:cs="Times New Roman CYR"/>
          <w:lang w:val="ru-RU"/>
        </w:rPr>
        <w:t>Множитель</w:t>
      </w:r>
      <w:r w:rsidR="00E154A4">
        <w:rPr>
          <w:rFonts w:ascii="Times New Roman CYR" w:hAnsi="Times New Roman CYR" w:cs="Times New Roman CYR"/>
          <w:lang w:val="ru-RU"/>
        </w:rPr>
        <w:t xml:space="preserve"> </w:t>
      </w:r>
      <w:r w:rsidR="00F17256">
        <w:rPr>
          <w:rFonts w:ascii="Times New Roman CYR" w:hAnsi="Times New Roman CYR" w:cs="Times New Roman CYR"/>
        </w:rPr>
        <w:t xml:space="preserve">A = </w:t>
      </w:r>
      <w:r w:rsidR="007D7B6B">
        <w:rPr>
          <w:rFonts w:ascii="Times New Roman CYR" w:hAnsi="Times New Roman CYR" w:cs="Times New Roman CYR"/>
          <w:lang w:val="ru-RU"/>
        </w:rPr>
        <w:t>-</w:t>
      </w:r>
      <w:r w:rsidR="007D7B6B">
        <w:rPr>
          <w:rFonts w:ascii="Times New Roman CYR" w:hAnsi="Times New Roman CYR" w:cs="Times New Roman CYR"/>
        </w:rPr>
        <w:t>5,8125</w:t>
      </w:r>
      <w:r w:rsidR="00E154A4">
        <w:rPr>
          <w:rFonts w:ascii="Times New Roman CYR" w:hAnsi="Times New Roman CYR" w:cs="Times New Roman CYR"/>
          <w:vertAlign w:val="subscript"/>
          <w:lang w:val="ru-RU"/>
        </w:rPr>
        <w:t>10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F65991" w:rsidRPr="00D96325" w:rsidTr="00D32B5E">
        <w:tc>
          <w:tcPr>
            <w:tcW w:w="73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2473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0100011</w:t>
            </w:r>
          </w:p>
        </w:tc>
        <w:tc>
          <w:tcPr>
            <w:tcW w:w="75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1843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  <w:r w:rsidR="001E262B" w:rsidRPr="00D96325">
              <w:rPr>
                <w:rFonts w:ascii="Times New Roman CYR" w:hAnsi="Times New Roman CYR" w:cs="Times New Roman CYR"/>
                <w:lang w:val="ru-RU"/>
              </w:rPr>
              <w:t>011</w:t>
            </w:r>
          </w:p>
        </w:tc>
      </w:tr>
    </w:tbl>
    <w:p w:rsidR="00E154A4" w:rsidRPr="00E154A4" w:rsidRDefault="00E154A4" w:rsidP="00E154A4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Множимое </w:t>
      </w:r>
      <w:r>
        <w:rPr>
          <w:rFonts w:ascii="Times New Roman CYR" w:hAnsi="Times New Roman CYR" w:cs="Times New Roman CYR"/>
        </w:rPr>
        <w:t>B = 28,25</w:t>
      </w:r>
      <w:r>
        <w:rPr>
          <w:rFonts w:ascii="Times New Roman CYR" w:hAnsi="Times New Roman CYR" w:cs="Times New Roman CYR"/>
          <w:vertAlign w:val="subscript"/>
        </w:rPr>
        <w:t>10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F65991" w:rsidRPr="009200F9" w:rsidTr="00D32B5E">
        <w:tc>
          <w:tcPr>
            <w:tcW w:w="73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2473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1110001</w:t>
            </w:r>
          </w:p>
        </w:tc>
        <w:tc>
          <w:tcPr>
            <w:tcW w:w="758" w:type="dxa"/>
          </w:tcPr>
          <w:p w:rsidR="00F65991" w:rsidRPr="00D96325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1843" w:type="dxa"/>
          </w:tcPr>
          <w:p w:rsidR="00F65991" w:rsidRPr="009200F9" w:rsidRDefault="00F6599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D96325">
              <w:rPr>
                <w:rFonts w:ascii="Times New Roman CYR" w:hAnsi="Times New Roman CYR" w:cs="Times New Roman CYR"/>
                <w:lang w:val="ru-RU"/>
              </w:rPr>
              <w:t>01</w:t>
            </w:r>
            <w:r w:rsidRPr="009200F9">
              <w:rPr>
                <w:rFonts w:ascii="Times New Roman CYR" w:hAnsi="Times New Roman CYR" w:cs="Times New Roman CYR"/>
              </w:rPr>
              <w:t>01</w:t>
            </w:r>
          </w:p>
        </w:tc>
      </w:tr>
    </w:tbl>
    <w:p w:rsidR="00912C3A" w:rsidRPr="009200F9" w:rsidRDefault="00912C3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2C3A" w:rsidRPr="009200F9" w:rsidRDefault="000F2F7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0,</w:t>
      </w:r>
      <w:r w:rsidR="00912C3A" w:rsidRPr="009200F9">
        <w:rPr>
          <w:rFonts w:ascii="Times New Roman CYR" w:hAnsi="Times New Roman CYR" w:cs="Times New Roman CYR"/>
        </w:rPr>
        <w:t>0101</w:t>
      </w:r>
    </w:p>
    <w:p w:rsidR="00912C3A" w:rsidRPr="009200F9" w:rsidRDefault="000F2F7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u w:val="single"/>
        </w:rPr>
      </w:pPr>
      <w:r w:rsidRPr="009200F9">
        <w:rPr>
          <w:rFonts w:ascii="Times New Roman CYR" w:hAnsi="Times New Roman CYR" w:cs="Times New Roman CYR"/>
          <w:u w:val="single"/>
        </w:rPr>
        <w:t>0,</w:t>
      </w:r>
      <w:r w:rsidR="001E262B" w:rsidRPr="009200F9">
        <w:rPr>
          <w:rFonts w:ascii="Times New Roman CYR" w:hAnsi="Times New Roman CYR" w:cs="Times New Roman CYR"/>
          <w:u w:val="single"/>
        </w:rPr>
        <w:t>001</w:t>
      </w:r>
      <w:r w:rsidR="00912C3A" w:rsidRPr="009200F9">
        <w:rPr>
          <w:rFonts w:ascii="Times New Roman CYR" w:hAnsi="Times New Roman CYR" w:cs="Times New Roman CYR"/>
          <w:u w:val="single"/>
        </w:rPr>
        <w:t>1</w:t>
      </w:r>
    </w:p>
    <w:p w:rsidR="00912C3A" w:rsidRPr="009200F9" w:rsidRDefault="000F2F7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0,</w:t>
      </w:r>
      <w:r w:rsidR="001E262B" w:rsidRPr="009200F9">
        <w:rPr>
          <w:rFonts w:ascii="Times New Roman CYR" w:hAnsi="Times New Roman CYR" w:cs="Times New Roman CYR"/>
        </w:rPr>
        <w:t>100</w:t>
      </w:r>
      <w:r w:rsidR="00912C3A" w:rsidRPr="009200F9">
        <w:rPr>
          <w:rFonts w:ascii="Times New Roman CYR" w:hAnsi="Times New Roman CYR" w:cs="Times New Roman CYR"/>
        </w:rPr>
        <w:t>0</w:t>
      </w:r>
    </w:p>
    <w:tbl>
      <w:tblPr>
        <w:tblW w:w="992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2551"/>
        <w:gridCol w:w="2977"/>
        <w:gridCol w:w="1984"/>
      </w:tblGrid>
      <w:tr w:rsidR="00912C3A" w:rsidRPr="009200F9" w:rsidTr="00D32B5E">
        <w:trPr>
          <w:tblHeader/>
        </w:trPr>
        <w:tc>
          <w:tcPr>
            <w:tcW w:w="2411" w:type="dxa"/>
            <w:tcBorders>
              <w:bottom w:val="single" w:sz="4" w:space="0" w:color="auto"/>
            </w:tcBorders>
          </w:tcPr>
          <w:p w:rsidR="00912C3A" w:rsidRPr="009200F9" w:rsidRDefault="005D2F1B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0" allowOverlap="1" wp14:anchorId="1C2445CF" wp14:editId="3696D55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62230</wp:posOffset>
                      </wp:positionV>
                      <wp:extent cx="914400" cy="0"/>
                      <wp:effectExtent l="13970" t="54610" r="14605" b="59690"/>
                      <wp:wrapNone/>
                      <wp:docPr id="7" name="Прямая соединительная 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B6A3C5" id="Прямая соединительная линия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.9pt" to="71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" o:allowincell="f">
                      <v:stroke endarrow="block"/>
                    </v:line>
                  </w:pict>
                </mc:Fallback>
              </mc:AlternateConten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Множитель</w:t>
            </w:r>
            <w:proofErr w:type="spellEnd"/>
          </w:p>
        </w:tc>
        <w:tc>
          <w:tcPr>
            <w:tcW w:w="2551" w:type="dxa"/>
            <w:tcBorders>
              <w:bottom w:val="nil"/>
            </w:tcBorders>
          </w:tcPr>
          <w:p w:rsidR="00912C3A" w:rsidRPr="009200F9" w:rsidRDefault="005D2F1B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1AFB0B16" wp14:editId="2BE50AFC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64770</wp:posOffset>
                      </wp:positionV>
                      <wp:extent cx="640080" cy="0"/>
                      <wp:effectExtent l="21590" t="57150" r="5080" b="57150"/>
                      <wp:wrapNone/>
                      <wp:docPr id="8" name="Прямая соединительная линия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6FB104" id="Прямая соединительная линия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3pt,5.1pt" to="84.7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" o:allowincell="f">
                      <v:stroke startarrow="block"/>
                    </v:line>
                  </w:pict>
                </mc:Fallback>
              </mc:AlternateConten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Множимое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Сумма</w:t>
            </w:r>
            <w:proofErr w:type="spellEnd"/>
            <w:r w:rsidRPr="009200F9">
              <w:rPr>
                <w:rFonts w:ascii="Times New Roman CYR" w:hAnsi="Times New Roman CYR" w:cs="Times New Roman CYR"/>
              </w:rPr>
              <w:t xml:space="preserve"> ЧП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Пояснения</w:t>
            </w:r>
            <w:proofErr w:type="spellEnd"/>
          </w:p>
        </w:tc>
      </w:tr>
      <w:tr w:rsidR="00912C3A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12C3A" w:rsidRPr="00C04118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</w:p>
          <w:p w:rsidR="00912C3A" w:rsidRPr="00C04118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1,010001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="00A60D14"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0,00000001110001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2C3A" w:rsidRPr="009200F9" w:rsidRDefault="00912C3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0,00000000000000</w: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1,11111110001111</w:t>
            </w:r>
          </w:p>
          <w:p w:rsidR="00912C3A" w:rsidRPr="009200F9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2C3A" w:rsidRDefault="00912C3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C62AB6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62AB6" w:rsidRPr="00C04118" w:rsidRDefault="00A60D14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1,101000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AB6" w:rsidRPr="009200F9" w:rsidRDefault="00C62AB6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0,00000011100010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62AB6" w:rsidRPr="009200F9" w:rsidRDefault="00C62AB6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62AB6" w:rsidRPr="009200F9" w:rsidRDefault="002052BB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483D4F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83D4F" w:rsidRPr="00C04118" w:rsidRDefault="00483D4F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1,110100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3D4F" w:rsidRPr="009200F9" w:rsidRDefault="00483D4F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0,00000111000100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83D4F" w:rsidRPr="009200F9" w:rsidRDefault="00E75E8E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  <w:p w:rsidR="00E75E8E" w:rsidRPr="009200F9" w:rsidRDefault="00E75E8E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0,00000111000100</w:t>
            </w:r>
          </w:p>
          <w:p w:rsidR="00E75E8E" w:rsidRPr="009200F9" w:rsidRDefault="00E75E8E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83D4F" w:rsidRDefault="00E75E8E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D02C0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D02C0" w:rsidRPr="00C04118" w:rsidRDefault="008D02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</w:t>
            </w:r>
            <w:r w:rsidR="00FC0706" w:rsidRPr="00C04118">
              <w:rPr>
                <w:rFonts w:ascii="Times New Roman CYR" w:hAnsi="Times New Roman CYR" w:cs="Times New Roman CYR"/>
                <w:noProof/>
              </w:rPr>
              <w:t>1</w:t>
            </w:r>
            <w:r w:rsidRPr="00C04118">
              <w:rPr>
                <w:rFonts w:ascii="Times New Roman CYR" w:hAnsi="Times New Roman CYR" w:cs="Times New Roman CYR"/>
                <w:noProof/>
              </w:rPr>
              <w:t>11010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02C0" w:rsidRPr="009200F9" w:rsidRDefault="008D02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0,00001110001000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D02C0" w:rsidRPr="009200F9" w:rsidRDefault="008D02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D02C0" w:rsidRPr="009200F9" w:rsidRDefault="008D02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FC0706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FC0706" w:rsidRPr="00C04118" w:rsidRDefault="00FC0706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1,111101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0706" w:rsidRPr="009200F9" w:rsidRDefault="00FC0706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0,00011100010000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C0706" w:rsidRPr="009200F9" w:rsidRDefault="00CE3F0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C0706" w:rsidRPr="009200F9" w:rsidRDefault="00CE3F0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CE3F00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E3F00" w:rsidRPr="00C04118" w:rsidRDefault="00CE3F0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1,111110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3F00" w:rsidRPr="009200F9" w:rsidRDefault="00CE3F0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0,00111000100000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3F00" w:rsidRPr="009200F9" w:rsidRDefault="005E23B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  <w:p w:rsidR="005E23BA" w:rsidRPr="009200F9" w:rsidRDefault="005E23B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1,11000111100000</w:t>
            </w:r>
          </w:p>
          <w:p w:rsidR="005E23BA" w:rsidRPr="009200F9" w:rsidRDefault="005E23BA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E3F00" w:rsidRDefault="005E23BA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976593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76593" w:rsidRPr="00C04118" w:rsidRDefault="00976593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1,111111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6593" w:rsidRPr="009200F9" w:rsidRDefault="00976593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0,01110001000000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76593" w:rsidRPr="009200F9" w:rsidRDefault="007E58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  <w:p w:rsidR="007E58C0" w:rsidRPr="009200F9" w:rsidRDefault="007E58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0,01110001000000</w:t>
            </w:r>
          </w:p>
          <w:p w:rsidR="007E58C0" w:rsidRPr="009200F9" w:rsidRDefault="007E58C0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76593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7E58C0" w:rsidRPr="009200F9" w:rsidTr="00D32B5E"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7E58C0" w:rsidRPr="00C04118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C04118">
              <w:rPr>
                <w:rFonts w:ascii="Times New Roman CYR" w:hAnsi="Times New Roman CYR" w:cs="Times New Roman CYR"/>
                <w:noProof/>
              </w:rPr>
              <w:t>1,111111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(</w:t>
            </w:r>
            <w:r w:rsidRPr="00C0411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C04118">
              <w:rPr>
                <w:rFonts w:ascii="Times New Roman CYR" w:hAnsi="Times New Roman CYR" w:cs="Times New Roman CYR"/>
                <w:b/>
                <w:noProof/>
                <w:lang w:val="ru-RU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7E58C0" w:rsidRPr="009200F9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0,11100010000000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7E58C0" w:rsidRPr="009200F9" w:rsidRDefault="00C41477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  <w:p w:rsidR="00742665" w:rsidRPr="009200F9" w:rsidRDefault="00742665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1,00011110000000</w:t>
            </w:r>
          </w:p>
          <w:p w:rsidR="00742665" w:rsidRPr="009200F9" w:rsidRDefault="00742665" w:rsidP="00B84C09">
            <w:pPr>
              <w:keepNext/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1,01011011110011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7E58C0" w:rsidRDefault="007E58C0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C04118" w:rsidRPr="00C04118" w:rsidRDefault="00C04118" w:rsidP="00B84C09">
            <w:pPr>
              <w:spacing w:after="0" w:line="240" w:lineRule="auto"/>
              <w:ind w:firstLine="34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</w:tbl>
    <w:p w:rsidR="00786B61" w:rsidRPr="00786B61" w:rsidRDefault="00786B61" w:rsidP="00B84C09">
      <w:pPr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Результат получился 2</w:t>
      </w:r>
      <w:r>
        <w:rPr>
          <w:rFonts w:ascii="Times New Roman CYR" w:hAnsi="Times New Roman CYR" w:cs="Times New Roman CYR"/>
        </w:rPr>
        <w:t>n</w:t>
      </w:r>
      <w:r w:rsidRPr="00786B61">
        <w:rPr>
          <w:rFonts w:ascii="Times New Roman CYR" w:hAnsi="Times New Roman CYR" w:cs="Times New Roman CYR"/>
          <w:lang w:val="ru-RU"/>
        </w:rPr>
        <w:t xml:space="preserve"> </w:t>
      </w:r>
      <w:r>
        <w:rPr>
          <w:rFonts w:ascii="Times New Roman CYR" w:hAnsi="Times New Roman CYR" w:cs="Times New Roman CYR"/>
          <w:lang w:val="ru-RU"/>
        </w:rPr>
        <w:t xml:space="preserve">разрядный, а шина вывода позволят передавать только </w:t>
      </w:r>
      <w:r>
        <w:rPr>
          <w:rFonts w:ascii="Times New Roman CYR" w:hAnsi="Times New Roman CYR" w:cs="Times New Roman CYR"/>
        </w:rPr>
        <w:t>n</w:t>
      </w:r>
      <w:r w:rsidRPr="00786B61">
        <w:rPr>
          <w:rFonts w:ascii="Times New Roman CYR" w:hAnsi="Times New Roman CYR" w:cs="Times New Roman CYR"/>
          <w:lang w:val="ru-RU"/>
        </w:rPr>
        <w:t xml:space="preserve"> </w:t>
      </w:r>
      <w:r w:rsidR="00A839E6">
        <w:rPr>
          <w:rFonts w:ascii="Times New Roman CYR" w:hAnsi="Times New Roman CYR" w:cs="Times New Roman CYR"/>
          <w:lang w:val="ru-RU"/>
        </w:rPr>
        <w:t>разрядное число,</w:t>
      </w:r>
      <w:r>
        <w:rPr>
          <w:rFonts w:ascii="Times New Roman CYR" w:hAnsi="Times New Roman CYR" w:cs="Times New Roman CYR"/>
          <w:lang w:val="ru-RU"/>
        </w:rPr>
        <w:t xml:space="preserve"> требуется произвести округление методом отбрасывания разрядов. </w:t>
      </w:r>
      <w:r w:rsidR="00031BE3">
        <w:rPr>
          <w:rFonts w:ascii="Times New Roman CYR" w:hAnsi="Times New Roman CYR" w:cs="Times New Roman CYR"/>
          <w:lang w:val="ru-RU"/>
        </w:rPr>
        <w:t>Для сохранения наибольшей точности отбрасываются наименее значимые разряды.</w:t>
      </w:r>
    </w:p>
    <w:p w:rsidR="00742665" w:rsidRPr="009130C9" w:rsidRDefault="00031BE3" w:rsidP="00B84C09">
      <w:pPr>
        <w:spacing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Итоговый</w:t>
      </w:r>
      <w:r w:rsidR="001E262B" w:rsidRPr="009130C9">
        <w:rPr>
          <w:rFonts w:ascii="Times New Roman CYR" w:hAnsi="Times New Roman CYR" w:cs="Times New Roman CYR"/>
          <w:lang w:val="ru-RU"/>
        </w:rPr>
        <w:t xml:space="preserve"> результат</w:t>
      </w:r>
      <w:r>
        <w:rPr>
          <w:rFonts w:ascii="Times New Roman CYR" w:hAnsi="Times New Roman CYR" w:cs="Times New Roman CYR"/>
          <w:lang w:val="ru-RU"/>
        </w:rPr>
        <w:t xml:space="preserve"> запишем</w:t>
      </w:r>
      <w:r w:rsidR="001E262B" w:rsidRPr="009130C9">
        <w:rPr>
          <w:rFonts w:ascii="Times New Roman CYR" w:hAnsi="Times New Roman CYR" w:cs="Times New Roman CYR"/>
          <w:lang w:val="ru-RU"/>
        </w:rPr>
        <w:t xml:space="preserve"> в </w:t>
      </w:r>
      <w:r w:rsidR="001E262B" w:rsidRPr="009200F9">
        <w:rPr>
          <w:rFonts w:ascii="Times New Roman CYR" w:hAnsi="Times New Roman CYR" w:cs="Times New Roman CYR"/>
        </w:rPr>
        <w:t>n</w:t>
      </w:r>
      <w:r w:rsidR="001E262B" w:rsidRPr="009130C9">
        <w:rPr>
          <w:rFonts w:ascii="Times New Roman CYR" w:hAnsi="Times New Roman CYR" w:cs="Times New Roman CYR"/>
          <w:lang w:val="ru-RU"/>
        </w:rPr>
        <w:t xml:space="preserve"> разр</w:t>
      </w:r>
      <w:r w:rsidR="00FE0CF0">
        <w:rPr>
          <w:rFonts w:ascii="Times New Roman CYR" w:hAnsi="Times New Roman CYR" w:cs="Times New Roman CYR"/>
          <w:lang w:val="ru-RU"/>
        </w:rPr>
        <w:t>ядную сетку</w:t>
      </w:r>
      <w:r w:rsidR="00742665" w:rsidRPr="009130C9">
        <w:rPr>
          <w:rFonts w:ascii="Times New Roman CYR" w:hAnsi="Times New Roman CYR" w:cs="Times New Roman CYR"/>
          <w:lang w:val="ru-RU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2331"/>
        <w:gridCol w:w="758"/>
        <w:gridCol w:w="1843"/>
      </w:tblGrid>
      <w:tr w:rsidR="00742665" w:rsidRPr="009200F9" w:rsidTr="00D32B5E">
        <w:tc>
          <w:tcPr>
            <w:tcW w:w="880" w:type="dxa"/>
          </w:tcPr>
          <w:p w:rsidR="00742665" w:rsidRPr="00786B61" w:rsidRDefault="00742665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786B61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2331" w:type="dxa"/>
          </w:tcPr>
          <w:p w:rsidR="00742665" w:rsidRPr="009200F9" w:rsidRDefault="00245698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786B61">
              <w:rPr>
                <w:rFonts w:ascii="Times New Roman CYR" w:hAnsi="Times New Roman CYR" w:cs="Times New Roman CYR"/>
                <w:lang w:val="ru-RU"/>
              </w:rPr>
              <w:t>0</w:t>
            </w:r>
            <w:r w:rsidR="00742665" w:rsidRPr="009200F9">
              <w:rPr>
                <w:rFonts w:ascii="Times New Roman CYR" w:hAnsi="Times New Roman CYR" w:cs="Times New Roman CYR"/>
              </w:rPr>
              <w:t>101101</w:t>
            </w:r>
          </w:p>
        </w:tc>
        <w:tc>
          <w:tcPr>
            <w:tcW w:w="758" w:type="dxa"/>
          </w:tcPr>
          <w:p w:rsidR="00742665" w:rsidRPr="009200F9" w:rsidRDefault="00742665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742665" w:rsidRPr="009200F9" w:rsidRDefault="0098316F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1000</w:t>
            </w:r>
          </w:p>
        </w:tc>
      </w:tr>
    </w:tbl>
    <w:p w:rsidR="00E154A4" w:rsidRPr="00E154A4" w:rsidRDefault="00DA1C57" w:rsidP="00E154A4">
      <w:pPr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</w:rPr>
        <w:t>C = -166</w:t>
      </w:r>
    </w:p>
    <w:p w:rsidR="00E154A4" w:rsidRPr="00FD662D" w:rsidRDefault="00E154A4" w:rsidP="00E154A4">
      <w:pPr>
        <w:spacing w:line="240" w:lineRule="auto"/>
        <w:jc w:val="both"/>
        <w:rPr>
          <w:rFonts w:ascii="Times New Roman CYR" w:hAnsi="Times New Roman CYR" w:cs="Times New Roman CYR"/>
        </w:rPr>
      </w:pPr>
      <w:r w:rsidRPr="00E154A4">
        <w:rPr>
          <w:rFonts w:ascii="Times New Roman CYR" w:hAnsi="Times New Roman CYR" w:cs="Times New Roman CYR"/>
        </w:rPr>
        <w:t>C</w:t>
      </w:r>
      <w:r w:rsidRPr="00E154A4">
        <w:rPr>
          <w:rFonts w:ascii="Times New Roman CYR" w:hAnsi="Times New Roman CYR" w:cs="Times New Roman CYR"/>
          <w:vertAlign w:val="subscript"/>
        </w:rPr>
        <w:t>T</w:t>
      </w:r>
      <w:r>
        <w:rPr>
          <w:rFonts w:ascii="Times New Roman CYR" w:hAnsi="Times New Roman CYR" w:cs="Times New Roman CYR"/>
        </w:rPr>
        <w:t xml:space="preserve"> = </w:t>
      </w:r>
      <w:r w:rsidRPr="00E154A4">
        <w:rPr>
          <w:rFonts w:ascii="Times New Roman CYR" w:hAnsi="Times New Roman CYR" w:cs="Times New Roman CYR"/>
        </w:rPr>
        <w:t>A</w:t>
      </w:r>
      <w:r>
        <w:rPr>
          <w:rFonts w:ascii="Times New Roman CYR" w:hAnsi="Times New Roman CYR" w:cs="Times New Roman CYR"/>
        </w:rPr>
        <w:t xml:space="preserve"> * B = </w:t>
      </w:r>
      <w:r w:rsidR="007D7B6B" w:rsidRPr="007D7B6B">
        <w:rPr>
          <w:rFonts w:ascii="Times New Roman CYR" w:hAnsi="Times New Roman CYR" w:cs="Times New Roman CYR"/>
        </w:rPr>
        <w:t>-164,203125</w: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A187B" w:rsidTr="00BC5742">
        <w:tc>
          <w:tcPr>
            <w:tcW w:w="4672" w:type="dxa"/>
          </w:tcPr>
          <w:p w:rsidR="004A187B" w:rsidRPr="004A187B" w:rsidRDefault="004A187B" w:rsidP="004A187B">
            <w:pPr>
              <w:spacing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proofErr w:type="spellStart"/>
            <w:r>
              <w:rPr>
                <w:rFonts w:ascii="Times New Roman CYR" w:hAnsi="Times New Roman CYR" w:cs="Times New Roman CYR"/>
              </w:rPr>
              <w:t>d</w:t>
            </w:r>
            <w:r>
              <w:rPr>
                <w:rFonts w:ascii="Times New Roman CYR" w:hAnsi="Times New Roman CYR" w:cs="Times New Roman CYR"/>
                <w:vertAlign w:val="subscript"/>
              </w:rPr>
              <w:t>абс</w:t>
            </w:r>
            <w:proofErr w:type="spellEnd"/>
            <w:r>
              <w:rPr>
                <w:rFonts w:ascii="Times New Roman CYR" w:hAnsi="Times New Roman CYR" w:cs="Times New Roman CYR"/>
              </w:rPr>
              <w:t xml:space="preserve"> = | C – </w:t>
            </w:r>
            <w:proofErr w:type="spellStart"/>
            <w:r>
              <w:rPr>
                <w:rFonts w:ascii="Times New Roman CYR" w:hAnsi="Times New Roman CYR" w:cs="Times New Roman CYR"/>
              </w:rPr>
              <w:t>C</w:t>
            </w:r>
            <w:r>
              <w:rPr>
                <w:rFonts w:ascii="Times New Roman CYR" w:hAnsi="Times New Roman CYR" w:cs="Times New Roman CYR"/>
                <w:vertAlign w:val="subscript"/>
              </w:rPr>
              <w:t>т</w:t>
            </w:r>
            <w:proofErr w:type="spellEnd"/>
            <w:r>
              <w:rPr>
                <w:rFonts w:ascii="Times New Roman CYR" w:hAnsi="Times New Roman CYR" w:cs="Times New Roman CYR"/>
              </w:rPr>
              <w:t xml:space="preserve"> | = </w:t>
            </w:r>
            <w:r w:rsidR="007D7B6B" w:rsidRPr="007D7B6B">
              <w:rPr>
                <w:rFonts w:ascii="Times New Roman CYR" w:hAnsi="Times New Roman CYR" w:cs="Times New Roman CYR"/>
              </w:rPr>
              <w:t>1,796875</w:t>
            </w:r>
          </w:p>
        </w:tc>
        <w:tc>
          <w:tcPr>
            <w:tcW w:w="4673" w:type="dxa"/>
          </w:tcPr>
          <w:p w:rsidR="004A187B" w:rsidRPr="004A187B" w:rsidRDefault="004A187B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d</w:t>
            </w:r>
            <w:proofErr w:type="spellStart"/>
            <w:r>
              <w:rPr>
                <w:rFonts w:ascii="Times New Roman CYR" w:hAnsi="Times New Roman CYR" w:cs="Times New Roman CYR"/>
                <w:vertAlign w:val="subscript"/>
              </w:rPr>
              <w:t>отн</w:t>
            </w:r>
            <w:proofErr w:type="spellEnd"/>
            <w:r>
              <w:rPr>
                <w:rFonts w:ascii="Times New Roman CYR" w:hAnsi="Times New Roman CYR" w:cs="Times New Roman CYR"/>
                <w:lang w:val="en-US"/>
              </w:rPr>
              <w:t xml:space="preserve"> = | </w:t>
            </w:r>
            <w:proofErr w:type="spellStart"/>
            <w:r>
              <w:rPr>
                <w:rFonts w:ascii="Times New Roman CYR" w:hAnsi="Times New Roman CYR" w:cs="Times New Roman CYR"/>
                <w:lang w:val="en-US"/>
              </w:rPr>
              <w:t>d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abc</w:t>
            </w:r>
            <w:proofErr w:type="spellEnd"/>
            <w:r>
              <w:rPr>
                <w:rFonts w:ascii="Times New Roman CYR" w:hAnsi="Times New Roman CYR" w:cs="Times New Roman CYR"/>
                <w:lang w:val="en-US"/>
              </w:rPr>
              <w:t>/C</w:t>
            </w:r>
            <w:r>
              <w:rPr>
                <w:rFonts w:ascii="Times New Roman CYR" w:hAnsi="Times New Roman CYR" w:cs="Times New Roman CYR"/>
                <w:vertAlign w:val="subscript"/>
              </w:rPr>
              <w:t>т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>
              <w:rPr>
                <w:rFonts w:ascii="Times New Roman CYR" w:hAnsi="Times New Roman CYR" w:cs="Times New Roman CYR"/>
                <w:lang w:val="en-US"/>
              </w:rPr>
              <w:t>|</w:t>
            </w:r>
            <w:r w:rsidR="00993578">
              <w:rPr>
                <w:rFonts w:ascii="Times New Roman CYR" w:hAnsi="Times New Roman CYR" w:cs="Times New Roman CYR"/>
                <w:lang w:val="en-US"/>
              </w:rPr>
              <w:t xml:space="preserve"> * 100</w:t>
            </w:r>
            <w:r>
              <w:rPr>
                <w:rFonts w:ascii="Times New Roman CYR" w:hAnsi="Times New Roman CYR" w:cs="Times New Roman CYR"/>
              </w:rPr>
              <w:t xml:space="preserve"> = </w:t>
            </w:r>
            <w:r w:rsidR="007D7B6B">
              <w:rPr>
                <w:rFonts w:ascii="Times New Roman CYR" w:hAnsi="Times New Roman CYR" w:cs="Times New Roman CYR"/>
              </w:rPr>
              <w:t>1,0943%</w:t>
            </w:r>
          </w:p>
        </w:tc>
      </w:tr>
    </w:tbl>
    <w:p w:rsidR="00245698" w:rsidRPr="009200F9" w:rsidRDefault="00245698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A463E5" w:rsidRPr="009130C9" w:rsidRDefault="00245698" w:rsidP="00B84C09">
      <w:pPr>
        <w:pStyle w:val="2"/>
        <w:jc w:val="both"/>
        <w:rPr>
          <w:lang w:val="ru-RU"/>
        </w:rPr>
      </w:pPr>
      <w:bookmarkStart w:id="5" w:name="_Toc452327197"/>
      <w:r w:rsidRPr="009130C9">
        <w:rPr>
          <w:lang w:val="ru-RU"/>
        </w:rPr>
        <w:lastRenderedPageBreak/>
        <w:t>Пример с</w:t>
      </w:r>
      <w:r w:rsidR="00E76C13" w:rsidRPr="009130C9">
        <w:rPr>
          <w:lang w:val="ru-RU"/>
        </w:rPr>
        <w:t xml:space="preserve"> временным</w:t>
      </w:r>
      <w:r w:rsidRPr="009130C9">
        <w:rPr>
          <w:lang w:val="ru-RU"/>
        </w:rPr>
        <w:t xml:space="preserve"> </w:t>
      </w:r>
      <w:r w:rsidRPr="00EE10CB">
        <w:rPr>
          <w:lang w:val="ru-RU"/>
        </w:rPr>
        <w:t>переполнением</w:t>
      </w:r>
      <w:r w:rsidRPr="009130C9">
        <w:rPr>
          <w:lang w:val="ru-RU"/>
        </w:rPr>
        <w:t xml:space="preserve"> разрядной сетки.</w:t>
      </w:r>
      <w:bookmarkEnd w:id="5"/>
    </w:p>
    <w:p w:rsidR="00D1664D" w:rsidRPr="009200F9" w:rsidRDefault="00D1664D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Исходные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данные</w:t>
      </w:r>
      <w:proofErr w:type="spellEnd"/>
      <w:r w:rsidRPr="009200F9">
        <w:rPr>
          <w:rFonts w:ascii="Times New Roman CYR" w:hAnsi="Times New Roman CYR" w:cs="Times New Roman CYR"/>
        </w:rPr>
        <w:t>: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0768" behindDoc="0" locked="1" layoutInCell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13" name="Группа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4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B7241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3" o:spid="_x0000_s1214" style="position:absolute;left:0;text-align:left;margin-left:56.7pt;margin-top:19.85pt;width:518.8pt;height:802.3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w3uyJhsHAACNVQAADgAAAAAAAAAA&#10;AAAAAAAuAgAAZHJzL2Uyb0RvYy54bWxQSwECLQAUAAYACAAAACEAjEO2yuEAAAAMAQAADwAAAAAA&#10;AAAAAAAAAAB1CQAAZHJzL2Rvd25yZXYueG1sUEsFBgAAAAAEAAQA8wAAAIMKAAAAAA==&#10;" o:allowincell="f">
                <v:rect id="Rectangle 209" o:spid="_x0000_s121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44t8QA&#10;AADcAAAADwAAAGRycy9kb3ducmV2LnhtbESP0YrCMBRE3wX/IVxh3zRVZLFdo1RB8Enc6gdcmrtt&#10;sbmpTWy7fr1ZWPBxmJkzzHo7mFp01LrKsoL5LAJBnFtdcaHgejlMVyCcR9ZYWyYFv+RguxmP1pho&#10;2/M3dZkvRICwS1BB6X2TSOnykgy6mW2Ig/djW4M+yLaQusU+wE0tF1H0KQ1WHBZKbGhfUn7LHkbB&#10;zQ/dKS2y5yG+7uL8vEv7xz1V6mMypF8gPA3+Hf5vH7WCxXwJ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OOLfEAAAA3AAAAA8AAAAAAAAAAAAAAAAAmAIAAGRycy9k&#10;b3ducmV2LnhtbFBLBQYAAAAABAAEAPUAAACJAwAAAAA=&#10;" filled="f" strokeweight="2pt"/>
                <v:line id="Line 210" o:spid="_x0000_s121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w7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4cO3AAAAA3AAAAA8AAAAAAAAAAAAAAAAA&#10;oQIAAGRycy9kb3ducmV2LnhtbFBLBQYAAAAABAAEAPkAAACOAwAAAAA=&#10;" strokeweight="2pt"/>
                <v:line id="Line 211" o:spid="_x0000_s121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rum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oq7prAAAAA3AAAAA8AAAAAAAAAAAAAAAAA&#10;oQIAAGRycy9kb3ducmV2LnhtbFBLBQYAAAAABAAEAPkAAACOAwAAAAA=&#10;" strokeweight="2pt"/>
                <v:line id="Line 212" o:spid="_x0000_s121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L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mSwHAAAAA3AAAAA8AAAAAAAAAAAAAAAAA&#10;oQIAAGRycy9kb3ducmV2LnhtbFBLBQYAAAAABAAEAPkAAACOAwAAAAA=&#10;" strokeweight="2pt"/>
                <v:line id="Line 213" o:spid="_x0000_s121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fc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T533O9AAAA3AAAAA8AAAAAAAAAAAAAAAAAoQIA&#10;AGRycy9kb3ducmV2LnhtbFBLBQYAAAAABAAEAPkAAACLAwAAAAA=&#10;" strokeweight="2pt"/>
                <v:line id="Line 214" o:spid="_x0000_s122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V66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1eujAAAAA3AAAAA8AAAAAAAAAAAAAAAAA&#10;oQIAAGRycy9kb3ducmV2LnhtbFBLBQYAAAAABAAEAPkAAACOAwAAAAA=&#10;" strokeweight="2pt"/>
                <v:line id="Line 215" o:spid="_x0000_s122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MZyL0AAADcAAAADwAAAGRycy9kb3ducmV2LnhtbERPvQrCMBDeBd8hnOCmqQVFqlFEqLiJ&#10;1aXb2ZxtsbmUJmp9ezMIjh/f/3rbm0a8qHO1ZQWzaQSCuLC65lLB9ZJOliCcR9bYWCYFH3Kw3QwH&#10;a0y0ffOZXpkvRQhhl6CCyvs2kdIVFRl0U9sSB+5uO4M+wK6UusN3CDeNjKNoIQ3WHBoqbGlfUfHI&#10;nkbBI7/O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TjGci9AAAA3AAAAA8AAAAAAAAAAAAAAAAAoQIA&#10;AGRycy9kb3ducmV2LnhtbFBLBQYAAAAABAAEAPkAAACLAwAAAAA=&#10;" strokeweight="2pt"/>
                <v:line id="Line 216" o:spid="_x0000_s122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+8U7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6+8U78AAADcAAAADwAAAAAAAAAAAAAAAACh&#10;AgAAZHJzL2Rvd25yZXYueG1sUEsFBgAAAAAEAAQA+QAAAI0DAAAAAA==&#10;" strokeweight="2pt"/>
                <v:line id="Line 217" o:spid="_x0000_s122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6gl8UAAADcAAAADwAAAGRycy9kb3ducmV2LnhtbESPwW7CMBBE70j8g7VIvYFDDhVN46AK&#10;WqmIQ1XgA5Z4G6fE68h2Ie3X10hIHEcz80ZTLgfbiTP50DpWMJ9lIIhrp1tuFBz2b9MFiBCRNXaO&#10;ScEvBVhW41GJhXYX/qTzLjYiQTgUqMDE2BdShtqQxTBzPXHyvpy3GJP0jdQeLwluO5ln2aO02HJa&#10;MNjTylB92v1YBRt/3J7mf42RR9741+5j/RTst1IPk+HlGUSkId7Dt/a7VpDn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86gl8UAAADcAAAADwAAAAAAAAAA&#10;AAAAAAChAgAAZHJzL2Rvd25yZXYueG1sUEsFBgAAAAAEAAQA+QAAAJMDAAAAAA==&#10;" strokeweight="1pt"/>
                <v:line id="Line 218" o:spid="_x0000_s122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Hv8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JFn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xh7/DAAAA3AAAAA8AAAAAAAAAAAAA&#10;AAAAoQIAAGRycy9kb3ducmV2LnhtbFBLBQYAAAAABAAEAPkAAACRAwAAAAA=&#10;" strokeweight="2pt"/>
                <v:line id="Line 219" o:spid="_x0000_s122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deM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udeMUAAADcAAAADwAAAAAAAAAA&#10;AAAAAAChAgAAZHJzL2Rvd25yZXYueG1sUEsFBgAAAAAEAAQA+QAAAJMDAAAAAA==&#10;" strokeweight="1pt"/>
                <v:rect id="Rectangle 220" o:spid="_x0000_s122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b8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O3b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1" o:spid="_x0000_s122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pGM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aQb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Sk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22" o:spid="_x0000_s122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3" o:spid="_x0000_s122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Y8b0A&#10;AADcAAAADwAAAGRycy9kb3ducmV2LnhtbERPTYvCMBC9C/6HMII3TS0iWo1SBGGvVgWPQzO21WZS&#10;k6zWf785LHh8vO/NrjeteJHzjWUFs2kCgri0uuFKwfl0mCxB+ICssbVMCj7kYbcdDjaYafvmI72K&#10;UIkYwj5DBXUIXSalL2sy6Ke2I47czTqDIUJXSe3wHcNNK9MkWUiDDceGGjva11Q+il+jIM/v/eVZ&#10;rPDg5TJxCz3XVX5Vajzq8zWIQH34iv/dP1pBmsa18Uw8AnL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qIY8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4" o:spid="_x0000_s123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25" o:spid="_x0000_s123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26" o:spid="_x0000_s123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ns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r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Ens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27" o:spid="_x0000_s123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B7241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Множитель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977"/>
        <w:gridCol w:w="567"/>
        <w:gridCol w:w="1559"/>
      </w:tblGrid>
      <w:tr w:rsidR="00D1664D" w:rsidRPr="009200F9" w:rsidTr="009130C9">
        <w:tc>
          <w:tcPr>
            <w:tcW w:w="738" w:type="dxa"/>
          </w:tcPr>
          <w:p w:rsidR="00D1664D" w:rsidRPr="009200F9" w:rsidRDefault="004642FE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977" w:type="dxa"/>
          </w:tcPr>
          <w:p w:rsidR="00D1664D" w:rsidRPr="009200F9" w:rsidRDefault="004642FE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  <w:r w:rsidR="00D1664D" w:rsidRPr="009200F9">
              <w:rPr>
                <w:rFonts w:ascii="Times New Roman CYR" w:hAnsi="Times New Roman CYR" w:cs="Times New Roman CYR"/>
              </w:rPr>
              <w:t>100011</w:t>
            </w:r>
          </w:p>
        </w:tc>
        <w:tc>
          <w:tcPr>
            <w:tcW w:w="567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559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01</w:t>
            </w:r>
            <w:r w:rsidR="000D05FA" w:rsidRPr="009200F9">
              <w:rPr>
                <w:rFonts w:ascii="Times New Roman CYR" w:hAnsi="Times New Roman CYR" w:cs="Times New Roman CYR"/>
              </w:rPr>
              <w:t>1</w:t>
            </w: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</w:tr>
    </w:tbl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Множимое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977"/>
        <w:gridCol w:w="567"/>
        <w:gridCol w:w="1530"/>
      </w:tblGrid>
      <w:tr w:rsidR="00D1664D" w:rsidRPr="009200F9" w:rsidTr="009130C9">
        <w:tc>
          <w:tcPr>
            <w:tcW w:w="738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977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1110001</w:t>
            </w:r>
          </w:p>
        </w:tc>
        <w:tc>
          <w:tcPr>
            <w:tcW w:w="567" w:type="dxa"/>
          </w:tcPr>
          <w:p w:rsidR="00D1664D" w:rsidRPr="009200F9" w:rsidRDefault="00D1664D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530" w:type="dxa"/>
          </w:tcPr>
          <w:p w:rsidR="00D1664D" w:rsidRPr="009200F9" w:rsidRDefault="000D05FA" w:rsidP="005B0A77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1001</w:t>
            </w:r>
          </w:p>
        </w:tc>
      </w:tr>
    </w:tbl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0,</w:t>
      </w:r>
      <w:r w:rsidR="000D05FA" w:rsidRPr="009200F9">
        <w:rPr>
          <w:rFonts w:ascii="Times New Roman CYR" w:hAnsi="Times New Roman CYR" w:cs="Times New Roman CYR"/>
        </w:rPr>
        <w:t>011</w:t>
      </w:r>
      <w:r w:rsidRPr="009200F9">
        <w:rPr>
          <w:rFonts w:ascii="Times New Roman CYR" w:hAnsi="Times New Roman CYR" w:cs="Times New Roman CYR"/>
        </w:rPr>
        <w:t>1</w:t>
      </w:r>
    </w:p>
    <w:p w:rsidR="00D1664D" w:rsidRPr="009200F9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u w:val="single"/>
        </w:rPr>
      </w:pPr>
      <w:r w:rsidRPr="009200F9">
        <w:rPr>
          <w:rFonts w:ascii="Times New Roman CYR" w:hAnsi="Times New Roman CYR" w:cs="Times New Roman CYR"/>
          <w:u w:val="single"/>
        </w:rPr>
        <w:t>0,</w:t>
      </w:r>
      <w:r w:rsidR="000D05FA" w:rsidRPr="009200F9">
        <w:rPr>
          <w:rFonts w:ascii="Times New Roman CYR" w:hAnsi="Times New Roman CYR" w:cs="Times New Roman CYR"/>
          <w:u w:val="single"/>
        </w:rPr>
        <w:t>10</w:t>
      </w:r>
      <w:r w:rsidRPr="009200F9">
        <w:rPr>
          <w:rFonts w:ascii="Times New Roman CYR" w:hAnsi="Times New Roman CYR" w:cs="Times New Roman CYR"/>
          <w:u w:val="single"/>
        </w:rPr>
        <w:t>01</w:t>
      </w:r>
    </w:p>
    <w:p w:rsidR="00D1664D" w:rsidRDefault="000D05FA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r w:rsidRPr="009200F9">
        <w:rPr>
          <w:rFonts w:ascii="Times New Roman CYR" w:hAnsi="Times New Roman CYR" w:cs="Times New Roman CYR"/>
        </w:rPr>
        <w:t>1</w:t>
      </w:r>
      <w:r w:rsidR="00D1664D" w:rsidRPr="009200F9">
        <w:rPr>
          <w:rFonts w:ascii="Times New Roman CYR" w:hAnsi="Times New Roman CYR" w:cs="Times New Roman CYR"/>
        </w:rPr>
        <w:t>,</w:t>
      </w:r>
      <w:r w:rsidRPr="009200F9">
        <w:rPr>
          <w:rFonts w:ascii="Times New Roman CYR" w:hAnsi="Times New Roman CYR" w:cs="Times New Roman CYR"/>
        </w:rPr>
        <w:t>000</w:t>
      </w:r>
      <w:r w:rsidR="00D1664D" w:rsidRPr="009200F9">
        <w:rPr>
          <w:rFonts w:ascii="Times New Roman CYR" w:hAnsi="Times New Roman CYR" w:cs="Times New Roman CYR"/>
        </w:rPr>
        <w:t>0</w:t>
      </w:r>
    </w:p>
    <w:p w:rsidR="00F80708" w:rsidRDefault="00F80708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Случилось временное ПРС, продолжаем операцию умножения</w:t>
      </w:r>
    </w:p>
    <w:p w:rsidR="00F80708" w:rsidRPr="00F80708" w:rsidRDefault="00F8070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tbl>
      <w:tblPr>
        <w:tblW w:w="9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526"/>
        <w:gridCol w:w="3119"/>
        <w:gridCol w:w="1842"/>
      </w:tblGrid>
      <w:tr w:rsidR="00D1664D" w:rsidRPr="009200F9" w:rsidTr="00F81B95">
        <w:trPr>
          <w:tblHeader/>
        </w:trPr>
        <w:tc>
          <w:tcPr>
            <w:tcW w:w="1809" w:type="dxa"/>
            <w:tcBorders>
              <w:bottom w:val="single" w:sz="4" w:space="0" w:color="auto"/>
            </w:tcBorders>
          </w:tcPr>
          <w:p w:rsidR="00D1664D" w:rsidRPr="00F80708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0" allowOverlap="1" wp14:anchorId="2DDE8B74" wp14:editId="4D9899A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62230</wp:posOffset>
                      </wp:positionV>
                      <wp:extent cx="914400" cy="0"/>
                      <wp:effectExtent l="13970" t="54610" r="14605" b="59690"/>
                      <wp:wrapNone/>
                      <wp:docPr id="1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065EA8" id="Прямая соединительная линия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.9pt" to="71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" o:allowincell="f">
                      <v:stroke endarrow="block"/>
                    </v:line>
                  </w:pict>
                </mc:Fallback>
              </mc:AlternateContent>
            </w:r>
          </w:p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Множитель</w:t>
            </w:r>
            <w:proofErr w:type="spellEnd"/>
          </w:p>
        </w:tc>
        <w:tc>
          <w:tcPr>
            <w:tcW w:w="2526" w:type="dxa"/>
            <w:tcBorders>
              <w:bottom w:val="nil"/>
            </w:tcBorders>
          </w:tcPr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0" allowOverlap="1" wp14:anchorId="724ADA67" wp14:editId="3CA9999A">
                      <wp:simplePos x="0" y="0"/>
                      <wp:positionH relativeFrom="column">
                        <wp:posOffset>36791</wp:posOffset>
                      </wp:positionH>
                      <wp:positionV relativeFrom="paragraph">
                        <wp:posOffset>76530</wp:posOffset>
                      </wp:positionV>
                      <wp:extent cx="1371309" cy="0"/>
                      <wp:effectExtent l="38100" t="76200" r="0" b="95250"/>
                      <wp:wrapNone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7130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46CF22" id="Прямая соединительная линия 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9pt,6.05pt" to="110.9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" o:allowincell="f">
                      <v:stroke startarrow="block"/>
                    </v:line>
                  </w:pict>
                </mc:Fallback>
              </mc:AlternateContent>
            </w:r>
          </w:p>
          <w:p w:rsidR="00D1664D" w:rsidRPr="00F80708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Множимое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Сумма</w:t>
            </w:r>
            <w:proofErr w:type="spellEnd"/>
            <w:r w:rsidRPr="009200F9">
              <w:rPr>
                <w:rFonts w:ascii="Times New Roman CYR" w:hAnsi="Times New Roman CYR" w:cs="Times New Roman CYR"/>
              </w:rPr>
              <w:t xml:space="preserve"> ЧП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D1664D" w:rsidRPr="009200F9" w:rsidRDefault="00D1664D" w:rsidP="00772B40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Пояснения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</w:p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4642FE">
              <w:rPr>
                <w:rFonts w:ascii="Times New Roman CYR" w:hAnsi="Times New Roman CYR" w:cs="Times New Roman CYR"/>
                <w:noProof/>
              </w:rPr>
              <w:t>,1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10001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</w:p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0,00000001110001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0,00000000000000</w:t>
            </w:r>
          </w:p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1,11111110001111</w:t>
            </w:r>
          </w:p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4642FE" w:rsidRPr="004642FE" w:rsidRDefault="004642F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1000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0,00000011100010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100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0,00000111000100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0,00000111000100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3729FC" w:rsidRPr="003729FC" w:rsidRDefault="003729F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10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0,00001110001000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0,00011100010000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00000</w:t>
            </w:r>
            <w:r w:rsidR="004642FE">
              <w:rPr>
                <w:rFonts w:ascii="Times New Roman CYR" w:hAnsi="Times New Roman CYR" w:cs="Times New Roman CYR"/>
                <w:noProof/>
              </w:rPr>
              <w:t>1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0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0,00111000100000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1,11000111100000</w:t>
            </w:r>
          </w:p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3729FC" w:rsidRPr="003729FC" w:rsidRDefault="003729F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000000</w:t>
            </w:r>
            <w:r w:rsidR="004642FE">
              <w:rPr>
                <w:rFonts w:ascii="Times New Roman CYR" w:hAnsi="Times New Roman CYR" w:cs="Times New Roman CYR"/>
                <w:b/>
                <w:noProof/>
                <w:lang w:val="ru-RU"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(</w:t>
            </w:r>
            <w:r w:rsidR="00D1664D" w:rsidRPr="00F80708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0,01110001000000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1664D" w:rsidRPr="009200F9" w:rsidRDefault="00D1664D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  <w:p w:rsidR="00D1664D" w:rsidRPr="009200F9" w:rsidRDefault="004642FE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>
              <w:rPr>
                <w:rFonts w:ascii="Times New Roman CYR" w:hAnsi="Times New Roman CYR" w:cs="Times New Roman CYR"/>
                <w:u w:val="single"/>
              </w:rPr>
              <w:t>1,10001111000000</w:t>
            </w:r>
          </w:p>
          <w:p w:rsidR="00D1664D" w:rsidRPr="009200F9" w:rsidRDefault="004642FE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1,0101101</w:t>
            </w:r>
            <w:r w:rsidR="00D1664D" w:rsidRPr="009200F9">
              <w:rPr>
                <w:rFonts w:ascii="Times New Roman CYR" w:hAnsi="Times New Roman CYR" w:cs="Times New Roman CYR"/>
              </w:rPr>
              <w:t>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1664D" w:rsidRDefault="00D1664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3729FC" w:rsidRPr="003729FC" w:rsidRDefault="003729FC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D1664D" w:rsidRPr="009200F9" w:rsidTr="00F81B9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D1664D" w:rsidRPr="00F80708" w:rsidRDefault="00D81AC4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  <w:r w:rsidRPr="00F80708">
              <w:rPr>
                <w:rFonts w:ascii="Times New Roman CYR" w:hAnsi="Times New Roman CYR" w:cs="Times New Roman CYR"/>
                <w:noProof/>
              </w:rPr>
              <w:t>0</w:t>
            </w:r>
            <w:r w:rsidR="00D1664D" w:rsidRPr="00F80708">
              <w:rPr>
                <w:rFonts w:ascii="Times New Roman CYR" w:hAnsi="Times New Roman CYR" w:cs="Times New Roman CYR"/>
                <w:noProof/>
              </w:rPr>
              <w:t>,</w:t>
            </w:r>
            <w:r w:rsidRPr="00F80708">
              <w:rPr>
                <w:rFonts w:ascii="Times New Roman CYR" w:hAnsi="Times New Roman CYR" w:cs="Times New Roman CYR"/>
                <w:noProof/>
              </w:rPr>
              <w:t>0000000</w:t>
            </w:r>
            <w:r w:rsidR="00F80708">
              <w:rPr>
                <w:rFonts w:ascii="Times New Roman CYR" w:hAnsi="Times New Roman CYR" w:cs="Times New Roman CYR"/>
                <w:noProof/>
              </w:rPr>
              <w:t>(</w:t>
            </w:r>
            <w:r w:rsidR="004642FE">
              <w:rPr>
                <w:rFonts w:ascii="Times New Roman CYR" w:hAnsi="Times New Roman CYR" w:cs="Times New Roman CYR"/>
                <w:b/>
                <w:noProof/>
              </w:rPr>
              <w:t>1</w:t>
            </w:r>
            <w:r w:rsidR="00F80708">
              <w:rPr>
                <w:rFonts w:ascii="Times New Roman CYR" w:hAnsi="Times New Roman CYR" w:cs="Times New Roman CYR"/>
                <w:b/>
                <w:noProof/>
              </w:rPr>
              <w:t>)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D1664D" w:rsidRPr="009200F9" w:rsidRDefault="00D1664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0,11100010000000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D1664D" w:rsidRDefault="004642FE" w:rsidP="004642FE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1,01011011110011</w:t>
            </w:r>
          </w:p>
          <w:p w:rsidR="004642FE" w:rsidRDefault="004642FE" w:rsidP="004642FE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u w:val="single"/>
                <w:lang w:val="ru-RU"/>
              </w:rPr>
            </w:pPr>
            <w:r>
              <w:rPr>
                <w:rFonts w:ascii="Times New Roman CYR" w:hAnsi="Times New Roman CYR" w:cs="Times New Roman CYR"/>
                <w:u w:val="single"/>
                <w:lang w:val="ru-RU"/>
              </w:rPr>
              <w:t>1,00011110000000</w:t>
            </w:r>
          </w:p>
          <w:p w:rsidR="004642FE" w:rsidRPr="004642FE" w:rsidRDefault="004642FE" w:rsidP="004642FE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0,01111001110011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D1664D" w:rsidRPr="009200F9" w:rsidRDefault="00300B5D" w:rsidP="00B84C09">
            <w:pPr>
              <w:spacing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</w:tbl>
    <w:p w:rsidR="00D1664D" w:rsidRPr="009200F9" w:rsidRDefault="00D1664D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</w:p>
    <w:p w:rsidR="00300B5D" w:rsidRPr="009130C9" w:rsidRDefault="000D05F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С</w:t>
      </w:r>
      <w:r w:rsidR="00300B5D" w:rsidRPr="009130C9">
        <w:rPr>
          <w:rFonts w:ascii="Times New Roman CYR" w:hAnsi="Times New Roman CYR" w:cs="Times New Roman CYR"/>
          <w:lang w:val="ru-RU"/>
        </w:rPr>
        <w:t xml:space="preserve">лучилось ПРС в порядках, но </w:t>
      </w:r>
      <w:r w:rsidR="00F81B95">
        <w:rPr>
          <w:rFonts w:ascii="Times New Roman CYR" w:hAnsi="Times New Roman CYR" w:cs="Times New Roman CYR"/>
          <w:lang w:val="ru-RU"/>
        </w:rPr>
        <w:t xml:space="preserve">после </w:t>
      </w:r>
      <w:r w:rsidR="00300B5D" w:rsidRPr="009130C9">
        <w:rPr>
          <w:rFonts w:ascii="Times New Roman CYR" w:hAnsi="Times New Roman CYR" w:cs="Times New Roman CYR"/>
          <w:lang w:val="ru-RU"/>
        </w:rPr>
        <w:t xml:space="preserve">нормализации мантиссы </w:t>
      </w:r>
      <w:r w:rsidR="007E5487">
        <w:rPr>
          <w:rFonts w:ascii="Times New Roman CYR" w:hAnsi="Times New Roman CYR" w:cs="Times New Roman CYR"/>
          <w:lang w:val="ru-RU"/>
        </w:rPr>
        <w:t>порядок исправился.</w:t>
      </w:r>
    </w:p>
    <w:p w:rsidR="00D1664D" w:rsidRDefault="00D1664D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Записываем результат в </w:t>
      </w:r>
      <w:r w:rsidRPr="009200F9">
        <w:rPr>
          <w:rFonts w:ascii="Times New Roman CYR" w:hAnsi="Times New Roman CYR" w:cs="Times New Roman CYR"/>
        </w:rPr>
        <w:t>n</w:t>
      </w:r>
      <w:r w:rsidRPr="009130C9">
        <w:rPr>
          <w:rFonts w:ascii="Times New Roman CYR" w:hAnsi="Times New Roman CYR" w:cs="Times New Roman CYR"/>
          <w:lang w:val="ru-RU"/>
        </w:rPr>
        <w:t xml:space="preserve"> разр</w:t>
      </w:r>
      <w:r w:rsidR="007E5487">
        <w:rPr>
          <w:rFonts w:ascii="Times New Roman CYR" w:hAnsi="Times New Roman CYR" w:cs="Times New Roman CYR"/>
          <w:lang w:val="ru-RU"/>
        </w:rPr>
        <w:t>ядную сетку</w:t>
      </w:r>
      <w:r w:rsidRPr="009130C9">
        <w:rPr>
          <w:rFonts w:ascii="Times New Roman CYR" w:hAnsi="Times New Roman CYR" w:cs="Times New Roman CYR"/>
          <w:lang w:val="ru-RU"/>
        </w:rPr>
        <w:t>:</w:t>
      </w:r>
    </w:p>
    <w:p w:rsidR="00A839E6" w:rsidRPr="009130C9" w:rsidRDefault="00A839E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2331"/>
        <w:gridCol w:w="758"/>
        <w:gridCol w:w="1843"/>
      </w:tblGrid>
      <w:tr w:rsidR="00D1664D" w:rsidRPr="009200F9" w:rsidTr="00F81B95">
        <w:tc>
          <w:tcPr>
            <w:tcW w:w="880" w:type="dxa"/>
          </w:tcPr>
          <w:p w:rsidR="00D1664D" w:rsidRPr="009200F9" w:rsidRDefault="00300B5D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331" w:type="dxa"/>
          </w:tcPr>
          <w:p w:rsidR="00D1664D" w:rsidRPr="009200F9" w:rsidRDefault="007E5487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0</w:t>
            </w:r>
            <w:r>
              <w:rPr>
                <w:rFonts w:ascii="Times New Roman CYR" w:hAnsi="Times New Roman CYR" w:cs="Times New Roman CYR"/>
              </w:rPr>
              <w:t>111101</w:t>
            </w:r>
          </w:p>
        </w:tc>
        <w:tc>
          <w:tcPr>
            <w:tcW w:w="758" w:type="dxa"/>
          </w:tcPr>
          <w:p w:rsidR="00D1664D" w:rsidRPr="009200F9" w:rsidRDefault="00300B5D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D1664D" w:rsidRPr="009200F9" w:rsidRDefault="00F436A5" w:rsidP="00C04118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</w:t>
            </w:r>
            <w:r w:rsidR="007E5487">
              <w:rPr>
                <w:rFonts w:ascii="Times New Roman CYR" w:hAnsi="Times New Roman CYR" w:cs="Times New Roman CYR"/>
              </w:rPr>
              <w:t>11</w:t>
            </w:r>
          </w:p>
        </w:tc>
      </w:tr>
    </w:tbl>
    <w:p w:rsidR="00D1664D" w:rsidRPr="009200F9" w:rsidRDefault="00D1664D" w:rsidP="00B84C09">
      <w:pPr>
        <w:spacing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F65991" w:rsidRPr="009200F9" w:rsidRDefault="0089181F" w:rsidP="00B84C09">
      <w:pPr>
        <w:pStyle w:val="2"/>
        <w:jc w:val="both"/>
      </w:pPr>
      <w:bookmarkStart w:id="6" w:name="_Toc452327198"/>
      <w:proofErr w:type="spellStart"/>
      <w:r w:rsidRPr="009200F9">
        <w:lastRenderedPageBreak/>
        <w:t>Пример</w:t>
      </w:r>
      <w:proofErr w:type="spellEnd"/>
      <w:r w:rsidRPr="009200F9">
        <w:t xml:space="preserve"> с </w:t>
      </w:r>
      <w:proofErr w:type="spellStart"/>
      <w:r w:rsidRPr="00F72E6B">
        <w:t>переполнением</w:t>
      </w:r>
      <w:proofErr w:type="spellEnd"/>
      <w:r w:rsidRPr="009200F9">
        <w:t xml:space="preserve"> </w:t>
      </w:r>
      <w:proofErr w:type="spellStart"/>
      <w:r w:rsidRPr="009200F9">
        <w:t>ра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2816" behindDoc="0" locked="1" layoutInCell="0" allowOverlap="1">
                <wp:simplePos x="0" y="0"/>
                <wp:positionH relativeFrom="page">
                  <wp:posOffset>716280</wp:posOffset>
                </wp:positionH>
                <wp:positionV relativeFrom="page">
                  <wp:posOffset>255905</wp:posOffset>
                </wp:positionV>
                <wp:extent cx="6588760" cy="10189210"/>
                <wp:effectExtent l="0" t="0" r="21590" b="21590"/>
                <wp:wrapNone/>
                <wp:docPr id="233" name="Группа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4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844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3" o:spid="_x0000_s1234" style="position:absolute;left:0;text-align:left;margin-left:56.4pt;margin-top:20.15pt;width:518.8pt;height:802.3pt;z-index:251682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" o:allowincell="f">
                <v:rect id="Rectangle 229" o:spid="_x0000_s123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k18QA&#10;AADcAAAADwAAAGRycy9kb3ducmV2LnhtbESP0YrCMBRE34X9h3AX9k1TXZG1GqUuCD6JVj/g0txt&#10;i81Nt4lt9euNIPg4zMwZZrnuTSVaalxpWcF4FIEgzqwuOVdwPm2HPyCcR9ZYWSYFN3KwXn0Mlhhr&#10;2/GR2tTnIkDYxaig8L6OpXRZQQbdyNbEwfuzjUEfZJNL3WAX4KaSkyiaSYMlh4UCa/otKLukV6Pg&#10;4vt2n+TpfTs/b+bZYZN01/9Eqa/PPlmA8NT7d/jV3mkFk+8p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7ZNfEAAAA3AAAAA8AAAAAAAAAAAAAAAAAmAIAAGRycy9k&#10;b3ducmV2LnhtbFBLBQYAAAAABAAEAPUAAACJAwAAAAA=&#10;" filled="f" strokeweight="2pt"/>
                <v:line id="Line 230" o:spid="_x0000_s123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0sj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NLI3AAAAA3AAAAA8AAAAAAAAAAAAAAAAA&#10;oQIAAGRycy9kb3ducmV2LnhtbFBLBQYAAAAABAAEAPkAAACOAwAAAAA=&#10;" strokeweight="2pt"/>
                <v:line id="Line 231" o:spid="_x0000_s123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+y+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fsvrAAAAA3AAAAA8AAAAAAAAAAAAAAAAA&#10;oQIAAGRycy9kb3ducmV2LnhtbFBLBQYAAAAABAAEAPkAAACOAwAAAAA=&#10;" strokeweight="2pt"/>
                <v:line id="Line 232" o:spid="_x0000_s123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MXY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D9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0xdhxAAAANwAAAAPAAAAAAAAAAAA&#10;AAAAAKECAABkcnMvZG93bnJldi54bWxQSwUGAAAAAAQABAD5AAAAkgMAAAAA&#10;" strokeweight="2pt"/>
                <v:line id="Line 233" o:spid="_x0000_s123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yDE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9MgxO9AAAA3AAAAA8AAAAAAAAAAAAAAAAAoQIA&#10;AGRycy9kb3ducmV2LnhtbFBLBQYAAAAABAAEAPkAAACLAwAAAAA=&#10;" strokeweight="2pt"/>
                <v:line id="Line 234" o:spid="_x0000_s124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Ami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D/W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CaIxAAAANwAAAAPAAAAAAAAAAAA&#10;AAAAAKECAABkcnMvZG93bnJldi54bWxQSwUGAAAAAAQABAD5AAAAkgMAAAAA&#10;" strokeweight="2pt"/>
                <v:line id="Line 235" o:spid="_x0000_s124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8a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8/Gi9AAAA3AAAAA8AAAAAAAAAAAAAAAAAoQIA&#10;AGRycy9kb3ducmV2LnhtbFBLBQYAAAAABAAEAPkAAACLAwAAAAA=&#10;" strokeweight="2pt"/>
                <v:line id="Line 236" o:spid="_x0000_s124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Z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ZwWfPAAAAA3AAAAA8AAAAAAAAAAAAAAAAA&#10;oQIAAGRycy9kb3ducmV2LnhtbFBLBQYAAAAABAAEAPkAAACOAwAAAAA=&#10;" strokeweight="2pt"/>
                <v:line id="Line 237" o:spid="_x0000_s124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FFN8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FFN8UAAADcAAAADwAAAAAAAAAA&#10;AAAAAAChAgAAZHJzL2Rvd25yZXYueG1sUEsFBgAAAAAEAAQA+QAAAJMDAAAAAA==&#10;" strokeweight="1pt"/>
                <v:line id="Line 238" o:spid="_x0000_s124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iH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J8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7mIfxAAAANwAAAAPAAAAAAAAAAAA&#10;AAAAAKECAABkcnMvZG93bnJldi54bWxQSwUGAAAAAAQABAD5AAAAkgMAAAAA&#10;" strokeweight="2pt"/>
                <v:line id="Line 239" o:spid="_x0000_s124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R42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Ru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HjYxAAAANwAAAAPAAAAAAAAAAAA&#10;AAAAAKECAABkcnMvZG93bnJldi54bWxQSwUGAAAAAAQABAD5AAAAkgMAAAAA&#10;" strokeweight="1pt"/>
                <v:rect id="Rectangle 240" o:spid="_x0000_s124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1" o:spid="_x0000_s124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Mu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b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7Mu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2" o:spid="_x0000_s124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pI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y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iaSP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3" o:spid="_x0000_s124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39U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rJF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ff1R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44" o:spid="_x0000_s125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Yy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dA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MVjK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45" o:spid="_x0000_s125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7" o:spid="_x0000_s125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cZ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xcZ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844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t>зрядной</w:t>
      </w:r>
      <w:proofErr w:type="spellEnd"/>
      <w:r w:rsidRPr="009200F9">
        <w:t xml:space="preserve"> </w:t>
      </w:r>
      <w:proofErr w:type="spellStart"/>
      <w:r w:rsidRPr="009200F9">
        <w:t>сетки</w:t>
      </w:r>
      <w:bookmarkEnd w:id="6"/>
      <w:proofErr w:type="spellEnd"/>
    </w:p>
    <w:p w:rsidR="0089181F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proofErr w:type="spellStart"/>
      <w:r w:rsidRPr="009200F9">
        <w:rPr>
          <w:rFonts w:ascii="Times New Roman CYR" w:hAnsi="Times New Roman CYR" w:cs="Times New Roman CYR"/>
        </w:rPr>
        <w:t>Исходные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данные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F72E6B" w:rsidRPr="009200F9" w:rsidRDefault="00F72E6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Множитель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89181F" w:rsidRPr="009200F9" w:rsidTr="00F81B95">
        <w:tc>
          <w:tcPr>
            <w:tcW w:w="73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2473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0100011</w:t>
            </w:r>
          </w:p>
        </w:tc>
        <w:tc>
          <w:tcPr>
            <w:tcW w:w="75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  <w:r w:rsidR="003D71BF" w:rsidRPr="009200F9">
              <w:rPr>
                <w:rFonts w:ascii="Times New Roman CYR" w:hAnsi="Times New Roman CYR" w:cs="Times New Roman CYR"/>
              </w:rPr>
              <w:t>11</w:t>
            </w: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</w:tr>
    </w:tbl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Множимое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89181F" w:rsidRPr="009200F9" w:rsidTr="00F81B95">
        <w:tc>
          <w:tcPr>
            <w:tcW w:w="73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473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1110001</w:t>
            </w:r>
          </w:p>
        </w:tc>
        <w:tc>
          <w:tcPr>
            <w:tcW w:w="758" w:type="dxa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1843" w:type="dxa"/>
          </w:tcPr>
          <w:p w:rsidR="0089181F" w:rsidRPr="009200F9" w:rsidRDefault="003D71B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10</w:t>
            </w:r>
            <w:r w:rsidR="0089181F" w:rsidRPr="009200F9">
              <w:rPr>
                <w:rFonts w:ascii="Times New Roman CYR" w:hAnsi="Times New Roman CYR" w:cs="Times New Roman CYR"/>
              </w:rPr>
              <w:t>01</w:t>
            </w:r>
          </w:p>
        </w:tc>
      </w:tr>
    </w:tbl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0,</w:t>
      </w:r>
      <w:r w:rsidR="003D71BF" w:rsidRPr="009200F9">
        <w:rPr>
          <w:rFonts w:ascii="Times New Roman CYR" w:hAnsi="Times New Roman CYR" w:cs="Times New Roman CYR"/>
        </w:rPr>
        <w:t>011</w:t>
      </w:r>
      <w:r w:rsidRPr="009200F9">
        <w:rPr>
          <w:rFonts w:ascii="Times New Roman CYR" w:hAnsi="Times New Roman CYR" w:cs="Times New Roman CYR"/>
        </w:rPr>
        <w:t>1</w:t>
      </w:r>
    </w:p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u w:val="single"/>
        </w:rPr>
      </w:pPr>
      <w:r w:rsidRPr="009200F9">
        <w:rPr>
          <w:rFonts w:ascii="Times New Roman CYR" w:hAnsi="Times New Roman CYR" w:cs="Times New Roman CYR"/>
          <w:u w:val="single"/>
        </w:rPr>
        <w:t>0,</w:t>
      </w:r>
      <w:r w:rsidR="003D71BF" w:rsidRPr="009200F9">
        <w:rPr>
          <w:rFonts w:ascii="Times New Roman CYR" w:hAnsi="Times New Roman CYR" w:cs="Times New Roman CYR"/>
          <w:u w:val="single"/>
        </w:rPr>
        <w:t>10</w:t>
      </w:r>
      <w:r w:rsidR="00F07AFB" w:rsidRPr="009200F9">
        <w:rPr>
          <w:rFonts w:ascii="Times New Roman CYR" w:hAnsi="Times New Roman CYR" w:cs="Times New Roman CYR"/>
          <w:u w:val="single"/>
        </w:rPr>
        <w:t>0</w:t>
      </w:r>
      <w:r w:rsidRPr="009200F9">
        <w:rPr>
          <w:rFonts w:ascii="Times New Roman CYR" w:hAnsi="Times New Roman CYR" w:cs="Times New Roman CYR"/>
          <w:u w:val="single"/>
        </w:rPr>
        <w:t>1</w:t>
      </w:r>
    </w:p>
    <w:p w:rsidR="0089181F" w:rsidRDefault="003D71BF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r w:rsidRPr="009200F9">
        <w:rPr>
          <w:rFonts w:ascii="Times New Roman CYR" w:hAnsi="Times New Roman CYR" w:cs="Times New Roman CYR"/>
        </w:rPr>
        <w:t>1</w:t>
      </w:r>
      <w:r w:rsidR="0089181F" w:rsidRPr="009200F9">
        <w:rPr>
          <w:rFonts w:ascii="Times New Roman CYR" w:hAnsi="Times New Roman CYR" w:cs="Times New Roman CYR"/>
        </w:rPr>
        <w:t>,</w:t>
      </w:r>
      <w:r w:rsidRPr="009200F9">
        <w:rPr>
          <w:rFonts w:ascii="Times New Roman CYR" w:hAnsi="Times New Roman CYR" w:cs="Times New Roman CYR"/>
        </w:rPr>
        <w:t>000</w:t>
      </w:r>
      <w:r w:rsidR="0089181F" w:rsidRPr="009200F9">
        <w:rPr>
          <w:rFonts w:ascii="Times New Roman CYR" w:hAnsi="Times New Roman CYR" w:cs="Times New Roman CYR"/>
        </w:rPr>
        <w:t>0</w:t>
      </w:r>
    </w:p>
    <w:p w:rsidR="009420C4" w:rsidRDefault="009420C4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</w:p>
    <w:p w:rsidR="009420C4" w:rsidRPr="009420C4" w:rsidRDefault="009420C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>
        <w:rPr>
          <w:rFonts w:ascii="Times New Roman CYR" w:hAnsi="Times New Roman CYR" w:cs="Times New Roman CYR"/>
          <w:lang w:val="ru-RU"/>
        </w:rPr>
        <w:t>Случилос</w:t>
      </w:r>
      <w:proofErr w:type="spellEnd"/>
      <w:r>
        <w:rPr>
          <w:rFonts w:ascii="Times New Roman CYR" w:hAnsi="Times New Roman CYR" w:cs="Times New Roman CYR"/>
          <w:lang w:val="ru-RU"/>
        </w:rPr>
        <w:t xml:space="preserve"> временное ПРС, продолжаем умножение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864"/>
        <w:gridCol w:w="3119"/>
        <w:gridCol w:w="1842"/>
      </w:tblGrid>
      <w:tr w:rsidR="0089181F" w:rsidRPr="009200F9" w:rsidTr="002C2E55">
        <w:trPr>
          <w:tblHeader/>
        </w:trPr>
        <w:tc>
          <w:tcPr>
            <w:tcW w:w="1809" w:type="dxa"/>
            <w:tcBorders>
              <w:bottom w:val="single" w:sz="4" w:space="0" w:color="auto"/>
            </w:tcBorders>
          </w:tcPr>
          <w:p w:rsidR="0089181F" w:rsidRPr="009420C4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0" allowOverlap="1" wp14:anchorId="53FE0D78" wp14:editId="5457922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62230</wp:posOffset>
                      </wp:positionV>
                      <wp:extent cx="914400" cy="0"/>
                      <wp:effectExtent l="13970" t="54610" r="14605" b="59690"/>
                      <wp:wrapNone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A4B7E0" id="Прямая соединительная линия 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.9pt" to="71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" o:allowincell="f">
                      <v:stroke endarrow="block"/>
                    </v:line>
                  </w:pict>
                </mc:Fallback>
              </mc:AlternateContent>
            </w:r>
          </w:p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Множитель</w:t>
            </w:r>
            <w:proofErr w:type="spellEnd"/>
          </w:p>
        </w:tc>
        <w:tc>
          <w:tcPr>
            <w:tcW w:w="2864" w:type="dxa"/>
            <w:tcBorders>
              <w:bottom w:val="nil"/>
            </w:tcBorders>
          </w:tcPr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i/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0" allowOverlap="1" wp14:anchorId="3E8FC388" wp14:editId="2C4D0390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64770</wp:posOffset>
                      </wp:positionV>
                      <wp:extent cx="640080" cy="0"/>
                      <wp:effectExtent l="21590" t="57150" r="5080" b="57150"/>
                      <wp:wrapNone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36554A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3pt,5.1pt" to="84.7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" o:allowincell="f">
                      <v:stroke startarrow="block"/>
                    </v:line>
                  </w:pict>
                </mc:Fallback>
              </mc:AlternateContent>
            </w:r>
          </w:p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Множимое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Сумма</w:t>
            </w:r>
            <w:proofErr w:type="spellEnd"/>
            <w:r w:rsidRPr="009200F9">
              <w:rPr>
                <w:rFonts w:ascii="Times New Roman CYR" w:hAnsi="Times New Roman CYR" w:cs="Times New Roman CYR"/>
              </w:rPr>
              <w:t xml:space="preserve"> ЧП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:rsidR="0089181F" w:rsidRPr="009200F9" w:rsidRDefault="0089181F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Пояснения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</w:rPr>
            </w:pPr>
          </w:p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1,010001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</w:p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0,00000001110001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0,00000000000000</w:t>
            </w:r>
          </w:p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1,11111110001111</w:t>
            </w:r>
          </w:p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1,101000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0,00000011100010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1,110100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0,00000111000100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1,11111110001111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0,00000111000100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1,111010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0,00001110001000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1,111101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0,00011100010000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Сдвиг</w:t>
            </w:r>
            <w:proofErr w:type="spellEnd"/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1,111110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0,00111000100000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0,00000101010011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1,11000111100000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1,111111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0,01110001000000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1,11001100110011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0,01110001000000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Сложение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  <w:tr w:rsidR="0089181F" w:rsidRPr="009200F9" w:rsidTr="002C2E5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89181F" w:rsidRPr="00551855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noProof/>
                <w:u w:val="single"/>
                <w:lang w:val="ru-RU"/>
              </w:rPr>
            </w:pPr>
            <w:r w:rsidRPr="009200F9">
              <w:rPr>
                <w:rFonts w:ascii="Times New Roman CYR" w:hAnsi="Times New Roman CYR" w:cs="Times New Roman CYR"/>
                <w:noProof/>
                <w:u w:val="single"/>
              </w:rPr>
              <w:t>1,111111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1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(</w:t>
            </w:r>
            <w:r w:rsidRPr="009200F9">
              <w:rPr>
                <w:rFonts w:ascii="Times New Roman CYR" w:hAnsi="Times New Roman CYR" w:cs="Times New Roman CYR"/>
                <w:b/>
                <w:noProof/>
                <w:u w:val="single"/>
              </w:rPr>
              <w:t>0</w:t>
            </w:r>
            <w:r w:rsidR="00551855">
              <w:rPr>
                <w:rFonts w:ascii="Times New Roman CYR" w:hAnsi="Times New Roman CYR" w:cs="Times New Roman CYR"/>
                <w:b/>
                <w:noProof/>
                <w:u w:val="single"/>
                <w:lang w:val="ru-RU"/>
              </w:rPr>
              <w:t>)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9181F" w:rsidRPr="009200F9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0,11100010000000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0,00111101110011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u w:val="single"/>
              </w:rPr>
            </w:pPr>
            <w:r w:rsidRPr="009200F9">
              <w:rPr>
                <w:rFonts w:ascii="Times New Roman CYR" w:hAnsi="Times New Roman CYR" w:cs="Times New Roman CYR"/>
                <w:u w:val="single"/>
              </w:rPr>
              <w:t>1,00011110000000</w:t>
            </w:r>
          </w:p>
          <w:p w:rsidR="0089181F" w:rsidRPr="009200F9" w:rsidRDefault="0089181F" w:rsidP="00B84C09">
            <w:pPr>
              <w:keepNext/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1,01011011110011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89181F" w:rsidRDefault="0089181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</w:rPr>
            </w:pPr>
            <w:proofErr w:type="spellStart"/>
            <w:r w:rsidRPr="009200F9">
              <w:rPr>
                <w:rFonts w:ascii="Times New Roman CYR" w:hAnsi="Times New Roman CYR" w:cs="Times New Roman CYR"/>
              </w:rPr>
              <w:t>Вычитание</w:t>
            </w:r>
            <w:proofErr w:type="spellEnd"/>
          </w:p>
          <w:p w:rsidR="00551855" w:rsidRPr="00551855" w:rsidRDefault="0055185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>
              <w:rPr>
                <w:rFonts w:ascii="Times New Roman CYR" w:hAnsi="Times New Roman CYR" w:cs="Times New Roman CYR"/>
                <w:lang w:val="ru-RU"/>
              </w:rPr>
              <w:t>Сдвиг</w:t>
            </w:r>
          </w:p>
        </w:tc>
      </w:tr>
    </w:tbl>
    <w:p w:rsidR="0089181F" w:rsidRPr="009200F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89181F" w:rsidRPr="009130C9" w:rsidRDefault="009420C4" w:rsidP="009420C4">
      <w:pPr>
        <w:spacing w:after="0" w:line="240" w:lineRule="auto"/>
        <w:ind w:firstLine="0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Во время умн</w:t>
      </w:r>
      <w:r w:rsidR="00D6430B">
        <w:rPr>
          <w:rFonts w:ascii="Times New Roman CYR" w:hAnsi="Times New Roman CYR" w:cs="Times New Roman CYR"/>
          <w:lang w:val="ru-RU"/>
        </w:rPr>
        <w:t>ожения</w:t>
      </w:r>
      <w:r w:rsidRPr="009130C9">
        <w:rPr>
          <w:rFonts w:ascii="Times New Roman CYR" w:hAnsi="Times New Roman CYR" w:cs="Times New Roman CYR"/>
          <w:lang w:val="ru-RU"/>
        </w:rPr>
        <w:t xml:space="preserve"> произошло</w:t>
      </w:r>
      <w:r>
        <w:rPr>
          <w:rFonts w:ascii="Times New Roman CYR" w:hAnsi="Times New Roman CYR" w:cs="Times New Roman CYR"/>
          <w:lang w:val="ru-RU"/>
        </w:rPr>
        <w:t xml:space="preserve"> временное</w:t>
      </w:r>
      <w:r w:rsidRPr="009130C9">
        <w:rPr>
          <w:rFonts w:ascii="Times New Roman CYR" w:hAnsi="Times New Roman CYR" w:cs="Times New Roman CYR"/>
          <w:lang w:val="ru-RU"/>
        </w:rPr>
        <w:t xml:space="preserve"> ПРС в порядках, </w:t>
      </w:r>
      <w:r>
        <w:rPr>
          <w:rFonts w:ascii="Times New Roman CYR" w:hAnsi="Times New Roman CYR" w:cs="Times New Roman CYR"/>
          <w:lang w:val="ru-RU"/>
        </w:rPr>
        <w:t>которое в ходе умножения не исправилось. Результат не верный.</w:t>
      </w:r>
    </w:p>
    <w:p w:rsidR="0089181F" w:rsidRPr="009130C9" w:rsidRDefault="0089181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7B156E" w:rsidRPr="009420C4" w:rsidRDefault="007B156E" w:rsidP="00B84C09">
      <w:pPr>
        <w:pStyle w:val="2"/>
        <w:jc w:val="both"/>
        <w:rPr>
          <w:lang w:val="ru-RU"/>
        </w:rPr>
      </w:pPr>
      <w:bookmarkStart w:id="7" w:name="_Toc452327199"/>
      <w:r w:rsidRPr="009420C4">
        <w:rPr>
          <w:lang w:val="ru-RU"/>
        </w:rPr>
        <w:lastRenderedPageBreak/>
        <w:t>П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4864" behindDoc="0" locked="1" layoutInCell="0" allowOverlap="1" wp14:anchorId="218E65E9" wp14:editId="6EE850C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73" name="Группа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E75E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E65E9" id="Группа 273" o:spid="_x0000_s1253" style="position:absolute;left:0;text-align:left;margin-left:56.7pt;margin-top:19.85pt;width:518.8pt;height:802.3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KkWJrkcBwAAlFUAAA4AAAAAAAAA&#10;AAAAAAAALgIAAGRycy9lMm9Eb2MueG1sUEsBAi0AFAAGAAgAAAAhAIxDtsrhAAAADAEAAA8AAAAA&#10;AAAAAAAAAAAAdgkAAGRycy9kb3ducmV2LnhtbFBLBQYAAAAABAAEAPMAAACECgAAAAA=&#10;" o:allowincell="f">
                <v:rect id="Rectangle 269" o:spid="_x0000_s125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HdF8QA&#10;AADcAAAADwAAAGRycy9kb3ducmV2LnhtbESP0YrCMBRE34X9h3AX9k1TZdG1GqUuCD6JVj/g0txt&#10;i81Nt4lt9euNIPg4zMwZZrnuTSVaalxpWcF4FIEgzqwuOVdwPm2HPyCcR9ZYWSYFN3KwXn0Mlhhr&#10;2/GR2tTnIkDYxaig8L6OpXRZQQbdyNbEwfuzjUEfZJNL3WAX4KaSkyiaSoMlh4UCa/otKLukV6Pg&#10;4vt2n+TpfTs/b+bZYZN01/9Eqa/PPlmA8NT7d/jV3mkFk9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R3RfEAAAA3AAAAA8AAAAAAAAAAAAAAAAAmAIAAGRycy9k&#10;b3ducmV2LnhtbFBLBQYAAAAABAAEAPUAAACJAwAAAAA=&#10;" filled="f" strokeweight="2pt"/>
                <v:line id="Line 270" o:spid="_x0000_s125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  <v:line id="Line 271" o:spid="_x0000_s125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ULO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1CzrAAAAA3AAAAA8AAAAAAAAAAAAAAAAA&#10;oQIAAGRycy9kb3ducmV2LnhtbFBLBQYAAAAABAAEAPkAAACOAwAAAAA=&#10;" strokeweight="2pt"/>
                <v:line id="Line 272" o:spid="_x0000_s125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    <v:line id="Line 273" o:spid="_x0000_s125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  <v:line id="Line 274" o:spid="_x0000_s125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    <v:line id="Line 275" o:spid="_x0000_s126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    <v:line id="Line 276" o:spid="_x0000_s126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    <v:line id="Line 277" o:spid="_x0000_s126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j/rcUAAADcAAAADwAAAGRycy9kb3ducmV2LnhtbESPwW7CMBBE70j9B2sr9QYOOVQQMFHV&#10;FqmohwrKByzxEofE68g2kPbraySkHkcz80azLAfbiQv50DhWMJ1kIIgrpxuuFey/1+MZiBCRNXaO&#10;ScEPBShXD6MlFtpdeUuXXaxFgnAoUIGJsS+kDJUhi2HieuLkHZ23GJP0tdQerwluO5ln2bO02HBa&#10;MNjTq6Gq3Z2tgo0/fLbT39rIA2/8e/f1Ng/2pNTT4/CyABFpiP/he/tDK8hnOdzO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j/rcUAAADcAAAADwAAAAAAAAAA&#10;AAAAAAChAgAAZHJzL2Rvd25yZXYueG1sUEsFBgAAAAAEAAQA+QAAAJMDAAAAAA==&#10;" strokeweight="1pt"/>
                <v:line id="Line 278" o:spid="_x0000_s126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    <v:line id="Line 279" o:spid="_x0000_s126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3C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3CQsUAAADcAAAADwAAAAAAAAAA&#10;AAAAAAChAgAAZHJzL2Rvd25yZXYueG1sUEsFBgAAAAAEAAQA+QAAAJMDAAAAAA==&#10;" strokeweight="1pt"/>
                <v:rect id="Rectangle 280" o:spid="_x0000_s126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1" o:spid="_x0000_s126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2" o:spid="_x0000_s126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26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4" o:spid="_x0000_s126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85" o:spid="_x0000_s127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6" o:spid="_x0000_s127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87" o:spid="_x0000_s127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AE75E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420C4">
        <w:rPr>
          <w:lang w:val="ru-RU"/>
        </w:rPr>
        <w:t xml:space="preserve">ример </w:t>
      </w:r>
      <w:r w:rsidR="00A21074" w:rsidRPr="009420C4">
        <w:rPr>
          <w:lang w:val="ru-RU"/>
        </w:rPr>
        <w:t>с потерей младших разрядов</w:t>
      </w:r>
      <w:bookmarkEnd w:id="7"/>
    </w:p>
    <w:p w:rsidR="007B156E" w:rsidRPr="009420C4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420C4">
        <w:rPr>
          <w:rFonts w:ascii="Times New Roman CYR" w:hAnsi="Times New Roman CYR" w:cs="Times New Roman CYR"/>
          <w:lang w:val="ru-RU"/>
        </w:rPr>
        <w:t>Исходные данные:</w:t>
      </w:r>
    </w:p>
    <w:p w:rsidR="007B156E" w:rsidRPr="009420C4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420C4">
        <w:rPr>
          <w:rFonts w:ascii="Times New Roman CYR" w:hAnsi="Times New Roman CYR" w:cs="Times New Roman CYR"/>
          <w:lang w:val="ru-RU"/>
        </w:rPr>
        <w:t>Множитель: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7B156E" w:rsidRPr="009420C4" w:rsidTr="00E83069">
        <w:tc>
          <w:tcPr>
            <w:tcW w:w="738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2473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0100011</w:t>
            </w:r>
          </w:p>
        </w:tc>
        <w:tc>
          <w:tcPr>
            <w:tcW w:w="758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1</w:t>
            </w:r>
          </w:p>
        </w:tc>
        <w:tc>
          <w:tcPr>
            <w:tcW w:w="1843" w:type="dxa"/>
          </w:tcPr>
          <w:p w:rsidR="007B156E" w:rsidRPr="009420C4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ru-RU"/>
              </w:rPr>
            </w:pPr>
            <w:r w:rsidRPr="009420C4">
              <w:rPr>
                <w:rFonts w:ascii="Times New Roman CYR" w:hAnsi="Times New Roman CYR" w:cs="Times New Roman CYR"/>
                <w:lang w:val="ru-RU"/>
              </w:rPr>
              <w:t>1111</w:t>
            </w:r>
          </w:p>
        </w:tc>
      </w:tr>
    </w:tbl>
    <w:p w:rsidR="007B156E" w:rsidRPr="009200F9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420C4">
        <w:rPr>
          <w:rFonts w:ascii="Times New Roman CYR" w:hAnsi="Times New Roman CYR" w:cs="Times New Roman CYR"/>
          <w:lang w:val="ru-RU"/>
        </w:rPr>
        <w:t>Множ</w:t>
      </w:r>
      <w:r w:rsidRPr="009200F9">
        <w:rPr>
          <w:rFonts w:ascii="Times New Roman CYR" w:hAnsi="Times New Roman CYR" w:cs="Times New Roman CYR"/>
        </w:rPr>
        <w:t>имое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7B156E" w:rsidRPr="009200F9" w:rsidTr="00E83069">
        <w:tc>
          <w:tcPr>
            <w:tcW w:w="738" w:type="dxa"/>
          </w:tcPr>
          <w:p w:rsidR="007B156E" w:rsidRPr="009200F9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2473" w:type="dxa"/>
          </w:tcPr>
          <w:p w:rsidR="007B156E" w:rsidRPr="009200F9" w:rsidRDefault="007B156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1110001</w:t>
            </w:r>
          </w:p>
        </w:tc>
        <w:tc>
          <w:tcPr>
            <w:tcW w:w="758" w:type="dxa"/>
          </w:tcPr>
          <w:p w:rsidR="007B156E" w:rsidRPr="009200F9" w:rsidRDefault="0065122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1843" w:type="dxa"/>
          </w:tcPr>
          <w:p w:rsidR="007B156E" w:rsidRPr="009200F9" w:rsidRDefault="009B749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>
              <w:rPr>
                <w:rFonts w:ascii="Times New Roman CYR" w:hAnsi="Times New Roman CYR" w:cs="Times New Roman CYR"/>
              </w:rPr>
              <w:t>1</w:t>
            </w:r>
            <w:r w:rsidR="007B156E" w:rsidRPr="009200F9">
              <w:rPr>
                <w:rFonts w:ascii="Times New Roman CYR" w:hAnsi="Times New Roman CYR" w:cs="Times New Roman CYR"/>
              </w:rPr>
              <w:t>101</w:t>
            </w:r>
          </w:p>
        </w:tc>
      </w:tr>
    </w:tbl>
    <w:p w:rsidR="007B156E" w:rsidRPr="009200F9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Переведем порядки в ДК и сложим</w:t>
      </w:r>
    </w:p>
    <w:p w:rsid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</w:p>
    <w:p w:rsid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1.0001</w:t>
      </w:r>
    </w:p>
    <w:p w:rsidR="0065122C" w:rsidRPr="0065122C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u w:val="single"/>
          <w:lang w:val="ru-RU"/>
        </w:rPr>
      </w:pPr>
      <w:r w:rsidRPr="0065122C">
        <w:rPr>
          <w:rFonts w:ascii="Times New Roman CYR" w:hAnsi="Times New Roman CYR" w:cs="Times New Roman CYR"/>
          <w:u w:val="single"/>
          <w:lang w:val="ru-RU"/>
        </w:rPr>
        <w:t>1.0011</w:t>
      </w:r>
    </w:p>
    <w:p w:rsidR="0065122C" w:rsidRDefault="00B27D10" w:rsidP="00B27D10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1</w:t>
      </w:r>
      <w:r w:rsidR="0065122C">
        <w:rPr>
          <w:rFonts w:ascii="Times New Roman CYR" w:hAnsi="Times New Roman CYR" w:cs="Times New Roman CYR"/>
          <w:lang w:val="ru-RU"/>
        </w:rPr>
        <w:t>0.0100</w:t>
      </w:r>
    </w:p>
    <w:p w:rsidR="00A21074" w:rsidRDefault="00A21074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</w:p>
    <w:p w:rsidR="007B156E" w:rsidRDefault="0065122C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После сложения</w:t>
      </w:r>
      <w:r w:rsidR="00A21074">
        <w:rPr>
          <w:rFonts w:ascii="Times New Roman CYR" w:hAnsi="Times New Roman CYR" w:cs="Times New Roman CYR"/>
          <w:lang w:val="ru-RU"/>
        </w:rPr>
        <w:t xml:space="preserve"> отрицательных</w:t>
      </w:r>
      <w:r>
        <w:rPr>
          <w:rFonts w:ascii="Times New Roman CYR" w:hAnsi="Times New Roman CYR" w:cs="Times New Roman CYR"/>
          <w:lang w:val="ru-RU"/>
        </w:rPr>
        <w:t xml:space="preserve"> порядков получился положительный результат. Возникла ситуация ПМР, дальне</w:t>
      </w:r>
      <w:r w:rsidR="005A3785">
        <w:rPr>
          <w:rFonts w:ascii="Times New Roman CYR" w:hAnsi="Times New Roman CYR" w:cs="Times New Roman CYR"/>
          <w:lang w:val="ru-RU"/>
        </w:rPr>
        <w:t>йшее вычисления не имеют смысла, так как во время умножения ПМР никак не сможет исправиться.</w:t>
      </w:r>
    </w:p>
    <w:p w:rsidR="00FE0CF0" w:rsidRPr="009130C9" w:rsidRDefault="00FE0CF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B156E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Записываем результат в </w:t>
      </w:r>
      <w:r w:rsidRPr="009200F9">
        <w:rPr>
          <w:rFonts w:ascii="Times New Roman CYR" w:hAnsi="Times New Roman CYR" w:cs="Times New Roman CYR"/>
        </w:rPr>
        <w:t>n</w:t>
      </w:r>
      <w:r w:rsidRPr="009130C9">
        <w:rPr>
          <w:rFonts w:ascii="Times New Roman CYR" w:hAnsi="Times New Roman CYR" w:cs="Times New Roman CYR"/>
          <w:lang w:val="ru-RU"/>
        </w:rPr>
        <w:t xml:space="preserve"> разрядную сетку:</w:t>
      </w:r>
    </w:p>
    <w:p w:rsidR="00A839E6" w:rsidRPr="009130C9" w:rsidRDefault="00A839E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473"/>
        <w:gridCol w:w="758"/>
        <w:gridCol w:w="1843"/>
      </w:tblGrid>
      <w:tr w:rsidR="007B156E" w:rsidRPr="0065122C" w:rsidTr="00A21074">
        <w:tc>
          <w:tcPr>
            <w:tcW w:w="738" w:type="dxa"/>
          </w:tcPr>
          <w:p w:rsidR="007B156E" w:rsidRPr="0065122C" w:rsidRDefault="007B156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2473" w:type="dxa"/>
          </w:tcPr>
          <w:p w:rsidR="007B156E" w:rsidRPr="0065122C" w:rsidRDefault="003E39D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</w:t>
            </w:r>
            <w:r w:rsidR="007B156E" w:rsidRPr="0065122C">
              <w:rPr>
                <w:rFonts w:ascii="Times New Roman CYR" w:hAnsi="Times New Roman CYR" w:cs="Times New Roman CYR"/>
                <w:lang w:val="ru-RU"/>
              </w:rPr>
              <w:t>000000</w:t>
            </w:r>
          </w:p>
        </w:tc>
        <w:tc>
          <w:tcPr>
            <w:tcW w:w="758" w:type="dxa"/>
          </w:tcPr>
          <w:p w:rsidR="007B156E" w:rsidRPr="0065122C" w:rsidRDefault="003E39D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</w:t>
            </w:r>
          </w:p>
        </w:tc>
        <w:tc>
          <w:tcPr>
            <w:tcW w:w="1843" w:type="dxa"/>
          </w:tcPr>
          <w:p w:rsidR="007B156E" w:rsidRPr="0065122C" w:rsidRDefault="003E39D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ru-RU"/>
              </w:rPr>
            </w:pPr>
            <w:r w:rsidRPr="0065122C">
              <w:rPr>
                <w:rFonts w:ascii="Times New Roman CYR" w:hAnsi="Times New Roman CYR" w:cs="Times New Roman CYR"/>
                <w:lang w:val="ru-RU"/>
              </w:rPr>
              <w:t>0000</w:t>
            </w:r>
          </w:p>
        </w:tc>
      </w:tr>
    </w:tbl>
    <w:p w:rsidR="007B156E" w:rsidRPr="0065122C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B156E" w:rsidRPr="0065122C" w:rsidRDefault="007B156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65122C">
        <w:rPr>
          <w:rFonts w:ascii="Times New Roman CYR" w:hAnsi="Times New Roman CYR" w:cs="Times New Roman CYR"/>
          <w:lang w:val="ru-RU"/>
        </w:rPr>
        <w:br w:type="page"/>
      </w:r>
    </w:p>
    <w:p w:rsidR="007B156E" w:rsidRPr="009130C9" w:rsidRDefault="00754577" w:rsidP="00B84C09">
      <w:pPr>
        <w:pStyle w:val="1"/>
        <w:jc w:val="both"/>
        <w:rPr>
          <w:lang w:val="ru-RU"/>
        </w:rPr>
      </w:pPr>
      <w:bookmarkStart w:id="8" w:name="_Toc452327200"/>
      <w:r w:rsidRPr="00EE10CB">
        <w:rPr>
          <w:lang w:val="ru-RU"/>
        </w:rPr>
        <w:lastRenderedPageBreak/>
        <w:t>Выбор</w:t>
      </w:r>
      <w:r w:rsidRPr="009130C9">
        <w:rPr>
          <w:lang w:val="ru-RU"/>
        </w:rPr>
        <w:t xml:space="preserve"> функциональной схемы операционной части </w:t>
      </w:r>
      <w:r w:rsidRPr="009130C9">
        <w:rPr>
          <w:lang w:val="ru-RU"/>
        </w:rPr>
        <w:tab/>
        <w:t>устройства и определение списка микроопераций и логических условий</w:t>
      </w:r>
      <w:bookmarkEnd w:id="8"/>
    </w:p>
    <w:p w:rsidR="00754577" w:rsidRPr="009130C9" w:rsidRDefault="0075457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54577" w:rsidRPr="009200F9" w:rsidRDefault="00754577" w:rsidP="00B84C09">
      <w:pPr>
        <w:pStyle w:val="2"/>
        <w:jc w:val="both"/>
      </w:pPr>
      <w:bookmarkStart w:id="9" w:name="_Toc452327201"/>
      <w:proofErr w:type="spellStart"/>
      <w:r w:rsidRPr="009200F9">
        <w:t>С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6912" behindDoc="0" locked="1" layoutInCell="0" allowOverlap="1" wp14:anchorId="616F6716" wp14:editId="09D2A8D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93" name="Группа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94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1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2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3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4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5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7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8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9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1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AB660A">
                              <w:pPr>
                                <w:pStyle w:val="aff8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2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F6716" id="Группа 293" o:spid="_x0000_s1273" style="position:absolute;left:0;text-align:left;margin-left:56.7pt;margin-top:19.85pt;width:518.8pt;height:802.3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AySNKsiBwAAlVUAAA4A&#10;AAAAAAAAAAAAAAAALgIAAGRycy9lMm9Eb2MueG1sUEsBAi0AFAAGAAgAAAAhAIxDtsrhAAAADAEA&#10;AA8AAAAAAAAAAAAAAAAAfAkAAGRycy9kb3ducmV2LnhtbFBLBQYAAAAABAAEAPMAAACKCgAAAAA=&#10;" o:allowincell="f">
                <v:rect id="Rectangle 289" o:spid="_x0000_s127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077cMA&#10;AADcAAAADwAAAGRycy9kb3ducmV2LnhtbESP0YrCMBRE34X9h3AXfNN0RcRWo1RB8El2qx9wae62&#10;xeamNrGtfv1GWPBxmJkzzHo7mFp01LrKsoKvaQSCOLe64kLB5XyYLEE4j6yxtkwKHuRgu/kYrTHR&#10;tucf6jJfiABhl6CC0vsmkdLlJRl0U9sQB+/XtgZ9kG0hdYt9gJtazqJoIQ1WHBZKbGhfUn7N7kbB&#10;1Q/dKS2y5yG+7OL8e5f291uq1PhzSFcgPA3+Hf5vH7WCWTyH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077cMAAADcAAAADwAAAAAAAAAAAAAAAACYAgAAZHJzL2Rv&#10;d25yZXYueG1sUEsFBgAAAAAEAAQA9QAAAIgDAAAAAA==&#10;" filled="f" strokeweight="2pt"/>
                <v:line id="Line 290" o:spid="_x0000_s127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zt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rc7fAAAAA3AAAAA8AAAAAAAAAAAAAAAAA&#10;oQIAAGRycy9kb3ducmV2LnhtbFBLBQYAAAAABAAEAPkAAACOAwAAAAA=&#10;" strokeweight="2pt"/>
                <v:line id="Line 291" o:spid="_x0000_s127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tw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57cDAAAAA3AAAAA8AAAAAAAAAAAAAAAAA&#10;oQIAAGRycy9kb3ducmV2LnhtbFBLBQYAAAAABAAEAPkAAACOAwAAAAA=&#10;" strokeweight="2pt"/>
                <v:line id="Line 292" o:spid="_x0000_s127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    <v:line id="Line 293" o:spid="_x0000_s127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cK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kq3Cm9AAAA3AAAAA8AAAAAAAAAAAAAAAAAoQIA&#10;AGRycy9kb3ducmV2LnhtbFBLBQYAAAAABAAEAPkAAACLAwAAAAA=&#10;" strokeweight="2pt"/>
                <v:line id="Line 294" o:spid="_x0000_s127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    <v:line id="Line 295" o:spid="_x0000_s128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    <v:line id="Line 296" o:spid="_x0000_s128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  <v:line id="Line 297" o:spid="_x0000_s128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rzasUAAADc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przasUAAADcAAAADwAAAAAAAAAA&#10;AAAAAAChAgAAZHJzL2Rvd25yZXYueG1sUEsFBgAAAAAEAAQA+QAAAJMDAAAAAA==&#10;" strokeweight="1pt"/>
                <v:line id="Line 298" o:spid="_x0000_s128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  <v:line id="Line 299" o:spid="_x0000_s128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/OhcQAAADc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86FxAAAANwAAAAPAAAAAAAAAAAA&#10;AAAAAKECAABkcnMvZG93bnJldi54bWxQSwUGAAAAAAQABAD5AAAAkgMAAAAA&#10;" strokeweight="1pt"/>
                <v:rect id="Rectangle 300" o:spid="_x0000_s128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1" o:spid="_x0000_s128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02" o:spid="_x0000_s128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3" o:spid="_x0000_s128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04" o:spid="_x0000_s128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05" o:spid="_x0000_s129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06" o:spid="_x0000_s129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 w:rsidP="00AB660A">
                        <w:pPr>
                          <w:pStyle w:val="aff8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07" o:spid="_x0000_s129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t>одержание</w:t>
      </w:r>
      <w:proofErr w:type="spellEnd"/>
      <w:r w:rsidRPr="009200F9">
        <w:t xml:space="preserve"> </w:t>
      </w:r>
      <w:proofErr w:type="spellStart"/>
      <w:r w:rsidRPr="00F72E6B">
        <w:t>операционного</w:t>
      </w:r>
      <w:proofErr w:type="spellEnd"/>
      <w:r w:rsidRPr="009200F9">
        <w:t xml:space="preserve"> </w:t>
      </w:r>
      <w:proofErr w:type="spellStart"/>
      <w:r w:rsidRPr="009200F9">
        <w:t>автомата</w:t>
      </w:r>
      <w:bookmarkEnd w:id="9"/>
      <w:proofErr w:type="spellEnd"/>
    </w:p>
    <w:p w:rsidR="00754577" w:rsidRPr="009130C9" w:rsidRDefault="00754577" w:rsidP="00B84C09">
      <w:pPr>
        <w:spacing w:after="0" w:line="240" w:lineRule="auto"/>
        <w:ind w:firstLine="284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Операционный автомат должен содержать следующие элементы:</w:t>
      </w:r>
    </w:p>
    <w:p w:rsidR="00754577" w:rsidRPr="009130C9" w:rsidRDefault="00754577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25-ти разрядный сдвиговый регистр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1 для хранения множителя</w:t>
      </w:r>
    </w:p>
    <w:p w:rsidR="00754577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47-м</w:t>
      </w:r>
      <w:r w:rsidR="00754577" w:rsidRPr="009130C9">
        <w:rPr>
          <w:rFonts w:ascii="Times New Roman CYR" w:hAnsi="Times New Roman CYR" w:cs="Times New Roman CYR"/>
          <w:lang w:val="ru-RU"/>
        </w:rPr>
        <w:t xml:space="preserve">и разрядный сдвиговый регистр </w:t>
      </w:r>
      <w:r w:rsidR="00754577" w:rsidRPr="009200F9">
        <w:rPr>
          <w:rFonts w:ascii="Times New Roman CYR" w:hAnsi="Times New Roman CYR" w:cs="Times New Roman CYR"/>
        </w:rPr>
        <w:t>RG</w:t>
      </w:r>
      <w:r w:rsidR="00754577" w:rsidRPr="009130C9">
        <w:rPr>
          <w:rFonts w:ascii="Times New Roman CYR" w:hAnsi="Times New Roman CYR" w:cs="Times New Roman CYR"/>
          <w:lang w:val="ru-RU"/>
        </w:rPr>
        <w:t>2 для хранения множимого</w:t>
      </w:r>
    </w:p>
    <w:p w:rsidR="00754577" w:rsidRPr="009200F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47-ми </w:t>
      </w:r>
      <w:proofErr w:type="spellStart"/>
      <w:r w:rsidRPr="009200F9">
        <w:rPr>
          <w:rFonts w:ascii="Times New Roman CYR" w:hAnsi="Times New Roman CYR" w:cs="Times New Roman CYR"/>
        </w:rPr>
        <w:t>разрядный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управляемый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инвертор</w:t>
      </w:r>
      <w:proofErr w:type="spellEnd"/>
    </w:p>
    <w:p w:rsidR="00D3263B" w:rsidRPr="009200F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47-ми </w:t>
      </w:r>
      <w:proofErr w:type="spellStart"/>
      <w:r w:rsidRPr="009200F9">
        <w:rPr>
          <w:rFonts w:ascii="Times New Roman CYR" w:hAnsi="Times New Roman CYR" w:cs="Times New Roman CYR"/>
        </w:rPr>
        <w:t>разрядное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логическое</w:t>
      </w:r>
      <w:proofErr w:type="spellEnd"/>
      <w:r w:rsidRPr="009200F9">
        <w:rPr>
          <w:rFonts w:ascii="Times New Roman CYR" w:hAnsi="Times New Roman CYR" w:cs="Times New Roman CYR"/>
        </w:rPr>
        <w:t xml:space="preserve"> И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47-ми разрядный сумматор </w:t>
      </w:r>
      <w:r w:rsidRPr="009200F9">
        <w:rPr>
          <w:rFonts w:ascii="Times New Roman CYR" w:hAnsi="Times New Roman CYR" w:cs="Times New Roman CYR"/>
        </w:rPr>
        <w:t>SM</w:t>
      </w:r>
      <w:r w:rsidRPr="009130C9">
        <w:rPr>
          <w:rFonts w:ascii="Times New Roman CYR" w:hAnsi="Times New Roman CYR" w:cs="Times New Roman CYR"/>
          <w:lang w:val="ru-RU"/>
        </w:rPr>
        <w:t>1 для сложения характеристик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47-ми разрядный сдвиговый регистр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3 для хранения суммы частичных произведений мантисс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8-ми разрядный регистр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4 для хранения порядка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управляемый инвертор для перевода порядков в ДК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счетчик СТ2 для хранения результирующего порядка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сумматор для суммы порядков</w:t>
      </w:r>
    </w:p>
    <w:p w:rsidR="00D3263B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8-ми разрядный управляемый инвертор для перевода порядков из ДК в ПК</w:t>
      </w:r>
    </w:p>
    <w:p w:rsidR="00761A99" w:rsidRPr="009130C9" w:rsidRDefault="00D3263B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5-ти разрядный счетчик СТ1 для подсчета количества тактов умножения</w:t>
      </w:r>
    </w:p>
    <w:p w:rsidR="007A6E6D" w:rsidRPr="009130C9" w:rsidRDefault="007A6E6D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входовой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элемент «исключающее или - не» для определения нормализации мантиссы</w:t>
      </w:r>
    </w:p>
    <w:p w:rsidR="007A6E6D" w:rsidRPr="009130C9" w:rsidRDefault="002A25E4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 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входовых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«исключающее или» и 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входовое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«логическое И» для определения сложения, либо вычитания</w:t>
      </w:r>
    </w:p>
    <w:p w:rsidR="002A25E4" w:rsidRPr="009130C9" w:rsidRDefault="002A25E4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2-х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входовое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«или-не» для определения равенства 0 входного операнда</w:t>
      </w:r>
    </w:p>
    <w:p w:rsidR="00761A99" w:rsidRPr="009130C9" w:rsidRDefault="00761A99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1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-триггер для хранения знака первого порядка</w:t>
      </w:r>
    </w:p>
    <w:p w:rsidR="00D3263B" w:rsidRPr="009130C9" w:rsidRDefault="00761A99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1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 xml:space="preserve"> триггер для хранения признака ПРС</w:t>
      </w:r>
      <w:r w:rsidR="00D3263B" w:rsidRPr="009130C9">
        <w:rPr>
          <w:rFonts w:ascii="Times New Roman CYR" w:hAnsi="Times New Roman CYR" w:cs="Times New Roman CYR"/>
          <w:lang w:val="ru-RU"/>
        </w:rPr>
        <w:t xml:space="preserve"> </w:t>
      </w:r>
    </w:p>
    <w:p w:rsidR="00591AC9" w:rsidRPr="009130C9" w:rsidRDefault="009541FC" w:rsidP="00B84C09">
      <w:pPr>
        <w:pStyle w:val="ab"/>
        <w:numPr>
          <w:ilvl w:val="0"/>
          <w:numId w:val="32"/>
        </w:num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Усилитель-формирователь для выдачи результата на выходную шину</w:t>
      </w:r>
    </w:p>
    <w:p w:rsidR="00591AC9" w:rsidRPr="009130C9" w:rsidRDefault="00591AC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591AC9" w:rsidRPr="009200F9" w:rsidRDefault="00591AC9" w:rsidP="00B84C09">
      <w:pPr>
        <w:pStyle w:val="2"/>
      </w:pPr>
      <w:bookmarkStart w:id="10" w:name="_Toc452327202"/>
      <w:proofErr w:type="spellStart"/>
      <w:r w:rsidRPr="00B84C09">
        <w:lastRenderedPageBreak/>
        <w:t>Алгоритм</w:t>
      </w:r>
      <w:proofErr w:type="spellEnd"/>
      <w:r w:rsidRPr="009200F9">
        <w:t xml:space="preserve"> </w:t>
      </w:r>
      <w:proofErr w:type="spellStart"/>
      <w:r w:rsidRPr="009200F9">
        <w:t>работы</w:t>
      </w:r>
      <w:bookmarkEnd w:id="10"/>
      <w:proofErr w:type="spellEnd"/>
    </w:p>
    <w:p w:rsidR="00591AC9" w:rsidRPr="009130C9" w:rsidRDefault="003371F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Операнды разрядностью 4-ре байта поступают по входной шине в операционный автомат. Первым операндом приходит множитель. Мантисса вместе со знаком записывается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1.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 В счетчик </w:t>
      </w:r>
      <w:r w:rsidR="0078474F" w:rsidRPr="009200F9">
        <w:rPr>
          <w:rFonts w:ascii="Times New Roman CYR" w:hAnsi="Times New Roman CYR" w:cs="Times New Roman CYR"/>
        </w:rPr>
        <w:t>CT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1 записывается двоичное представление числа 24. Порядок 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88960" behindDoc="0" locked="1" layoutInCell="0" allowOverlap="1" wp14:anchorId="71A2E3AA" wp14:editId="1104E22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13" name="Группа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14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1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2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3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4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5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2E3AA" id="Группа 313" o:spid="_x0000_s1293" style="position:absolute;left:0;text-align:left;margin-left:56.7pt;margin-top:19.85pt;width:518.8pt;height:802.3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FmAXXHQcAAJVVAAAOAAAAAAAA&#10;AAAAAAAAAC4CAABkcnMvZTJvRG9jLnhtbFBLAQItABQABgAIAAAAIQCMQ7bK4QAAAAwBAAAPAAAA&#10;AAAAAAAAAAAAAHcJAABkcnMvZG93bnJldi54bWxQSwUGAAAAAAQABADzAAAAhQoAAAAA&#10;" o:allowincell="f">
                <v:rect id="Rectangle 309" o:spid="_x0000_s129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83KsQA&#10;AADcAAAADwAAAGRycy9kb3ducmV2LnhtbESP3YrCMBSE74V9h3AWvNPUHxbtGqUKgleyW32AQ3Ns&#10;i81Jt4lt9enNguDlMDPfMKtNbyrRUuNKywom4wgEcWZ1ybmC82k/WoBwHlljZZkU3MnBZv0xWGGs&#10;bce/1KY+FwHCLkYFhfd1LKXLCjLoxrYmDt7FNgZ9kE0udYNdgJtKTqPoSxosOSwUWNOuoOya3oyC&#10;q+/bY5Knj/3yvF1mP9uku/0lSg0/++QbhKfev8Ov9kErmE3m8H8mHA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vNyrEAAAA3AAAAA8AAAAAAAAAAAAAAAAAmAIAAGRycy9k&#10;b3ducmV2LnhtbFBLBQYAAAAABAAEAPUAAACJAwAAAAA=&#10;" filled="f" strokeweight="2pt"/>
                <v:line id="Line 310" o:spid="_x0000_s129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l/c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Zf3DAAAAA3AAAAA8AAAAAAAAAAAAAAAAA&#10;oQIAAGRycy9kb3ducmV2LnhtbFBLBQYAAAAABAAEAPkAAACOAwAAAAA=&#10;" strokeweight="2pt"/>
                <v:line id="Line 311" o:spid="_x0000_s129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h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L4QfAAAAA3AAAAA8AAAAAAAAAAAAAAAAA&#10;oQIAAGRycy9kb3ducmV2LnhtbFBLBQYAAAAABAAEAPkAAACOAwAAAAA=&#10;" strokeweight="2pt"/>
                <v:line id="Line 312" o:spid="_x0000_s129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  <v:line id="Line 313" o:spid="_x0000_s129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  <v:line id="Line 314" o:spid="_x0000_s129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  <v:line id="Line 315" o:spid="_x0000_s130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  <v:line id="Line 316" o:spid="_x0000_s130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  <v:line id="Line 317" o:spid="_x0000_s130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+vCs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+vCsUAAADcAAAADwAAAAAAAAAA&#10;AAAAAAChAgAAZHJzL2Rvd25yZXYueG1sUEsFBgAAAAAEAAQA+QAAAJMDAAAAAA==&#10;" strokeweight="1pt"/>
                <v:line id="Line 318" o:spid="_x0000_s130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  <v:line id="Line 319" o:spid="_x0000_s130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  <v:rect id="Rectangle 320" o:spid="_x0000_s130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48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4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rj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1" o:spid="_x0000_s13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22" o:spid="_x0000_s130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3" o:spid="_x0000_s130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24" o:spid="_x0000_s130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25" o:spid="_x0000_s131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26" o:spid="_x0000_s131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27" o:spid="_x0000_s131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8474F" w:rsidRPr="009130C9">
        <w:rPr>
          <w:rFonts w:ascii="Times New Roman CYR" w:hAnsi="Times New Roman CYR" w:cs="Times New Roman CYR"/>
          <w:lang w:val="ru-RU"/>
        </w:rPr>
        <w:t xml:space="preserve">первого операнда записывается в </w:t>
      </w:r>
      <w:r w:rsidR="0078474F" w:rsidRPr="009200F9">
        <w:rPr>
          <w:rFonts w:ascii="Times New Roman CYR" w:hAnsi="Times New Roman CYR" w:cs="Times New Roman CYR"/>
        </w:rPr>
        <w:t>RG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4, проходит через управляемый инвертор и подается на плечо </w:t>
      </w:r>
      <w:r w:rsidR="0078474F" w:rsidRPr="009200F9">
        <w:rPr>
          <w:rFonts w:ascii="Times New Roman CYR" w:hAnsi="Times New Roman CYR" w:cs="Times New Roman CYR"/>
        </w:rPr>
        <w:t>SM</w:t>
      </w:r>
      <w:r w:rsidR="0078474F" w:rsidRPr="009130C9">
        <w:rPr>
          <w:rFonts w:ascii="Times New Roman CYR" w:hAnsi="Times New Roman CYR" w:cs="Times New Roman CYR"/>
          <w:lang w:val="ru-RU"/>
        </w:rPr>
        <w:t>2.</w:t>
      </w:r>
      <w:r w:rsidR="00A220FA" w:rsidRPr="009130C9">
        <w:rPr>
          <w:rFonts w:ascii="Times New Roman CYR" w:hAnsi="Times New Roman CYR" w:cs="Times New Roman CYR"/>
          <w:lang w:val="ru-RU"/>
        </w:rPr>
        <w:t xml:space="preserve"> Знак порядка операнда записывается в регистр Т1.</w:t>
      </w:r>
      <w:r w:rsidR="0014120A" w:rsidRPr="009130C9">
        <w:rPr>
          <w:rFonts w:ascii="Times New Roman CYR" w:hAnsi="Times New Roman CYR" w:cs="Times New Roman CYR"/>
          <w:lang w:val="ru-RU"/>
        </w:rPr>
        <w:t xml:space="preserve"> Производится проверка равенства операнда на 0, если он равен 0, то обнуляются регистры и на шину вывода подается результат.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 Во втором такте в регистр </w:t>
      </w:r>
      <w:r w:rsidR="0078474F" w:rsidRPr="009200F9">
        <w:rPr>
          <w:rFonts w:ascii="Times New Roman CYR" w:hAnsi="Times New Roman CYR" w:cs="Times New Roman CYR"/>
        </w:rPr>
        <w:t>CT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2 записывается выход на сумматоре </w:t>
      </w:r>
      <w:r w:rsidR="0078474F" w:rsidRPr="009200F9">
        <w:rPr>
          <w:rFonts w:ascii="Times New Roman CYR" w:hAnsi="Times New Roman CYR" w:cs="Times New Roman CYR"/>
        </w:rPr>
        <w:t>SM</w:t>
      </w:r>
      <w:r w:rsidR="0078474F" w:rsidRPr="009130C9">
        <w:rPr>
          <w:rFonts w:ascii="Times New Roman CYR" w:hAnsi="Times New Roman CYR" w:cs="Times New Roman CYR"/>
          <w:lang w:val="ru-RU"/>
        </w:rPr>
        <w:t xml:space="preserve">2. В третьем такте приходит множимое. Мантисса вместе со знаком записывается в младшие разряды </w:t>
      </w:r>
      <w:r w:rsidR="0078474F" w:rsidRPr="009200F9">
        <w:rPr>
          <w:rFonts w:ascii="Times New Roman CYR" w:hAnsi="Times New Roman CYR" w:cs="Times New Roman CYR"/>
        </w:rPr>
        <w:t>RG</w:t>
      </w:r>
      <w:r w:rsidR="0078474F" w:rsidRPr="009130C9">
        <w:rPr>
          <w:rFonts w:ascii="Times New Roman CYR" w:hAnsi="Times New Roman CYR" w:cs="Times New Roman CYR"/>
          <w:lang w:val="ru-RU"/>
        </w:rPr>
        <w:t>2</w:t>
      </w:r>
      <w:r w:rsidR="00210708" w:rsidRPr="009130C9">
        <w:rPr>
          <w:rFonts w:ascii="Times New Roman CYR" w:hAnsi="Times New Roman CYR" w:cs="Times New Roman CYR"/>
          <w:lang w:val="ru-RU"/>
        </w:rPr>
        <w:t xml:space="preserve">. Содержимое </w:t>
      </w:r>
      <w:r w:rsidR="00210708" w:rsidRPr="009200F9">
        <w:rPr>
          <w:rFonts w:ascii="Times New Roman CYR" w:hAnsi="Times New Roman CYR" w:cs="Times New Roman CYR"/>
        </w:rPr>
        <w:t>RG</w:t>
      </w:r>
      <w:r w:rsidR="00210708" w:rsidRPr="009130C9">
        <w:rPr>
          <w:rFonts w:ascii="Times New Roman CYR" w:hAnsi="Times New Roman CYR" w:cs="Times New Roman CYR"/>
          <w:lang w:val="ru-RU"/>
        </w:rPr>
        <w:t xml:space="preserve">2 подается на управляемый инвертор, вывод управляемого инвертора подается на 47-ми разрядный логический </w:t>
      </w:r>
      <w:proofErr w:type="gramStart"/>
      <w:r w:rsidR="00210708" w:rsidRPr="009130C9">
        <w:rPr>
          <w:rFonts w:ascii="Times New Roman CYR" w:hAnsi="Times New Roman CYR" w:cs="Times New Roman CYR"/>
          <w:lang w:val="ru-RU"/>
        </w:rPr>
        <w:t>И</w:t>
      </w:r>
      <w:proofErr w:type="gramEnd"/>
      <w:r w:rsidR="00210708" w:rsidRPr="009130C9">
        <w:rPr>
          <w:rFonts w:ascii="Times New Roman CYR" w:hAnsi="Times New Roman CYR" w:cs="Times New Roman CYR"/>
          <w:lang w:val="ru-RU"/>
        </w:rPr>
        <w:t xml:space="preserve">, вывод которого подается на плечо сумматора </w:t>
      </w:r>
      <w:r w:rsidR="00210708" w:rsidRPr="009200F9">
        <w:rPr>
          <w:rFonts w:ascii="Times New Roman CYR" w:hAnsi="Times New Roman CYR" w:cs="Times New Roman CYR"/>
        </w:rPr>
        <w:t>SM</w:t>
      </w:r>
      <w:r w:rsidR="00210708" w:rsidRPr="009130C9">
        <w:rPr>
          <w:rFonts w:ascii="Times New Roman CYR" w:hAnsi="Times New Roman CYR" w:cs="Times New Roman CYR"/>
          <w:lang w:val="ru-RU"/>
        </w:rPr>
        <w:t xml:space="preserve">1. Порядок операнда записывается в регистр </w:t>
      </w:r>
      <w:r w:rsidR="00210708" w:rsidRPr="009200F9">
        <w:rPr>
          <w:rFonts w:ascii="Times New Roman CYR" w:hAnsi="Times New Roman CYR" w:cs="Times New Roman CYR"/>
        </w:rPr>
        <w:t>RG</w:t>
      </w:r>
      <w:r w:rsidR="00210708" w:rsidRPr="009130C9">
        <w:rPr>
          <w:rFonts w:ascii="Times New Roman CYR" w:hAnsi="Times New Roman CYR" w:cs="Times New Roman CYR"/>
          <w:lang w:val="ru-RU"/>
        </w:rPr>
        <w:t>4.</w:t>
      </w:r>
      <w:r w:rsidR="00B24354" w:rsidRPr="009130C9">
        <w:rPr>
          <w:rFonts w:ascii="Times New Roman CYR" w:hAnsi="Times New Roman CYR" w:cs="Times New Roman CYR"/>
          <w:lang w:val="ru-RU"/>
        </w:rPr>
        <w:t xml:space="preserve"> Происходит аналогичная проверка на 0.</w:t>
      </w:r>
      <w:r w:rsidR="003C69B5" w:rsidRPr="009130C9">
        <w:rPr>
          <w:rFonts w:ascii="Times New Roman CYR" w:hAnsi="Times New Roman CYR" w:cs="Times New Roman CYR"/>
          <w:lang w:val="ru-RU"/>
        </w:rPr>
        <w:t xml:space="preserve"> В четвертом такте производится сложение порядков и запись в </w:t>
      </w:r>
      <w:r w:rsidR="003C69B5" w:rsidRPr="009200F9">
        <w:rPr>
          <w:rFonts w:ascii="Times New Roman CYR" w:hAnsi="Times New Roman CYR" w:cs="Times New Roman CYR"/>
        </w:rPr>
        <w:t>CT</w:t>
      </w:r>
      <w:r w:rsidR="00081E24" w:rsidRPr="009130C9">
        <w:rPr>
          <w:rFonts w:ascii="Times New Roman CYR" w:hAnsi="Times New Roman CYR" w:cs="Times New Roman CYR"/>
          <w:lang w:val="ru-RU"/>
        </w:rPr>
        <w:t xml:space="preserve">2. В пятом такте производится проверка на истинное ПРС и ПМР. Если случилось истинное ПРС, то триггер </w:t>
      </w:r>
      <w:r w:rsidR="00081E24" w:rsidRPr="009200F9">
        <w:rPr>
          <w:rFonts w:ascii="Times New Roman CYR" w:hAnsi="Times New Roman CYR" w:cs="Times New Roman CYR"/>
        </w:rPr>
        <w:t>T</w:t>
      </w:r>
      <w:r w:rsidR="00081E24" w:rsidRPr="009130C9">
        <w:rPr>
          <w:rFonts w:ascii="Times New Roman CYR" w:hAnsi="Times New Roman CYR" w:cs="Times New Roman CYR"/>
          <w:lang w:val="ru-RU"/>
        </w:rPr>
        <w:t>3 устанавливается в значение «1», операция умножения прерывается. Если случилось ПМР, то значения регистр обнуляется и выводится на шину вывода.</w:t>
      </w:r>
      <w:r w:rsidR="00A4726D" w:rsidRPr="009130C9">
        <w:rPr>
          <w:rFonts w:ascii="Times New Roman CYR" w:hAnsi="Times New Roman CYR" w:cs="Times New Roman CYR"/>
          <w:lang w:val="ru-RU"/>
        </w:rPr>
        <w:t xml:space="preserve"> В пятом и шестом такте производится перемножение мантисс путем сложения и сдвига.</w:t>
      </w:r>
      <w:r w:rsidR="00987E4E" w:rsidRPr="009130C9">
        <w:rPr>
          <w:rFonts w:ascii="Times New Roman CYR" w:hAnsi="Times New Roman CYR" w:cs="Times New Roman CYR"/>
          <w:lang w:val="ru-RU"/>
        </w:rPr>
        <w:t xml:space="preserve"> В седьмом такте проверяется нормализация мантиссы, если мантисса не нормализована, то производится ее сдвиг, а значение результирующего прядка уменьшается на 1. После нормализации мантиссы производится проверка на ПРС и ПМР</w:t>
      </w:r>
      <w:r w:rsidR="00A96C9F" w:rsidRPr="009130C9">
        <w:rPr>
          <w:rFonts w:ascii="Times New Roman CYR" w:hAnsi="Times New Roman CYR" w:cs="Times New Roman CYR"/>
          <w:lang w:val="ru-RU"/>
        </w:rPr>
        <w:t>.</w:t>
      </w:r>
      <w:r w:rsidR="00F877D3" w:rsidRPr="009130C9">
        <w:rPr>
          <w:rFonts w:ascii="Times New Roman CYR" w:hAnsi="Times New Roman CYR" w:cs="Times New Roman CYR"/>
          <w:lang w:val="ru-RU"/>
        </w:rPr>
        <w:t xml:space="preserve"> Если случилось ПРС, то записываем 1 в Т3 и выдаем результат на шину вывода. Если случилось ПМР, то обнуляем </w:t>
      </w:r>
      <w:r w:rsidR="00F877D3" w:rsidRPr="009200F9">
        <w:rPr>
          <w:rFonts w:ascii="Times New Roman CYR" w:hAnsi="Times New Roman CYR" w:cs="Times New Roman CYR"/>
        </w:rPr>
        <w:t>RG</w:t>
      </w:r>
      <w:r w:rsidR="00F877D3" w:rsidRPr="009130C9">
        <w:rPr>
          <w:rFonts w:ascii="Times New Roman CYR" w:hAnsi="Times New Roman CYR" w:cs="Times New Roman CYR"/>
          <w:lang w:val="ru-RU"/>
        </w:rPr>
        <w:t xml:space="preserve">3 и </w:t>
      </w:r>
      <w:r w:rsidR="00F877D3" w:rsidRPr="009200F9">
        <w:rPr>
          <w:rFonts w:ascii="Times New Roman CYR" w:hAnsi="Times New Roman CYR" w:cs="Times New Roman CYR"/>
        </w:rPr>
        <w:t>CT</w:t>
      </w:r>
      <w:r w:rsidR="00F877D3" w:rsidRPr="009130C9">
        <w:rPr>
          <w:rFonts w:ascii="Times New Roman CYR" w:hAnsi="Times New Roman CYR" w:cs="Times New Roman CYR"/>
          <w:lang w:val="ru-RU"/>
        </w:rPr>
        <w:t>2, результат выдается на шину вывода. В последнем такте проверяется доступность шины вывода и производится выдача результата на шину вывода.</w:t>
      </w:r>
    </w:p>
    <w:p w:rsidR="002F10DD" w:rsidRPr="009200F9" w:rsidRDefault="002F10DD" w:rsidP="00B84C09">
      <w:pPr>
        <w:pStyle w:val="2"/>
      </w:pPr>
      <w:bookmarkStart w:id="11" w:name="_Toc452327203"/>
      <w:proofErr w:type="spellStart"/>
      <w:r w:rsidRPr="00B84C09">
        <w:t>Управляющие</w:t>
      </w:r>
      <w:proofErr w:type="spellEnd"/>
      <w:r w:rsidRPr="009200F9">
        <w:t xml:space="preserve"> </w:t>
      </w:r>
      <w:proofErr w:type="spellStart"/>
      <w:r w:rsidRPr="009200F9">
        <w:t>сигналы</w:t>
      </w:r>
      <w:bookmarkEnd w:id="11"/>
      <w:proofErr w:type="spellEnd"/>
    </w:p>
    <w:p w:rsidR="002F10DD" w:rsidRPr="009130C9" w:rsidRDefault="002F10D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Для организации работы автомата необходимы следующие управляющие сигналы: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proofErr w:type="gramStart"/>
      <w:r w:rsidRPr="009130C9">
        <w:rPr>
          <w:rFonts w:ascii="Times New Roman CYR" w:hAnsi="Times New Roman CYR" w:cs="Times New Roman CYR"/>
          <w:vertAlign w:val="subscript"/>
          <w:lang w:val="ru-RU"/>
        </w:rPr>
        <w:t xml:space="preserve">0 </w:t>
      </w:r>
      <w:r w:rsidRPr="009130C9">
        <w:rPr>
          <w:rFonts w:ascii="Times New Roman CYR" w:hAnsi="Times New Roman CYR" w:cs="Times New Roman CYR"/>
          <w:lang w:val="ru-RU"/>
        </w:rPr>
        <w:t xml:space="preserve"> -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сброс регистров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3,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 xml:space="preserve">2, запись в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1 числа «1011», сброс триггера Т3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– запись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1 и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4, подача сигнала на Т1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2</w:t>
      </w:r>
      <w:r w:rsidRPr="009130C9">
        <w:rPr>
          <w:rFonts w:ascii="Times New Roman CYR" w:hAnsi="Times New Roman CYR" w:cs="Times New Roman CYR"/>
          <w:lang w:val="ru-RU"/>
        </w:rPr>
        <w:t xml:space="preserve"> – запись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2 и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4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3</w:t>
      </w:r>
      <w:r w:rsidRPr="009130C9">
        <w:rPr>
          <w:rFonts w:ascii="Times New Roman CYR" w:hAnsi="Times New Roman CYR" w:cs="Times New Roman CYR"/>
          <w:lang w:val="ru-RU"/>
        </w:rPr>
        <w:t xml:space="preserve"> – сдвиг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1 и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2, декремент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1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4</w:t>
      </w:r>
      <w:r w:rsidRPr="009130C9">
        <w:rPr>
          <w:rFonts w:ascii="Times New Roman CYR" w:hAnsi="Times New Roman CYR" w:cs="Times New Roman CYR"/>
          <w:lang w:val="ru-RU"/>
        </w:rPr>
        <w:t xml:space="preserve"> – запись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>3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5</w:t>
      </w:r>
      <w:r w:rsidRPr="009130C9">
        <w:rPr>
          <w:rFonts w:ascii="Times New Roman CYR" w:hAnsi="Times New Roman CYR" w:cs="Times New Roman CYR"/>
          <w:lang w:val="ru-RU"/>
        </w:rPr>
        <w:t xml:space="preserve"> – сдвиг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3, декремент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2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 xml:space="preserve">6 </w:t>
      </w:r>
      <w:r w:rsidRPr="009130C9">
        <w:rPr>
          <w:rFonts w:ascii="Times New Roman CYR" w:hAnsi="Times New Roman CYR" w:cs="Times New Roman CYR"/>
          <w:lang w:val="ru-RU"/>
        </w:rPr>
        <w:t xml:space="preserve">– запись в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>2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7</w:t>
      </w:r>
      <w:r w:rsidRPr="009130C9">
        <w:rPr>
          <w:rFonts w:ascii="Times New Roman CYR" w:hAnsi="Times New Roman CYR" w:cs="Times New Roman CYR"/>
          <w:lang w:val="ru-RU"/>
        </w:rPr>
        <w:t xml:space="preserve"> – установка флага ПРС</w:t>
      </w:r>
    </w:p>
    <w:p w:rsidR="002F10DD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 xml:space="preserve">8 </w:t>
      </w:r>
      <w:r w:rsidRPr="009130C9">
        <w:rPr>
          <w:rFonts w:ascii="Times New Roman CYR" w:hAnsi="Times New Roman CYR" w:cs="Times New Roman CYR"/>
          <w:lang w:val="ru-RU"/>
        </w:rPr>
        <w:t>– управляемый декремент на СТ2</w:t>
      </w:r>
    </w:p>
    <w:p w:rsidR="003475B4" w:rsidRPr="009130C9" w:rsidRDefault="002F10DD" w:rsidP="00B84C09">
      <w:pPr>
        <w:spacing w:after="0" w:line="240" w:lineRule="auto"/>
        <w:ind w:left="708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  <w:r w:rsidRPr="009130C9">
        <w:rPr>
          <w:rFonts w:ascii="Times New Roman CYR" w:hAnsi="Times New Roman CYR" w:cs="Times New Roman CYR"/>
          <w:lang w:val="ru-RU"/>
        </w:rPr>
        <w:t xml:space="preserve"> – подача сигнала на усилитель</w:t>
      </w:r>
    </w:p>
    <w:p w:rsidR="003475B4" w:rsidRPr="009130C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2F10DD" w:rsidRPr="009200F9" w:rsidRDefault="002F10DD" w:rsidP="00B84C09">
      <w:pPr>
        <w:pStyle w:val="2"/>
      </w:pPr>
      <w:bookmarkStart w:id="12" w:name="_Toc452327204"/>
      <w:proofErr w:type="spellStart"/>
      <w:r w:rsidRPr="00B84C09">
        <w:lastRenderedPageBreak/>
        <w:t>Осведомительные</w:t>
      </w:r>
      <w:proofErr w:type="spellEnd"/>
      <w:r w:rsidRPr="009200F9">
        <w:t xml:space="preserve"> </w:t>
      </w:r>
      <w:proofErr w:type="spellStart"/>
      <w:r w:rsidRPr="009200F9">
        <w:t>сигналы</w:t>
      </w:r>
      <w:bookmarkEnd w:id="12"/>
      <w:proofErr w:type="spellEnd"/>
    </w:p>
    <w:p w:rsidR="002F10DD" w:rsidRPr="009130C9" w:rsidRDefault="002F10D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Для работы автомата требуется выдавать осведомительные сигналы: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lang w:val="ru-RU"/>
        </w:rPr>
        <w:t xml:space="preserve"> – проверка наличия операндов на входной шине;</w:t>
      </w:r>
    </w:p>
    <w:p w:rsidR="002F10DD" w:rsidRPr="009130C9" w:rsidRDefault="001A190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1008" behindDoc="0" locked="1" layoutInCell="0" allowOverlap="1" wp14:anchorId="0363B8B9" wp14:editId="23B2558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33" name="Группа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34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3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8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1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2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3B8B9" id="Группа 333" o:spid="_x0000_s1313" style="position:absolute;left:0;text-align:left;margin-left:56.7pt;margin-top:19.85pt;width:518.8pt;height:802.3pt;z-index:2516910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4OmkMBUHAACVVQAADgAAAAAAAAAAAAAAAAAu&#10;AgAAZHJzL2Uyb0RvYy54bWxQSwECLQAUAAYACAAAACEAjEO2yuEAAAAMAQAADwAAAAAAAAAAAAAA&#10;AABvCQAAZHJzL2Rvd25yZXYueG1sUEsFBgAAAAAEAAQA8wAAAH0KAAAAAA==&#10;" o:allowincell="f">
                <v:rect id="Rectangle 329" o:spid="_x0000_s131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rSsQA&#10;AADcAAAADwAAAGRycy9kb3ducmV2LnhtbESP0YrCMBRE3wX/IVxh3zR1FVmrUeqCsE+i1Q+4NHfb&#10;YnPTbWLb9euNIPg4zMwZZr3tTSVaalxpWcF0EoEgzqwuOVdwOe/HXyCcR9ZYWSYF/+RguxkO1hhr&#10;2/GJ2tTnIkDYxaig8L6OpXRZQQbdxNbEwfu1jUEfZJNL3WAX4KaSn1G0kAZLDgsF1vRdUHZNb0bB&#10;1fftIcnT+3552S2z4y7pbn+JUh+jPlmB8NT7d/jV/tEKZrM5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aa0rEAAAA3AAAAA8AAAAAAAAAAAAAAAAAmAIAAGRycy9k&#10;b3ducmV2LnhtbFBLBQYAAAAABAAEAPUAAACJAwAAAAA=&#10;" filled="f" strokeweight="2pt"/>
                <v:line id="Line 330" o:spid="_x0000_s131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  <v:line id="Line 331" o:spid="_x0000_s13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  <v:line id="Line 332" o:spid="_x0000_s131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  <v:line id="Line 333" o:spid="_x0000_s131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Mj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mtjI69AAAA3AAAAA8AAAAAAAAAAAAAAAAAoQIA&#10;AGRycy9kb3ducmV2LnhtbFBLBQYAAAAABAAEAPkAAACLAwAAAAA=&#10;" strokeweight="2pt"/>
                <v:line id="Line 334" o:spid="_x0000_s131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  <v:line id="Line 335" o:spid="_x0000_s132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      <v:line id="Line 336" o:spid="_x0000_s132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Wb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Y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RVm7DAAAA3AAAAA8AAAAAAAAAAAAA&#10;AAAAoQIAAGRycy9kb3ducmV2LnhtbFBLBQYAAAAABAAEAPkAAACRAwAAAAA=&#10;" strokeweight="2pt"/>
                <v:line id="Line 337" o:spid="_x0000_s132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BKqs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r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BKqsUAAADcAAAADwAAAAAAAAAA&#10;AAAAAAChAgAAZHJzL2Rvd25yZXYueG1sUEsFBgAAAAAEAAQA+QAAAJMDAAAAAA==&#10;" strokeweight="1pt"/>
                <v:line id="Line 338" o:spid="_x0000_s132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      <v:line id="Line 339" o:spid="_x0000_s132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V3RcUAAADcAAAADwAAAGRycy9kb3ducmV2LnhtbESP0WoCMRRE3wX/IVyhb5q1ld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V3RcUAAADcAAAADwAAAAAAAAAA&#10;AAAAAAChAgAAZHJzL2Rvd25yZXYueG1sUEsFBgAAAAAEAAQA+QAAAJMDAAAAAA==&#10;" strokeweight="1pt"/>
                <v:rect id="Rectangle 340" o:spid="_x0000_s132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1" o:spid="_x0000_s132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42" o:spid="_x0000_s132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3" o:spid="_x0000_s132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44" o:spid="_x0000_s132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45" o:spid="_x0000_s133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46" o:spid="_x0000_s133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Nj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j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f82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47" o:spid="_x0000_s133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F10DD" w:rsidRPr="009200F9">
        <w:rPr>
          <w:rFonts w:ascii="Times New Roman CYR" w:hAnsi="Times New Roman CYR" w:cs="Times New Roman CYR"/>
        </w:rPr>
        <w:t>P</w:t>
      </w:r>
      <w:r w:rsidR="002F10DD" w:rsidRPr="009130C9">
        <w:rPr>
          <w:rFonts w:ascii="Times New Roman CYR" w:hAnsi="Times New Roman CYR" w:cs="Times New Roman CYR"/>
          <w:lang w:val="ru-RU"/>
        </w:rPr>
        <w:t>0 – Проверка операнда на 0;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 xml:space="preserve">1 – сигнал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нормализованности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мантиссы;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2 – сигнал временной ПРС;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3 – сигнал окончания умножения;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4 – сигнал ПМР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P</w:t>
      </w:r>
      <w:r w:rsidRPr="009130C9">
        <w:rPr>
          <w:rFonts w:ascii="Times New Roman CYR" w:hAnsi="Times New Roman CYR" w:cs="Times New Roman CYR"/>
          <w:lang w:val="ru-RU"/>
        </w:rPr>
        <w:t>5 – сигнал истиной ПРС;</w:t>
      </w:r>
    </w:p>
    <w:p w:rsidR="002F10DD" w:rsidRPr="009130C9" w:rsidRDefault="002F10DD" w:rsidP="00B84C09">
      <w:pPr>
        <w:spacing w:after="0" w:line="240" w:lineRule="auto"/>
        <w:ind w:left="696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Z</w:t>
      </w:r>
      <w:r w:rsidRPr="009130C9">
        <w:rPr>
          <w:rFonts w:ascii="Times New Roman CYR" w:hAnsi="Times New Roman CYR" w:cs="Times New Roman CYR"/>
          <w:lang w:val="ru-RU"/>
        </w:rPr>
        <w:t xml:space="preserve"> – проверка возможности выдачи результата на выходную шину.</w:t>
      </w:r>
    </w:p>
    <w:p w:rsidR="005C521E" w:rsidRPr="009130C9" w:rsidRDefault="0073059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ab/>
        <w:t>Таким образом управляющий автомат должен выдавать 10 управляющих сигналов в соответствующие такты, а операционный автомат должен выдавать 8 осведомительных сигнала.</w:t>
      </w:r>
    </w:p>
    <w:p w:rsidR="005C521E" w:rsidRPr="009130C9" w:rsidRDefault="005C521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730591" w:rsidRPr="009200F9" w:rsidRDefault="005C521E" w:rsidP="00B84C09">
      <w:pPr>
        <w:pStyle w:val="1"/>
        <w:jc w:val="both"/>
      </w:pPr>
      <w:bookmarkStart w:id="13" w:name="_Toc452327205"/>
      <w:proofErr w:type="spellStart"/>
      <w:r w:rsidRPr="009200F9">
        <w:lastRenderedPageBreak/>
        <w:t>Разработка</w:t>
      </w:r>
      <w:proofErr w:type="spellEnd"/>
      <w:r w:rsidRPr="009200F9">
        <w:t xml:space="preserve"> </w:t>
      </w:r>
      <w:proofErr w:type="spellStart"/>
      <w:r w:rsidRPr="009200F9">
        <w:t>содержательной</w:t>
      </w:r>
      <w:proofErr w:type="spellEnd"/>
      <w:r w:rsidRPr="009200F9">
        <w:t xml:space="preserve"> </w:t>
      </w:r>
      <w:proofErr w:type="spellStart"/>
      <w:r w:rsidRPr="009200F9">
        <w:t>граф-схемы</w:t>
      </w:r>
      <w:proofErr w:type="spellEnd"/>
      <w:r w:rsidRPr="009200F9">
        <w:t xml:space="preserve"> </w:t>
      </w:r>
      <w:proofErr w:type="spellStart"/>
      <w:r w:rsidRPr="009200F9">
        <w:t>алгоритма</w:t>
      </w:r>
      <w:bookmarkEnd w:id="13"/>
      <w:proofErr w:type="spellEnd"/>
    </w:p>
    <w:p w:rsidR="00337F9D" w:rsidRPr="009130C9" w:rsidRDefault="00337F9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Граф-схема алгоритма приведена в приложении</w:t>
      </w:r>
    </w:p>
    <w:p w:rsidR="009A37CE" w:rsidRPr="009200F9" w:rsidRDefault="00F6476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130C9">
        <w:rPr>
          <w:rFonts w:ascii="Times New Roman CYR" w:hAnsi="Times New Roman CYR" w:cs="Times New Roman CYR"/>
          <w:lang w:val="ru-RU"/>
        </w:rPr>
        <w:t xml:space="preserve">В первом такте производится проверка наличия на входной шине множителя (блок 1). При поступлении множителя его мантисса заносится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1, а порядок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4, при этом знак порядка 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3056" behindDoc="0" locked="1" layoutInCell="0" allowOverlap="1" wp14:anchorId="0B888227" wp14:editId="0EF5BEA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53" name="Группа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4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1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5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88227" id="Группа 353" o:spid="_x0000_s1333" style="position:absolute;left:0;text-align:left;margin-left:56.7pt;margin-top:19.85pt;width:518.8pt;height:802.3pt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SfjYSxgHAACVVQAADgAAAAAAAAAAAAAA&#10;AAAuAgAAZHJzL2Uyb0RvYy54bWxQSwECLQAUAAYACAAAACEAjEO2yuEAAAAMAQAADwAAAAAAAAAA&#10;AAAAAAByCQAAZHJzL2Rvd25yZXYueG1sUEsFBgAAAAAEAAQA8wAAAIAKAAAAAA==&#10;" o:allowincell="f">
                <v:rect id="Rectangle 349" o:spid="_x0000_s13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O6s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R+z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Y7qxQAAANwAAAAPAAAAAAAAAAAAAAAAAJgCAABkcnMv&#10;ZG93bnJldi54bWxQSwUGAAAAAAQABAD1AAAAigMAAAAA&#10;" filled="f" strokeweight="2pt"/>
                <v:line id="Line 350" o:spid="_x0000_s133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PGsM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awi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zxrDDAAAA3AAAAA8AAAAAAAAAAAAA&#10;AAAAoQIAAGRycy9kb3ducmV2LnhtbFBLBQYAAAAABAAEAPkAAACRAwAAAAA=&#10;" strokeweight="2pt"/>
                <v:line id="Line 351" o:spid="_x0000_s133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  <v:line id="Line 352" o:spid="_x0000_s133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  <v:line id="Line 353" o:spid="_x0000_s133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  <v:line id="Line 354" o:spid="_x0000_s133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Mt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sy1xAAAANwAAAAPAAAAAAAAAAAA&#10;AAAAAKECAABkcnMvZG93bnJldi54bWxQSwUGAAAAAAQABAD5AAAAkgMAAAAA&#10;" strokeweight="2pt"/>
                <v:line id="Line 355" o:spid="_x0000_s134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vl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Ror5W9AAAA3AAAAA8AAAAAAAAAAAAAAAAAoQIA&#10;AGRycy9kb3ducmV2LnhtbFBLBQYAAAAABAAEAPkAAACLAwAAAAA=&#10;" strokeweight="2pt"/>
                <v:line id="Line 356" o:spid="_x0000_s134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KD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kCg7AAAAA3AAAAA8AAAAAAAAAAAAAAAAA&#10;oQIAAGRycy9kb3ducmV2LnhtbFBLBQYAAAAABAAEAPkAAACOAwAAAAA=&#10;" strokeweight="2pt"/>
                <v:line id="Line 357" o:spid="_x0000_s13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  <v:line id="Line 358" o:spid="_x0000_s13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ox4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S6MeLAAAAA3AAAAA8AAAAAAAAAAAAAAAAA&#10;oQIAAGRycy9kb3ducmV2LnhtbFBLBQYAAAAABAAEAPkAAACOAwAAAAA=&#10;" strokeweight="2pt"/>
                <v:line id="Line 359" o:spid="_x0000_s134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ArJ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ArJcUAAADcAAAADwAAAAAAAAAA&#10;AAAAAAChAgAAZHJzL2Rvd25yZXYueG1sUEsFBgAAAAAEAAQA+QAAAJMDAAAAAA==&#10;" strokeweight="1pt"/>
                <v:rect id="Rectangle 360" o:spid="_x0000_s134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BMs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zdAn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AE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1" o:spid="_x0000_s134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qfR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wSJ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6n0X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2" o:spid="_x0000_s134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63s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CU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jre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" o:spid="_x0000_s134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urL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prqy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4" o:spid="_x0000_s134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LN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s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ULN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5" o:spid="_x0000_s135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0d8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0d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6" o:spid="_x0000_s135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R7M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M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qR7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67" o:spid="_x0000_s135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 xml:space="preserve">дублируется в триггер Т1.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3, </w:t>
      </w:r>
      <w:r w:rsidRPr="009200F9">
        <w:rPr>
          <w:rFonts w:ascii="Times New Roman CYR" w:hAnsi="Times New Roman CYR" w:cs="Times New Roman CYR"/>
        </w:rPr>
        <w:t>CT</w:t>
      </w:r>
      <w:r w:rsidRPr="009130C9">
        <w:rPr>
          <w:rFonts w:ascii="Times New Roman CYR" w:hAnsi="Times New Roman CYR" w:cs="Times New Roman CYR"/>
          <w:lang w:val="ru-RU"/>
        </w:rPr>
        <w:t xml:space="preserve">2, </w:t>
      </w:r>
      <w:r w:rsidRPr="009200F9">
        <w:rPr>
          <w:rFonts w:ascii="Times New Roman CYR" w:hAnsi="Times New Roman CYR" w:cs="Times New Roman CYR"/>
        </w:rPr>
        <w:t>T</w:t>
      </w:r>
      <w:r w:rsidRPr="009130C9">
        <w:rPr>
          <w:rFonts w:ascii="Times New Roman CYR" w:hAnsi="Times New Roman CYR" w:cs="Times New Roman CYR"/>
          <w:lang w:val="ru-RU"/>
        </w:rPr>
        <w:t xml:space="preserve">2 обнуляются, а в СТ2 записывается «11000» (блок 2). В это же время проверяется мантисса на равенство 0, если она оказывается равной 0, то происходит обнуление регистров. В следующем такте производится запись в СТ2 с выхода сумматора </w:t>
      </w:r>
      <w:r w:rsidRPr="009200F9">
        <w:rPr>
          <w:rFonts w:ascii="Times New Roman CYR" w:hAnsi="Times New Roman CYR" w:cs="Times New Roman CYR"/>
        </w:rPr>
        <w:t>SM</w:t>
      </w:r>
      <w:r w:rsidRPr="009130C9">
        <w:rPr>
          <w:rFonts w:ascii="Times New Roman CYR" w:hAnsi="Times New Roman CYR" w:cs="Times New Roman CYR"/>
          <w:lang w:val="ru-RU"/>
        </w:rPr>
        <w:t xml:space="preserve">2 (блок 3). Далее производится проверка наличия на входной шине множимого (блок 4). При поступлении множителя его мантисса записывается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2, а порядок в </w:t>
      </w:r>
      <w:r w:rsidRPr="009200F9">
        <w:rPr>
          <w:rFonts w:ascii="Times New Roman CYR" w:hAnsi="Times New Roman CYR" w:cs="Times New Roman CYR"/>
        </w:rPr>
        <w:t>RG</w:t>
      </w:r>
      <w:r w:rsidRPr="009130C9">
        <w:rPr>
          <w:rFonts w:ascii="Times New Roman CYR" w:hAnsi="Times New Roman CYR" w:cs="Times New Roman CYR"/>
          <w:lang w:val="ru-RU"/>
        </w:rPr>
        <w:t xml:space="preserve">4 (блок 5). Если множимое оказывается равное 0, то происходит обнуление регистров. 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При следующем такте производится сложение порядков, в счетчик СТ2 записывается значение выхода сумматора </w:t>
      </w:r>
      <w:r w:rsidR="00A65F8D" w:rsidRPr="009200F9">
        <w:rPr>
          <w:rFonts w:ascii="Times New Roman CYR" w:hAnsi="Times New Roman CYR" w:cs="Times New Roman CYR"/>
        </w:rPr>
        <w:t>SM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2. (Блок 6). Происходит проверка на истинное ПРС и ПМР. Если случилось истинное ПРС, то триггер Т2 устанавливается 1 (блок 7) и происходит ожидание освобождение шины вывода. Если произошло ПМР, то обнуляются значения регистров и происходит проверка занятости шины вывода. Далее происходит сложение мантисс (блок 8) и декремент на счетчике СТ1, сдвиги </w:t>
      </w:r>
      <w:r w:rsidR="00A65F8D" w:rsidRPr="009200F9">
        <w:rPr>
          <w:rFonts w:ascii="Times New Roman CYR" w:hAnsi="Times New Roman CYR" w:cs="Times New Roman CYR"/>
        </w:rPr>
        <w:t>RG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1 и </w:t>
      </w:r>
      <w:r w:rsidR="00A65F8D" w:rsidRPr="009200F9">
        <w:rPr>
          <w:rFonts w:ascii="Times New Roman CYR" w:hAnsi="Times New Roman CYR" w:cs="Times New Roman CYR"/>
        </w:rPr>
        <w:t>RG</w:t>
      </w:r>
      <w:r w:rsidR="00A65F8D" w:rsidRPr="009130C9">
        <w:rPr>
          <w:rFonts w:ascii="Times New Roman CYR" w:hAnsi="Times New Roman CYR" w:cs="Times New Roman CYR"/>
          <w:lang w:val="ru-RU"/>
        </w:rPr>
        <w:t>2 (блок 9). Если СТ1 равен 0, то операция умножения мантисс завершается и</w:t>
      </w:r>
      <w:r w:rsidR="0091530F" w:rsidRPr="009130C9">
        <w:rPr>
          <w:rFonts w:ascii="Times New Roman CYR" w:hAnsi="Times New Roman CYR" w:cs="Times New Roman CYR"/>
          <w:lang w:val="ru-RU"/>
        </w:rPr>
        <w:t xml:space="preserve"> происходит проверка </w:t>
      </w:r>
      <w:proofErr w:type="spellStart"/>
      <w:r w:rsidR="0091530F" w:rsidRPr="009130C9">
        <w:rPr>
          <w:rFonts w:ascii="Times New Roman CYR" w:hAnsi="Times New Roman CYR" w:cs="Times New Roman CYR"/>
          <w:lang w:val="ru-RU"/>
        </w:rPr>
        <w:t>нормализова</w:t>
      </w:r>
      <w:r w:rsidR="00A65F8D" w:rsidRPr="009130C9">
        <w:rPr>
          <w:rFonts w:ascii="Times New Roman CYR" w:hAnsi="Times New Roman CYR" w:cs="Times New Roman CYR"/>
          <w:lang w:val="ru-RU"/>
        </w:rPr>
        <w:t>ности</w:t>
      </w:r>
      <w:proofErr w:type="spellEnd"/>
      <w:r w:rsidR="00A65F8D" w:rsidRPr="009130C9">
        <w:rPr>
          <w:rFonts w:ascii="Times New Roman CYR" w:hAnsi="Times New Roman CYR" w:cs="Times New Roman CYR"/>
          <w:lang w:val="ru-RU"/>
        </w:rPr>
        <w:t xml:space="preserve"> мантиссы (блок 10). </w:t>
      </w:r>
      <w:r w:rsidR="0091530F" w:rsidRPr="009130C9">
        <w:rPr>
          <w:rFonts w:ascii="Times New Roman CYR" w:hAnsi="Times New Roman CYR" w:cs="Times New Roman CYR"/>
          <w:lang w:val="ru-RU"/>
        </w:rPr>
        <w:t>Если мантисса не нормализован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а, то производится сдвиг </w:t>
      </w:r>
      <w:r w:rsidR="00A65F8D" w:rsidRPr="009200F9">
        <w:rPr>
          <w:rFonts w:ascii="Times New Roman CYR" w:hAnsi="Times New Roman CYR" w:cs="Times New Roman CYR"/>
        </w:rPr>
        <w:t>RG</w:t>
      </w:r>
      <w:r w:rsidR="00A65F8D" w:rsidRPr="009130C9">
        <w:rPr>
          <w:rFonts w:ascii="Times New Roman CYR" w:hAnsi="Times New Roman CYR" w:cs="Times New Roman CYR"/>
          <w:lang w:val="ru-RU"/>
        </w:rPr>
        <w:t xml:space="preserve">3 </w:t>
      </w:r>
      <w:proofErr w:type="gramStart"/>
      <w:r w:rsidR="00A65F8D" w:rsidRPr="009130C9">
        <w:rPr>
          <w:rFonts w:ascii="Times New Roman CYR" w:hAnsi="Times New Roman CYR" w:cs="Times New Roman CYR"/>
          <w:lang w:val="ru-RU"/>
        </w:rPr>
        <w:t>( блок</w:t>
      </w:r>
      <w:proofErr w:type="gramEnd"/>
      <w:r w:rsidR="00A65F8D" w:rsidRPr="009130C9">
        <w:rPr>
          <w:rFonts w:ascii="Times New Roman CYR" w:hAnsi="Times New Roman CYR" w:cs="Times New Roman CYR"/>
          <w:lang w:val="ru-RU"/>
        </w:rPr>
        <w:t xml:space="preserve"> 11). Далее происходит проверка на временное ПРС и ПРМ. Если случилось ПРС, то триггер Т2 устанавливается в 1 (блок 7) и происходит проверка занятости шины вывода. Если случилось ПРМ, то обнуляются значения регистров (блок 12) и происходит проверка занятости шины вывода. Если не было ПРС и ПМР, то посылается управляющий сигнал </w:t>
      </w:r>
      <w:r w:rsidR="00A65F8D" w:rsidRPr="009200F9">
        <w:rPr>
          <w:rFonts w:ascii="Times New Roman CYR" w:hAnsi="Times New Roman CYR" w:cs="Times New Roman CYR"/>
        </w:rPr>
        <w:t>y</w:t>
      </w:r>
      <w:r w:rsidR="00A65F8D" w:rsidRPr="009130C9">
        <w:rPr>
          <w:rFonts w:ascii="Times New Roman CYR" w:hAnsi="Times New Roman CYR" w:cs="Times New Roman CYR"/>
          <w:lang w:val="ru-RU"/>
        </w:rPr>
        <w:t>8, который проходит через «логическое И</w:t>
      </w:r>
      <w:proofErr w:type="gramStart"/>
      <w:r w:rsidR="00A65F8D" w:rsidRPr="009130C9">
        <w:rPr>
          <w:rFonts w:ascii="Times New Roman CYR" w:hAnsi="Times New Roman CYR" w:cs="Times New Roman CYR"/>
          <w:lang w:val="ru-RU"/>
        </w:rPr>
        <w:t>»</w:t>
      </w:r>
      <w:proofErr w:type="gramEnd"/>
      <w:r w:rsidR="00A65F8D" w:rsidRPr="009130C9">
        <w:rPr>
          <w:rFonts w:ascii="Times New Roman CYR" w:hAnsi="Times New Roman CYR" w:cs="Times New Roman CYR"/>
          <w:lang w:val="ru-RU"/>
        </w:rPr>
        <w:t xml:space="preserve"> и если знак порядка был отрицательный, то производится декремент СТ2 (блок 13). В последнем такте производится проверка занятости шины вывода и вывод результата на шину вывода. </w:t>
      </w:r>
      <w:r w:rsidR="00A65F8D" w:rsidRPr="009200F9">
        <w:rPr>
          <w:rFonts w:ascii="Times New Roman CYR" w:hAnsi="Times New Roman CYR" w:cs="Times New Roman CYR"/>
        </w:rPr>
        <w:t>(</w:t>
      </w:r>
      <w:proofErr w:type="spellStart"/>
      <w:r w:rsidR="00A65F8D" w:rsidRPr="009200F9">
        <w:rPr>
          <w:rFonts w:ascii="Times New Roman CYR" w:hAnsi="Times New Roman CYR" w:cs="Times New Roman CYR"/>
        </w:rPr>
        <w:t>блок</w:t>
      </w:r>
      <w:proofErr w:type="spellEnd"/>
      <w:r w:rsidR="00A65F8D" w:rsidRPr="009200F9">
        <w:rPr>
          <w:rFonts w:ascii="Times New Roman CYR" w:hAnsi="Times New Roman CYR" w:cs="Times New Roman CYR"/>
        </w:rPr>
        <w:t xml:space="preserve"> 14).</w:t>
      </w:r>
    </w:p>
    <w:p w:rsidR="009A37CE" w:rsidRPr="009200F9" w:rsidRDefault="009A37C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337F9D" w:rsidRPr="009200F9" w:rsidRDefault="009A37CE" w:rsidP="00B84C09">
      <w:pPr>
        <w:pStyle w:val="1"/>
        <w:jc w:val="both"/>
      </w:pPr>
      <w:bookmarkStart w:id="14" w:name="_Toc452327206"/>
      <w:proofErr w:type="spellStart"/>
      <w:r w:rsidRPr="009200F9">
        <w:lastRenderedPageBreak/>
        <w:t>Построение</w:t>
      </w:r>
      <w:proofErr w:type="spellEnd"/>
      <w:r w:rsidRPr="009200F9">
        <w:t xml:space="preserve"> </w:t>
      </w:r>
      <w:proofErr w:type="spellStart"/>
      <w:r w:rsidRPr="009200F9">
        <w:t>отмеченной</w:t>
      </w:r>
      <w:proofErr w:type="spellEnd"/>
      <w:r w:rsidRPr="009200F9">
        <w:t xml:space="preserve"> </w:t>
      </w:r>
      <w:proofErr w:type="spellStart"/>
      <w:r w:rsidRPr="009200F9">
        <w:t>граф-схемы</w:t>
      </w:r>
      <w:proofErr w:type="spellEnd"/>
      <w:r w:rsidRPr="009200F9">
        <w:t xml:space="preserve"> </w:t>
      </w:r>
      <w:proofErr w:type="spellStart"/>
      <w:r w:rsidRPr="009200F9">
        <w:t>алгоритма</w:t>
      </w:r>
      <w:bookmarkEnd w:id="14"/>
      <w:proofErr w:type="spellEnd"/>
    </w:p>
    <w:p w:rsidR="00BF3CC3" w:rsidRPr="009130C9" w:rsidRDefault="00BF3CC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 w:rsidRPr="009130C9">
        <w:rPr>
          <w:rFonts w:ascii="Times New Roman CYR" w:hAnsi="Times New Roman CYR" w:cs="Times New Roman CYR"/>
          <w:lang w:val="ru-RU"/>
        </w:rPr>
        <w:t>Отмеченая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граф-схема алгоритма представлена в приложении</w:t>
      </w:r>
    </w:p>
    <w:p w:rsidR="00BF3CC3" w:rsidRPr="009130C9" w:rsidRDefault="007C31F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Для разметки граф-схемы алгоритма каждой совокупности микроопераций, находящихся в операторных вершинах, становятся в соответствие управляющие микрокоманд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5104" behindDoc="0" locked="1" layoutInCell="0" allowOverlap="1" wp14:anchorId="04A0C8A5" wp14:editId="273E1498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73" name="Группа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74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6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5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9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0C8A5" id="Группа 373" o:spid="_x0000_s1353" style="position:absolute;left:0;text-align:left;margin-left:56.7pt;margin-top:19.85pt;width:518.8pt;height:802.3pt;z-index:251695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BSDrkvGgcAAJVVAAAOAAAAAAAAAAAA&#10;AAAAAC4CAABkcnMvZTJvRG9jLnhtbFBLAQItABQABgAIAAAAIQCMQ7bK4QAAAAwBAAAPAAAAAAAA&#10;AAAAAAAAAHQJAABkcnMvZG93bnJldi54bWxQSwUGAAAAAAQABADzAAAAggoAAAAA&#10;" o:allowincell="f">
                <v:rect id="Rectangle 369" o:spid="_x0000_s135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SisUA&#10;AADcAAAADwAAAGRycy9kb3ducmV2LnhtbESP0WrCQBRE34X+w3ILfTMbW7EaXSUWhD6Jpn7AJXtN&#10;gtm7aXZN0n69Kwg+DjNzhlltBlOLjlpXWVYwiWIQxLnVFRcKTj+78RyE88gaa8uk4I8cbNYvoxUm&#10;2vZ8pC7zhQgQdgkqKL1vEildXpJBF9mGOHhn2xr0QbaF1C32AW5q+R7HM2mw4rBQYkNfJeWX7GoU&#10;XPzQ7dMi+98tTttFftim/fU3VertdUiXIDwN/hl+tL+1go/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NKKxQAAANwAAAAPAAAAAAAAAAAAAAAAAJgCAABkcnMv&#10;ZG93bnJldi54bWxQSwUGAAAAAAQABAD1AAAAigMAAAAA&#10;" filled="f" strokeweight="2pt"/>
                <v:line id="Line 370" o:spid="_x0000_s135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a0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xprQxAAAANwAAAAPAAAAAAAAAAAA&#10;AAAAAKECAABkcnMvZG93bnJldi54bWxQSwUGAAAAAAQABAD5AAAAkgMAAAAA&#10;" strokeweight="2pt"/>
                <v:line id="Line 371" o:spid="_x0000_s135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QEp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QEp8IAAADcAAAADwAAAAAAAAAAAAAA&#10;AAChAgAAZHJzL2Rvd25yZXYueG1sUEsFBgAAAAAEAAQA+QAAAJADAAAAAA==&#10;" strokeweight="2pt"/>
                <v:line id="Line 372" o:spid="_x0000_s135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hPM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rNf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YoTzDAAAA3AAAAA8AAAAAAAAAAAAA&#10;AAAAoQIAAGRycy9kb3ducmV2LnhtbFBLBQYAAAAABAAEAPkAAACRAwAAAAA=&#10;" strokeweight="2pt"/>
                <v:line id="Line 373" o:spid="_x0000_s135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c1Tr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/HNU69AAAA3AAAAA8AAAAAAAAAAAAAAAAAoQIA&#10;AGRycy9kb3ducmV2LnhtbFBLBQYAAAAABAAEAPkAAACLAwAAAAA=&#10;" strokeweight="2pt"/>
                <v:line id="Line 374" o:spid="_x0000_s135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Q1c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LkNXDAAAA3AAAAA8AAAAAAAAAAAAA&#10;AAAAoQIAAGRycy9kb3ducmV2LnhtbFBLBQYAAAAABAAEAPkAAACRAwAAAAA=&#10;" strokeweight="2pt"/>
                <v:line id="Line 375" o:spid="_x0000_s136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Jb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kSW+9AAAA3AAAAA8AAAAAAAAAAAAAAAAAoQIA&#10;AGRycy9kb3ducmV2LnhtbFBLBQYAAAAABAAEAPkAAACLAwAAAAA=&#10;" strokeweight="2pt"/>
                <v:line id="Line 376" o:spid="_x0000_s136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js9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o7PTAAAAA3AAAAA8AAAAAAAAAAAAAAAAA&#10;oQIAAGRycy9kb3ducmV2LnhtbFBLBQYAAAAABAAEAPkAAACOAwAAAAA=&#10;" strokeweight="2pt"/>
                <v:line id="Line 377" o:spid="_x0000_s136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nwMMUAAADcAAAADwAAAGRycy9kb3ducmV2LnhtbESP3WoCMRSE7wu+QzhC7zSrha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nwMMUAAADcAAAADwAAAAAAAAAA&#10;AAAAAAChAgAAZHJzL2Rvd25yZXYueG1sUEsFBgAAAAAEAAQA+QAAAJMDAAAAAA==&#10;" strokeweight="1pt"/>
                <v:line id="Line 378" o:spid="_x0000_s136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X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21xjAAAAA3AAAAA8AAAAAAAAAAAAAAAAA&#10;oQIAAGRycy9kb3ducmV2LnhtbFBLBQYAAAAABAAEAPkAAACOAwAAAAA=&#10;" strokeweight="2pt"/>
                <v:line id="Line 379" o:spid="_x0000_s136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zN3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zN38UAAADcAAAADwAAAAAAAAAA&#10;AAAAAAChAgAAZHJzL2Rvd25yZXYueG1sUEsFBgAAAAAEAAQA+QAAAJMDAAAAAA==&#10;" strokeweight="1pt"/>
                <v:rect id="Rectangle 380" o:spid="_x0000_s136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nyM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Vv6Qf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Tny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1" o:spid="_x0000_s136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5v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jDP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nm/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82" o:spid="_x0000_s136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3" o:spid="_x0000_s136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84" o:spid="_x0000_s136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tz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m6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p7c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85" o:spid="_x0000_s137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86" o:spid="_x0000_s137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387" o:spid="_x0000_s137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pY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w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U6W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 xml:space="preserve">ы 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proofErr w:type="spellStart"/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n</w:t>
      </w:r>
      <w:proofErr w:type="spellEnd"/>
      <w:r w:rsidRPr="009130C9">
        <w:rPr>
          <w:rFonts w:ascii="Times New Roman CYR" w:hAnsi="Times New Roman CYR" w:cs="Times New Roman CYR"/>
          <w:lang w:val="ru-RU"/>
        </w:rPr>
        <w:t>. Эти микрокоманды являются выходными сигналами управляющего устройства и обеспечивают выполнение требуемых действий в соответствии со списком микрооперации операционного автомата. Совокупность микроопераций для каждой операторной вершины образуют микрокоманды, список которых представлен в таблице 1.</w:t>
      </w:r>
    </w:p>
    <w:p w:rsidR="007C31FD" w:rsidRPr="009200F9" w:rsidRDefault="007C31F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1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998"/>
        <w:gridCol w:w="944"/>
        <w:gridCol w:w="943"/>
        <w:gridCol w:w="943"/>
        <w:gridCol w:w="943"/>
        <w:gridCol w:w="943"/>
        <w:gridCol w:w="943"/>
        <w:gridCol w:w="944"/>
        <w:gridCol w:w="898"/>
        <w:gridCol w:w="846"/>
      </w:tblGrid>
      <w:tr w:rsidR="006D0839" w:rsidRPr="009200F9" w:rsidTr="001626C6">
        <w:tc>
          <w:tcPr>
            <w:tcW w:w="9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МК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8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846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</w:tr>
      <w:tr w:rsidR="006D0839" w:rsidRPr="009200F9" w:rsidTr="001626C6">
        <w:trPr>
          <w:trHeight w:val="815"/>
        </w:trPr>
        <w:tc>
          <w:tcPr>
            <w:tcW w:w="9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МО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0</w:t>
            </w:r>
          </w:p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1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6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2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7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4</w:t>
            </w:r>
          </w:p>
        </w:tc>
        <w:tc>
          <w:tcPr>
            <w:tcW w:w="943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3</w:t>
            </w:r>
          </w:p>
        </w:tc>
        <w:tc>
          <w:tcPr>
            <w:tcW w:w="944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5</w:t>
            </w:r>
          </w:p>
        </w:tc>
        <w:tc>
          <w:tcPr>
            <w:tcW w:w="898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8</w:t>
            </w:r>
          </w:p>
        </w:tc>
        <w:tc>
          <w:tcPr>
            <w:tcW w:w="846" w:type="dxa"/>
            <w:vAlign w:val="center"/>
          </w:tcPr>
          <w:p w:rsidR="006D0839" w:rsidRPr="009200F9" w:rsidRDefault="006D083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</w:rPr>
            </w:pPr>
            <w:r w:rsidRPr="009200F9">
              <w:rPr>
                <w:rFonts w:ascii="Times New Roman CYR" w:hAnsi="Times New Roman CYR" w:cs="Times New Roman CYR"/>
              </w:rPr>
              <w:t>У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9</w:t>
            </w:r>
          </w:p>
        </w:tc>
      </w:tr>
    </w:tbl>
    <w:p w:rsidR="007C31FD" w:rsidRPr="009200F9" w:rsidRDefault="007C31F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1002A8" w:rsidRPr="009130C9" w:rsidRDefault="00EC7BBC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Каждой условной вершине содержательной ГСА ставится в соответствие входной сигнал входящий в управляющее устройства 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proofErr w:type="spellStart"/>
      <w:r w:rsidRPr="009200F9">
        <w:rPr>
          <w:rFonts w:ascii="Times New Roman CYR" w:hAnsi="Times New Roman CYR" w:cs="Times New Roman CYR"/>
        </w:rPr>
        <w:t>X</w:t>
      </w:r>
      <w:r w:rsidR="00691468" w:rsidRPr="009200F9">
        <w:rPr>
          <w:rFonts w:ascii="Times New Roman CYR" w:hAnsi="Times New Roman CYR" w:cs="Times New Roman CYR"/>
          <w:vertAlign w:val="subscript"/>
        </w:rPr>
        <w:t>m</w:t>
      </w:r>
      <w:proofErr w:type="spellEnd"/>
      <w:r w:rsidR="00691468" w:rsidRPr="009130C9">
        <w:rPr>
          <w:rFonts w:ascii="Times New Roman CYR" w:hAnsi="Times New Roman CYR" w:cs="Times New Roman CYR"/>
          <w:lang w:val="ru-RU"/>
        </w:rPr>
        <w:t>, список которых приведен в таблице 2</w:t>
      </w:r>
    </w:p>
    <w:p w:rsidR="00691468" w:rsidRPr="009200F9" w:rsidRDefault="0069146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2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601"/>
        <w:gridCol w:w="975"/>
        <w:gridCol w:w="975"/>
        <w:gridCol w:w="976"/>
        <w:gridCol w:w="976"/>
        <w:gridCol w:w="976"/>
        <w:gridCol w:w="976"/>
        <w:gridCol w:w="976"/>
        <w:gridCol w:w="914"/>
      </w:tblGrid>
      <w:tr w:rsidR="00B87399" w:rsidRPr="009200F9" w:rsidTr="001626C6">
        <w:tc>
          <w:tcPr>
            <w:tcW w:w="1601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УА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914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B87399" w:rsidRPr="009200F9" w:rsidTr="001626C6">
        <w:tc>
          <w:tcPr>
            <w:tcW w:w="1601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Логическое условие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</w:p>
        </w:tc>
        <w:tc>
          <w:tcPr>
            <w:tcW w:w="975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976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14" w:type="dxa"/>
            <w:vAlign w:val="center"/>
          </w:tcPr>
          <w:p w:rsidR="00B87399" w:rsidRPr="009200F9" w:rsidRDefault="00B87399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Z</w:t>
            </w:r>
          </w:p>
        </w:tc>
      </w:tr>
    </w:tbl>
    <w:p w:rsidR="00691468" w:rsidRPr="009200F9" w:rsidRDefault="0069146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C34393" w:rsidRPr="009130C9" w:rsidRDefault="00D936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Далее в полном соответствии с содержательной ГСА строится отмеченная ГСА, в которой условные вершины заменяются на входной сигнал УА 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r w:rsidRPr="009200F9">
        <w:rPr>
          <w:rFonts w:ascii="Times New Roman CYR" w:hAnsi="Times New Roman CYR" w:cs="Times New Roman CYR"/>
        </w:rPr>
        <w:t>X</w:t>
      </w:r>
      <w:r w:rsidR="00D400F5" w:rsidRPr="009130C9">
        <w:rPr>
          <w:rFonts w:ascii="Times New Roman CYR" w:hAnsi="Times New Roman CYR" w:cs="Times New Roman CYR"/>
          <w:vertAlign w:val="subscript"/>
          <w:lang w:val="ru-RU"/>
        </w:rPr>
        <w:t>8</w:t>
      </w:r>
      <w:r w:rsidRPr="009130C9">
        <w:rPr>
          <w:rFonts w:ascii="Times New Roman CYR" w:hAnsi="Times New Roman CYR" w:cs="Times New Roman CYR"/>
          <w:lang w:val="ru-RU"/>
        </w:rPr>
        <w:t xml:space="preserve">, а операторные вершины на микрокоманды 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>…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  <w:lang w:val="ru-RU"/>
        </w:rPr>
      </w:pPr>
      <w:r w:rsidRPr="009130C9">
        <w:rPr>
          <w:rFonts w:ascii="Times New Roman CYR" w:hAnsi="Times New Roman CYR" w:cs="Times New Roman CYR"/>
          <w:vertAlign w:val="subscript"/>
          <w:lang w:val="ru-RU"/>
        </w:rPr>
        <w:br w:type="page"/>
      </w:r>
    </w:p>
    <w:p w:rsidR="00C34393" w:rsidRPr="009130C9" w:rsidRDefault="00C34393" w:rsidP="00B84C09">
      <w:pPr>
        <w:pStyle w:val="1"/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bookmarkStart w:id="15" w:name="_Toc321433566"/>
      <w:bookmarkStart w:id="16" w:name="_Toc452327207"/>
      <w:r w:rsidRPr="009130C9">
        <w:rPr>
          <w:rFonts w:ascii="Times New Roman CYR" w:hAnsi="Times New Roman CYR" w:cs="Times New Roman CYR"/>
          <w:lang w:val="ru-RU"/>
        </w:rPr>
        <w:lastRenderedPageBreak/>
        <w:t>Синтез МПА в соответствии с моделью графа Мили.</w:t>
      </w:r>
      <w:bookmarkEnd w:id="15"/>
      <w:bookmarkEnd w:id="16"/>
    </w:p>
    <w:p w:rsidR="00C34393" w:rsidRPr="009200F9" w:rsidRDefault="00C34393" w:rsidP="00B84C09">
      <w:pPr>
        <w:pStyle w:val="2"/>
        <w:jc w:val="both"/>
        <w:rPr>
          <w:rFonts w:eastAsia="TimesNewRomanPSMT"/>
        </w:rPr>
      </w:pPr>
      <w:bookmarkStart w:id="17" w:name="_Toc452327208"/>
      <w:proofErr w:type="spellStart"/>
      <w:r w:rsidRPr="009200F9">
        <w:rPr>
          <w:rFonts w:eastAsia="TimesNewRomanPSMT"/>
        </w:rPr>
        <w:t>Построение</w:t>
      </w:r>
      <w:proofErr w:type="spellEnd"/>
      <w:r w:rsidRPr="009200F9">
        <w:rPr>
          <w:rFonts w:eastAsia="TimesNewRomanPSMT"/>
        </w:rPr>
        <w:t xml:space="preserve"> </w:t>
      </w:r>
      <w:proofErr w:type="spellStart"/>
      <w:r w:rsidRPr="009200F9">
        <w:rPr>
          <w:rFonts w:eastAsia="TimesNewRomanPSMT"/>
        </w:rPr>
        <w:t>графа</w:t>
      </w:r>
      <w:proofErr w:type="spellEnd"/>
      <w:r w:rsidRPr="009200F9">
        <w:rPr>
          <w:rFonts w:eastAsia="TimesNewRomanPSMT"/>
        </w:rPr>
        <w:t xml:space="preserve"> </w:t>
      </w:r>
      <w:proofErr w:type="spellStart"/>
      <w:r w:rsidRPr="009200F9">
        <w:rPr>
          <w:rFonts w:eastAsia="TimesNewRomanPSMT"/>
        </w:rPr>
        <w:t>автомата</w:t>
      </w:r>
      <w:bookmarkEnd w:id="17"/>
      <w:proofErr w:type="spellEnd"/>
    </w:p>
    <w:p w:rsidR="00C34393" w:rsidRPr="009130C9" w:rsidRDefault="00C3439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На основе отмеченной ГСА построе</w:t>
      </w:r>
      <w:r w:rsidR="00194F98" w:rsidRPr="009130C9">
        <w:rPr>
          <w:rFonts w:ascii="Times New Roman CYR" w:hAnsi="Times New Roman CYR" w:cs="Times New Roman CYR"/>
          <w:lang w:val="ru-RU"/>
        </w:rPr>
        <w:t>н граф автомата для модели Мили.</w:t>
      </w:r>
    </w:p>
    <w:p w:rsidR="00C34393" w:rsidRPr="009130C9" w:rsidRDefault="007E2F17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Граф ав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97152" behindDoc="0" locked="1" layoutInCell="0" allowOverlap="1" wp14:anchorId="13A8DCF8" wp14:editId="5031D016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93" name="Группа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94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7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2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8DCF8" id="Группа 393" o:spid="_x0000_s1373" style="position:absolute;left:0;text-align:left;margin-left:56.7pt;margin-top:19.85pt;width:518.8pt;height:802.3pt;z-index:2516971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O+JK7SEHAACVVQAADgAA&#10;AAAAAAAAAAAAAAAuAgAAZHJzL2Uyb0RvYy54bWxQSwECLQAUAAYACAAAACEAjEO2yuEAAAAMAQAA&#10;DwAAAAAAAAAAAAAAAAB7CQAAZHJzL2Rvd25yZXYueG1sUEsFBgAAAAAEAAQA8wAAAIkKAAAAAA==&#10;" o:allowincell="f">
                <v:rect id="Rectangle 389" o:spid="_x0000_s137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w0cMQA&#10;AADcAAAADwAAAGRycy9kb3ducmV2LnhtbESP3WrCQBSE7wu+w3IE7+rGH0oTXSUKgldiUx/gkD0m&#10;wezZmF2T2KfvCoVeDjPzDbPeDqYWHbWusqxgNo1AEOdWV1wouHwf3j9BOI+ssbZMCp7kYLsZva0x&#10;0bbnL+oyX4gAYZeggtL7JpHS5SUZdFPbEAfvaluDPsi2kLrFPsBNLedR9CENVhwWSmxoX1J+yx5G&#10;wc0P3Sktsp9DfNnF+XmX9o97qtRkPKQrEJ4G/x/+ax+1gkW8hN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NHDEAAAA3AAAAA8AAAAAAAAAAAAAAAAAmAIAAGRycy9k&#10;b3ducmV2LnhtbFBLBQYAAAAABAAEAPUAAACJAwAAAAA=&#10;" filled="f" strokeweight="2pt"/>
                <v:line id="Line 390" o:spid="_x0000_s137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8K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nwqxAAAANwAAAAPAAAAAAAAAAAA&#10;AAAAAKECAABkcnMvZG93bnJldi54bWxQSwUGAAAAAAQABAD5AAAAkgMAAAAA&#10;" strokeweight="2pt"/>
                <v:line id="Line 391" o:spid="_x0000_s137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jiX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jiXcIAAADcAAAADwAAAAAAAAAAAAAA&#10;AAChAgAAZHJzL2Rvd25yZXYueG1sUEsFBgAAAAAEAAQA+QAAAJADAAAAAA==&#10;" strokeweight="2pt"/>
                <v:line id="Line 392" o:spid="_x0000_s137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Hxs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UR8bDAAAA3AAAAA8AAAAAAAAAAAAA&#10;AAAAoQIAAGRycy9kb3ducmV2LnhtbFBLBQYAAAAABAAEAPkAAACRAwAAAAA=&#10;" strokeweight="2pt"/>
                <v:line id="Line 393" o:spid="_x0000_s137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vTtL0AAADcAAAADwAAAGRycy9kb3ducmV2LnhtbERPzQ7BQBC+S7zDZiRubBF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/L07S9AAAA3AAAAA8AAAAAAAAAAAAAAAAAoQIA&#10;AGRycy9kb3ducmV2LnhtbFBLBQYAAAAABAAEAPkAAACLAwAAAAA=&#10;" strokeweight="2pt"/>
                <v:line id="Line 394" o:spid="_x0000_s137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2L8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Hdi/DAAAA3AAAAA8AAAAAAAAAAAAA&#10;AAAAoQIAAGRycy9kb3ducmV2LnhtbFBLBQYAAAAABAAEAPkAAACRAwAAAAA=&#10;" strokeweight="2pt"/>
                <v:line id="Line 395" o:spid="_x0000_s138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2HU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dh1C9AAAA3AAAAA8AAAAAAAAAAAAAAAAAoQIA&#10;AGRycy9kb3ducmV2LnhtbFBLBQYAAAAABAAEAPkAAACLAwAAAAA=&#10;" strokeweight="2pt"/>
                <v:line id="Line 396" o:spid="_x0000_s138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iy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RIsvAAAAA3AAAAA8AAAAAAAAAAAAAAAAA&#10;oQIAAGRycy9kb3ducmV2LnhtbFBLBQYAAAAABAAEAPkAAACOAwAAAAA=&#10;" strokeweight="2pt"/>
                <v:line id="Line 397" o:spid="_x0000_s138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A+D8UAAADc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A+D8UAAADcAAAADwAAAAAAAAAA&#10;AAAAAAChAgAAZHJzL2Rvd25yZXYueG1sUEsFBgAAAAAEAAQA+QAAAJMDAAAAAA==&#10;" strokeweight="1pt"/>
                <v:line id="Line 398" o:spid="_x0000_s138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ZJ8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z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PGSfDAAAA3AAAAA8AAAAAAAAAAAAA&#10;AAAAoQIAAGRycy9kb3ducmV2LnhtbFBLBQYAAAAABAAEAPkAAACRAwAAAAA=&#10;" strokeweight="2pt"/>
                <v:line id="Line 399" o:spid="_x0000_s138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UD4MUAAADcAAAADwAAAGRycy9kb3ducmV2LnhtbESP3WoCMRSE74W+QziF3mnWIkVXs0vp&#10;D1S8EG0f4Lg5brZuTpYk1a1PbwTBy2FmvmEWZW9bcSQfGscKxqMMBHHldMO1gp/vz+EURIjIGlvH&#10;pOCfApTFw2CBuXYn3tBxG2uRIBxyVGBi7HIpQ2XIYhi5jjh5e+ctxiR9LbXHU4LbVj5n2Yu02HBa&#10;MNjRm6HqsP2zCpZ+tzqMz7WRO176j3b9Pgv2V6mnx/51DiJSH+/hW/tLK5hkE7ieSUdAF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UD4MUAAADcAAAADwAAAAAAAAAA&#10;AAAAAAChAgAAZHJzL2Rvd25yZXYueG1sUEsFBgAAAAAEAAQA+QAAAJMDAAAAAA==&#10;" strokeweight="1pt"/>
                <v:rect id="Rectangle 400" o:spid="_x0000_s138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1" o:spid="_x0000_s138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3gMIA&#10;AADcAAAADwAAAGRycy9kb3ducmV2LnhtbESPQWvCQBSE70L/w/IKvZndigQbXSUIQq+NCj0+ss8k&#10;mn2b7m41/fddQfA4zMw3zGoz2l5cyYfOsYb3TIEgrp3puNFw2O+mCxAhIhvsHZOGPwqwWb9MVlgY&#10;d+MvulaxEQnCoUANbYxDIWWoW7IYMjcQJ+/kvMWYpG+k8XhLcNvLmVK5tNhxWmhxoG1L9aX6tRrK&#10;8jwef6oP3AW5UD43c9OU31q/vY7lEkSkMT7Dj/an0TBXO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j7eA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2" o:spid="_x0000_s138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SG8IA&#10;AADcAAAADwAAAGRycy9kb3ducmV2LnhtbESPQWsCMRSE7wX/Q3iCt5pYxOrWKEtB8OpaweNj87q7&#10;7eZlTaKu/94IgsdhZr5hluvetuJCPjSONUzGCgRx6UzDlYaf/eZ9DiJEZIOtY9JwowDr1eBtiZlx&#10;V97RpYiVSBAOGWqoY+wyKUNZk8Uwdh1x8n6dtxiT9JU0Hq8Jblv5odRMWmw4LdTY0XdN5X9xthry&#10;/K8/nIoFboKcKz8zU1PlR61Hwz7/AhGpj6/ws701GqbqEx5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wxIb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3" o:spid="_x0000_s138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Gab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qtTW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dchmm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04" o:spid="_x0000_s138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05" o:spid="_x0000_s139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6" o:spid="_x0000_s139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07" o:spid="_x0000_s139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nXs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x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0nX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>томата Мили имеет 9</w:t>
      </w:r>
      <w:r w:rsidR="00C34393" w:rsidRPr="009130C9">
        <w:rPr>
          <w:rFonts w:ascii="Times New Roman CYR" w:hAnsi="Times New Roman CYR" w:cs="Times New Roman CYR"/>
          <w:lang w:val="ru-RU"/>
        </w:rPr>
        <w:t xml:space="preserve"> вершин, соответствующих состояниям автомата </w:t>
      </w:r>
      <w:r w:rsidR="00C34393" w:rsidRPr="009200F9">
        <w:rPr>
          <w:rFonts w:ascii="Times New Roman CYR" w:hAnsi="Times New Roman CYR" w:cs="Times New Roman CYR"/>
        </w:rPr>
        <w:t>a</w:t>
      </w:r>
      <w:r w:rsidR="00C34393"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="00C34393" w:rsidRPr="009130C9">
        <w:rPr>
          <w:rFonts w:ascii="Times New Roman CYR" w:hAnsi="Times New Roman CYR" w:cs="Times New Roman CYR"/>
          <w:lang w:val="ru-RU"/>
        </w:rPr>
        <w:t>,…,</w:t>
      </w:r>
      <w:r w:rsidR="00C34393"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  <w:r w:rsidR="00C34393" w:rsidRPr="009130C9">
        <w:rPr>
          <w:rFonts w:ascii="Times New Roman CYR" w:hAnsi="Times New Roman CYR" w:cs="Times New Roman CYR"/>
          <w:lang w:val="ru-RU"/>
        </w:rPr>
        <w:t>. Дуги его отмечены входными сигналами, действующими на каждом переходе, и набором выходных сигналов, вырабатываемых УА на данном переходе.</w:t>
      </w:r>
    </w:p>
    <w:p w:rsidR="00C34393" w:rsidRPr="009130C9" w:rsidRDefault="00C34393" w:rsidP="00B84C09">
      <w:pPr>
        <w:pStyle w:val="2"/>
        <w:jc w:val="both"/>
        <w:rPr>
          <w:lang w:val="ru-RU"/>
        </w:rPr>
      </w:pPr>
      <w:bookmarkStart w:id="18" w:name="_Toc452327209"/>
      <w:r w:rsidRPr="009130C9">
        <w:rPr>
          <w:lang w:val="ru-RU"/>
        </w:rPr>
        <w:t>Выбор и обоснование функциональной схемы МПА и типов элементов памяти</w:t>
      </w:r>
      <w:bookmarkEnd w:id="18"/>
    </w:p>
    <w:p w:rsidR="00C34393" w:rsidRPr="009200F9" w:rsidRDefault="00C34393" w:rsidP="00B84C09">
      <w:pPr>
        <w:pStyle w:val="afa"/>
        <w:numPr>
          <w:ilvl w:val="12"/>
          <w:numId w:val="0"/>
        </w:numPr>
        <w:spacing w:after="0"/>
        <w:ind w:left="-1134" w:firstLine="720"/>
        <w:jc w:val="both"/>
        <w:rPr>
          <w:rFonts w:ascii="Times New Roman CYR" w:hAnsi="Times New Roman CYR" w:cs="Times New Roman CYR"/>
          <w:i/>
          <w:szCs w:val="22"/>
        </w:rPr>
      </w:pPr>
    </w:p>
    <w:p w:rsidR="00C34393" w:rsidRPr="009130C9" w:rsidRDefault="00C3439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реализации модели Мили можно использовать вариант на основе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 и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 xml:space="preserve"> триггеров и дешифратора, а также попробовать вариант н</w:t>
      </w:r>
      <w:r w:rsidR="007E2F17" w:rsidRPr="009130C9">
        <w:rPr>
          <w:rFonts w:ascii="Times New Roman CYR" w:hAnsi="Times New Roman CYR" w:cs="Times New Roman CYR"/>
          <w:lang w:val="ru-RU"/>
        </w:rPr>
        <w:t xml:space="preserve">а основе счетчика и </w:t>
      </w:r>
      <w:proofErr w:type="gramStart"/>
      <w:r w:rsidR="007E2F17" w:rsidRPr="009130C9">
        <w:rPr>
          <w:rFonts w:ascii="Times New Roman CYR" w:hAnsi="Times New Roman CYR" w:cs="Times New Roman CYR"/>
          <w:lang w:val="ru-RU"/>
        </w:rPr>
        <w:t>дешифратора</w:t>
      </w:r>
      <w:proofErr w:type="gramEnd"/>
      <w:r w:rsidR="007E2F17" w:rsidRPr="009130C9">
        <w:rPr>
          <w:rFonts w:ascii="Times New Roman CYR" w:hAnsi="Times New Roman CYR" w:cs="Times New Roman CYR"/>
          <w:lang w:val="ru-RU"/>
        </w:rPr>
        <w:t xml:space="preserve"> и сдвигового регистра.</w:t>
      </w:r>
    </w:p>
    <w:p w:rsidR="00C34393" w:rsidRPr="009200F9" w:rsidRDefault="00C34393" w:rsidP="00B84C09">
      <w:pPr>
        <w:pStyle w:val="2"/>
        <w:jc w:val="both"/>
      </w:pPr>
      <w:bookmarkStart w:id="19" w:name="_Toc452327210"/>
      <w:proofErr w:type="spellStart"/>
      <w:r w:rsidRPr="00F72E6B">
        <w:t>Кодирование</w:t>
      </w:r>
      <w:proofErr w:type="spellEnd"/>
      <w:r w:rsidRPr="009200F9">
        <w:t xml:space="preserve"> </w:t>
      </w:r>
      <w:proofErr w:type="spellStart"/>
      <w:r w:rsidRPr="009200F9">
        <w:t>внутренних</w:t>
      </w:r>
      <w:proofErr w:type="spellEnd"/>
      <w:r w:rsidRPr="009200F9">
        <w:t xml:space="preserve"> </w:t>
      </w:r>
      <w:proofErr w:type="spellStart"/>
      <w:r w:rsidRPr="009200F9">
        <w:t>состояний</w:t>
      </w:r>
      <w:proofErr w:type="spellEnd"/>
      <w:r w:rsidRPr="009200F9">
        <w:t xml:space="preserve"> </w:t>
      </w:r>
      <w:proofErr w:type="spellStart"/>
      <w:r w:rsidRPr="009200F9">
        <w:t>автомата</w:t>
      </w:r>
      <w:bookmarkEnd w:id="19"/>
      <w:proofErr w:type="spellEnd"/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В УА в качестве элементов памяти (ЭП) могут быть использованы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-триггеры,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>-триггеры, счетчики и так далее.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При использовании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-триггеров в качестве ЭП при переходе из одного состояния в другое сигналы возбуждения должны быть поданы только на те триггеры, которые в коде состояния содержат единицу. Отсюда следует, что для получения минимального кодирования необходимо закодировать состояния кодами, содержащими наименьшее количество единиц. Для этого используют инверсные таблицы переходов.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>-триггеров лучше использовать соседнее кодирование, так как именно этот способ минимизирует число переключений ЭП.</w:t>
      </w:r>
    </w:p>
    <w:p w:rsidR="00C34393" w:rsidRPr="009130C9" w:rsidRDefault="00C3439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В случае счетчиков разность кодов между соседними состояниями должна быть равна единице, тогда переход из одного состояния в другое будет осуществляться подачей на вход счетчика сигнала, увеличивающего или уменьшающего содержимое самого счетчика.</w:t>
      </w:r>
    </w:p>
    <w:p w:rsidR="00753F2D" w:rsidRPr="009130C9" w:rsidRDefault="0027214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сдвигового регистра соседние состояния должны иметь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коды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отличающиеся на один сдвиг вправо, либо влево, тогда переход из одного состояния в другое будет осуществляться подачей сдвига влево либо вправо.</w:t>
      </w:r>
    </w:p>
    <w:p w:rsidR="00753F2D" w:rsidRPr="009130C9" w:rsidRDefault="00753F2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27214D" w:rsidRPr="009130C9" w:rsidRDefault="00753F2D" w:rsidP="00B84C09">
      <w:pPr>
        <w:pStyle w:val="2"/>
        <w:jc w:val="both"/>
        <w:rPr>
          <w:lang w:val="ru-RU"/>
        </w:rPr>
      </w:pPr>
      <w:bookmarkStart w:id="20" w:name="_Toc452327211"/>
      <w:r w:rsidRPr="009130C9">
        <w:rPr>
          <w:lang w:val="ru-RU"/>
        </w:rPr>
        <w:lastRenderedPageBreak/>
        <w:t xml:space="preserve">Синтез управляющего устройства на основе </w:t>
      </w:r>
      <w:r w:rsidRPr="009200F9">
        <w:t>D</w:t>
      </w:r>
      <w:r w:rsidRPr="009130C9">
        <w:rPr>
          <w:lang w:val="ru-RU"/>
        </w:rPr>
        <w:t>-триггеров</w:t>
      </w:r>
      <w:bookmarkEnd w:id="20"/>
    </w:p>
    <w:p w:rsidR="006A03EC" w:rsidRPr="009130C9" w:rsidRDefault="006A03EC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</w:p>
    <w:p w:rsidR="006A03EC" w:rsidRPr="009200F9" w:rsidRDefault="006A03EC" w:rsidP="00B84C09">
      <w:pPr>
        <w:pStyle w:val="afa"/>
        <w:spacing w:after="0"/>
        <w:ind w:firstLine="284"/>
        <w:jc w:val="both"/>
        <w:rPr>
          <w:rFonts w:ascii="Times New Roman CYR" w:hAnsi="Times New Roman CYR" w:cs="Times New Roman CYR"/>
          <w:b/>
          <w:bCs/>
          <w:i/>
        </w:rPr>
      </w:pPr>
      <w:r w:rsidRPr="009200F9">
        <w:rPr>
          <w:rFonts w:ascii="Times New Roman CYR" w:hAnsi="Times New Roman CYR" w:cs="Times New Roman CYR"/>
          <w:b/>
          <w:bCs/>
        </w:rPr>
        <w:t xml:space="preserve">Алгоритм минимизации при использовании </w:t>
      </w:r>
      <w:r w:rsidRPr="009200F9">
        <w:rPr>
          <w:rFonts w:ascii="Times New Roman CYR" w:hAnsi="Times New Roman CYR" w:cs="Times New Roman CYR"/>
          <w:b/>
          <w:bCs/>
          <w:lang w:val="en-US"/>
        </w:rPr>
        <w:t>D</w:t>
      </w:r>
      <w:r w:rsidRPr="009200F9">
        <w:rPr>
          <w:rFonts w:ascii="Times New Roman CYR" w:hAnsi="Times New Roman CYR" w:cs="Times New Roman CYR"/>
          <w:b/>
          <w:bCs/>
        </w:rPr>
        <w:t>-триггера.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1. Каждому состоянию ставится в соответствие целое число </w:t>
      </w:r>
      <w:proofErr w:type="spellStart"/>
      <w:r w:rsidRPr="009200F9">
        <w:rPr>
          <w:rFonts w:ascii="Times New Roman CYR" w:hAnsi="Times New Roman CYR" w:cs="Times New Roman CYR"/>
          <w:iCs/>
        </w:rPr>
        <w:t>N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 xml:space="preserve">, равное числу переходов </w:t>
      </w:r>
      <w:r w:rsidR="001A190D" w:rsidRPr="009200F9">
        <w:rPr>
          <w:rFonts w:ascii="Times New Roman CYR" w:hAnsi="Times New Roman CYR" w:cs="Times New Roman CYR"/>
          <w:i/>
          <w:noProof/>
          <w:sz w:val="20"/>
        </w:rPr>
        <mc:AlternateContent>
          <mc:Choice Requires="wpg">
            <w:drawing>
              <wp:anchor distT="0" distB="0" distL="114300" distR="114300" simplePos="0" relativeHeight="251699200" behindDoc="0" locked="1" layoutInCell="0" allowOverlap="1" wp14:anchorId="2208CC76" wp14:editId="469896F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13" name="Группа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14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6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7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8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9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0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5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8CC76" id="Группа 413" o:spid="_x0000_s1393" style="position:absolute;left:0;text-align:left;margin-left:56.7pt;margin-top:19.85pt;width:518.8pt;height:802.3pt;z-index:251699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BkYFE5IAcAAJVVAAAOAAAA&#10;AAAAAAAAAAAAAC4CAABkcnMvZTJvRG9jLnhtbFBLAQItABQABgAIAAAAIQCMQ7bK4QAAAAwBAAAP&#10;AAAAAAAAAAAAAAAAAHoJAABkcnMvZG93bnJldi54bWxQSwUGAAAAAAQABADzAAAAiAoAAAAA&#10;" o:allowincell="f">
                <v:rect id="Rectangle 409" o:spid="_x0000_s139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6T8QA&#10;AADcAAAADwAAAGRycy9kb3ducmV2LnhtbESP0YrCMBRE3wX/IVxh3zRVZLFdo1RB8Enc6gdcmrtt&#10;sbmpTWy7fr1ZWPBxmJkzzHo7mFp01LrKsoL5LAJBnFtdcaHgejlMVyCcR9ZYWyYFv+RguxmP1pho&#10;2/M3dZkvRICwS1BB6X2TSOnykgy6mW2Ig/djW4M+yLaQusU+wE0tF1H0KQ1WHBZKbGhfUn7LHkbB&#10;zQ/dKS2y5yG+7uL8vEv7xz1V6mMypF8gPA3+Hf5vH7WC5XwJ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F+k/EAAAA3AAAAA8AAAAAAAAAAAAAAAAAmAIAAGRycy9k&#10;b3ducmV2LnhtbFBLBQYAAAAABAAEAPUAAACJAwAAAAA=&#10;" filled="f" strokeweight="2pt"/>
                <v:line id="Line 410" o:spid="_x0000_s139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OyF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o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zshXAAAAA3AAAAA8AAAAAAAAAAAAAAAAA&#10;oQIAAGRycy9kb3ducmV2LnhtbFBLBQYAAAAABAAEAPkAAACOAwAAAAA=&#10;" strokeweight="2pt"/>
                <v:line id="Line 411" o:spid="_x0000_s139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EsY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o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hLGLAAAAA3AAAAA8AAAAAAAAAAAAAAAAA&#10;oQIAAGRycy9kb3ducmV2LnhtbFBLBQYAAAAABAAEAPkAAACOAwAAAAA=&#10;" strokeweight="2pt"/>
                <v:line id="Line 412" o:spid="_x0000_s139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2J+c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0x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tifnDAAAA3AAAAA8AAAAAAAAAAAAA&#10;AAAAoQIAAGRycy9kb3ducmV2LnhtbFBLBQYAAAAABAAEAPkAAACRAwAAAAA=&#10;" strokeweight="2pt"/>
                <v:line id="Line 413" o:spid="_x0000_s139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di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yHYu9AAAA3AAAAA8AAAAAAAAAAAAAAAAAoQIA&#10;AGRycy9kb3ducmV2LnhtbFBLBQYAAAAABAAEAPkAAACLAwAAAAA=&#10;" strokeweight="2pt"/>
                <v:line id="Line 414" o:spid="_x0000_s139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4E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+uBDDAAAA3AAAAA8AAAAAAAAAAAAA&#10;AAAAoQIAAGRycy9kb3ducmV2LnhtbFBLBQYAAAAABAAEAPkAAACRAwAAAAA=&#10;" strokeweight="2pt"/>
                <v:line id="Line 415" o:spid="_x0000_s140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bM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o2zC9AAAA3AAAAA8AAAAAAAAAAAAAAAAAoQIA&#10;AGRycy9kb3ducmV2LnhtbFBLBQYAAAAABAAEAPkAAACLAwAAAAA=&#10;" strokeweight="2pt"/>
                <v:line id="Line 416" o:spid="_x0000_s140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R+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fqvAAAAA3AAAAA8AAAAAAAAAAAAAAAAA&#10;oQIAAGRycy9kb3ducmV2LnhtbFBLBQYAAAAABAAEAPkAAACOAwAAAAA=&#10;" strokeweight="2pt"/>
                <v:line id="Line 417" o:spid="_x0000_s140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ib8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Vib8UAAADcAAAADwAAAAAAAAAA&#10;AAAAAAChAgAAZHJzL2Rvd25yZXYueG1sUEsFBgAAAAAEAAQA+QAAAJMDAAAAAA==&#10;" strokeweight="1pt"/>
                <v:line id="Line 418" o:spid="_x0000_s140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    <v:line id="Line 419" o:spid="_x0000_s140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Bfg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IF+AxAAAANwAAAAPAAAAAAAAAAAA&#10;AAAAAKECAABkcnMvZG93bnJldi54bWxQSwUGAAAAAAQABAD5AAAAkgMAAAAA&#10;" strokeweight="1pt"/>
                <v:rect id="Rectangle 420" o:spid="_x0000_s140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1l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KZ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odZ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1" o:spid="_x0000_s14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rr4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T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rr4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22" o:spid="_x0000_s140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Oe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8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2Tnv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3" o:spid="_x0000_s140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24" o:spid="_x0000_s140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25" o:spid="_x0000_s141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26" o:spid="_x0000_s141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27" o:spid="_x0000_s141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rPr>
          <w:rFonts w:ascii="Times New Roman CYR" w:hAnsi="Times New Roman CYR" w:cs="Times New Roman CYR"/>
        </w:rPr>
        <w:t xml:space="preserve">в состояние </w:t>
      </w:r>
      <w:proofErr w:type="spellStart"/>
      <w:r w:rsidRPr="009200F9">
        <w:rPr>
          <w:rFonts w:ascii="Times New Roman CYR" w:hAnsi="Times New Roman CYR" w:cs="Times New Roman CYR"/>
          <w:iCs/>
        </w:rPr>
        <w:t>а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 xml:space="preserve">. 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2. Числа </w:t>
      </w:r>
      <w:proofErr w:type="spellStart"/>
      <w:r w:rsidRPr="009200F9">
        <w:rPr>
          <w:rFonts w:ascii="Times New Roman CYR" w:hAnsi="Times New Roman CYR" w:cs="Times New Roman CYR"/>
          <w:iCs/>
        </w:rPr>
        <w:t>N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 xml:space="preserve"> сортируются по убыванию.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3. Состояние с наибольшим </w:t>
      </w:r>
      <w:r w:rsidRPr="009200F9">
        <w:rPr>
          <w:rFonts w:ascii="Times New Roman CYR" w:hAnsi="Times New Roman CYR" w:cs="Times New Roman CYR"/>
          <w:iCs/>
        </w:rPr>
        <w:t>N</w:t>
      </w:r>
      <w:r w:rsidRPr="009200F9">
        <w:rPr>
          <w:rFonts w:ascii="Times New Roman CYR" w:hAnsi="Times New Roman CYR" w:cs="Times New Roman CYR"/>
        </w:rPr>
        <w:t xml:space="preserve"> кодируются 00…00.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4. Следующие </w:t>
      </w:r>
      <w:r w:rsidRPr="009200F9">
        <w:rPr>
          <w:rFonts w:ascii="Times New Roman CYR" w:hAnsi="Times New Roman CYR" w:cs="Times New Roman CYR"/>
          <w:iCs/>
        </w:rPr>
        <w:t>I</w:t>
      </w:r>
      <w:r w:rsidRPr="009200F9">
        <w:rPr>
          <w:rFonts w:ascii="Times New Roman CYR" w:hAnsi="Times New Roman CYR" w:cs="Times New Roman CYR"/>
        </w:rPr>
        <w:t xml:space="preserve"> состояний </w:t>
      </w:r>
      <w:r w:rsidRPr="009200F9">
        <w:rPr>
          <w:rFonts w:ascii="Times New Roman CYR" w:hAnsi="Times New Roman CYR" w:cs="Times New Roman CYR"/>
          <w:iCs/>
        </w:rPr>
        <w:t>(I-число ЭП)</w:t>
      </w:r>
      <w:r w:rsidRPr="009200F9">
        <w:rPr>
          <w:rFonts w:ascii="Times New Roman CYR" w:hAnsi="Times New Roman CYR" w:cs="Times New Roman CYR"/>
        </w:rPr>
        <w:t xml:space="preserve"> кодируются </w:t>
      </w:r>
      <w:proofErr w:type="gramStart"/>
      <w:r w:rsidRPr="009200F9">
        <w:rPr>
          <w:rFonts w:ascii="Times New Roman CYR" w:hAnsi="Times New Roman CYR" w:cs="Times New Roman CYR"/>
        </w:rPr>
        <w:t>00..</w:t>
      </w:r>
      <w:proofErr w:type="gramEnd"/>
      <w:r w:rsidRPr="009200F9">
        <w:rPr>
          <w:rFonts w:ascii="Times New Roman CYR" w:hAnsi="Times New Roman CYR" w:cs="Times New Roman CYR"/>
        </w:rPr>
        <w:t>01, 00..10..0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5. Для кодирования оставшихся состояний используются коды, содержащие 2, затем 3 единицы и т.д., пока все состояния не будут закодированы.</w:t>
      </w:r>
    </w:p>
    <w:p w:rsidR="006A03EC" w:rsidRPr="009200F9" w:rsidRDefault="006A03EC" w:rsidP="00B84C09">
      <w:pPr>
        <w:pStyle w:val="afa"/>
        <w:spacing w:after="0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 xml:space="preserve">В результате получаем кодирование, при котором чем больше переходов имеется в некоторое состояние </w:t>
      </w:r>
      <w:proofErr w:type="spellStart"/>
      <w:r w:rsidRPr="009200F9">
        <w:rPr>
          <w:rFonts w:ascii="Times New Roman CYR" w:hAnsi="Times New Roman CYR" w:cs="Times New Roman CYR"/>
          <w:iCs/>
        </w:rPr>
        <w:t>a</w:t>
      </w:r>
      <w:r w:rsidRPr="009200F9">
        <w:rPr>
          <w:rFonts w:ascii="Times New Roman CYR" w:hAnsi="Times New Roman CYR" w:cs="Times New Roman CYR"/>
          <w:iCs/>
          <w:vertAlign w:val="subscript"/>
        </w:rPr>
        <w:t>m</w:t>
      </w:r>
      <w:proofErr w:type="spellEnd"/>
      <w:r w:rsidRPr="009200F9">
        <w:rPr>
          <w:rFonts w:ascii="Times New Roman CYR" w:hAnsi="Times New Roman CYR" w:cs="Times New Roman CYR"/>
        </w:rPr>
        <w:t>, тем меньше единиц содержится в его коде.</w:t>
      </w:r>
    </w:p>
    <w:p w:rsidR="00753F2D" w:rsidRPr="009130C9" w:rsidRDefault="00884FDE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При кодировании состояний автомата, в качестве элементов памяти которого выбраны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-триггеры, следует стремиться использовать коды с меньшим числом «1» в кодовом слове. Для кодирования 9 состояний необходимо использовать минимум 4 элемента памяти. из множества 4-разрядных двоичных слов надо выбрать код каждого состояния, ориентируясь на граф и обратную таблицу переходов: чем чаще в какое-либо состояние происходят переходы из других состояний, тем меньше «1» должно быть в его коде. Обратная таблица переходов и коды состояний отображены в таблице 3.</w:t>
      </w:r>
    </w:p>
    <w:p w:rsidR="00884FDE" w:rsidRPr="009130C9" w:rsidRDefault="00884FDE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Таблица 3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038"/>
        <w:gridCol w:w="800"/>
        <w:gridCol w:w="851"/>
        <w:gridCol w:w="992"/>
        <w:gridCol w:w="1134"/>
        <w:gridCol w:w="1276"/>
        <w:gridCol w:w="850"/>
        <w:gridCol w:w="926"/>
        <w:gridCol w:w="1478"/>
      </w:tblGrid>
      <w:tr w:rsidR="00884FDE" w:rsidRPr="009200F9" w:rsidTr="00176961">
        <w:tc>
          <w:tcPr>
            <w:tcW w:w="1038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800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992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134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276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850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926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478" w:type="dxa"/>
          </w:tcPr>
          <w:p w:rsidR="00884FDE" w:rsidRPr="009200F9" w:rsidRDefault="00884FDE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884FDE" w:rsidRPr="009200F9" w:rsidTr="00176961">
        <w:tc>
          <w:tcPr>
            <w:tcW w:w="103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80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851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992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134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85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92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47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A4786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</w:rPr>
              <w:t>, a</w:t>
            </w:r>
            <w:r w:rsidR="00A4786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4,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</w:tr>
      <w:tr w:rsidR="00884FDE" w:rsidRPr="009200F9" w:rsidTr="00176961">
        <w:tc>
          <w:tcPr>
            <w:tcW w:w="103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80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851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992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134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27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850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926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478" w:type="dxa"/>
          </w:tcPr>
          <w:p w:rsidR="00884FDE" w:rsidRPr="009200F9" w:rsidRDefault="00950EAD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</w:tr>
    </w:tbl>
    <w:p w:rsidR="00884FDE" w:rsidRPr="009200F9" w:rsidRDefault="00884FDE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EE5A0E" w:rsidRPr="009130C9" w:rsidRDefault="00E476CC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Следующим этапом синтеза управляющего автомата является построение структурной таблицы переходов выходов. На основе графа составляется таблица, которая представлена в таблице 4</w:t>
      </w:r>
    </w:p>
    <w:p w:rsidR="00EE5A0E" w:rsidRPr="009130C9" w:rsidRDefault="00EE5A0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E476CC" w:rsidRPr="009130C9" w:rsidRDefault="001A190D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1" layoutInCell="0" allowOverlap="1" wp14:anchorId="66E57D17" wp14:editId="0CFCCE0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53" name="Группа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54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9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4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AB6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57D17" id="Группа 453" o:spid="_x0000_s1413" style="position:absolute;left:0;text-align:left;margin-left:56.7pt;margin-top:19.85pt;width:518.8pt;height:802.3pt;z-index:2517012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" o:allowincell="f">
                <v:rect id="Rectangle 449" o:spid="_x0000_s141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9Dj8QA&#10;AADcAAAADwAAAGRycy9kb3ducmV2LnhtbESP0YrCMBRE3wX/IVxh3zR1UVmrUeqCsE+i1Q+4NHfb&#10;YnPTbWLb9euNIPg4zMwZZr3tTSVaalxpWcF0EoEgzqwuOVdwOe/HXyCcR9ZYWSYF/+RguxkO1hhr&#10;2/GJ2tTnIkDYxaig8L6OpXRZQQbdxNbEwfu1jUEfZJNL3WAX4KaSn1G0kAZLDgsF1vRdUHZNb0bB&#10;1fftIcnT+3552S2z4y7pbn+JUh+jPlmB8NT7d/jV/tEKZvM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vQ4/EAAAA3AAAAA8AAAAAAAAAAAAAAAAAmAIAAGRycy9k&#10;b3ducmV2LnhtbFBLBQYAAAAABAAEAPUAAACJAwAAAAA=&#10;" filled="f" strokeweight="2pt"/>
                <v:line id="Line 450" o:spid="_x0000_s141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kL1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awi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ZC9XDAAAA3AAAAA8AAAAAAAAAAAAA&#10;AAAAoQIAAGRycy9kb3ducmV2LnhtbFBLBQYAAAAABAAEAPkAAACRAwAAAAA=&#10;" strokeweight="2pt"/>
                <v:line id="Line 451" o:spid="_x0000_s14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uVo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LlaLAAAAA3AAAAA8AAAAAAAAAAAAAAAAA&#10;oQIAAGRycy9kb3ducmV2LnhtbFBLBQYAAAAABAAEAPkAAACOAwAAAAA=&#10;" strokeweight="2pt"/>
                <v:line id="Line 452" o:spid="_x0000_s141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cwO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zA5xAAAANwAAAAPAAAAAAAAAAAA&#10;AAAAAKECAABkcnMvZG93bnJldi54bWxQSwUGAAAAAAQABAD5AAAAkgMAAAAA&#10;" strokeweight="2pt"/>
                <v:line id="Line 453" o:spid="_x0000_s141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kS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TYpEu9AAAA3AAAAA8AAAAAAAAAAAAAAAAAoQIA&#10;AGRycy9kb3ducmV2LnhtbFBLBQYAAAAABAAEAPkAAACLAwAAAAA=&#10;" strokeweight="2pt"/>
                <v:line id="Line 454" o:spid="_x0000_s141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QB0M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lAHQxAAAANwAAAAPAAAAAAAAAAAA&#10;AAAAAKECAABkcnMvZG93bnJldi54bWxQSwUGAAAAAAQABAD5AAAAkgMAAAAA&#10;" strokeweight="2pt"/>
                <v:line id="Line 455" o:spid="_x0000_s142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    <v:line id="Line 456" o:spid="_x0000_s142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      <v:line id="Line 457" o:spid="_x0000_s142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/br8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/br8UAAADcAAAADwAAAAAAAAAA&#10;AAAAAAChAgAAZHJzL2Rvd25yZXYueG1sUEsFBgAAAAAEAAQA+QAAAJMDAAAAAA==&#10;" strokeweight="1pt"/>
                <v:line id="Line 458" o:spid="_x0000_s142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    <v:line id="Line 459" o:spid="_x0000_s142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rmQM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rmQMUAAADcAAAADwAAAAAAAAAA&#10;AAAAAAChAgAAZHJzL2Rvd25yZXYueG1sUEsFBgAAAAAEAAQA+QAAAJMDAAAAAA==&#10;" strokeweight="1pt"/>
                <v:rect id="Rectangle 460" o:spid="_x0000_s142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MV8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TS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CzF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1" o:spid="_x0000_s142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BSIM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m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BSI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62" o:spid="_x0000_s142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3u8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s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3u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3" o:spid="_x0000_s142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jyb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Njy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64" o:spid="_x0000_s142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65" o:spid="_x0000_s143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5Es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z5E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66" o:spid="_x0000_s143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67" o:spid="_x0000_s143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AB6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476CC" w:rsidRPr="009130C9">
        <w:rPr>
          <w:rFonts w:ascii="Times New Roman CYR" w:hAnsi="Times New Roman CYR" w:cs="Times New Roman CYR"/>
          <w:lang w:val="ru-RU"/>
        </w:rPr>
        <w:t>Таблица 4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421"/>
        <w:gridCol w:w="954"/>
        <w:gridCol w:w="1483"/>
        <w:gridCol w:w="954"/>
        <w:gridCol w:w="1287"/>
        <w:gridCol w:w="1476"/>
        <w:gridCol w:w="1770"/>
      </w:tblGrid>
      <w:tr w:rsidR="00E476CC" w:rsidRPr="009200F9" w:rsidTr="00E476CC"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Исходное состояние</w:t>
            </w:r>
          </w:p>
        </w:tc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а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m</w:t>
            </w:r>
          </w:p>
        </w:tc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Состояние перехода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E476CC" w:rsidRPr="009200F9" w:rsidRDefault="00E476CC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E476CC" w:rsidRPr="009200F9" w:rsidRDefault="001E4F2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Х</w:t>
            </w:r>
          </w:p>
        </w:tc>
        <w:tc>
          <w:tcPr>
            <w:tcW w:w="1335" w:type="dxa"/>
          </w:tcPr>
          <w:p w:rsidR="00E476CC" w:rsidRPr="009200F9" w:rsidRDefault="001E4F2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Выходные сигналы</w:t>
            </w:r>
          </w:p>
        </w:tc>
        <w:tc>
          <w:tcPr>
            <w:tcW w:w="1335" w:type="dxa"/>
          </w:tcPr>
          <w:p w:rsidR="00E476CC" w:rsidRPr="009200F9" w:rsidRDefault="001E4F2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Функции возбуждения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D-</w:t>
            </w:r>
            <w:r w:rsidRPr="009200F9">
              <w:rPr>
                <w:rFonts w:ascii="Times New Roman CYR" w:hAnsi="Times New Roman CYR" w:cs="Times New Roman CYR"/>
              </w:rPr>
              <w:t>триггеров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7A2B43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7A2B43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D1</w:t>
            </w:r>
          </w:p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</w:t>
            </w:r>
          </w:p>
          <w:p w:rsidR="007A2B43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267637" w:rsidRPr="009200F9" w:rsidRDefault="007A2B4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D4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E476CC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267637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</w:t>
            </w:r>
            <w:r w:rsidRPr="009200F9">
              <w:rPr>
                <w:rFonts w:ascii="Times New Roman CYR" w:hAnsi="Times New Roman CYR" w:cs="Times New Roman CYR"/>
              </w:rPr>
              <w:t>2, D1</w:t>
            </w:r>
          </w:p>
          <w:p w:rsidR="00613BA1" w:rsidRPr="009200F9" w:rsidRDefault="00613BA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26763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E476CC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D02B7D" w:rsidRPr="009200F9" w:rsidRDefault="00263B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D02B7D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D3, D2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D02B7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D2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244D6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E476CC" w:rsidRPr="009200F9" w:rsidTr="00E476CC"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E476CC" w:rsidRPr="009200F9" w:rsidRDefault="00A244D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E476CC" w:rsidRPr="009200F9" w:rsidRDefault="00EF7D0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476CC" w:rsidRPr="009200F9" w:rsidRDefault="00EF7D0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D4, D3</w:t>
            </w:r>
          </w:p>
        </w:tc>
      </w:tr>
      <w:tr w:rsidR="00EF7D07" w:rsidRPr="009200F9" w:rsidTr="00E476CC">
        <w:tc>
          <w:tcPr>
            <w:tcW w:w="1335" w:type="dxa"/>
          </w:tcPr>
          <w:p w:rsidR="00EF7D07" w:rsidRPr="009200F9" w:rsidRDefault="00EF7D0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526A75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EF7D07" w:rsidRPr="009200F9" w:rsidRDefault="00526A7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526A75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335" w:type="dxa"/>
          </w:tcPr>
          <w:p w:rsidR="00EF7D07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D2</w:t>
            </w:r>
          </w:p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D3, D1</w:t>
            </w:r>
          </w:p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D3, D1</w:t>
            </w:r>
          </w:p>
        </w:tc>
      </w:tr>
      <w:tr w:rsidR="005C0A68" w:rsidRPr="009200F9" w:rsidTr="00E476CC">
        <w:tc>
          <w:tcPr>
            <w:tcW w:w="1335" w:type="dxa"/>
          </w:tcPr>
          <w:p w:rsidR="005C0A68" w:rsidRPr="009200F9" w:rsidRDefault="005C0A6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5C0A68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5C0A68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5C0A68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5B3452" w:rsidRPr="009200F9" w:rsidRDefault="005B345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5C0A68" w:rsidRPr="009200F9" w:rsidRDefault="009933F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933F6" w:rsidRPr="009200F9" w:rsidRDefault="009933F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9933F6" w:rsidRPr="009200F9" w:rsidRDefault="009933F6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5C0A68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144FFB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144FFB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5C0A68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144FFB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F44AC7" w:rsidRPr="009200F9" w:rsidRDefault="00144FFB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</w:tc>
      </w:tr>
      <w:tr w:rsidR="00F44AC7" w:rsidRPr="009200F9" w:rsidTr="00E476CC"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F44AC7" w:rsidRPr="009200F9" w:rsidRDefault="00F44AC7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FE5AC8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F44AC7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FE5AC8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F44AC7" w:rsidRPr="009200F9" w:rsidRDefault="00FE5AC8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FE5AC8" w:rsidRPr="009200F9" w:rsidRDefault="00D6061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335" w:type="dxa"/>
          </w:tcPr>
          <w:p w:rsidR="00F44AC7" w:rsidRPr="009200F9" w:rsidRDefault="00D6061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D6061E" w:rsidRPr="009200F9" w:rsidRDefault="00D6061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D1</w:t>
            </w:r>
          </w:p>
        </w:tc>
      </w:tr>
    </w:tbl>
    <w:p w:rsidR="00E476CC" w:rsidRPr="009200F9" w:rsidRDefault="00E476CC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E476CC" w:rsidRPr="001508E7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D1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F660EC" w:rsidRPr="001508E7">
        <w:rPr>
          <w:rFonts w:ascii="Times New Roman CYR" w:hAnsi="Times New Roman CYR" w:cs="Times New Roman CYR"/>
        </w:rPr>
        <w:t>~X</w:t>
      </w:r>
      <w:r w:rsidR="00F660EC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 xml:space="preserve">5 </w:t>
      </w:r>
      <w:r w:rsidRPr="001508E7">
        <w:rPr>
          <w:rFonts w:ascii="Times New Roman CYR" w:hAnsi="Times New Roman CYR" w:cs="Times New Roman CYR"/>
        </w:rPr>
        <w:t>v a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8</w:t>
      </w:r>
    </w:p>
    <w:p w:rsidR="009579BB" w:rsidRPr="001508E7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 xml:space="preserve">D2 = </w:t>
      </w:r>
      <w:r w:rsidR="00F660EC" w:rsidRPr="001508E7">
        <w:rPr>
          <w:rFonts w:ascii="Times New Roman CYR" w:hAnsi="Times New Roman CYR" w:cs="Times New Roman CYR"/>
        </w:rPr>
        <w:t>a</w:t>
      </w:r>
      <w:r w:rsidR="00F660EC" w:rsidRPr="001508E7">
        <w:rPr>
          <w:rFonts w:ascii="Times New Roman CYR" w:hAnsi="Times New Roman CYR" w:cs="Times New Roman CYR"/>
          <w:vertAlign w:val="subscript"/>
        </w:rPr>
        <w:t>2</w:t>
      </w:r>
      <w:r w:rsidR="00F660EC" w:rsidRPr="001508E7">
        <w:rPr>
          <w:rFonts w:ascii="Times New Roman CYR" w:hAnsi="Times New Roman CYR" w:cs="Times New Roman CYR"/>
        </w:rPr>
        <w:t>~X</w:t>
      </w:r>
      <w:r w:rsidR="00F660EC" w:rsidRPr="001508E7">
        <w:rPr>
          <w:rFonts w:ascii="Times New Roman CYR" w:hAnsi="Times New Roman CYR" w:cs="Times New Roman CYR"/>
          <w:vertAlign w:val="subscript"/>
        </w:rPr>
        <w:t>2</w:t>
      </w:r>
      <w:r w:rsidR="00F660EC" w:rsidRPr="001508E7">
        <w:rPr>
          <w:rFonts w:ascii="Times New Roman CYR" w:hAnsi="Times New Roman CYR" w:cs="Times New Roman CYR"/>
        </w:rPr>
        <w:t xml:space="preserve"> v </w:t>
      </w:r>
      <w:r w:rsidR="00980FB8" w:rsidRPr="001508E7">
        <w:rPr>
          <w:rFonts w:ascii="Times New Roman CYR" w:hAnsi="Times New Roman CYR" w:cs="Times New Roman CYR"/>
        </w:rPr>
        <w:t>a</w:t>
      </w:r>
      <w:r w:rsidR="00980FB8" w:rsidRPr="001508E7">
        <w:rPr>
          <w:rFonts w:ascii="Times New Roman CYR" w:hAnsi="Times New Roman CYR" w:cs="Times New Roman CYR"/>
          <w:vertAlign w:val="subscript"/>
        </w:rPr>
        <w:t>3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4</w:t>
      </w:r>
      <w:r w:rsidR="00980FB8" w:rsidRPr="001508E7">
        <w:rPr>
          <w:rFonts w:ascii="Times New Roman CYR" w:hAnsi="Times New Roman CYR" w:cs="Times New Roman CYR"/>
        </w:rPr>
        <w:t>~X</w:t>
      </w:r>
      <w:r w:rsidR="00980FB8" w:rsidRPr="001508E7">
        <w:rPr>
          <w:rFonts w:ascii="Times New Roman CYR" w:hAnsi="Times New Roman CYR" w:cs="Times New Roman CYR"/>
          <w:vertAlign w:val="subscript"/>
        </w:rPr>
        <w:t>7</w:t>
      </w:r>
      <w:r w:rsidR="00980FB8" w:rsidRPr="001508E7">
        <w:rPr>
          <w:rFonts w:ascii="Times New Roman CYR" w:hAnsi="Times New Roman CYR" w:cs="Times New Roman CYR"/>
        </w:rPr>
        <w:t>~X</w:t>
      </w:r>
      <w:r w:rsidR="00980FB8" w:rsidRPr="001508E7">
        <w:rPr>
          <w:rFonts w:ascii="Times New Roman CYR" w:hAnsi="Times New Roman CYR" w:cs="Times New Roman CYR"/>
          <w:vertAlign w:val="subscript"/>
        </w:rPr>
        <w:t>6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6</w:t>
      </w:r>
      <w:r w:rsidR="00980FB8" w:rsidRPr="001508E7">
        <w:rPr>
          <w:rFonts w:ascii="Times New Roman CYR" w:hAnsi="Times New Roman CYR" w:cs="Times New Roman CYR"/>
        </w:rPr>
        <w:t>~X</w:t>
      </w:r>
      <w:r w:rsidR="00980FB8" w:rsidRPr="001508E7">
        <w:rPr>
          <w:rFonts w:ascii="Times New Roman CYR" w:hAnsi="Times New Roman CYR" w:cs="Times New Roman CYR"/>
          <w:vertAlign w:val="subscript"/>
        </w:rPr>
        <w:t>5</w:t>
      </w:r>
    </w:p>
    <w:p w:rsidR="009579BB" w:rsidRPr="001508E7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 xml:space="preserve">D3 = </w:t>
      </w:r>
      <w:r w:rsidR="00980FB8" w:rsidRPr="001508E7">
        <w:rPr>
          <w:rFonts w:ascii="Times New Roman CYR" w:hAnsi="Times New Roman CYR" w:cs="Times New Roman CYR"/>
        </w:rPr>
        <w:t>a</w:t>
      </w:r>
      <w:r w:rsidR="00980FB8" w:rsidRPr="001508E7">
        <w:rPr>
          <w:rFonts w:ascii="Times New Roman CYR" w:hAnsi="Times New Roman CYR" w:cs="Times New Roman CYR"/>
          <w:vertAlign w:val="subscript"/>
        </w:rPr>
        <w:t>0</w:t>
      </w:r>
      <w:r w:rsidR="00980FB8" w:rsidRPr="001508E7">
        <w:rPr>
          <w:rFonts w:ascii="Times New Roman CYR" w:hAnsi="Times New Roman CYR" w:cs="Times New Roman CYR"/>
        </w:rPr>
        <w:t>X</w:t>
      </w:r>
      <w:r w:rsidR="00980FB8" w:rsidRPr="001508E7">
        <w:rPr>
          <w:rFonts w:ascii="Times New Roman CYR" w:hAnsi="Times New Roman CYR" w:cs="Times New Roman CYR"/>
          <w:vertAlign w:val="subscript"/>
        </w:rPr>
        <w:t>1</w:t>
      </w:r>
      <w:r w:rsidR="00661E1A" w:rsidRPr="001508E7">
        <w:rPr>
          <w:rFonts w:ascii="Times New Roman CYR" w:hAnsi="Times New Roman CYR" w:cs="Times New Roman CYR"/>
        </w:rPr>
        <w:t>~X</w:t>
      </w:r>
      <w:r w:rsidR="00661E1A" w:rsidRPr="001508E7">
        <w:rPr>
          <w:rFonts w:ascii="Times New Roman CYR" w:hAnsi="Times New Roman CYR" w:cs="Times New Roman CYR"/>
          <w:vertAlign w:val="subscript"/>
        </w:rPr>
        <w:t>2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3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5</w:t>
      </w:r>
      <w:r w:rsidR="00980FB8" w:rsidRPr="001508E7">
        <w:rPr>
          <w:rFonts w:ascii="Times New Roman CYR" w:hAnsi="Times New Roman CYR" w:cs="Times New Roman CYR"/>
        </w:rPr>
        <w:t xml:space="preserve"> v a</w:t>
      </w:r>
      <w:r w:rsidR="00980FB8" w:rsidRPr="001508E7">
        <w:rPr>
          <w:rFonts w:ascii="Times New Roman CYR" w:hAnsi="Times New Roman CYR" w:cs="Times New Roman CYR"/>
          <w:vertAlign w:val="subscript"/>
        </w:rPr>
        <w:t>6</w:t>
      </w:r>
      <w:r w:rsidR="00980FB8" w:rsidRPr="001508E7">
        <w:rPr>
          <w:rFonts w:ascii="Times New Roman CYR" w:hAnsi="Times New Roman CYR" w:cs="Times New Roman CYR"/>
        </w:rPr>
        <w:t>X</w:t>
      </w:r>
      <w:r w:rsidR="00980FB8" w:rsidRPr="001508E7">
        <w:rPr>
          <w:rFonts w:ascii="Times New Roman CYR" w:hAnsi="Times New Roman CYR" w:cs="Times New Roman CYR"/>
          <w:vertAlign w:val="subscript"/>
        </w:rPr>
        <w:t>5</w:t>
      </w:r>
    </w:p>
    <w:p w:rsidR="009579BB" w:rsidRPr="009130C9" w:rsidRDefault="009579B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4 = </w:t>
      </w:r>
      <w:r w:rsidR="00980FB8" w:rsidRPr="009200F9">
        <w:rPr>
          <w:rFonts w:ascii="Times New Roman CYR" w:hAnsi="Times New Roman CYR" w:cs="Times New Roman CYR"/>
        </w:rPr>
        <w:t>a</w:t>
      </w:r>
      <w:r w:rsidR="00980FB8"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="00980FB8" w:rsidRPr="009130C9">
        <w:rPr>
          <w:rFonts w:ascii="Times New Roman CYR" w:hAnsi="Times New Roman CYR" w:cs="Times New Roman CYR"/>
          <w:lang w:val="ru-RU"/>
        </w:rPr>
        <w:t xml:space="preserve"> </w:t>
      </w:r>
      <w:r w:rsidR="00980FB8" w:rsidRPr="009200F9">
        <w:rPr>
          <w:rFonts w:ascii="Times New Roman CYR" w:hAnsi="Times New Roman CYR" w:cs="Times New Roman CYR"/>
        </w:rPr>
        <w:t>v</w:t>
      </w:r>
      <w:r w:rsidR="00980FB8" w:rsidRPr="009130C9">
        <w:rPr>
          <w:rFonts w:ascii="Times New Roman CYR" w:hAnsi="Times New Roman CYR" w:cs="Times New Roman CYR"/>
          <w:lang w:val="ru-RU"/>
        </w:rPr>
        <w:t xml:space="preserve"> </w:t>
      </w:r>
      <w:r w:rsidR="00980FB8" w:rsidRPr="009200F9">
        <w:rPr>
          <w:rFonts w:ascii="Times New Roman CYR" w:hAnsi="Times New Roman CYR" w:cs="Times New Roman CYR"/>
        </w:rPr>
        <w:t>a</w:t>
      </w:r>
      <w:r w:rsidR="00980FB8" w:rsidRPr="009130C9">
        <w:rPr>
          <w:rFonts w:ascii="Times New Roman CYR" w:hAnsi="Times New Roman CYR" w:cs="Times New Roman CYR"/>
          <w:vertAlign w:val="subscript"/>
          <w:lang w:val="ru-RU"/>
        </w:rPr>
        <w:t>5</w:t>
      </w:r>
    </w:p>
    <w:p w:rsidR="005C726D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03296" behindDoc="0" locked="1" layoutInCell="0" allowOverlap="1" wp14:anchorId="59778607" wp14:editId="595DA4F1">
                <wp:simplePos x="0" y="0"/>
                <wp:positionH relativeFrom="page">
                  <wp:posOffset>720725</wp:posOffset>
                </wp:positionH>
                <wp:positionV relativeFrom="page">
                  <wp:posOffset>252730</wp:posOffset>
                </wp:positionV>
                <wp:extent cx="6588760" cy="10189210"/>
                <wp:effectExtent l="0" t="0" r="21590" b="21590"/>
                <wp:wrapNone/>
                <wp:docPr id="473" name="Группа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74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78607" id="Группа 473" o:spid="_x0000_s1433" style="position:absolute;left:0;text-align:left;margin-left:56.75pt;margin-top:19.9pt;width:518.8pt;height:802.3pt;z-index:251703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" o:allowincell="f">
                <v:rect id="Rectangle 469" o:spid="_x0000_s14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of78QA&#10;AADcAAAADwAAAGRycy9kb3ducmV2LnhtbESP0YrCMBRE3wX/IVxh3zR1EV2rUeqCsE+i1Q+4NHfb&#10;YnPTbWLb9euNIPg4zMwZZr3tTSVaalxpWcF0EoEgzqwuOVdwOe/HXyCcR9ZYWSYF/+RguxkO1hhr&#10;2/GJ2tTnIkDYxaig8L6OpXRZQQbdxNbEwfu1jUEfZJNL3WAX4KaSn1E0lwZLDgsF1vRdUHZNb0bB&#10;1fftIcnT+3552S2z4y7pbn+JUh+jPlmB8NT7d/jV/tEKZos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aH+/EAAAA3AAAAA8AAAAAAAAAAAAAAAAAmAIAAGRycy9k&#10;b3ducmV2LnhtbFBLBQYAAAAABAAEAPUAAACJAwAAAAA=&#10;" filled="f" strokeweight="2pt"/>
                <v:line id="Line 470" o:spid="_x0000_s143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      <v:line id="Line 471" o:spid="_x0000_s143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      <v:line id="Line 472" o:spid="_x0000_s143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    <v:line id="Line 473" o:spid="_x0000_s143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    <v:line id="Line 474" o:spid="_x0000_s143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dsM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hXbDDAAAA3AAAAA8AAAAAAAAAAAAA&#10;AAAAoQIAAGRycy9kb3ducmV2LnhtbFBLBQYAAAAABAAEAPkAAACRAwAAAAA=&#10;" strokeweight="2pt"/>
                <v:line id="Line 475" o:spid="_x0000_s144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Line 476" o:spid="_x0000_s144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  <v:line id="Line 477" o:spid="_x0000_s14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9V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M9VcUAAADcAAAADwAAAAAAAAAA&#10;AAAAAAChAgAAZHJzL2Rvd25yZXYueG1sUEsFBgAAAAAEAAQA+QAAAJMDAAAAAA==&#10;" strokeweight="1pt"/>
                <v:line id="Line 478" o:spid="_x0000_s14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waf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Z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cGn3DAAAA3AAAAA8AAAAAAAAAAAAA&#10;AAAAoQIAAGRycy9kb3ducmV2LnhtbFBLBQYAAAAABAAEAPkAAACRAwAAAAA=&#10;" strokeweight="2pt"/>
                <v:line id="Line 479" o:spid="_x0000_s144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YAu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YAusUAAADcAAAADwAAAAAAAAAA&#10;AAAAAAChAgAAZHJzL2Rvd25yZXYueG1sUEsFBgAAAAAEAAQA+QAAAJMDAAAAAA==&#10;" strokeweight="1pt"/>
                <v:rect id="Rectangle 480" o:spid="_x0000_s144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qr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m6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OKq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1" o:spid="_x0000_s144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82" o:spid="_x0000_s144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3" o:spid="_x0000_s144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84" o:spid="_x0000_s144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85" o:spid="_x0000_s145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1349E" w:rsidRPr="009130C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Полученные выходные сигналы: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= </w:t>
      </w:r>
      <w:r w:rsidR="00E22E2D" w:rsidRPr="001508E7">
        <w:rPr>
          <w:rFonts w:ascii="Times New Roman CYR" w:hAnsi="Times New Roman CYR" w:cs="Times New Roman CYR"/>
        </w:rPr>
        <w:t>a</w:t>
      </w:r>
      <w:r w:rsidR="00E22E2D" w:rsidRPr="001508E7">
        <w:rPr>
          <w:rFonts w:ascii="Times New Roman CYR" w:hAnsi="Times New Roman CYR" w:cs="Times New Roman CYR"/>
          <w:vertAlign w:val="subscript"/>
        </w:rPr>
        <w:t>0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1</w:t>
      </w:r>
      <w:r w:rsidR="00E22E2D" w:rsidRPr="001508E7">
        <w:rPr>
          <w:rFonts w:ascii="Times New Roman CYR" w:hAnsi="Times New Roman CYR" w:cs="Times New Roman CYR"/>
        </w:rPr>
        <w:t xml:space="preserve"> v a</w:t>
      </w:r>
      <w:r w:rsidR="00D503D4" w:rsidRPr="001508E7">
        <w:rPr>
          <w:rFonts w:ascii="Times New Roman CYR" w:hAnsi="Times New Roman CYR" w:cs="Times New Roman CYR"/>
          <w:vertAlign w:val="subscript"/>
        </w:rPr>
        <w:t>2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2</w:t>
      </w:r>
      <w:r w:rsidR="00E22E2D" w:rsidRPr="001508E7">
        <w:rPr>
          <w:rFonts w:ascii="Times New Roman CYR" w:hAnsi="Times New Roman CYR" w:cs="Times New Roman CYR"/>
        </w:rPr>
        <w:t xml:space="preserve"> v a</w:t>
      </w:r>
      <w:r w:rsidR="00E22E2D" w:rsidRPr="001508E7">
        <w:rPr>
          <w:rFonts w:ascii="Times New Roman CYR" w:hAnsi="Times New Roman CYR" w:cs="Times New Roman CYR"/>
          <w:vertAlign w:val="subscript"/>
        </w:rPr>
        <w:t>4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6</w:t>
      </w:r>
      <w:r w:rsidR="00E22E2D" w:rsidRPr="001508E7">
        <w:rPr>
          <w:rFonts w:ascii="Times New Roman CYR" w:hAnsi="Times New Roman CYR" w:cs="Times New Roman CYR"/>
        </w:rPr>
        <w:t xml:space="preserve"> v a</w:t>
      </w:r>
      <w:r w:rsidR="00E22E2D" w:rsidRPr="001508E7">
        <w:rPr>
          <w:rFonts w:ascii="Times New Roman CYR" w:hAnsi="Times New Roman CYR" w:cs="Times New Roman CYR"/>
          <w:vertAlign w:val="subscript"/>
        </w:rPr>
        <w:t>7</w:t>
      </w:r>
      <w:r w:rsidR="00E22E2D" w:rsidRPr="001508E7">
        <w:rPr>
          <w:rFonts w:ascii="Times New Roman CYR" w:hAnsi="Times New Roman CYR" w:cs="Times New Roman CYR"/>
        </w:rPr>
        <w:t>X</w:t>
      </w:r>
      <w:r w:rsidR="00E22E2D" w:rsidRPr="001508E7">
        <w:rPr>
          <w:rFonts w:ascii="Times New Roman CYR" w:hAnsi="Times New Roman CYR" w:cs="Times New Roman CYR"/>
          <w:vertAlign w:val="subscript"/>
        </w:rPr>
        <w:t>6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</w:t>
      </w:r>
      <w:r w:rsidR="009F6EF8" w:rsidRPr="001508E7">
        <w:rPr>
          <w:rFonts w:ascii="Times New Roman CYR" w:hAnsi="Times New Roman CYR" w:cs="Times New Roman CYR"/>
        </w:rPr>
        <w:t>a</w:t>
      </w:r>
      <w:r w:rsidR="009F6EF8" w:rsidRPr="001508E7">
        <w:rPr>
          <w:rFonts w:ascii="Times New Roman CYR" w:hAnsi="Times New Roman CYR" w:cs="Times New Roman CYR"/>
          <w:vertAlign w:val="subscript"/>
        </w:rPr>
        <w:t>1</w:t>
      </w:r>
      <w:r w:rsidR="009F6EF8" w:rsidRPr="001508E7">
        <w:rPr>
          <w:rFonts w:ascii="Times New Roman CYR" w:hAnsi="Times New Roman CYR" w:cs="Times New Roman CYR"/>
        </w:rPr>
        <w:t xml:space="preserve"> v a</w:t>
      </w:r>
      <w:r w:rsidR="009F6EF8" w:rsidRPr="001508E7">
        <w:rPr>
          <w:rFonts w:ascii="Times New Roman CYR" w:hAnsi="Times New Roman CYR" w:cs="Times New Roman CYR"/>
          <w:vertAlign w:val="subscript"/>
        </w:rPr>
        <w:t>3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</w:t>
      </w:r>
      <w:r w:rsidR="009F6EF8" w:rsidRPr="001508E7">
        <w:rPr>
          <w:rFonts w:ascii="Times New Roman CYR" w:hAnsi="Times New Roman CYR" w:cs="Times New Roman CYR"/>
        </w:rPr>
        <w:t>a</w:t>
      </w:r>
      <w:r w:rsidR="009F6EF8" w:rsidRPr="001508E7">
        <w:rPr>
          <w:rFonts w:ascii="Times New Roman CYR" w:hAnsi="Times New Roman CYR" w:cs="Times New Roman CYR"/>
          <w:vertAlign w:val="subscript"/>
        </w:rPr>
        <w:t>2</w:t>
      </w:r>
      <w:r w:rsidR="0039061D" w:rsidRPr="001508E7">
        <w:rPr>
          <w:rFonts w:ascii="Times New Roman CYR" w:hAnsi="Times New Roman CYR" w:cs="Times New Roman CYR"/>
        </w:rPr>
        <w:t>~X</w:t>
      </w:r>
      <w:r w:rsidR="0039061D" w:rsidRPr="001508E7">
        <w:rPr>
          <w:rFonts w:ascii="Times New Roman CYR" w:hAnsi="Times New Roman CYR" w:cs="Times New Roman CYR"/>
          <w:vertAlign w:val="subscript"/>
        </w:rPr>
        <w:t>2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</w:t>
      </w:r>
      <w:r w:rsidR="00DE2DB9" w:rsidRPr="001508E7">
        <w:rPr>
          <w:rFonts w:ascii="Times New Roman CYR" w:hAnsi="Times New Roman CYR" w:cs="Times New Roman CYR"/>
        </w:rPr>
        <w:t>a</w:t>
      </w:r>
      <w:r w:rsidR="00DE2DB9" w:rsidRPr="001508E7">
        <w:rPr>
          <w:rFonts w:ascii="Times New Roman CYR" w:hAnsi="Times New Roman CYR" w:cs="Times New Roman CYR"/>
          <w:vertAlign w:val="subscript"/>
        </w:rPr>
        <w:t>4</w:t>
      </w:r>
      <w:r w:rsidR="00DE2DB9" w:rsidRPr="001508E7">
        <w:rPr>
          <w:rFonts w:ascii="Times New Roman CYR" w:hAnsi="Times New Roman CYR" w:cs="Times New Roman CYR"/>
        </w:rPr>
        <w:t>X</w:t>
      </w:r>
      <w:r w:rsidR="00DE2DB9" w:rsidRPr="001508E7">
        <w:rPr>
          <w:rFonts w:ascii="Times New Roman CYR" w:hAnsi="Times New Roman CYR" w:cs="Times New Roman CYR"/>
          <w:vertAlign w:val="subscript"/>
        </w:rPr>
        <w:t>7</w:t>
      </w:r>
      <w:r w:rsidR="00DE2DB9" w:rsidRPr="001508E7">
        <w:rPr>
          <w:rFonts w:ascii="Times New Roman CYR" w:hAnsi="Times New Roman CYR" w:cs="Times New Roman CYR"/>
        </w:rPr>
        <w:t xml:space="preserve"> v a</w:t>
      </w:r>
      <w:r w:rsidR="00DE2DB9" w:rsidRPr="001508E7">
        <w:rPr>
          <w:rFonts w:ascii="Times New Roman CYR" w:hAnsi="Times New Roman CYR" w:cs="Times New Roman CYR"/>
          <w:vertAlign w:val="subscript"/>
        </w:rPr>
        <w:t>7</w:t>
      </w:r>
      <w:r w:rsidR="00DE2DB9" w:rsidRPr="001508E7">
        <w:rPr>
          <w:rFonts w:ascii="Times New Roman CYR" w:hAnsi="Times New Roman CYR" w:cs="Times New Roman CYR"/>
        </w:rPr>
        <w:t>X</w:t>
      </w:r>
      <w:r w:rsidR="00DE2DB9" w:rsidRPr="001508E7">
        <w:rPr>
          <w:rFonts w:ascii="Times New Roman CYR" w:hAnsi="Times New Roman CYR" w:cs="Times New Roman CYR"/>
          <w:vertAlign w:val="subscript"/>
        </w:rPr>
        <w:t>4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</w:t>
      </w:r>
      <w:r w:rsidR="00DE2DB9" w:rsidRPr="001508E7">
        <w:rPr>
          <w:rFonts w:ascii="Times New Roman CYR" w:hAnsi="Times New Roman CYR" w:cs="Times New Roman CYR"/>
        </w:rPr>
        <w:t>a</w:t>
      </w:r>
      <w:r w:rsidR="00DE2DB9" w:rsidRPr="001508E7">
        <w:rPr>
          <w:rFonts w:ascii="Times New Roman CYR" w:hAnsi="Times New Roman CYR" w:cs="Times New Roman CYR"/>
          <w:vertAlign w:val="subscript"/>
        </w:rPr>
        <w:t>4</w:t>
      </w:r>
      <w:r w:rsidR="00DE2DB9" w:rsidRPr="001508E7">
        <w:rPr>
          <w:rFonts w:ascii="Times New Roman CYR" w:hAnsi="Times New Roman CYR" w:cs="Times New Roman CYR"/>
        </w:rPr>
        <w:t>~X</w:t>
      </w:r>
      <w:r w:rsidR="009528A3" w:rsidRPr="001508E7">
        <w:rPr>
          <w:rFonts w:ascii="Times New Roman CYR" w:hAnsi="Times New Roman CYR" w:cs="Times New Roman CYR"/>
          <w:vertAlign w:val="subscript"/>
        </w:rPr>
        <w:t>6</w:t>
      </w:r>
      <w:r w:rsidR="00DE2DB9" w:rsidRPr="001508E7">
        <w:rPr>
          <w:rFonts w:ascii="Times New Roman CYR" w:hAnsi="Times New Roman CYR" w:cs="Times New Roman CYR"/>
        </w:rPr>
        <w:t>~X</w:t>
      </w:r>
      <w:r w:rsidR="009528A3" w:rsidRPr="001508E7">
        <w:rPr>
          <w:rFonts w:ascii="Times New Roman CYR" w:hAnsi="Times New Roman CYR" w:cs="Times New Roman CYR"/>
          <w:vertAlign w:val="subscript"/>
        </w:rPr>
        <w:t>7</w:t>
      </w:r>
      <w:r w:rsidR="009528A3" w:rsidRPr="001508E7">
        <w:rPr>
          <w:rFonts w:ascii="Times New Roman CYR" w:hAnsi="Times New Roman CYR" w:cs="Times New Roman CYR"/>
        </w:rPr>
        <w:t xml:space="preserve"> v a</w:t>
      </w:r>
      <w:r w:rsidR="00B00E1B" w:rsidRPr="001508E7">
        <w:rPr>
          <w:rFonts w:ascii="Times New Roman CYR" w:hAnsi="Times New Roman CYR" w:cs="Times New Roman CYR"/>
          <w:vertAlign w:val="subscript"/>
        </w:rPr>
        <w:t>6</w:t>
      </w:r>
      <w:r w:rsidR="00B00E1B" w:rsidRPr="001508E7">
        <w:rPr>
          <w:rFonts w:ascii="Times New Roman CYR" w:hAnsi="Times New Roman CYR" w:cs="Times New Roman CYR"/>
        </w:rPr>
        <w:t>~X</w:t>
      </w:r>
      <w:r w:rsidR="00B00E1B" w:rsidRPr="001508E7">
        <w:rPr>
          <w:rFonts w:ascii="Times New Roman CYR" w:hAnsi="Times New Roman CYR" w:cs="Times New Roman CYR"/>
          <w:vertAlign w:val="subscript"/>
        </w:rPr>
        <w:t>5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proofErr w:type="gramStart"/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</w:t>
      </w:r>
      <w:r w:rsidR="00243555" w:rsidRPr="001508E7">
        <w:rPr>
          <w:rFonts w:ascii="Times New Roman CYR" w:hAnsi="Times New Roman CYR" w:cs="Times New Roman CYR"/>
        </w:rPr>
        <w:t>a</w:t>
      </w:r>
      <w:r w:rsidR="00243555" w:rsidRPr="001508E7">
        <w:rPr>
          <w:rFonts w:ascii="Times New Roman CYR" w:hAnsi="Times New Roman CYR" w:cs="Times New Roman CYR"/>
          <w:vertAlign w:val="subscript"/>
        </w:rPr>
        <w:t>5</w:t>
      </w:r>
    </w:p>
    <w:p w:rsidR="00167AB2" w:rsidRPr="001508E7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</w:t>
      </w:r>
      <w:r w:rsidR="00243555" w:rsidRPr="001508E7">
        <w:rPr>
          <w:rFonts w:ascii="Times New Roman CYR" w:hAnsi="Times New Roman CYR" w:cs="Times New Roman CYR"/>
        </w:rPr>
        <w:t>a</w:t>
      </w:r>
      <w:r w:rsidR="00243555" w:rsidRPr="001508E7">
        <w:rPr>
          <w:rFonts w:ascii="Times New Roman CYR" w:hAnsi="Times New Roman CYR" w:cs="Times New Roman CYR"/>
          <w:vertAlign w:val="subscript"/>
        </w:rPr>
        <w:t>6</w:t>
      </w:r>
      <w:r w:rsidR="00243555" w:rsidRPr="001508E7">
        <w:rPr>
          <w:rFonts w:ascii="Times New Roman CYR" w:hAnsi="Times New Roman CYR" w:cs="Times New Roman CYR"/>
        </w:rPr>
        <w:t>X</w:t>
      </w:r>
      <w:r w:rsidR="00243555" w:rsidRPr="001508E7">
        <w:rPr>
          <w:rFonts w:ascii="Times New Roman CYR" w:hAnsi="Times New Roman CYR" w:cs="Times New Roman CYR"/>
          <w:vertAlign w:val="subscript"/>
        </w:rPr>
        <w:t>5</w:t>
      </w:r>
      <w:r w:rsidR="00243555" w:rsidRPr="001508E7">
        <w:rPr>
          <w:rFonts w:ascii="Times New Roman CYR" w:hAnsi="Times New Roman CYR" w:cs="Times New Roman CYR"/>
        </w:rPr>
        <w:t>~X</w:t>
      </w:r>
      <w:r w:rsidR="00243555" w:rsidRPr="001508E7">
        <w:rPr>
          <w:rFonts w:ascii="Times New Roman CYR" w:hAnsi="Times New Roman CYR" w:cs="Times New Roman CYR"/>
          <w:vertAlign w:val="subscript"/>
        </w:rPr>
        <w:t>3</w:t>
      </w:r>
    </w:p>
    <w:p w:rsidR="00167AB2" w:rsidRPr="009200F9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</w:t>
      </w:r>
      <w:r w:rsidR="00864C99" w:rsidRPr="009200F9">
        <w:rPr>
          <w:rFonts w:ascii="Times New Roman CYR" w:hAnsi="Times New Roman CYR" w:cs="Times New Roman CYR"/>
        </w:rPr>
        <w:t>a</w:t>
      </w:r>
      <w:r w:rsidR="00864C99" w:rsidRPr="009200F9">
        <w:rPr>
          <w:rFonts w:ascii="Times New Roman CYR" w:hAnsi="Times New Roman CYR" w:cs="Times New Roman CYR"/>
          <w:vertAlign w:val="subscript"/>
        </w:rPr>
        <w:t>7</w:t>
      </w:r>
      <w:r w:rsidR="00864C99" w:rsidRPr="009200F9">
        <w:rPr>
          <w:rFonts w:ascii="Times New Roman CYR" w:hAnsi="Times New Roman CYR" w:cs="Times New Roman CYR"/>
        </w:rPr>
        <w:t>~X</w:t>
      </w:r>
      <w:r w:rsidR="00864C99" w:rsidRPr="009200F9">
        <w:rPr>
          <w:rFonts w:ascii="Times New Roman CYR" w:hAnsi="Times New Roman CYR" w:cs="Times New Roman CYR"/>
          <w:vertAlign w:val="subscript"/>
        </w:rPr>
        <w:t>4</w:t>
      </w:r>
      <w:r w:rsidR="00864C99" w:rsidRPr="009200F9">
        <w:rPr>
          <w:rFonts w:ascii="Times New Roman CYR" w:hAnsi="Times New Roman CYR" w:cs="Times New Roman CYR"/>
        </w:rPr>
        <w:t>~X</w:t>
      </w:r>
      <w:r w:rsidR="00864C99" w:rsidRPr="009200F9">
        <w:rPr>
          <w:rFonts w:ascii="Times New Roman CYR" w:hAnsi="Times New Roman CYR" w:cs="Times New Roman CYR"/>
          <w:vertAlign w:val="subscript"/>
        </w:rPr>
        <w:t>6</w:t>
      </w:r>
    </w:p>
    <w:p w:rsidR="003475B4" w:rsidRPr="009200F9" w:rsidRDefault="00167AB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</w:t>
      </w:r>
      <w:r w:rsidR="00864C99" w:rsidRPr="009200F9">
        <w:rPr>
          <w:rFonts w:ascii="Times New Roman CYR" w:hAnsi="Times New Roman CYR" w:cs="Times New Roman CYR"/>
        </w:rPr>
        <w:t>a</w:t>
      </w:r>
      <w:r w:rsidR="00864C99" w:rsidRPr="009200F9">
        <w:rPr>
          <w:rFonts w:ascii="Times New Roman CYR" w:hAnsi="Times New Roman CYR" w:cs="Times New Roman CYR"/>
          <w:vertAlign w:val="subscript"/>
        </w:rPr>
        <w:t>8</w:t>
      </w:r>
      <w:r w:rsidR="00864C99" w:rsidRPr="009200F9">
        <w:rPr>
          <w:rFonts w:ascii="Times New Roman CYR" w:hAnsi="Times New Roman CYR" w:cs="Times New Roman CYR"/>
        </w:rPr>
        <w:t>X</w:t>
      </w:r>
      <w:r w:rsidR="00864C99"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D37D46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788D88B0" wp14:editId="68C1D1A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D88B0" id="Группа 5" o:spid="_x0000_s1451" style="position:absolute;left:0;text-align:left;margin-left:56.7pt;margin-top:19.85pt;width:518.8pt;height:802.3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" o:allowincell="f">
                <v:rect id="Rectangle 3" o:spid="_x0000_s145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  <v:line id="Line 4" o:spid="_x0000_s145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5" o:spid="_x0000_s145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6" o:spid="_x0000_s145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7" o:spid="_x0000_s145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Line 8" o:spid="_x0000_s145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9" o:spid="_x0000_s145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10" o:spid="_x0000_s145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11" o:spid="_x0000_s146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bp8EAAADb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kj+PslHSC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+9unwQAAANsAAAAPAAAAAAAAAAAAAAAA&#10;AKECAABkcnMvZG93bnJldi54bWxQSwUGAAAAAAQABAD5AAAAjwMAAAAA&#10;" strokeweight="1pt"/>
                <v:line id="Line 12" o:spid="_x0000_s146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  <v:line id="Line 13" o:spid="_x0000_s146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jqTs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Y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KOpOxAAAANsAAAAPAAAAAAAAAAAA&#10;AAAAAKECAABkcnMvZG93bnJldi54bWxQSwUGAAAAAAQABAD5AAAAkgMAAAAA&#10;" strokeweight="1pt"/>
                <v:rect id="Rectangle 14" o:spid="_x0000_s146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6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6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6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46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6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69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21" o:spid="_x0000_s147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5D60" w:rsidRPr="001508E7" w:rsidTr="00D37D46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2C5D60" w:rsidRPr="009200F9" w:rsidRDefault="002C5D60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I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7139EF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FE1D92" w:rsidRDefault="00FE1D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J =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 xml:space="preserve"> </w:t>
            </w:r>
            <w:r w:rsidR="00255B85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255B85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N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(2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8F4A92" w:rsidRPr="008F4A92" w:rsidRDefault="008F4A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N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  <w:p w:rsidR="008F4A92" w:rsidRPr="009200F9" w:rsidRDefault="008F4A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2C5D60" w:rsidRPr="009200F9" w:rsidRDefault="00292D4F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(2)</w:t>
            </w:r>
          </w:p>
          <w:p w:rsidR="00410AA0" w:rsidRDefault="00410AA0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L</w:t>
            </w:r>
            <w:r w:rsidR="008C30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="008C30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8C30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 xml:space="preserve"> (9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8F4A92" w:rsidRPr="008F4A92" w:rsidRDefault="008F4A92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L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</w:tc>
      </w:tr>
      <w:tr w:rsidR="00D37D46" w:rsidRPr="009200F9" w:rsidTr="00D37D46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(12)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4F7588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>(2)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255B85" w:rsidRPr="009200F9">
              <w:rPr>
                <w:rFonts w:ascii="Times New Roman CYR" w:hAnsi="Times New Roman CYR" w:cs="Times New Roman CYR"/>
                <w:lang w:val="en-US"/>
              </w:rPr>
              <w:t>J (0)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(6)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410AA0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F7588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>(0)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>I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L (4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292D4F" w:rsidRPr="009200F9">
              <w:rPr>
                <w:rFonts w:ascii="Times New Roman CYR" w:hAnsi="Times New Roman CYR" w:cs="Times New Roman CYR"/>
                <w:lang w:val="en-US"/>
              </w:rPr>
              <w:t>K (0)</w:t>
            </w:r>
          </w:p>
          <w:p w:rsidR="00D37D46" w:rsidRPr="009200F9" w:rsidRDefault="00D37D46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D1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255B85" w:rsidRPr="009200F9">
              <w:rPr>
                <w:rFonts w:ascii="Times New Roman CYR" w:hAnsi="Times New Roman CYR" w:cs="Times New Roman CYR"/>
                <w:lang w:val="en-US"/>
              </w:rPr>
              <w:t xml:space="preserve"> v 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5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v </w:t>
            </w:r>
            <w:r w:rsidR="00292D4F" w:rsidRPr="009200F9">
              <w:rPr>
                <w:rFonts w:ascii="Times New Roman CYR" w:hAnsi="Times New Roman CYR" w:cs="Times New Roman CYR"/>
                <w:lang w:val="en-US"/>
              </w:rPr>
              <w:t>K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 xml:space="preserve"> (9)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D2 = </w:t>
            </w:r>
            <w:r w:rsidR="00292D4F" w:rsidRPr="009200F9">
              <w:rPr>
                <w:rFonts w:ascii="Times New Roman CYR" w:hAnsi="Times New Roman CYR" w:cs="Times New Roman CYR"/>
                <w:lang w:val="en-US"/>
              </w:rPr>
              <w:t>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8C30CB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="00DA595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(3)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D3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8F4A92">
              <w:rPr>
                <w:rFonts w:ascii="Times New Roman CYR" w:hAnsi="Times New Roman CYR" w:cs="Times New Roman CYR"/>
                <w:lang w:val="en-US"/>
              </w:rPr>
              <w:t>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 xml:space="preserve"> v I</w:t>
            </w:r>
            <w:r w:rsidR="006D1978">
              <w:rPr>
                <w:rFonts w:ascii="Times New Roman CYR" w:hAnsi="Times New Roman CYR" w:cs="Times New Roman CYR"/>
                <w:lang w:val="en-US"/>
              </w:rPr>
              <w:t xml:space="preserve"> (7</w:t>
            </w:r>
            <w:r w:rsidR="00DA595A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1F5BA1" w:rsidRPr="009200F9" w:rsidRDefault="001F5BA1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D4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F7588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D37D46" w:rsidRPr="009200F9" w:rsidRDefault="00D37D46" w:rsidP="008F4A92">
            <w:pPr>
              <w:spacing w:after="0" w:line="240" w:lineRule="auto"/>
              <w:ind w:firstLine="45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</w:tr>
    </w:tbl>
    <w:p w:rsidR="00C552AB" w:rsidRPr="009130C9" w:rsidRDefault="0043213A" w:rsidP="00B84C09">
      <w:pPr>
        <w:tabs>
          <w:tab w:val="left" w:pos="2835"/>
        </w:tabs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Цена комбинаци</w:t>
      </w:r>
      <w:r w:rsidR="008F4A92">
        <w:rPr>
          <w:rFonts w:ascii="Times New Roman CYR" w:hAnsi="Times New Roman CYR" w:cs="Times New Roman CYR"/>
          <w:lang w:val="ru-RU"/>
        </w:rPr>
        <w:t xml:space="preserve">онной схемы по </w:t>
      </w:r>
      <w:proofErr w:type="spellStart"/>
      <w:r w:rsidR="008F4A92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="008F4A92">
        <w:rPr>
          <w:rFonts w:ascii="Times New Roman CYR" w:hAnsi="Times New Roman CYR" w:cs="Times New Roman CYR"/>
          <w:lang w:val="ru-RU"/>
        </w:rPr>
        <w:t xml:space="preserve"> автомата М</w:t>
      </w:r>
      <w:r w:rsidRPr="009130C9">
        <w:rPr>
          <w:rFonts w:ascii="Times New Roman CYR" w:hAnsi="Times New Roman CYR" w:cs="Times New Roman CYR"/>
          <w:lang w:val="ru-RU"/>
        </w:rPr>
        <w:t xml:space="preserve">или с использованием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>-</w:t>
      </w:r>
      <w:r w:rsidR="00591C6A">
        <w:rPr>
          <w:rFonts w:ascii="Times New Roman CYR" w:hAnsi="Times New Roman CYR" w:cs="Times New Roman CYR"/>
          <w:lang w:val="ru-RU"/>
        </w:rPr>
        <w:t>триггеров равна С = 64</w:t>
      </w:r>
      <w:r w:rsidRPr="009130C9">
        <w:rPr>
          <w:rFonts w:ascii="Times New Roman CYR" w:hAnsi="Times New Roman CYR" w:cs="Times New Roman CYR"/>
          <w:lang w:val="ru-RU"/>
        </w:rPr>
        <w:t xml:space="preserve"> + 8</w:t>
      </w:r>
      <w:r w:rsidR="006C4530" w:rsidRPr="009130C9">
        <w:rPr>
          <w:rFonts w:ascii="Times New Roman CYR" w:hAnsi="Times New Roman CYR" w:cs="Times New Roman CYR"/>
          <w:lang w:val="ru-RU"/>
        </w:rPr>
        <w:t xml:space="preserve"> (триггеры)</w:t>
      </w:r>
      <w:r w:rsidR="002C092D">
        <w:rPr>
          <w:rFonts w:ascii="Times New Roman CYR" w:hAnsi="Times New Roman CYR" w:cs="Times New Roman CYR"/>
          <w:lang w:val="ru-RU"/>
        </w:rPr>
        <w:t xml:space="preserve"> + 15</w:t>
      </w:r>
      <w:r w:rsidR="006C4530" w:rsidRPr="009130C9">
        <w:rPr>
          <w:rFonts w:ascii="Times New Roman CYR" w:hAnsi="Times New Roman CYR" w:cs="Times New Roman CYR"/>
          <w:lang w:val="ru-RU"/>
        </w:rPr>
        <w:t xml:space="preserve"> (начальная установка)</w:t>
      </w:r>
      <w:r w:rsidR="0096218B" w:rsidRPr="009130C9">
        <w:rPr>
          <w:rFonts w:ascii="Times New Roman CYR" w:hAnsi="Times New Roman CYR" w:cs="Times New Roman CYR"/>
          <w:lang w:val="ru-RU"/>
        </w:rPr>
        <w:t xml:space="preserve"> + 4</w:t>
      </w:r>
      <w:r w:rsidR="006C4530" w:rsidRPr="009130C9">
        <w:rPr>
          <w:rFonts w:ascii="Times New Roman CYR" w:hAnsi="Times New Roman CYR" w:cs="Times New Roman CYR"/>
          <w:lang w:val="ru-RU"/>
        </w:rPr>
        <w:t xml:space="preserve"> (дешифратор)</w:t>
      </w:r>
      <w:r w:rsidR="00304E41" w:rsidRPr="009130C9">
        <w:rPr>
          <w:rFonts w:ascii="Times New Roman CYR" w:hAnsi="Times New Roman CYR" w:cs="Times New Roman CYR"/>
          <w:lang w:val="ru-RU"/>
        </w:rPr>
        <w:t xml:space="preserve"> + 7</w:t>
      </w:r>
      <w:r w:rsidR="00A425AF">
        <w:rPr>
          <w:rFonts w:ascii="Times New Roman CYR" w:hAnsi="Times New Roman CYR" w:cs="Times New Roman CYR"/>
          <w:lang w:val="ru-RU"/>
        </w:rPr>
        <w:t xml:space="preserve"> = 9</w:t>
      </w:r>
      <w:r w:rsidR="005B0539" w:rsidRPr="009130C9">
        <w:rPr>
          <w:rFonts w:ascii="Times New Roman CYR" w:hAnsi="Times New Roman CYR" w:cs="Times New Roman CYR"/>
          <w:lang w:val="ru-RU"/>
        </w:rPr>
        <w:t>8</w:t>
      </w:r>
    </w:p>
    <w:p w:rsidR="00C552AB" w:rsidRPr="009130C9" w:rsidRDefault="00C552A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21" w:name="_Toc452327212"/>
    <w:p w:rsidR="00D37D46" w:rsidRPr="009130C9" w:rsidRDefault="001A190D" w:rsidP="00B84C09">
      <w:pPr>
        <w:pStyle w:val="2"/>
        <w:jc w:val="both"/>
        <w:rPr>
          <w:lang w:val="ru-RU"/>
        </w:rPr>
      </w:pPr>
      <w:r w:rsidRPr="009200F9">
        <w:rPr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1" layoutInCell="0" allowOverlap="1" wp14:anchorId="6E94EE79" wp14:editId="628D8CF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93" name="Группа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94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4EE79" id="Группа 493" o:spid="_x0000_s1471" style="position:absolute;left:0;text-align:left;margin-left:56.7pt;margin-top:19.85pt;width:518.8pt;height:802.3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KHO1FgiBwAAlVUAAA4A&#10;AAAAAAAAAAAAAAAALgIAAGRycy9lMm9Eb2MueG1sUEsBAi0AFAAGAAgAAAAhAIxDtsrhAAAADAEA&#10;AA8AAAAAAAAAAAAAAAAAfAkAAGRycy9kb3ducmV2LnhtbFBLBQYAAAAABAAEAPMAAACKCgAAAAA=&#10;" o:allowincell="f">
                <v:rect id="Rectangle 489" o:spid="_x0000_s147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b5FcMA&#10;AADcAAAADwAAAGRycy9kb3ducmV2LnhtbESP0YrCMBRE3wX/IVxh3zRVZLFdo9QFwSfRrh9waa5t&#10;sbnpNrHt+vVmQfBxmJkzzHo7mFp01LrKsoL5LAJBnFtdcaHg8rOfrkA4j6yxtkwK/sjBdjMerTHR&#10;tuczdZkvRICwS1BB6X2TSOnykgy6mW2Ig3e1rUEfZFtI3WIf4KaWiyj6lAYrDgslNvRdUn7L7kbB&#10;zQ/dMS2yxz6+7OL8tEv7+2+q1MdkSL9AeBr8O/xqH7SCZbyE/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b5FcMAAADcAAAADwAAAAAAAAAAAAAAAACYAgAAZHJzL2Rv&#10;d25yZXYueG1sUEsFBgAAAAAEAAQA9QAAAIgDAAAAAA==&#10;" filled="f" strokeweight="2pt"/>
                <v:line id="Line 490" o:spid="_x0000_s147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CxT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YLFPxAAAANwAAAAPAAAAAAAAAAAA&#10;AAAAAKECAABkcnMvZG93bnJldi54bWxQSwUGAAAAAAQABAD5AAAAkgMAAAAA&#10;" strokeweight="2pt"/>
                <v:line id="Line 491" o:spid="_x0000_s147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IvO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IvOMIAAADcAAAADwAAAAAAAAAAAAAA&#10;AAChAgAAZHJzL2Rvd25yZXYueG1sUEsFBgAAAAAEAAQA+QAAAJADAAAAAA==&#10;" strokeweight="2pt"/>
                <v:line id="Line 492" o:spid="_x0000_s147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o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+iqPDAAAA3AAAAA8AAAAAAAAAAAAA&#10;AAAAoQIAAGRycy9kb3ducmV2LnhtbFBLBQYAAAAABAAEAPkAAACRAwAAAAA=&#10;" strokeweight="2pt"/>
                <v:line id="Line 493" o:spid="_x0000_s147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Ee0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9hHtG9AAAA3AAAAA8AAAAAAAAAAAAAAAAAoQIA&#10;AGRycy9kb3ducmV2LnhtbFBLBQYAAAAABAAEAPkAAACLAwAAAAA=&#10;" strokeweight="2pt"/>
                <v:line id="Line 494" o:spid="_x0000_s147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27S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tu0rDAAAA3AAAAA8AAAAAAAAAAAAA&#10;AAAAoQIAAGRycy9kb3ducmV2LnhtbFBLBQYAAAAABAAEAPkAAACRAwAAAAA=&#10;" strokeweight="2pt"/>
                <v:line id="Line 495" o:spid="_x0000_s147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  <v:line id="Line 496" o:spid="_x0000_s147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    <v:line id="Line 497" o:spid="_x0000_s148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Exks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ExksUAAADcAAAADwAAAAAAAAAA&#10;AAAAAAChAgAAZHJzL2Rvd25yZXYueG1sUEsFBgAAAAAEAAQA+QAAAJMDAAAAAA==&#10;" strokeweight="1pt"/>
                <v:line id="Line 498" o:spid="_x0000_s148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    <v:line id="Line 499" o:spid="_x0000_s148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MfcQAAADc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Jo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Ax9xAAAANwAAAAPAAAAAAAAAAAA&#10;AAAAAKECAABkcnMvZG93bnJldi54bWxQSwUGAAAAAAQABAD5AAAAkgMAAAAA&#10;" strokeweight="1pt"/>
                <v:rect id="Rectangle 500" o:spid="_x0000_s148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1" o:spid="_x0000_s148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64Hc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h4V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64H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02" o:spid="_x0000_s148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3" o:spid="_x0000_s148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J9M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2J9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04" o:spid="_x0000_s148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sb8MA&#10;AADcAAAADwAAAGRycy9kb3ducmV2LnhtbESPwWrDMBBE74H+g9hCbrHU0IbEtRxMIdBr3AR6XKyt&#10;7dZauZKSOH8fFQo5DjPzhim2kx3EmXzoHWt4yhQI4saZnlsNh4/dYg0iRGSDg2PScKUA2/JhVmBu&#10;3IX3dK5jKxKEQ44auhjHXMrQdGQxZG4kTt6X8xZjkr6VxuMlwe0gl0qtpMWe00KHI7111PzUJ6uh&#10;qr6n42+9wV2Qa+VX5tm01afW88epegURaYr38H/73Wh4UR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Esb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05" o:spid="_x0000_s148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06" o:spid="_x0000_s1489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507" o:spid="_x0000_s149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52AB" w:rsidRPr="009130C9">
        <w:rPr>
          <w:lang w:val="ru-RU"/>
        </w:rPr>
        <w:t>Синтез управляющего устройства на основе счетчика</w:t>
      </w:r>
      <w:bookmarkEnd w:id="21"/>
    </w:p>
    <w:p w:rsidR="00C552AB" w:rsidRPr="00F006B2" w:rsidRDefault="00304E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Закодируем автомат Мили так, чтобы </w:t>
      </w:r>
      <w:r w:rsidR="00F006B2">
        <w:rPr>
          <w:rFonts w:ascii="Times New Roman CYR" w:hAnsi="Times New Roman CYR" w:cs="Times New Roman CYR"/>
          <w:lang w:val="ru-RU"/>
        </w:rPr>
        <w:t>коды соседних состояний отличались друг от друга на +1 или на -1</w:t>
      </w:r>
      <w:r w:rsidRPr="009130C9">
        <w:rPr>
          <w:rFonts w:ascii="Times New Roman CYR" w:hAnsi="Times New Roman CYR" w:cs="Times New Roman CYR"/>
          <w:lang w:val="ru-RU"/>
        </w:rPr>
        <w:t xml:space="preserve">. </w:t>
      </w:r>
      <w:r w:rsidRPr="00F006B2">
        <w:rPr>
          <w:rFonts w:ascii="Times New Roman CYR" w:hAnsi="Times New Roman CYR" w:cs="Times New Roman CYR"/>
          <w:lang w:val="ru-RU"/>
        </w:rPr>
        <w:t>Результаты кодирования представлены в таблице 5</w:t>
      </w:r>
    </w:p>
    <w:p w:rsidR="00304E41" w:rsidRPr="009200F9" w:rsidRDefault="00304E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5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304E41" w:rsidRPr="009200F9" w:rsidTr="00304E41"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304E41" w:rsidRPr="009200F9" w:rsidTr="00304E41"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038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039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039" w:type="dxa"/>
          </w:tcPr>
          <w:p w:rsidR="00304E41" w:rsidRPr="009200F9" w:rsidRDefault="008F3F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039" w:type="dxa"/>
          </w:tcPr>
          <w:p w:rsidR="00304E41" w:rsidRPr="009200F9" w:rsidRDefault="00304E4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</w:tr>
    </w:tbl>
    <w:p w:rsidR="00304E41" w:rsidRPr="009200F9" w:rsidRDefault="00304E4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615D76" w:rsidRPr="009130C9" w:rsidRDefault="00A74D2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Далее составим структурную таблицу переходов выходов. Таблица представлена в таблице 6</w:t>
      </w:r>
    </w:p>
    <w:p w:rsidR="00615D76" w:rsidRPr="009130C9" w:rsidRDefault="00615D7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A74D25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1" layoutInCell="0" allowOverlap="1" wp14:anchorId="6B66E1FC" wp14:editId="64F8681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13" name="Группа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14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9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0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2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5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6E1FC" id="Группа 513" o:spid="_x0000_s1491" style="position:absolute;left:0;text-align:left;margin-left:56.7pt;margin-top:19.85pt;width:518.8pt;height:802.3pt;z-index:251707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DBcXOIfBwAAlVUAAA4AAAAA&#10;AAAAAAAAAAAALgIAAGRycy9lMm9Eb2MueG1sUEsBAi0AFAAGAAgAAAAhAIxDtsrhAAAADAEAAA8A&#10;AAAAAAAAAAAAAAAAeQkAAGRycy9kb3ducmV2LnhtbFBLBQYAAAAABAAEAPMAAACHCgAAAAA=&#10;" o:allowincell="f">
                <v:rect id="Rectangle 509" o:spid="_x0000_s149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10s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88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k9dLEAAAA3AAAAA8AAAAAAAAAAAAAAAAAmAIAAGRycy9k&#10;b3ducmV2LnhtbFBLBQYAAAAABAAEAPUAAACJAwAAAAA=&#10;" filled="f" strokeweight="2pt"/>
                <v:line id="Line 510" o:spid="_x0000_s149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  <v:line id="Line 511" o:spid="_x0000_s149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  <v:line id="Line 512" o:spid="_x0000_s149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  <v:line id="Line 513" o:spid="_x0000_s149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  <v:line id="Line 514" o:spid="_x0000_s149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  <v:line id="Line 515" o:spid="_x0000_s149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  <v:line id="Line 516" o:spid="_x0000_s149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<v:line id="Line 517" o:spid="_x0000_s150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  <v:line id="Line 518" o:spid="_x0000_s150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  <v:line id="Line 519" o:spid="_x0000_s150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  <v:rect id="Rectangle 520" o:spid="_x0000_s150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1" o:spid="_x0000_s150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kf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vkf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22" o:spid="_x0000_s15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3" o:spid="_x0000_s150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24" o:spid="_x0000_s150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25" o:spid="_x0000_s150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26" o:spid="_x0000_s1509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527" o:spid="_x0000_s151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74D25" w:rsidRPr="009130C9">
        <w:rPr>
          <w:rFonts w:ascii="Times New Roman CYR" w:hAnsi="Times New Roman CYR" w:cs="Times New Roman CYR"/>
          <w:lang w:val="ru-RU"/>
        </w:rPr>
        <w:t>Таблица 6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421"/>
        <w:gridCol w:w="954"/>
        <w:gridCol w:w="1483"/>
        <w:gridCol w:w="954"/>
        <w:gridCol w:w="1287"/>
        <w:gridCol w:w="1476"/>
        <w:gridCol w:w="1770"/>
      </w:tblGrid>
      <w:tr w:rsidR="00A74D25" w:rsidRPr="009200F9" w:rsidTr="00BF3D74"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Исходное состояние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а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m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Состояние перехода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Х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Выходные сигналы</w:t>
            </w:r>
          </w:p>
        </w:tc>
        <w:tc>
          <w:tcPr>
            <w:tcW w:w="1335" w:type="dxa"/>
          </w:tcPr>
          <w:p w:rsidR="00A74D25" w:rsidRPr="009200F9" w:rsidRDefault="00A74D25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Функции возбуждения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2D1485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2D1485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X1X2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-</w:t>
            </w:r>
          </w:p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A74D25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A74D2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9D5D20" w:rsidRPr="009200F9" w:rsidRDefault="009D5D20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2D148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A74D25" w:rsidRPr="009200F9" w:rsidRDefault="002D148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  <w:p w:rsidR="00B32777" w:rsidRPr="009200F9" w:rsidRDefault="00B32777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335" w:type="dxa"/>
          </w:tcPr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-1</w:t>
            </w:r>
          </w:p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</w:t>
            </w:r>
          </w:p>
        </w:tc>
      </w:tr>
      <w:tr w:rsidR="00A74D25" w:rsidRPr="009200F9" w:rsidTr="00BF3D74"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  <w:p w:rsidR="007D5F2C" w:rsidRPr="009200F9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</w:t>
            </w:r>
          </w:p>
        </w:tc>
      </w:tr>
      <w:tr w:rsidR="00A74D25" w:rsidRPr="009200F9" w:rsidTr="00BF3D74">
        <w:tc>
          <w:tcPr>
            <w:tcW w:w="1335" w:type="dxa"/>
          </w:tcPr>
          <w:p w:rsidR="005C1C3E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335" w:type="dxa"/>
          </w:tcPr>
          <w:p w:rsidR="00A74D25" w:rsidRPr="009200F9" w:rsidRDefault="00A74D25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A74D25" w:rsidRPr="00C24BC8" w:rsidRDefault="007D5F2C" w:rsidP="000844A5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C24BC8">
              <w:rPr>
                <w:rFonts w:ascii="Times New Roman CYR" w:hAnsi="Times New Roman CYR" w:cs="Times New Roman CYR"/>
                <w:lang w:val="en-US"/>
              </w:rPr>
              <w:t xml:space="preserve">, </w:t>
            </w:r>
            <w:r w:rsidR="00C133EC">
              <w:rPr>
                <w:rFonts w:ascii="Times New Roman CYR" w:hAnsi="Times New Roman CYR" w:cs="Times New Roman CYR"/>
                <w:lang w:val="en-US"/>
              </w:rPr>
              <w:t>D1</w:t>
            </w:r>
          </w:p>
        </w:tc>
      </w:tr>
    </w:tbl>
    <w:p w:rsidR="00A74D25" w:rsidRPr="009200F9" w:rsidRDefault="00A74D2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713CF8" w:rsidRPr="001508E7" w:rsidRDefault="00713CF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+1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="006654BA" w:rsidRPr="001508E7">
        <w:rPr>
          <w:rFonts w:ascii="Times New Roman CYR" w:hAnsi="Times New Roman CYR" w:cs="Times New Roman CYR"/>
        </w:rPr>
        <w:t>~X</w:t>
      </w:r>
      <w:r w:rsidR="006654B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6654BA" w:rsidRPr="001508E7">
        <w:rPr>
          <w:rFonts w:ascii="Times New Roman CYR" w:hAnsi="Times New Roman CYR" w:cs="Times New Roman CYR"/>
        </w:rPr>
        <w:t>~X</w:t>
      </w:r>
      <w:r w:rsidR="006654B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a</w:t>
      </w:r>
      <w:r w:rsidR="00082E1D"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082E1D" w:rsidRPr="001508E7" w:rsidRDefault="00082E1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-1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082E1D" w:rsidRPr="001508E7" w:rsidRDefault="00082E1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R = a</w:t>
      </w:r>
      <w:r w:rsidR="007B3B1C" w:rsidRPr="001508E7">
        <w:rPr>
          <w:rFonts w:ascii="Times New Roman CYR" w:hAnsi="Times New Roman CYR" w:cs="Times New Roman CYR"/>
          <w:vertAlign w:val="subscript"/>
        </w:rPr>
        <w:t>0</w:t>
      </w:r>
      <w:r w:rsidR="007B3B1C" w:rsidRPr="001508E7">
        <w:rPr>
          <w:rFonts w:ascii="Times New Roman CYR" w:hAnsi="Times New Roman CYR" w:cs="Times New Roman CYR"/>
        </w:rPr>
        <w:t>X</w:t>
      </w:r>
      <w:r w:rsidR="007B3B1C"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="00CD756C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</w:p>
    <w:p w:rsidR="00082E1D" w:rsidRPr="00551855" w:rsidRDefault="00082E1D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200F9">
        <w:rPr>
          <w:rFonts w:ascii="Times New Roman CYR" w:hAnsi="Times New Roman CYR" w:cs="Times New Roman CYR"/>
        </w:rPr>
        <w:t>WR</w:t>
      </w:r>
      <w:r w:rsidRPr="009130C9">
        <w:rPr>
          <w:rFonts w:ascii="Times New Roman CYR" w:hAnsi="Times New Roman CYR" w:cs="Times New Roman CYR"/>
          <w:lang w:val="ru-RU"/>
        </w:rPr>
        <w:t xml:space="preserve"> = </w:t>
      </w:r>
      <w:r w:rsidR="00C24BC8">
        <w:rPr>
          <w:rFonts w:ascii="Times New Roman CYR" w:hAnsi="Times New Roman CYR" w:cs="Times New Roman CYR"/>
        </w:rPr>
        <w:t>D</w:t>
      </w:r>
      <w:r w:rsidR="00C24BC8" w:rsidRPr="00551855">
        <w:rPr>
          <w:rFonts w:ascii="Times New Roman CYR" w:hAnsi="Times New Roman CYR" w:cs="Times New Roman CYR"/>
          <w:lang w:val="ru-RU"/>
        </w:rPr>
        <w:t>0</w:t>
      </w:r>
    </w:p>
    <w:p w:rsidR="00C24BC8" w:rsidRPr="00C24BC8" w:rsidRDefault="00C133EC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</w:rPr>
        <w:t>D</w:t>
      </w:r>
      <w:r w:rsidRPr="00551855">
        <w:rPr>
          <w:rFonts w:ascii="Times New Roman CYR" w:hAnsi="Times New Roman CYR" w:cs="Times New Roman CYR"/>
          <w:lang w:val="ru-RU"/>
        </w:rPr>
        <w:t>1</w:t>
      </w:r>
      <w:r w:rsidR="00C24BC8" w:rsidRPr="00551855">
        <w:rPr>
          <w:rFonts w:ascii="Times New Roman CYR" w:hAnsi="Times New Roman CYR" w:cs="Times New Roman CYR"/>
          <w:lang w:val="ru-RU"/>
        </w:rPr>
        <w:t xml:space="preserve"> = </w:t>
      </w:r>
      <w:r w:rsidR="00C24BC8">
        <w:rPr>
          <w:rFonts w:ascii="Times New Roman CYR" w:hAnsi="Times New Roman CYR" w:cs="Times New Roman CYR"/>
        </w:rPr>
        <w:t>a</w:t>
      </w:r>
      <w:r w:rsidR="00C24BC8" w:rsidRPr="00551855">
        <w:rPr>
          <w:rFonts w:ascii="Times New Roman CYR" w:hAnsi="Times New Roman CYR" w:cs="Times New Roman CYR"/>
          <w:vertAlign w:val="subscript"/>
          <w:lang w:val="ru-RU"/>
        </w:rPr>
        <w:t>8</w:t>
      </w:r>
      <w:r w:rsidR="00C24BC8">
        <w:rPr>
          <w:rFonts w:ascii="Times New Roman CYR" w:hAnsi="Times New Roman CYR" w:cs="Times New Roman CYR"/>
        </w:rPr>
        <w:t>X</w:t>
      </w:r>
      <w:r w:rsidR="00C24BC8" w:rsidRPr="00551855">
        <w:rPr>
          <w:rFonts w:ascii="Times New Roman CYR" w:hAnsi="Times New Roman CYR" w:cs="Times New Roman CYR"/>
          <w:vertAlign w:val="subscript"/>
          <w:lang w:val="ru-RU"/>
        </w:rPr>
        <w:t>8</w:t>
      </w:r>
    </w:p>
    <w:p w:rsidR="005C1C3E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09440" behindDoc="0" locked="1" layoutInCell="0" allowOverlap="1" wp14:anchorId="28BE621F" wp14:editId="2AC70D57">
                <wp:simplePos x="0" y="0"/>
                <wp:positionH relativeFrom="page">
                  <wp:posOffset>720725</wp:posOffset>
                </wp:positionH>
                <wp:positionV relativeFrom="page">
                  <wp:posOffset>252730</wp:posOffset>
                </wp:positionV>
                <wp:extent cx="6588760" cy="10189210"/>
                <wp:effectExtent l="0" t="0" r="21590" b="21590"/>
                <wp:wrapNone/>
                <wp:docPr id="533" name="Группа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34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0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E621F" id="Группа 533" o:spid="_x0000_s1511" style="position:absolute;left:0;text-align:left;margin-left:56.75pt;margin-top:19.9pt;width:518.8pt;height:802.3pt;z-index:251709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" o:allowincell="f">
                <v:rect id="Rectangle 529" o:spid="_x0000_s151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Gpss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bO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amyxQAAANwAAAAPAAAAAAAAAAAAAAAAAJgCAABkcnMv&#10;ZG93bnJldi54bWxQSwUGAAAAAAQABAD1AAAAigMAAAAA&#10;" filled="f" strokeweight="2pt"/>
                <v:line id="Line 530" o:spid="_x0000_s151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fh6M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n4ejDAAAA3AAAAA8AAAAAAAAAAAAA&#10;AAAAoQIAAGRycy9kb3ducmV2LnhtbFBLBQYAAAAABAAEAPkAAACRAwAAAAA=&#10;" strokeweight="2pt"/>
                <v:line id="Line 531" o:spid="_x0000_s151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  <v:line id="Line 532" o:spid="_x0000_s15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  <v:line id="Line 533" o:spid="_x0000_s151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  <v:line id="Line 534" o:spid="_x0000_s151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  <v:line id="Line 535" o:spid="_x0000_s151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  <v:line id="Line 536" o:spid="_x0000_s151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  <v:line id="Line 537" o:spid="_x0000_s152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uIUs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uIUsUAAADcAAAADwAAAAAAAAAA&#10;AAAAAAChAgAAZHJzL2Rvd25yZXYueG1sUEsFBgAAAAAEAAQA+QAAAJMDAAAAAA==&#10;" strokeweight="1pt"/>
                <v:line id="Line 538" o:spid="_x0000_s152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  <v:line id="Line 539" o:spid="_x0000_s152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61vc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61vcUAAADcAAAADwAAAAAAAAAA&#10;AAAAAAChAgAAZHJzL2Rvd25yZXYueG1sUEsFBgAAAAAEAAQA+QAAAJMDAAAAAA==&#10;" strokeweight="1pt"/>
                <v:rect id="Rectangle 540" o:spid="_x0000_s152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fq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c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fq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41" o:spid="_x0000_s152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B3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Wy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EAd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42" o:spid="_x0000_s152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kR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KRG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43" o:spid="_x0000_s152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44" o:spid="_x0000_s152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45" o:spid="_x0000_s152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1349E" w:rsidRPr="009130C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Полученные выходные сигналы: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2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proofErr w:type="gramStart"/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a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6654BA" w:rsidRPr="001508E7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6654BA" w:rsidRPr="009200F9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p w:rsidR="003475B4" w:rsidRPr="009200F9" w:rsidRDefault="006654B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1" layoutInCell="0" allowOverlap="1" wp14:anchorId="3157806C" wp14:editId="04E68375">
                <wp:simplePos x="0" y="0"/>
                <wp:positionH relativeFrom="page">
                  <wp:posOffset>720725</wp:posOffset>
                </wp:positionH>
                <wp:positionV relativeFrom="page">
                  <wp:posOffset>252730</wp:posOffset>
                </wp:positionV>
                <wp:extent cx="6588760" cy="10189210"/>
                <wp:effectExtent l="0" t="0" r="21590" b="21590"/>
                <wp:wrapNone/>
                <wp:docPr id="127" name="Группа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7806C" id="Группа 127" o:spid="_x0000_s1529" style="position:absolute;left:0;text-align:left;margin-left:56.75pt;margin-top:19.9pt;width:518.8pt;height:802.3pt;z-index:2517442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" o:allowincell="f">
                <v:rect id="Rectangle 63" o:spid="_x0000_s153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  <v:line id="Line 64" o:spid="_x0000_s153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0w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39MLAAAAA3AAAAA8AAAAAAAAAAAAAAAAA&#10;oQIAAGRycy9kb3ducmV2LnhtbFBLBQYAAAAABAAEAPkAAACOAwAAAAA=&#10;" strokeweight="2pt"/>
                <v:line id="Line 65" o:spid="_x0000_s153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5s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ebLbAAAAA3AAAAA8AAAAAAAAAAAAAAAAA&#10;oQIAAGRycy9kb3ducmV2LnhtbFBLBQYAAAAABAAEAPkAAACOAwAAAAA=&#10;" strokeweight="2pt"/>
                <v:line id="Line 66" o:spid="_x0000_s153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LJL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JLJLb8AAADcAAAADwAAAAAAAAAAAAAAAACh&#10;AgAAZHJzL2Rvd25yZXYueG1sUEsFBgAAAAAEAAQA+QAAAI0DAAAAAA==&#10;" strokeweight="2pt"/>
                <v:line id="Line 67" o:spid="_x0000_s153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  <v:line id="Line 68" o:spid="_x0000_s153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  <v:line id="Line 69" o:spid="_x0000_s153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  <v:line id="Line 70" o:spid="_x0000_s153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    <v:line id="Line 71" o:spid="_x0000_s153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iu8IAAADcAAAADwAAAGRycy9kb3ducmV2LnhtbERPS27CMBDdV+IO1iB1VxxYoDbEiRBQ&#10;qaiLqsABJvEQB+JxZLuQ9vT1olKXT+9fVKPtxY186BwrmM8yEMSN0x23Ck7H16dnECEia+wdk4Jv&#10;ClCVk4cCc+3u/Em3Q2xFCuGQowIT45BLGRpDFsPMDcSJOztvMSboW6k93lO47eUiy5bSYsepweBA&#10;G0PN9fBlFex9/X6d/7RG1rz3u/5j+xL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joiu8IAAADcAAAADwAAAAAAAAAAAAAA&#10;AAChAgAAZHJzL2Rvd25yZXYueG1sUEsFBgAAAAAEAAQA+QAAAJADAAAAAA==&#10;" strokeweight="1pt"/>
                <v:line id="Line 72" o:spid="_x0000_s153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  <v:line id="Line 73" o:spid="_x0000_s154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QZV8UAAADcAAAADwAAAGRycy9kb3ducmV2LnhtbESPwW7CMBBE70j9B2sr9QYOOSAaMFHV&#10;FqmIAyrlA5Z4iUPidWQbSPv1uFKlHkcz80azLAfbiSv50DhWMJ1kIIgrpxuuFRy+1uM5iBCRNXaO&#10;ScE3BShXD6MlFtrd+JOu+1iLBOFQoAITY19IGSpDFsPE9cTJOzlvMSbpa6k93hLcdjLPspm02HBa&#10;MNjTq6Gq3V+sgo0/btvpT23kkTf+vdu9PQd7VurpcXhZgIg0xP/wX/tDK8hnO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QZV8UAAADcAAAADwAAAAAAAAAA&#10;AAAAAAChAgAAZHJzL2Rvd25yZXYueG1sUEsFBgAAAAAEAAQA+QAAAJMDAAAAAA==&#10;" strokeweight="1pt"/>
                <v:rect id="Rectangle 74" o:spid="_x0000_s154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zQM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2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wzQ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5" o:spid="_x0000_s154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rN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dA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WrN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54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54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Q2M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zS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uQ2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8" o:spid="_x0000_s154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54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1" o:spid="_x0000_s154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F6898" w:rsidRPr="009200F9" w:rsidTr="003475B4">
        <w:tc>
          <w:tcPr>
            <w:tcW w:w="4672" w:type="dxa"/>
          </w:tcPr>
          <w:p w:rsidR="004F6898" w:rsidRPr="009200F9" w:rsidRDefault="004F689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I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586DC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4F6898" w:rsidRPr="009200F9" w:rsidRDefault="004F689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J = 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2340D7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37720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>(6)</w:t>
            </w:r>
          </w:p>
          <w:p w:rsidR="00AB3BD1" w:rsidRPr="009200F9" w:rsidRDefault="00AB3BD1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586DC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723D05" w:rsidRDefault="00723D05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A904E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A904ED" w:rsidRPr="009200F9">
              <w:rPr>
                <w:rFonts w:ascii="Times New Roman CYR" w:hAnsi="Times New Roman CYR" w:cs="Times New Roman CYR"/>
                <w:lang w:val="en-US"/>
              </w:rPr>
              <w:t>(3)</w:t>
            </w:r>
          </w:p>
          <w:p w:rsidR="00085EE7" w:rsidRPr="00085EE7" w:rsidRDefault="00085EE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N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  <w:p w:rsidR="00085EE7" w:rsidRPr="009200F9" w:rsidRDefault="00085EE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</w:tcPr>
          <w:p w:rsidR="004F6898" w:rsidRPr="009200F9" w:rsidRDefault="00A9462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K = 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955F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955F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D67C57" w:rsidRPr="009200F9" w:rsidRDefault="00D67C5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P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A904E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0F4532" w:rsidRPr="009200F9" w:rsidRDefault="000F453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O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085EE7">
              <w:rPr>
                <w:rFonts w:ascii="Times New Roman CYR" w:hAnsi="Times New Roman CYR" w:cs="Times New Roman CYR"/>
                <w:lang w:val="en-US"/>
              </w:rPr>
              <w:t>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085EE7">
              <w:rPr>
                <w:rFonts w:ascii="Times New Roman CYR" w:hAnsi="Times New Roman CYR" w:cs="Times New Roman CYR"/>
                <w:lang w:val="en-US"/>
              </w:rPr>
              <w:t xml:space="preserve"> (4</w:t>
            </w:r>
            <w:r w:rsidR="00A904ED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522530" w:rsidRPr="009200F9" w:rsidRDefault="00522530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L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</w:tc>
      </w:tr>
      <w:tr w:rsidR="004F6898" w:rsidRPr="009200F9" w:rsidTr="003475B4">
        <w:tc>
          <w:tcPr>
            <w:tcW w:w="4672" w:type="dxa"/>
          </w:tcPr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7131F5" w:rsidRPr="009200F9">
              <w:rPr>
                <w:rFonts w:ascii="Times New Roman CYR" w:hAnsi="Times New Roman CYR" w:cs="Times New Roman CYR"/>
                <w:lang w:val="en-US"/>
              </w:rPr>
              <w:t>I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 xml:space="preserve"> v 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(5)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>K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5F67D7" w:rsidRPr="009200F9">
              <w:rPr>
                <w:rFonts w:ascii="Times New Roman CYR" w:hAnsi="Times New Roman CYR" w:cs="Times New Roman CYR"/>
                <w:lang w:val="en-US"/>
              </w:rPr>
              <w:t>P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(4)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DF1FCD" w:rsidRPr="009200F9">
              <w:rPr>
                <w:rFonts w:ascii="Times New Roman CYR" w:hAnsi="Times New Roman CYR" w:cs="Times New Roman CYR"/>
                <w:lang w:val="en-US"/>
              </w:rPr>
              <w:t>O</w:t>
            </w:r>
            <w:r w:rsidR="005F67D7" w:rsidRPr="009200F9">
              <w:rPr>
                <w:rFonts w:ascii="Times New Roman CYR" w:hAnsi="Times New Roman CYR" w:cs="Times New Roman CYR"/>
                <w:lang w:val="en-US"/>
              </w:rPr>
              <w:t xml:space="preserve"> v S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522530" w:rsidRPr="009200F9">
              <w:rPr>
                <w:rFonts w:ascii="Times New Roman CYR" w:hAnsi="Times New Roman CYR" w:cs="Times New Roman CYR"/>
                <w:lang w:val="en-US"/>
              </w:rPr>
              <w:t>L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085EE7">
              <w:rPr>
                <w:rFonts w:ascii="Times New Roman CYR" w:hAnsi="Times New Roman CYR" w:cs="Times New Roman CYR"/>
                <w:lang w:val="en-US"/>
              </w:rPr>
              <w:t>N (4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4F6898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7131F5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</w:tc>
        <w:tc>
          <w:tcPr>
            <w:tcW w:w="4673" w:type="dxa"/>
          </w:tcPr>
          <w:p w:rsidR="003A5ACD" w:rsidRPr="009200F9" w:rsidRDefault="007131F5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+1 = I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955FCD" w:rsidRPr="009200F9">
              <w:rPr>
                <w:rFonts w:ascii="Times New Roman CYR" w:hAnsi="Times New Roman CYR" w:cs="Times New Roman CYR"/>
                <w:lang w:val="en-US"/>
              </w:rPr>
              <w:t xml:space="preserve"> v K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DF1FCD" w:rsidRPr="009200F9">
              <w:rPr>
                <w:rFonts w:ascii="Times New Roman CYR" w:hAnsi="Times New Roman CYR" w:cs="Times New Roman CYR"/>
                <w:lang w:val="en-US"/>
              </w:rPr>
              <w:t xml:space="preserve"> v O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A5AC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A5ACD"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522530" w:rsidRPr="009200F9">
              <w:rPr>
                <w:rFonts w:ascii="Times New Roman CYR" w:hAnsi="Times New Roman CYR" w:cs="Times New Roman CYR"/>
                <w:lang w:val="en-US"/>
              </w:rPr>
              <w:t>L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(10)</w:t>
            </w:r>
          </w:p>
          <w:p w:rsidR="003A5ACD" w:rsidRPr="009200F9" w:rsidRDefault="005F67D7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-1 = S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A5ACD" w:rsidRPr="009200F9" w:rsidRDefault="003A5AC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340D7" w:rsidRPr="009200F9">
              <w:rPr>
                <w:rFonts w:ascii="Times New Roman CYR" w:hAnsi="Times New Roman CYR" w:cs="Times New Roman CYR"/>
                <w:lang w:val="en-US"/>
              </w:rPr>
              <w:t xml:space="preserve"> v J</w:t>
            </w:r>
            <w:r w:rsidR="005F67D7" w:rsidRPr="009200F9">
              <w:rPr>
                <w:rFonts w:ascii="Times New Roman CYR" w:hAnsi="Times New Roman CYR" w:cs="Times New Roman CYR"/>
                <w:lang w:val="en-US"/>
              </w:rPr>
              <w:t xml:space="preserve"> v P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(7)</w:t>
            </w:r>
          </w:p>
          <w:p w:rsidR="00C24BC8" w:rsidRPr="00C24BC8" w:rsidRDefault="00C24BC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WR = D</w:t>
            </w:r>
            <w:r w:rsidR="00C133EC">
              <w:rPr>
                <w:rFonts w:ascii="Times New Roman CYR" w:hAnsi="Times New Roman CYR" w:cs="Times New Roman CYR"/>
                <w:lang w:val="en-US"/>
              </w:rPr>
              <w:t>1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4F6898" w:rsidRDefault="00C133EC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</w:rPr>
              <w:t>D1</w:t>
            </w:r>
            <w:r w:rsidR="007131F5" w:rsidRPr="009200F9">
              <w:rPr>
                <w:rFonts w:ascii="Times New Roman CYR" w:hAnsi="Times New Roman CYR" w:cs="Times New Roman CYR"/>
              </w:rPr>
              <w:t xml:space="preserve"> = M</w:t>
            </w:r>
            <w:r w:rsidR="0037720D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C24BC8" w:rsidRPr="009200F9" w:rsidRDefault="00C24BC8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</w:p>
        </w:tc>
      </w:tr>
    </w:tbl>
    <w:p w:rsidR="004F6898" w:rsidRPr="009200F9" w:rsidRDefault="004F689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5F38B9" w:rsidRPr="009130C9" w:rsidRDefault="005F38B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Итоговая цена по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при испол</w:t>
      </w:r>
      <w:r w:rsidR="00976D94">
        <w:rPr>
          <w:rFonts w:ascii="Times New Roman CYR" w:hAnsi="Times New Roman CYR" w:cs="Times New Roman CYR"/>
          <w:lang w:val="ru-RU"/>
        </w:rPr>
        <w:t>ьзовании счетчика для автомата М</w:t>
      </w:r>
      <w:r w:rsidRPr="009130C9">
        <w:rPr>
          <w:rFonts w:ascii="Times New Roman CYR" w:hAnsi="Times New Roman CYR" w:cs="Times New Roman CYR"/>
          <w:lang w:val="ru-RU"/>
        </w:rPr>
        <w:t xml:space="preserve">или равна </w:t>
      </w:r>
    </w:p>
    <w:p w:rsidR="00DD4A8B" w:rsidRPr="009130C9" w:rsidRDefault="00FE671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С = 61</w:t>
      </w:r>
      <w:r w:rsidR="00FA0363" w:rsidRPr="009130C9">
        <w:rPr>
          <w:rFonts w:ascii="Times New Roman CYR" w:hAnsi="Times New Roman CYR" w:cs="Times New Roman CYR"/>
          <w:lang w:val="ru-RU"/>
        </w:rPr>
        <w:t xml:space="preserve"> + 9 (счетчик) + 5 + 2</w:t>
      </w:r>
      <w:r w:rsidR="005F38B9" w:rsidRPr="009130C9">
        <w:rPr>
          <w:rFonts w:ascii="Times New Roman CYR" w:hAnsi="Times New Roman CYR" w:cs="Times New Roman CYR"/>
          <w:lang w:val="ru-RU"/>
        </w:rPr>
        <w:t xml:space="preserve"> (начальная </w:t>
      </w:r>
      <w:r>
        <w:rPr>
          <w:rFonts w:ascii="Times New Roman CYR" w:hAnsi="Times New Roman CYR" w:cs="Times New Roman CYR"/>
          <w:lang w:val="ru-RU"/>
        </w:rPr>
        <w:t>установка) + 3 (дешифратор) = 80</w:t>
      </w:r>
    </w:p>
    <w:p w:rsidR="00DD4A8B" w:rsidRPr="009130C9" w:rsidRDefault="00DD4A8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22" w:name="_Toc452327213"/>
    <w:p w:rsidR="005C1C3E" w:rsidRPr="009130C9" w:rsidRDefault="001A190D" w:rsidP="00B84C09">
      <w:pPr>
        <w:pStyle w:val="2"/>
        <w:jc w:val="both"/>
        <w:rPr>
          <w:lang w:val="ru-RU"/>
        </w:rPr>
      </w:pPr>
      <w:r w:rsidRPr="009200F9">
        <w:rPr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1" layoutInCell="0" allowOverlap="1" wp14:anchorId="1A4DD947" wp14:editId="37952DFE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553" name="Группа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54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746EA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DD947" id="Группа 553" o:spid="_x0000_s1548" style="position:absolute;left:0;text-align:left;margin-left:56.95pt;margin-top:19.75pt;width:518.8pt;height:802.3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" o:allowincell="f">
                <v:rect id="Rectangle 549" o:spid="_x0000_s154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MEsUA&#10;AADcAAAADwAAAGRycy9kb3ducmV2LnhtbESPzWrDMBCE74W8g9hAbo3c0JTEjRKcgqGn0jp5gMXa&#10;WCbWyrHkn/Tpq0Khx2FmvmF2h8k2YqDO144VPC0TEMSl0zVXCs6n/HEDwgdkjY1jUnAnD4f97GGH&#10;qXYjf9FQhEpECPsUFZgQ2lRKXxqy6JeuJY7exXUWQ5RdJXWHY4TbRq6S5EVarDkuGGzpzVB5LXqr&#10;4Bqm4SOriu98ez5uy89jNva3TKnFfMpeQQSawn/4r/2uFazX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TkwSxQAAANwAAAAPAAAAAAAAAAAAAAAAAJgCAABkcnMv&#10;ZG93bnJldi54bWxQSwUGAAAAAAQABAD1AAAAigMAAAAA&#10;" filled="f" strokeweight="2pt"/>
                <v:line id="Line 550" o:spid="_x0000_s155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gES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gESL8AAADcAAAADwAAAAAAAAAAAAAAAACh&#10;AgAAZHJzL2Rvd25yZXYueG1sUEsFBgAAAAAEAAQA+QAAAI0DAAAAAA==&#10;" strokeweight="2pt"/>
                <v:line id="Line 551" o:spid="_x0000_s155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aP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OqaP78AAADcAAAADwAAAAAAAAAAAAAAAACh&#10;AgAAZHJzL2Rvd25yZXYueG1sUEsFBgAAAAAEAAQA+QAAAI0DAAAAAA==&#10;" strokeweight="2pt"/>
                <v:line id="Line 552" o:spid="_x0000_s155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Y/p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6TDAAAA3AAAAA8AAAAAAAAAAAAA&#10;AAAAoQIAAGRycy9kb3ducmV2LnhtbFBLBQYAAAAABAAEAPkAAACRAwAAAAA=&#10;" strokeweight="2pt"/>
                <v:line id="Line 553" o:spid="_x0000_s155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r1r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I5q9a9AAAA3AAAAA8AAAAAAAAAAAAAAAAAoQIA&#10;AGRycy9kb3ducmV2LnhtbFBLBQYAAAAABAAEAPkAAACLAwAAAAA=&#10;" strokeweight="2pt"/>
                <v:line id="Line 554" o:spid="_x0000_s155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UOTc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xx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1Dk3DAAAA3AAAAA8AAAAAAAAAAAAA&#10;AAAAoQIAAGRycy9kb3ducmV2LnhtbFBLBQYAAAAABAAEAPkAAACRAwAAAAA=&#10;" strokeweight="2pt"/>
                <v:line id="Line 555" o:spid="_x0000_s155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tb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jbW29AAAA3AAAAA8AAAAAAAAAAAAAAAAAoQIA&#10;AGRycy9kb3ducmV2LnhtbFBLBQYAAAAABAAEAPkAAACLAwAAAAA=&#10;" strokeweight="2pt"/>
                <v:line id="Line 556" o:spid="_x0000_s155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    <v:line id="Line 557" o:spid="_x0000_s155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7UM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7UMsUAAADcAAAADwAAAAAAAAAA&#10;AAAAAAChAgAAZHJzL2Rvd25yZXYueG1sUEsFBgAAAAAEAAQA+QAAAJMDAAAAAA==&#10;" strokeweight="1pt"/>
                <v:line id="Line 558" o:spid="_x0000_s155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    <v:line id="Line 559" o:spid="_x0000_s155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p3c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vp3cUAAADcAAAADwAAAAAAAAAA&#10;AAAAAAChAgAAZHJzL2Rvd25yZXYueG1sUEsFBgAAAAAEAAQA+QAAAJMDAAAAAA==&#10;" strokeweight="1pt"/>
                <v:rect id="Rectangle 560" o:spid="_x0000_s156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PDys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s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PDy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61" o:spid="_x0000_s156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dvc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4CN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Xb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2" o:spid="_x0000_s156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63" o:spid="_x0000_s156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sVL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ibFS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64" o:spid="_x0000_s156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65" o:spid="_x0000_s156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2j8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s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32j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7" o:spid="_x0000_s156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746EA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D4A8B" w:rsidRPr="009130C9">
        <w:rPr>
          <w:lang w:val="ru-RU"/>
        </w:rPr>
        <w:t>Синтез управляющего устройства на основе сдвигового регистра</w:t>
      </w:r>
      <w:bookmarkEnd w:id="22"/>
    </w:p>
    <w:p w:rsidR="00C01D11" w:rsidRPr="009130C9" w:rsidRDefault="00C01D11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</w:p>
    <w:p w:rsidR="00E34AC6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C01D11">
        <w:rPr>
          <w:rFonts w:ascii="Times New Roman CYR" w:hAnsi="Times New Roman CYR" w:cs="Times New Roman CYR"/>
          <w:lang w:val="ru-RU"/>
        </w:rPr>
        <w:t xml:space="preserve">Особенность кодирования состояний на сдвиговом регистре заключается в том, что соседние состояния кодируются </w:t>
      </w:r>
      <w:proofErr w:type="gramStart"/>
      <w:r w:rsidRPr="00C01D11">
        <w:rPr>
          <w:rFonts w:ascii="Times New Roman CYR" w:hAnsi="Times New Roman CYR" w:cs="Times New Roman CYR"/>
          <w:lang w:val="ru-RU"/>
        </w:rPr>
        <w:t>кодами</w:t>
      </w:r>
      <w:proofErr w:type="gramEnd"/>
      <w:r w:rsidRPr="00C01D11">
        <w:rPr>
          <w:rFonts w:ascii="Times New Roman CYR" w:hAnsi="Times New Roman CYR" w:cs="Times New Roman CYR"/>
          <w:lang w:val="ru-RU"/>
        </w:rPr>
        <w:t xml:space="preserve"> различающимися в сдвиге вправо или влево. Результаты кодирования представлены в таблице 7</w:t>
      </w:r>
    </w:p>
    <w:p w:rsidR="00C01D11" w:rsidRPr="00C01D11" w:rsidRDefault="00C01D1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E66BD1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Pr="009200F9">
        <w:rPr>
          <w:rFonts w:ascii="Times New Roman CYR" w:hAnsi="Times New Roman CYR" w:cs="Times New Roman CYR"/>
        </w:rPr>
        <w:t xml:space="preserve"> 7</w:t>
      </w:r>
    </w:p>
    <w:tbl>
      <w:tblPr>
        <w:tblStyle w:val="29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701"/>
      </w:tblGrid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Состояние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Код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0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000000001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1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000000010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2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000000100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3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000001000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4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000010000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5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000100000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6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001000000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7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010000000</w:t>
            </w:r>
          </w:p>
        </w:tc>
      </w:tr>
      <w:tr w:rsidR="00065E09" w:rsidRPr="00065E09" w:rsidTr="00065E09">
        <w:trPr>
          <w:jc w:val="center"/>
        </w:trPr>
        <w:tc>
          <w:tcPr>
            <w:tcW w:w="1838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a</w:t>
            </w:r>
            <w:r w:rsidRPr="00065E09">
              <w:rPr>
                <w:rFonts w:cs="Times New Roman"/>
                <w:szCs w:val="28"/>
                <w:vertAlign w:val="subscript"/>
              </w:rPr>
              <w:t>8</w:t>
            </w:r>
          </w:p>
        </w:tc>
        <w:tc>
          <w:tcPr>
            <w:tcW w:w="1701" w:type="dxa"/>
          </w:tcPr>
          <w:p w:rsidR="00065E09" w:rsidRPr="00065E09" w:rsidRDefault="00065E09" w:rsidP="00065E09">
            <w:pPr>
              <w:ind w:firstLine="0"/>
              <w:rPr>
                <w:rFonts w:cs="Times New Roman"/>
                <w:szCs w:val="28"/>
              </w:rPr>
            </w:pPr>
            <w:r w:rsidRPr="00065E09">
              <w:rPr>
                <w:rFonts w:cs="Times New Roman"/>
                <w:szCs w:val="28"/>
              </w:rPr>
              <w:t>100000000</w:t>
            </w:r>
          </w:p>
        </w:tc>
      </w:tr>
    </w:tbl>
    <w:p w:rsidR="00065E09" w:rsidRPr="009200F9" w:rsidRDefault="00065E09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66BD1" w:rsidRPr="0099542C" w:rsidRDefault="00E66BD1" w:rsidP="00B84C09">
      <w:pPr>
        <w:spacing w:after="0" w:line="240" w:lineRule="auto"/>
        <w:ind w:firstLine="0"/>
        <w:jc w:val="both"/>
        <w:rPr>
          <w:rFonts w:ascii="Times New Roman CYR" w:hAnsi="Times New Roman CYR" w:cs="Times New Roman CYR"/>
          <w:i/>
          <w:sz w:val="24"/>
          <w:szCs w:val="24"/>
        </w:rPr>
      </w:pPr>
    </w:p>
    <w:p w:rsidR="0044236B" w:rsidRPr="009130C9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9542C">
        <w:rPr>
          <w:rFonts w:ascii="Times New Roman CYR" w:hAnsi="Times New Roman CYR" w:cs="Times New Roman CYR"/>
          <w:lang w:val="ru-RU"/>
        </w:rPr>
        <w:t xml:space="preserve">Далее составим структурную таблицу переходов выходов. </w:t>
      </w:r>
      <w:r w:rsidRPr="009130C9">
        <w:rPr>
          <w:rFonts w:ascii="Times New Roman CYR" w:hAnsi="Times New Roman CYR" w:cs="Times New Roman CYR"/>
          <w:lang w:val="ru-RU"/>
        </w:rPr>
        <w:t>Таблица представлена в таблице 8</w:t>
      </w:r>
    </w:p>
    <w:p w:rsidR="0044236B" w:rsidRPr="009130C9" w:rsidRDefault="0044236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E66BD1" w:rsidRPr="009130C9" w:rsidRDefault="001A190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1" layoutInCell="0" allowOverlap="1" wp14:anchorId="711241C3" wp14:editId="6471C388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593" name="Группа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94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Line 5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" name="Line 5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5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241C3" id="Группа 593" o:spid="_x0000_s1567" style="position:absolute;left:0;text-align:left;margin-left:56.95pt;margin-top:19.75pt;width:518.8pt;height:802.3pt;z-index:251713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" o:allowincell="f">
                <v:rect id="Rectangle 589" o:spid="_x0000_s156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2iMQA&#10;AADcAAAADwAAAGRycy9kb3ducmV2LnhtbESP0WrCQBRE3wv+w3IF3+pG0dJEV4mC4JPY1A+4ZK9J&#10;MHs3Ztck9uu7QqGPw8ycYdbbwdSio9ZVlhXMphEI4tzqigsFl+/D+ycI55E11pZJwZMcbDejtzUm&#10;2vb8RV3mCxEg7BJUUHrfJFK6vCSDbmob4uBdbWvQB9kWUrfYB7ip5TyKPqTBisNCiQ3tS8pv2cMo&#10;uPmhO6VF9nOIL7s4P+/S/nFPlZqMh3QFwtPg/8N/7aNWsIw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39ojEAAAA3AAAAA8AAAAAAAAAAAAAAAAAmAIAAGRycy9k&#10;b3ducmV2LnhtbFBLBQYAAAAABAAEAPUAAACJAwAAAAA=&#10;" filled="f" strokeweight="2pt"/>
                <v:line id="Line 590" o:spid="_x0000_s156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G+0s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BvtLDAAAA3AAAAA8AAAAAAAAAAAAA&#10;AAAAoQIAAGRycy9kb3ducmV2LnhtbFBLBQYAAAAABAAEAPkAAACRAwAAAAA=&#10;" strokeweight="2pt"/>
                <v:line id="Line 591" o:spid="_x0000_s157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Mgp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TIKXAAAAA3AAAAA8AAAAAAAAAAAAAAAAA&#10;oQIAAGRycy9kb3ducmV2LnhtbFBLBQYAAAAABAAEAPkAAACOAwAAAAA=&#10;" strokeweight="2pt"/>
                <v:line id="Line 592" o:spid="_x0000_s157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+FPs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4U+xAAAANwAAAAPAAAAAAAAAAAA&#10;AAAAAKECAABkcnMvZG93bnJldi54bWxQSwUGAAAAAAQABAD5AAAAkgMAAAAA&#10;" strokeweight="2pt"/>
                <v:line id="Line 593" o:spid="_x0000_s157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RT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AEUy9AAAA3AAAAA8AAAAAAAAAAAAAAAAAoQIA&#10;AGRycy9kb3ducmV2LnhtbFBLBQYAAAAABAAEAPkAAACLAwAAAAA=&#10;" strokeweight="2pt"/>
                <v:line id="Line 594" o:spid="_x0000_s157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01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MtNfAAAAA3AAAAA8AAAAAAAAAAAAAAAAA&#10;oQIAAGRycy9kb3ducmV2LnhtbFBLBQYAAAAABAAEAPkAAACOAwAAAAA=&#10;" strokeweight="2pt"/>
                <v:line id="Line 595" o:spid="_x0000_s157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ps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Z6bG9AAAA3AAAAA8AAAAAAAAAAAAAAAAAoQIA&#10;AGRycy9kb3ducmV2LnhtbFBLBQYAAAAABAAEAPkAAACLAwAAAAA=&#10;" strokeweight="2pt"/>
                <v:line id="Line 596" o:spid="_x0000_s157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    <v:line id="Line 597" o:spid="_x0000_s157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RQ7s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jPIh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9FDuxAAAANwAAAAPAAAAAAAAAAAA&#10;AAAAAKECAABkcnMvZG93bnJldi54bWxQSwUGAAAAAAQABAD5AAAAkgMAAAAA&#10;" strokeweight="1pt"/>
                <v:line id="Line 598" o:spid="_x0000_s157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3x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Ld8bAAAAA3AAAAA8AAAAAAAAAAAAAAAAA&#10;oQIAAGRycy9kb3ducmV2LnhtbFBLBQYAAAAABAAEAPkAAACOAwAAAAA=&#10;" strokeweight="2pt"/>
                <v:line id="Line 599" o:spid="_x0000_s157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FtAcQAAADcAAAADwAAAGRycy9kb3ducmV2LnhtbESP0WoCMRRE3wv+Q7hC3zRrKVJXoxSt&#10;oPhQtP2A6+a62bq5WZKoq19vBKGPw8ycYSaz1tbiTD5UjhUM+hkI4sLpiksFvz/L3geIEJE11o5J&#10;wZUCzKadlwnm2l14S+ddLEWCcMhRgYmxyaUMhSGLoe8a4uQdnLcYk/Sl1B4vCW5r+ZZlQ2mx4rRg&#10;sKG5oeK4O1kFa7/fHAe30sg9r/1X/b0YBfun1Gu3/RyDiNTG//CzvdIKhtk7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UW0BxAAAANwAAAAPAAAAAAAAAAAA&#10;AAAAAKECAABkcnMvZG93bnJldi54bWxQSwUGAAAAAAQABAD5AAAAkgMAAAAA&#10;" strokeweight="1pt"/>
                <v:rect id="Rectangle 600" o:spid="_x0000_s157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lHFs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jI1Cv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lHF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1" o:spid="_x0000_s158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ZYcIA&#10;AADcAAAADwAAAGRycy9kb3ducmV2LnhtbESPwWrDMBBE74H+g9hCb7GUUkzqRDGmYOi1TgI5LtbW&#10;dmKtXElN3L+vAoUeh5l5w2zL2Y7iSj4MjjWsMgWCuHVm4E7DYV8v1yBCRDY4OiYNPxSg3D0stlgY&#10;d+MPujaxEwnCoUANfYxTIWVoe7IYMjcRJ+/TeYsxSd9J4/GW4HaUz0rl0uLAaaHHid56ai/Nt9VQ&#10;Vef5+NW8Yh3kWvncvJiuOmn99DhXGxCR5vgf/mu/Gw25yuF+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9lh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2" o:spid="_x0000_s158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+s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ZCpd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3z6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3" o:spid="_x0000_s158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oiL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5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mOiI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04" o:spid="_x0000_s158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05" o:spid="_x0000_s158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7" o:spid="_x0000_s15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6BD1" w:rsidRPr="009130C9">
        <w:rPr>
          <w:rFonts w:ascii="Times New Roman CYR" w:hAnsi="Times New Roman CYR" w:cs="Times New Roman CYR"/>
          <w:lang w:val="ru-RU"/>
        </w:rPr>
        <w:t>Таблица 8</w:t>
      </w:r>
    </w:p>
    <w:tbl>
      <w:tblPr>
        <w:tblStyle w:val="aff3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276"/>
        <w:gridCol w:w="1560"/>
        <w:gridCol w:w="992"/>
        <w:gridCol w:w="1559"/>
        <w:gridCol w:w="1276"/>
        <w:gridCol w:w="1117"/>
        <w:gridCol w:w="1712"/>
      </w:tblGrid>
      <w:tr w:rsidR="00900B6A" w:rsidRPr="009200F9" w:rsidTr="00BC646F">
        <w:tc>
          <w:tcPr>
            <w:tcW w:w="1276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Исходное состояние</w:t>
            </w:r>
          </w:p>
        </w:tc>
        <w:tc>
          <w:tcPr>
            <w:tcW w:w="1560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Код</w:t>
            </w:r>
          </w:p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  <w:vertAlign w:val="subscript"/>
                <w:lang w:val="en-US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а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992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  <w:vertAlign w:val="subscript"/>
                <w:lang w:val="en-US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 xml:space="preserve">Состояние перехода 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a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559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Код</w:t>
            </w:r>
          </w:p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  <w:vertAlign w:val="subscript"/>
                <w:lang w:val="en-US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a</w:t>
            </w:r>
            <w:r w:rsidRPr="00E24041">
              <w:rPr>
                <w:rFonts w:ascii="Times New Roman CYR" w:hAnsi="Times New Roman CYR" w:cs="Times New Roman CYR"/>
                <w:sz w:val="24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276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Входной сигнал Х</w:t>
            </w:r>
          </w:p>
        </w:tc>
        <w:tc>
          <w:tcPr>
            <w:tcW w:w="1117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Выходные сигналы</w:t>
            </w:r>
          </w:p>
        </w:tc>
        <w:tc>
          <w:tcPr>
            <w:tcW w:w="1712" w:type="dxa"/>
          </w:tcPr>
          <w:p w:rsidR="00900B6A" w:rsidRPr="00E24041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sz w:val="24"/>
                <w:szCs w:val="24"/>
              </w:rPr>
            </w:pPr>
            <w:r w:rsidRPr="00E24041">
              <w:rPr>
                <w:rFonts w:ascii="Times New Roman CYR" w:hAnsi="Times New Roman CYR" w:cs="Times New Roman CYR"/>
                <w:sz w:val="24"/>
                <w:szCs w:val="24"/>
              </w:rPr>
              <w:t>Функции возбуждения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560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000000001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00000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00000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9F7E4D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9F7E4D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71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9F7E4D" w:rsidRPr="009200F9" w:rsidRDefault="009F7E4D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560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559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100</w:t>
            </w:r>
          </w:p>
        </w:tc>
        <w:tc>
          <w:tcPr>
            <w:tcW w:w="1276" w:type="dxa"/>
          </w:tcPr>
          <w:p w:rsidR="00900B6A" w:rsidRPr="009200F9" w:rsidRDefault="00164752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712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560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000000100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000001000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1276" w:type="dxa"/>
          </w:tcPr>
          <w:p w:rsidR="00900B6A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712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96374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560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000010000</w:t>
            </w:r>
          </w:p>
        </w:tc>
        <w:tc>
          <w:tcPr>
            <w:tcW w:w="1276" w:type="dxa"/>
          </w:tcPr>
          <w:p w:rsidR="00900B6A" w:rsidRPr="009200F9" w:rsidRDefault="00D96374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712" w:type="dxa"/>
          </w:tcPr>
          <w:p w:rsidR="00900B6A" w:rsidRPr="009200F9" w:rsidRDefault="002A6773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000010000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000100000</w:t>
            </w:r>
          </w:p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D9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SR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712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  <w:p w:rsidR="00DE4BF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</w:t>
            </w:r>
          </w:p>
        </w:tc>
      </w:tr>
      <w:tr w:rsidR="00900B6A" w:rsidRPr="009200F9" w:rsidTr="00BC646F"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1560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</w:tc>
        <w:tc>
          <w:tcPr>
            <w:tcW w:w="99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559" w:type="dxa"/>
          </w:tcPr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100000000</w:t>
            </w:r>
          </w:p>
          <w:p w:rsidR="00900B6A" w:rsidRPr="009200F9" w:rsidRDefault="00DE4BF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00000</w:t>
            </w:r>
            <w:r w:rsidR="00900B6A"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276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117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712" w:type="dxa"/>
          </w:tcPr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900B6A" w:rsidRPr="009200F9" w:rsidRDefault="00900B6A" w:rsidP="00BC646F">
            <w:pPr>
              <w:spacing w:after="0" w:line="240" w:lineRule="auto"/>
              <w:ind w:firstLine="0"/>
              <w:jc w:val="center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WR</w:t>
            </w:r>
            <w:r w:rsidR="00BC646F">
              <w:rPr>
                <w:rFonts w:ascii="Times New Roman CYR" w:hAnsi="Times New Roman CYR" w:cs="Times New Roman CYR"/>
                <w:lang w:val="en-US"/>
              </w:rPr>
              <w:t>, D1</w:t>
            </w:r>
          </w:p>
        </w:tc>
      </w:tr>
    </w:tbl>
    <w:p w:rsidR="00E66BD1" w:rsidRPr="009200F9" w:rsidRDefault="00E66BD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44236B" w:rsidRPr="001508E7" w:rsidRDefault="00C44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SL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="00F217DA" w:rsidRPr="001508E7">
        <w:rPr>
          <w:rFonts w:ascii="Times New Roman CYR" w:hAnsi="Times New Roman CYR" w:cs="Times New Roman CYR"/>
        </w:rPr>
        <w:t>~X</w:t>
      </w:r>
      <w:r w:rsidR="00F217D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F217DA" w:rsidRPr="001508E7">
        <w:rPr>
          <w:rFonts w:ascii="Times New Roman CYR" w:hAnsi="Times New Roman CYR" w:cs="Times New Roman CYR"/>
        </w:rPr>
        <w:t>~X</w:t>
      </w:r>
      <w:r w:rsidR="00F217DA"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</w:p>
    <w:p w:rsidR="00C448C5" w:rsidRPr="001508E7" w:rsidRDefault="00C44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SR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C448C5" w:rsidRPr="001508E7" w:rsidRDefault="00C448C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 xml:space="preserve">WR = </w:t>
      </w:r>
      <w:r w:rsidR="00F41636" w:rsidRPr="001508E7">
        <w:rPr>
          <w:rFonts w:ascii="Times New Roman CYR" w:hAnsi="Times New Roman CYR" w:cs="Times New Roman CYR"/>
        </w:rPr>
        <w:t>a</w:t>
      </w:r>
      <w:r w:rsidR="00F217DA" w:rsidRPr="001508E7">
        <w:rPr>
          <w:rFonts w:ascii="Times New Roman CYR" w:hAnsi="Times New Roman CYR" w:cs="Times New Roman CYR"/>
          <w:vertAlign w:val="subscript"/>
        </w:rPr>
        <w:t>0</w:t>
      </w:r>
      <w:r w:rsidR="00F217DA" w:rsidRPr="001508E7">
        <w:rPr>
          <w:rFonts w:ascii="Times New Roman CYR" w:hAnsi="Times New Roman CYR" w:cs="Times New Roman CYR"/>
        </w:rPr>
        <w:t>X</w:t>
      </w:r>
      <w:r w:rsidR="00F217DA" w:rsidRPr="001508E7">
        <w:rPr>
          <w:rFonts w:ascii="Times New Roman CYR" w:hAnsi="Times New Roman CYR" w:cs="Times New Roman CYR"/>
          <w:vertAlign w:val="subscript"/>
        </w:rPr>
        <w:t>1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2</w:t>
      </w:r>
      <w:r w:rsidR="00F41636" w:rsidRPr="001508E7">
        <w:rPr>
          <w:rFonts w:ascii="Times New Roman CYR" w:hAnsi="Times New Roman CYR" w:cs="Times New Roman CYR"/>
        </w:rPr>
        <w:t xml:space="preserve"> v a</w:t>
      </w:r>
      <w:r w:rsidR="00F217DA" w:rsidRPr="001508E7">
        <w:rPr>
          <w:rFonts w:ascii="Times New Roman CYR" w:hAnsi="Times New Roman CYR" w:cs="Times New Roman CYR"/>
          <w:vertAlign w:val="subscript"/>
        </w:rPr>
        <w:t>2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2</w:t>
      </w:r>
      <w:r w:rsidR="00F41636" w:rsidRPr="001508E7">
        <w:rPr>
          <w:rFonts w:ascii="Times New Roman CYR" w:hAnsi="Times New Roman CYR" w:cs="Times New Roman CYR"/>
        </w:rPr>
        <w:t xml:space="preserve"> v a</w:t>
      </w:r>
      <w:r w:rsidR="00F41636" w:rsidRPr="001508E7">
        <w:rPr>
          <w:rFonts w:ascii="Times New Roman CYR" w:hAnsi="Times New Roman CYR" w:cs="Times New Roman CYR"/>
          <w:vertAlign w:val="subscript"/>
        </w:rPr>
        <w:t>4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 xml:space="preserve">7 v </w:t>
      </w:r>
      <w:r w:rsidR="00F41636" w:rsidRPr="001508E7">
        <w:rPr>
          <w:rFonts w:ascii="Times New Roman CYR" w:hAnsi="Times New Roman CYR" w:cs="Times New Roman CYR"/>
        </w:rPr>
        <w:t>a</w:t>
      </w:r>
      <w:r w:rsidR="00F41636" w:rsidRPr="001508E7">
        <w:rPr>
          <w:rFonts w:ascii="Times New Roman CYR" w:hAnsi="Times New Roman CYR" w:cs="Times New Roman CYR"/>
          <w:vertAlign w:val="subscript"/>
        </w:rPr>
        <w:t>4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6</w:t>
      </w:r>
      <w:r w:rsidR="00F41636" w:rsidRPr="001508E7">
        <w:rPr>
          <w:rFonts w:ascii="Times New Roman CYR" w:hAnsi="Times New Roman CYR" w:cs="Times New Roman CYR"/>
        </w:rPr>
        <w:t xml:space="preserve"> v a</w:t>
      </w:r>
      <w:r w:rsidR="00F41636" w:rsidRPr="001508E7">
        <w:rPr>
          <w:rFonts w:ascii="Times New Roman CYR" w:hAnsi="Times New Roman CYR" w:cs="Times New Roman CYR"/>
          <w:vertAlign w:val="subscript"/>
        </w:rPr>
        <w:t>8</w:t>
      </w:r>
      <w:r w:rsidR="00F41636" w:rsidRPr="001508E7">
        <w:rPr>
          <w:rFonts w:ascii="Times New Roman CYR" w:hAnsi="Times New Roman CYR" w:cs="Times New Roman CYR"/>
        </w:rPr>
        <w:t>X</w:t>
      </w:r>
      <w:r w:rsidR="00F41636" w:rsidRPr="001508E7">
        <w:rPr>
          <w:rFonts w:ascii="Times New Roman CYR" w:hAnsi="Times New Roman CYR" w:cs="Times New Roman CYR"/>
          <w:vertAlign w:val="subscript"/>
        </w:rPr>
        <w:t>8</w:t>
      </w:r>
    </w:p>
    <w:p w:rsidR="00960E04" w:rsidRPr="001508E7" w:rsidRDefault="00960E0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130C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Полученные выходные сигналы:</w:t>
      </w:r>
    </w:p>
    <w:p w:rsidR="00F217DA" w:rsidRPr="009130C9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=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2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2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4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6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a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7</w:t>
      </w:r>
      <w:r w:rsidRPr="009200F9">
        <w:rPr>
          <w:rFonts w:ascii="Times New Roman CYR" w:hAnsi="Times New Roman CYR" w:cs="Times New Roman CYR"/>
        </w:rPr>
        <w:t>X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6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2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proofErr w:type="gramStart"/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a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F217DA" w:rsidRPr="001508E7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F217DA" w:rsidRPr="009200F9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p w:rsidR="00F217DA" w:rsidRPr="009200F9" w:rsidRDefault="00F217D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960E0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7C0E9FE1" wp14:editId="58186E47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271" name="Группа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E9FE1" id="Группа 271" o:spid="_x0000_s1586" style="position:absolute;left:0;text-align:left;margin-left:56.95pt;margin-top:19.75pt;width:518.8pt;height:802.3pt;z-index:2517463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" o:allowincell="f">
                <v:rect id="Rectangle 83" o:spid="_x0000_s15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Tg+MUA&#10;AADcAAAADwAAAGRycy9kb3ducmV2LnhtbESPQWuDQBSE74X+h+UVcqtrPaTVuAkmEMiptMYf8HBf&#10;VeK+Ne5GTX99t1DocZiZb5h8t5heTDS6zrKClygGQVxb3XGjoDofn99AOI+ssbdMCu7kYLd9fMgx&#10;03bmT5pK34gAYZehgtb7IZPS1S0ZdJEdiIP3ZUeDPsixkXrEOcBNL5M4XkuDHYeFFgc6tFRfyptR&#10;cPHL9F405fcxrfZp/bEv5tu1UGr1tBQbEJ4W/x/+a5+0guQ1gd8z4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OD4xQAAANwAAAAPAAAAAAAAAAAAAAAAAJgCAABkcnMv&#10;ZG93bnJldi54bWxQSwUGAAAAAAQABAD1AAAAigMAAAAA&#10;" filled="f" strokeweight="2pt"/>
                <v:line id="Line 84" o:spid="_x0000_s15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PTm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o9OaxAAAANwAAAAPAAAAAAAAAAAA&#10;AAAAAKECAABkcnMvZG93bnJldi54bWxQSwUGAAAAAAQABAD5AAAAkgMAAAAA&#10;" strokeweight="2pt"/>
                <v:line id="Line 85" o:spid="_x0000_s15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L7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SkvuxAAAANwAAAAPAAAAAAAAAAAA&#10;AAAAAKECAABkcnMvZG93bnJldi54bWxQSwUGAAAAAAQABAD5AAAAkgMAAAAA&#10;" strokeweight="2pt"/>
                <v:line id="Line 86" o:spid="_x0000_s15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bud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budcIAAADcAAAADwAAAAAAAAAAAAAA&#10;AAChAgAAZHJzL2Rvd25yZXYueG1sUEsFBgAAAAAEAAQA+QAAAJADAAAAAA==&#10;" strokeweight="2pt"/>
                <v:line id="Line 87" o:spid="_x0000_s15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wA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Y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cALDAAAA3AAAAA8AAAAAAAAAAAAA&#10;AAAAoQIAAGRycy9kb3ducmV2LnhtbFBLBQYAAAAABAAEAPkAAACRAwAAAAA=&#10;" strokeweight="2pt"/>
                <v:line id="Line 88" o:spid="_x0000_s15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jVm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8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mNWZxAAAANwAAAAPAAAAAAAAAAAA&#10;AAAAAKECAABkcnMvZG93bnJldi54bWxQSwUGAAAAAAQABAD5AAAAkgMAAAAA&#10;" strokeweight="2pt"/>
                <v:line id="Line 89" o:spid="_x0000_s15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B6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HQeu9AAAA3AAAAA8AAAAAAAAAAAAAAAAAoQIA&#10;AGRycy9kb3ducmV2LnhtbFBLBQYAAAAABAAEAPkAAACLAwAAAAA=&#10;" strokeweight="2pt"/>
                <v:line id="Line 90" o:spid="_x0000_s15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kc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RwxAAAANwAAAAPAAAAAAAAAAAA&#10;AAAAAKECAABkcnMvZG93bnJldi54bWxQSwUGAAAAAAQABAD5AAAAkgMAAAAA&#10;" strokeweight="2pt"/>
                <v:line id="Line 91" o:spid="_x0000_s15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S8I8EAAADcAAAADwAAAGRycy9kb3ducmV2LnhtbERPy2oCMRTdC/5DuEJ3mrFI0dEoYi0o&#10;XRQfH3CdXCejk5shiTr265tFweXhvGeL1tbiTj5UjhUMBxkI4sLpiksFx8NXfwwiRGSNtWNS8KQA&#10;i3m3M8Ncuwfv6L6PpUghHHJUYGJscilDYchiGLiGOHFn5y3GBH0ptcdHCre1fM+yD2mx4tRgsKGV&#10;oeK6v1kFW3/6vg5/SyNPvPXr+udzEuxFqbdeu5yCiNTGl/jfvdEKRqM0P5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xLwjwQAAANwAAAAPAAAAAAAAAAAAAAAA&#10;AKECAABkcnMvZG93bnJldi54bWxQSwUGAAAAAAQABAD5AAAAjwMAAAAA&#10;" strokeweight="1pt"/>
                <v:line id="Line 92" o:spid="_x0000_s15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  <v:line id="Line 93" o:spid="_x0000_s15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qHz8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xu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ofPxAAAANwAAAAPAAAAAAAAAAAA&#10;AAAAAKECAABkcnMvZG93bnJldi54bWxQSwUGAAAAAAQABAD5AAAAkgMAAAAA&#10;" strokeweight="1pt"/>
                <v:rect id="Rectangle 94" o:spid="_x0000_s15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Kt2M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ZW9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Kt2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5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s1rMEA&#10;AADc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Zl8D4Tj4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7Naz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6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QN8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sh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eQN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6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OQMIA&#10;AADc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NIP7mX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Q5A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6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r28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sh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r2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6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1" o:spid="_x0000_s160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3704A" w:rsidRPr="001508E7" w:rsidTr="003475B4">
        <w:tc>
          <w:tcPr>
            <w:tcW w:w="4672" w:type="dxa"/>
          </w:tcPr>
          <w:p w:rsidR="0013704A" w:rsidRPr="009200F9" w:rsidRDefault="0013704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I = 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3713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="003713C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P</w:t>
            </w:r>
            <w:r w:rsidR="00196FE1">
              <w:rPr>
                <w:rFonts w:ascii="Times New Roman CYR" w:hAnsi="Times New Roman CYR" w:cs="Times New Roman CYR"/>
                <w:lang w:val="en-US"/>
              </w:rPr>
              <w:t>(4</w:t>
            </w:r>
            <w:r w:rsidR="00371286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214346" w:rsidRPr="009200F9" w:rsidRDefault="0021434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 = a</w:t>
            </w:r>
            <w:r w:rsidR="00D26A9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W (2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737312" w:rsidRPr="009200F9" w:rsidRDefault="0073731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M =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2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C5537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443AA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(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6</w:t>
            </w:r>
            <w:r w:rsidR="00443AA6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59722D" w:rsidRDefault="00BA5739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L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443AA6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153AA0" w:rsidRPr="00153AA0" w:rsidRDefault="00153AA0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P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(1)</w:t>
            </w:r>
          </w:p>
        </w:tc>
        <w:tc>
          <w:tcPr>
            <w:tcW w:w="4673" w:type="dxa"/>
          </w:tcPr>
          <w:p w:rsidR="0013704A" w:rsidRPr="009200F9" w:rsidRDefault="0021434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J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371286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214346" w:rsidRPr="009200F9" w:rsidRDefault="0021434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O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371286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737312" w:rsidRPr="009200F9" w:rsidRDefault="0073731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443AA6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443AA6" w:rsidRDefault="00443AA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N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5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(2)</w:t>
            </w:r>
          </w:p>
          <w:p w:rsidR="00153AA0" w:rsidRPr="00153AA0" w:rsidRDefault="00153AA0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W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(1)</w:t>
            </w:r>
          </w:p>
        </w:tc>
      </w:tr>
      <w:tr w:rsidR="0013704A" w:rsidRPr="001508E7" w:rsidTr="003475B4">
        <w:tc>
          <w:tcPr>
            <w:tcW w:w="4672" w:type="dxa"/>
          </w:tcPr>
          <w:p w:rsidR="003475B4" w:rsidRPr="009200F9" w:rsidRDefault="003475B4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985D4E" w:rsidRPr="009200F9">
              <w:rPr>
                <w:rFonts w:ascii="Times New Roman CYR" w:hAnsi="Times New Roman CYR" w:cs="Times New Roman CYR"/>
                <w:lang w:val="en-US"/>
              </w:rPr>
              <w:t>J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(5)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D26A9C" w:rsidRPr="009200F9">
              <w:rPr>
                <w:rFonts w:ascii="Times New Roman CYR" w:hAnsi="Times New Roman CYR" w:cs="Times New Roman CYR"/>
                <w:lang w:val="en-US"/>
              </w:rPr>
              <w:t>K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BF625F" w:rsidRPr="009200F9">
              <w:rPr>
                <w:rFonts w:ascii="Times New Roman CYR" w:hAnsi="Times New Roman CYR" w:cs="Times New Roman CYR"/>
                <w:lang w:val="en-US"/>
              </w:rPr>
              <w:t>O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(4)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>I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4747CB" w:rsidRPr="009200F9">
              <w:rPr>
                <w:rFonts w:ascii="Times New Roman CYR" w:hAnsi="Times New Roman CYR" w:cs="Times New Roman CYR"/>
                <w:lang w:val="en-US"/>
              </w:rPr>
              <w:t>S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33290C" w:rsidRPr="009200F9">
              <w:rPr>
                <w:rFonts w:ascii="Times New Roman CYR" w:hAnsi="Times New Roman CYR" w:cs="Times New Roman CYR"/>
                <w:lang w:val="en-US"/>
              </w:rPr>
              <w:t>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P (4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</w:t>
            </w:r>
            <w:r w:rsidR="00C5537A" w:rsidRPr="009200F9">
              <w:rPr>
                <w:rFonts w:ascii="Times New Roman CYR" w:hAnsi="Times New Roman CYR" w:cs="Times New Roman CYR"/>
                <w:lang w:val="en-US"/>
              </w:rPr>
              <w:t>L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13704A" w:rsidRPr="009200F9" w:rsidRDefault="0013704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</w:tcPr>
          <w:p w:rsidR="003475B4" w:rsidRPr="009200F9" w:rsidRDefault="003475B4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F217DA" w:rsidRPr="009200F9" w:rsidRDefault="00985D4E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SL = J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>W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D26A9C" w:rsidRPr="009200F9">
              <w:rPr>
                <w:rFonts w:ascii="Times New Roman CYR" w:hAnsi="Times New Roman CYR" w:cs="Times New Roman CYR"/>
                <w:lang w:val="en-US"/>
              </w:rPr>
              <w:t xml:space="preserve"> v K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r w:rsidR="003713CB" w:rsidRPr="009200F9">
              <w:rPr>
                <w:rFonts w:ascii="Times New Roman CYR" w:hAnsi="Times New Roman CYR" w:cs="Times New Roman CYR"/>
                <w:lang w:val="en-US"/>
              </w:rPr>
              <w:t xml:space="preserve">I 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33290C" w:rsidRPr="009200F9">
              <w:rPr>
                <w:rFonts w:ascii="Times New Roman CYR" w:hAnsi="Times New Roman CYR" w:cs="Times New Roman CYR"/>
                <w:lang w:val="en-US"/>
              </w:rPr>
              <w:t xml:space="preserve"> v N</w:t>
            </w:r>
            <w:r w:rsidR="00F217DA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F217DA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153AA0">
              <w:rPr>
                <w:rFonts w:ascii="Times New Roman CYR" w:hAnsi="Times New Roman CYR" w:cs="Times New Roman CYR"/>
                <w:lang w:val="en-US"/>
              </w:rPr>
              <w:t xml:space="preserve"> (10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F217DA" w:rsidRPr="009200F9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SR = </w:t>
            </w:r>
            <w:r w:rsidR="004747CB" w:rsidRPr="009200F9">
              <w:rPr>
                <w:rFonts w:ascii="Times New Roman CYR" w:hAnsi="Times New Roman CYR" w:cs="Times New Roman CYR"/>
                <w:lang w:val="en-US"/>
              </w:rPr>
              <w:t>S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13704A" w:rsidRDefault="00F217DA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WR = </w:t>
            </w:r>
            <w:r w:rsidR="009E6D0F">
              <w:rPr>
                <w:rFonts w:ascii="Times New Roman CYR" w:hAnsi="Times New Roman CYR" w:cs="Times New Roman CYR"/>
                <w:lang w:val="en-US"/>
              </w:rPr>
              <w:t>D9 v D1 (2</w:t>
            </w:r>
            <w:r w:rsidR="008E0F50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9E6D0F" w:rsidRDefault="009E6D0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D9 = JX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v M v O (5)</w:t>
            </w:r>
          </w:p>
          <w:p w:rsidR="009E6D0F" w:rsidRPr="009E6D0F" w:rsidRDefault="009E6D0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D1 = L (0)</w:t>
            </w:r>
          </w:p>
        </w:tc>
      </w:tr>
    </w:tbl>
    <w:p w:rsidR="0013704A" w:rsidRPr="001508E7" w:rsidRDefault="0013704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B74957" w:rsidRPr="009200F9" w:rsidRDefault="00884F6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C</w:t>
      </w:r>
      <w:r w:rsidR="00196FE1">
        <w:rPr>
          <w:rFonts w:ascii="Times New Roman CYR" w:hAnsi="Times New Roman CYR" w:cs="Times New Roman CYR"/>
        </w:rPr>
        <w:t xml:space="preserve"> = 62</w:t>
      </w:r>
      <w:r w:rsidR="005D4C25">
        <w:rPr>
          <w:rFonts w:ascii="Times New Roman CYR" w:hAnsi="Times New Roman CYR" w:cs="Times New Roman CYR"/>
        </w:rPr>
        <w:t xml:space="preserve"> + 13 (</w:t>
      </w:r>
      <w:proofErr w:type="spellStart"/>
      <w:r w:rsidR="005D4C25">
        <w:rPr>
          <w:rFonts w:ascii="Times New Roman CYR" w:hAnsi="Times New Roman CYR" w:cs="Times New Roman CYR"/>
        </w:rPr>
        <w:t>регистр</w:t>
      </w:r>
      <w:proofErr w:type="spellEnd"/>
      <w:r w:rsidR="005D4C25">
        <w:rPr>
          <w:rFonts w:ascii="Times New Roman CYR" w:hAnsi="Times New Roman CYR" w:cs="Times New Roman CYR"/>
        </w:rPr>
        <w:t>)</w:t>
      </w:r>
      <w:r w:rsidR="00D46E94">
        <w:rPr>
          <w:rFonts w:ascii="Times New Roman CYR" w:hAnsi="Times New Roman CYR" w:cs="Times New Roman CYR"/>
        </w:rPr>
        <w:t xml:space="preserve"> + 4(</w:t>
      </w:r>
      <w:proofErr w:type="spellStart"/>
      <w:r w:rsidR="00D46E94">
        <w:rPr>
          <w:rFonts w:ascii="Times New Roman CYR" w:hAnsi="Times New Roman CYR" w:cs="Times New Roman CYR"/>
        </w:rPr>
        <w:t>начальная</w:t>
      </w:r>
      <w:proofErr w:type="spellEnd"/>
      <w:r w:rsidR="00D46E94">
        <w:rPr>
          <w:rFonts w:ascii="Times New Roman CYR" w:hAnsi="Times New Roman CYR" w:cs="Times New Roman CYR"/>
        </w:rPr>
        <w:t xml:space="preserve"> </w:t>
      </w:r>
      <w:proofErr w:type="spellStart"/>
      <w:r w:rsidR="00D46E94">
        <w:rPr>
          <w:rFonts w:ascii="Times New Roman CYR" w:hAnsi="Times New Roman CYR" w:cs="Times New Roman CYR"/>
        </w:rPr>
        <w:t>установка</w:t>
      </w:r>
      <w:proofErr w:type="spellEnd"/>
      <w:r w:rsidR="00D46E94">
        <w:rPr>
          <w:rFonts w:ascii="Times New Roman CYR" w:hAnsi="Times New Roman CYR" w:cs="Times New Roman CYR"/>
        </w:rPr>
        <w:t>) =</w:t>
      </w:r>
      <w:r w:rsidR="00196FE1">
        <w:rPr>
          <w:rFonts w:ascii="Times New Roman CYR" w:hAnsi="Times New Roman CYR" w:cs="Times New Roman CYR"/>
        </w:rPr>
        <w:t xml:space="preserve"> 79</w:t>
      </w:r>
    </w:p>
    <w:p w:rsidR="00B74957" w:rsidRPr="009200F9" w:rsidRDefault="00B7495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bookmarkStart w:id="23" w:name="_Toc452327214"/>
    <w:p w:rsidR="00BF3D74" w:rsidRDefault="001A190D" w:rsidP="00B84C09">
      <w:pPr>
        <w:pStyle w:val="2"/>
        <w:jc w:val="both"/>
        <w:rPr>
          <w:lang w:val="ru-RU"/>
        </w:rPr>
      </w:pPr>
      <w:r w:rsidRPr="009200F9">
        <w:rPr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1" layoutInCell="0" allowOverlap="1" wp14:anchorId="3C4B773B" wp14:editId="3629D951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633" name="Группа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34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6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0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1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2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B773B" id="Группа 633" o:spid="_x0000_s1605" style="position:absolute;left:0;text-align:left;margin-left:56.95pt;margin-top:19.75pt;width:518.8pt;height:802.3pt;z-index:251717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" o:allowincell="f">
                <v:rect id="Rectangle 629" o:spid="_x0000_s160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Iz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tbPL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tMjOxQAAANwAAAAPAAAAAAAAAAAAAAAAAJgCAABkcnMv&#10;ZG93bnJldi54bWxQSwUGAAAAAAQABAD1AAAAigMAAAAA&#10;" filled="f" strokeweight="2pt"/>
                <v:line id="Line 630" o:spid="_x0000_s160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  <v:line id="Line 631" o:spid="_x0000_s160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  <v:line id="Line 632" o:spid="_x0000_s160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y7eM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y7eMIAAADcAAAADwAAAAAAAAAAAAAA&#10;AAChAgAAZHJzL2Rvd25yZXYueG1sUEsFBgAAAAAEAAQA+QAAAJADAAAAAA==&#10;" strokeweight="2pt"/>
                <v:line id="Line 633" o:spid="_x0000_s161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vC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DLwq9AAAA3AAAAA8AAAAAAAAAAAAAAAAAoQIA&#10;AGRycy9kb3ducmV2LnhtbFBLBQYAAAAABAAEAPkAAACLAwAAAAA=&#10;" strokeweight="2pt"/>
                <v:line id="Line 634" o:spid="_x0000_s161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+Kk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4+KkcIAAADcAAAADwAAAAAAAAAAAAAA&#10;AAChAgAAZHJzL2Rvd25yZXYueG1sUEsFBgAAAAAEAAQA+QAAAJADAAAAAA==&#10;" strokeweight="2pt"/>
                <v:line id="Line 635" o:spid="_x0000_s16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    <v:line id="Line 636" o:spid="_x0000_s161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    <v:line id="Line 637" o:spid="_x0000_s161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7pLs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hO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7pLsUAAADcAAAADwAAAAAAAAAA&#10;AAAAAAChAgAAZHJzL2Rvd25yZXYueG1sUEsFBgAAAAAEAAQA+QAAAJMDAAAAAA==&#10;" strokeweight="1pt"/>
                <v:line id="Line 638" o:spid="_x0000_s161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    <v:line id="Line 639" o:spid="_x0000_s161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vUwc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5i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vUwcUAAADcAAAADwAAAAAAAAAA&#10;AAAAAAChAgAAZHJzL2Rvd25yZXYueG1sUEsFBgAAAAAEAAQA+QAAAJMDAAAAAA==&#10;" strokeweight="1pt"/>
                <v:rect id="Rectangle 640" o:spid="_x0000_s161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+1s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z/t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1" o:spid="_x0000_s161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2" o:spid="_x0000_s161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3" o:spid="_x0000_s162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44" o:spid="_x0000_s162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45" o:spid="_x0000_s162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3Lk7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y5O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47" o:spid="_x0000_s162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74957" w:rsidRPr="009130C9">
        <w:rPr>
          <w:lang w:val="ru-RU"/>
        </w:rPr>
        <w:t xml:space="preserve">Синтез управляющего устройства на основе </w:t>
      </w:r>
      <w:r w:rsidR="00B74957" w:rsidRPr="009200F9">
        <w:t>RS</w:t>
      </w:r>
      <w:r w:rsidR="00B74957" w:rsidRPr="009130C9">
        <w:rPr>
          <w:lang w:val="ru-RU"/>
        </w:rPr>
        <w:t>-триггера</w:t>
      </w:r>
      <w:bookmarkEnd w:id="23"/>
    </w:p>
    <w:p w:rsidR="00AC66B0" w:rsidRDefault="00D36000" w:rsidP="00E30478">
      <w:pPr>
        <w:jc w:val="both"/>
        <w:rPr>
          <w:lang w:val="ru-RU"/>
        </w:rPr>
      </w:pPr>
      <w:r>
        <w:rPr>
          <w:lang w:val="ru-RU"/>
        </w:rPr>
        <w:t xml:space="preserve">Кодирование состояний на </w:t>
      </w:r>
      <w:r>
        <w:t>RS</w:t>
      </w:r>
      <w:r w:rsidRPr="00D36000">
        <w:rPr>
          <w:lang w:val="ru-RU"/>
        </w:rPr>
        <w:t>-</w:t>
      </w:r>
      <w:r>
        <w:rPr>
          <w:lang w:val="ru-RU"/>
        </w:rPr>
        <w:t>триггерах разбивается на несколько этапов:</w:t>
      </w:r>
    </w:p>
    <w:p w:rsidR="00D36000" w:rsidRDefault="00B055C5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Построим матрицу</w:t>
      </w:r>
      <w:r w:rsidR="00D36000">
        <w:rPr>
          <w:lang w:val="ru-RU"/>
        </w:rPr>
        <w:t xml:space="preserve"> переходов </w:t>
      </w:r>
    </w:p>
    <w:p w:rsid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 xml:space="preserve">Полученная матрица </w:t>
      </w:r>
      <w:r w:rsidR="00222B2E">
        <w:rPr>
          <w:lang w:val="ru-RU"/>
        </w:rPr>
        <w:t>отсортируем</w:t>
      </w:r>
      <w:r>
        <w:rPr>
          <w:lang w:val="ru-RU"/>
        </w:rPr>
        <w:t xml:space="preserve"> по к</w:t>
      </w:r>
      <w:r w:rsidR="00222B2E">
        <w:rPr>
          <w:lang w:val="ru-RU"/>
        </w:rPr>
        <w:t>оличеству переходов из состояния в состояние</w:t>
      </w:r>
    </w:p>
    <w:p w:rsidR="00D36000" w:rsidRDefault="00222B2E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Закодируем состояние</w:t>
      </w:r>
      <w:r w:rsidR="00D36000">
        <w:rPr>
          <w:lang w:val="ru-RU"/>
        </w:rPr>
        <w:t xml:space="preserve"> первой строки как </w:t>
      </w:r>
      <w:proofErr w:type="gramStart"/>
      <w:r w:rsidR="00D36000">
        <w:rPr>
          <w:lang w:val="ru-RU"/>
        </w:rPr>
        <w:t>00..</w:t>
      </w:r>
      <w:proofErr w:type="gramEnd"/>
      <w:r w:rsidR="00D36000">
        <w:rPr>
          <w:lang w:val="ru-RU"/>
        </w:rPr>
        <w:t>00 и 00..01</w:t>
      </w:r>
    </w:p>
    <w:p w:rsidR="00D36000" w:rsidRPr="00D36000" w:rsidRDefault="00222B2E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Вычеркнем первую строку</w:t>
      </w:r>
      <w:r w:rsidR="00D36000">
        <w:rPr>
          <w:lang w:val="ru-RU"/>
        </w:rPr>
        <w:t xml:space="preserve"> из матрицы и </w:t>
      </w:r>
      <w:r>
        <w:rPr>
          <w:lang w:val="ru-RU"/>
        </w:rPr>
        <w:t>получим матрицу</w:t>
      </w:r>
      <w:r w:rsidR="00D36000">
        <w:rPr>
          <w:lang w:val="ru-RU"/>
        </w:rPr>
        <w:t xml:space="preserve"> </w:t>
      </w:r>
      <w:r w:rsidR="00D36000">
        <w:t>M</w:t>
      </w:r>
      <w:r w:rsidR="00D36000" w:rsidRPr="00D36000">
        <w:rPr>
          <w:lang w:val="ru-RU"/>
        </w:rPr>
        <w:t>’</w:t>
      </w:r>
    </w:p>
    <w:p w:rsid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 xml:space="preserve">Выберем из матрицы </w:t>
      </w:r>
      <w:r>
        <w:t>M</w:t>
      </w:r>
      <w:r w:rsidRPr="00D36000">
        <w:rPr>
          <w:lang w:val="ru-RU"/>
        </w:rPr>
        <w:t>’</w:t>
      </w:r>
      <w:r>
        <w:rPr>
          <w:lang w:val="ru-RU"/>
        </w:rPr>
        <w:t xml:space="preserve"> незакодированный элемент и построим матрицу М, которая содержит все переходы с данным состоянием</w:t>
      </w:r>
    </w:p>
    <w:p w:rsidR="00D36000" w:rsidRP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Из матрицы М</w:t>
      </w:r>
      <w:r w:rsidRPr="00D36000">
        <w:rPr>
          <w:lang w:val="ru-RU"/>
        </w:rPr>
        <w:t xml:space="preserve">’ </w:t>
      </w:r>
      <w:r>
        <w:rPr>
          <w:lang w:val="ru-RU"/>
        </w:rPr>
        <w:t xml:space="preserve">выпишем множество закодированных состояний </w:t>
      </w:r>
      <w:r>
        <w:t>B</w:t>
      </w:r>
      <w:r>
        <w:rPr>
          <w:lang w:val="ru-RU"/>
        </w:rPr>
        <w:t xml:space="preserve">. Для каждого кода состояния из множества </w:t>
      </w:r>
      <w:r>
        <w:t>B</w:t>
      </w:r>
      <w:r w:rsidRPr="00D36000">
        <w:rPr>
          <w:lang w:val="ru-RU"/>
        </w:rPr>
        <w:t xml:space="preserve"> </w:t>
      </w:r>
      <w:r>
        <w:rPr>
          <w:lang w:val="ru-RU"/>
        </w:rPr>
        <w:t xml:space="preserve">выпишем соседние коды, которые отличаются друг от друга на один разряд и запишем во множество </w:t>
      </w:r>
      <w:r>
        <w:t>C</w:t>
      </w:r>
    </w:p>
    <w:p w:rsidR="00D36000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Выпишем все кодовые расстояния между переходами</w:t>
      </w:r>
    </w:p>
    <w:p w:rsidR="00903192" w:rsidRDefault="00D36000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Закодируем состояние кодом с наименьшим кодовым расстоянием</w:t>
      </w:r>
    </w:p>
    <w:p w:rsidR="00D36000" w:rsidRPr="00D36000" w:rsidRDefault="00903192" w:rsidP="00E30478">
      <w:pPr>
        <w:pStyle w:val="ab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>Повторять пункты 5-8 до тех пор, пока все состояния из матрицы М</w:t>
      </w:r>
      <w:r w:rsidRPr="00903192">
        <w:rPr>
          <w:lang w:val="ru-RU"/>
        </w:rPr>
        <w:t xml:space="preserve">’ </w:t>
      </w:r>
      <w:proofErr w:type="gramStart"/>
      <w:r>
        <w:rPr>
          <w:lang w:val="ru-RU"/>
        </w:rPr>
        <w:t xml:space="preserve">не </w:t>
      </w:r>
      <w:r w:rsidR="00D36000" w:rsidRPr="00D36000">
        <w:rPr>
          <w:lang w:val="ru-RU"/>
        </w:rPr>
        <w:t xml:space="preserve"> </w:t>
      </w:r>
      <w:r>
        <w:rPr>
          <w:lang w:val="ru-RU"/>
        </w:rPr>
        <w:t>будут</w:t>
      </w:r>
      <w:proofErr w:type="gramEnd"/>
      <w:r>
        <w:rPr>
          <w:lang w:val="ru-RU"/>
        </w:rPr>
        <w:t xml:space="preserve"> закодированы</w:t>
      </w:r>
    </w:p>
    <w:p w:rsidR="005B2766" w:rsidRPr="009200F9" w:rsidRDefault="005B276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К(а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) = 0000; K(a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) = 0001</w:t>
      </w:r>
    </w:p>
    <w:p w:rsidR="00140D5F" w:rsidRPr="009200F9" w:rsidRDefault="00140D5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tbl>
      <w:tblPr>
        <w:tblStyle w:val="aff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425"/>
        <w:gridCol w:w="7616"/>
      </w:tblGrid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7513" w:type="dxa"/>
            <w:vMerge w:val="restart"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pStyle w:val="ab"/>
              <w:numPr>
                <w:ilvl w:val="2"/>
                <w:numId w:val="30"/>
              </w:numPr>
              <w:spacing w:after="0" w:line="240" w:lineRule="auto"/>
              <w:ind w:left="317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у =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140D5F" w:rsidRPr="009200F9" w:rsidRDefault="00140D5F" w:rsidP="00B84C09">
            <w:pPr>
              <w:pStyle w:val="ab"/>
              <w:spacing w:after="0" w:line="240" w:lineRule="auto"/>
              <w:ind w:left="317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</w:t>
            </w:r>
          </w:p>
          <w:tbl>
            <w:tblPr>
              <w:tblStyle w:val="aff3"/>
              <w:tblW w:w="7083" w:type="dxa"/>
              <w:tblInd w:w="317" w:type="dxa"/>
              <w:tblLook w:val="04A0" w:firstRow="1" w:lastRow="0" w:firstColumn="1" w:lastColumn="0" w:noHBand="0" w:noVBand="1"/>
            </w:tblPr>
            <w:tblGrid>
              <w:gridCol w:w="845"/>
              <w:gridCol w:w="356"/>
              <w:gridCol w:w="372"/>
              <w:gridCol w:w="5510"/>
            </w:tblGrid>
            <w:tr w:rsidR="005179F2" w:rsidRPr="009200F9" w:rsidTr="005C775F">
              <w:tc>
                <w:tcPr>
                  <w:tcW w:w="84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M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0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 w:val="restart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B = {0}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{0010; 0100; 1000}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0010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0100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1000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</w:t>
                  </w:r>
                </w:p>
                <w:p w:rsidR="00CE728D" w:rsidRPr="009200F9" w:rsidRDefault="00CE728D" w:rsidP="00B84C09">
                  <w:pPr>
                    <w:pStyle w:val="ab"/>
                    <w:spacing w:before="240"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K(a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8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) = 0010</w:t>
                  </w: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4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7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5179F2" w:rsidRPr="009200F9" w:rsidTr="005C775F">
              <w:tc>
                <w:tcPr>
                  <w:tcW w:w="846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3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0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:rsidR="005179F2" w:rsidRPr="009200F9" w:rsidRDefault="005179F2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</w:tbl>
          <w:p w:rsidR="00140D5F" w:rsidRPr="009200F9" w:rsidRDefault="00140D5F" w:rsidP="00B84C09">
            <w:pPr>
              <w:pStyle w:val="ab"/>
              <w:spacing w:after="0" w:line="240" w:lineRule="auto"/>
              <w:ind w:left="317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CE728D" w:rsidRPr="009200F9" w:rsidRDefault="00CE72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2) y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tbl>
            <w:tblPr>
              <w:tblStyle w:val="aff3"/>
              <w:tblW w:w="7083" w:type="dxa"/>
              <w:tblInd w:w="31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45"/>
              <w:gridCol w:w="356"/>
              <w:gridCol w:w="372"/>
              <w:gridCol w:w="5510"/>
            </w:tblGrid>
            <w:tr w:rsidR="00CE728D" w:rsidRPr="009200F9" w:rsidTr="00333FCC">
              <w:tc>
                <w:tcPr>
                  <w:tcW w:w="846" w:type="dxa"/>
                  <w:vMerge w:val="restart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M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2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</w:t>
                  </w: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1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2</w:t>
                  </w:r>
                </w:p>
              </w:tc>
              <w:tc>
                <w:tcPr>
                  <w:tcW w:w="5529" w:type="dxa"/>
                  <w:vMerge w:val="restart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B = {1, 8}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{0011; 0101; 1001}; 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8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{0110; 1010; 0011}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D = {0011; 0101; 1001; 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>0110; 1010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}</w:t>
                  </w:r>
                </w:p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="002C563F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0011</w:t>
                  </w:r>
                  <w:r w:rsidR="002C563F" w:rsidRPr="009200F9">
                    <w:rPr>
                      <w:rFonts w:ascii="Times New Roman CYR" w:hAnsi="Times New Roman CYR" w:cs="Times New Roman CYR"/>
                    </w:rPr>
                    <w:t xml:space="preserve"> = 1 + 1 = 2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>; W</w:t>
                  </w:r>
                  <w:r w:rsidR="002C563F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0101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1001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 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1010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1 + 3 = 4;</w:t>
                  </w:r>
                </w:p>
                <w:p w:rsidR="00CE728D" w:rsidRPr="009200F9" w:rsidRDefault="00CE728D" w:rsidP="00B84C09">
                  <w:pPr>
                    <w:pStyle w:val="ab"/>
                    <w:spacing w:before="240"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K(a</w:t>
                  </w:r>
                  <w:r w:rsidR="002C563F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2</w:t>
                  </w:r>
                  <w:r w:rsidR="002C563F" w:rsidRPr="009200F9">
                    <w:rPr>
                      <w:rFonts w:ascii="Times New Roman CYR" w:hAnsi="Times New Roman CYR" w:cs="Times New Roman CYR"/>
                      <w:lang w:val="en-US"/>
                    </w:rPr>
                    <w:t>) = 0011</w:t>
                  </w: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3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8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  <w:tcBorders>
                    <w:left w:val="nil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CE728D" w:rsidRPr="009200F9" w:rsidTr="00333FCC">
              <w:tc>
                <w:tcPr>
                  <w:tcW w:w="846" w:type="dxa"/>
                  <w:vMerge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  <w:tcBorders>
                    <w:left w:val="nil"/>
                  </w:tcBorders>
                </w:tcPr>
                <w:p w:rsidR="00CE728D" w:rsidRPr="009200F9" w:rsidRDefault="00CE728D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</w:tbl>
          <w:p w:rsidR="00CE728D" w:rsidRPr="009200F9" w:rsidRDefault="00CE728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  <w:p w:rsidR="002C563F" w:rsidRPr="009200F9" w:rsidRDefault="002C563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3) y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tbl>
            <w:tblPr>
              <w:tblStyle w:val="aff3"/>
              <w:tblW w:w="7083" w:type="dxa"/>
              <w:tblInd w:w="31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45"/>
              <w:gridCol w:w="356"/>
              <w:gridCol w:w="372"/>
              <w:gridCol w:w="5510"/>
            </w:tblGrid>
            <w:tr w:rsidR="002C563F" w:rsidRPr="009200F9" w:rsidTr="00333FCC">
              <w:tc>
                <w:tcPr>
                  <w:tcW w:w="846" w:type="dxa"/>
                  <w:vMerge w:val="restart"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M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3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</w:t>
                  </w: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2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3</w:t>
                  </w:r>
                </w:p>
              </w:tc>
              <w:tc>
                <w:tcPr>
                  <w:tcW w:w="5529" w:type="dxa"/>
                  <w:vMerge w:val="restart"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B = {2}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lastRenderedPageBreak/>
                    <w:t>C</w:t>
                  </w:r>
                  <w:r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2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{0111; 1011}</w:t>
                  </w:r>
                </w:p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W</w:t>
                  </w:r>
                  <w:r w:rsidR="008D5490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0111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= W</w:t>
                  </w:r>
                  <w:r w:rsidR="008D5490" w:rsidRPr="009200F9">
                    <w:rPr>
                      <w:rFonts w:ascii="Times New Roman CYR" w:hAnsi="Times New Roman CYR" w:cs="Times New Roman CYR"/>
                      <w:vertAlign w:val="subscript"/>
                      <w:lang w:val="en-US"/>
                    </w:rPr>
                    <w:t>1011</w:t>
                  </w:r>
                  <w:r w:rsidR="008D5490" w:rsidRPr="009200F9">
                    <w:rPr>
                      <w:rFonts w:ascii="Times New Roman CYR" w:hAnsi="Times New Roman CYR" w:cs="Times New Roman CYR"/>
                      <w:lang w:val="en-US"/>
                    </w:rPr>
                    <w:t xml:space="preserve"> </w:t>
                  </w: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= 1</w:t>
                  </w:r>
                </w:p>
                <w:p w:rsidR="002C563F" w:rsidRPr="009200F9" w:rsidRDefault="002C563F" w:rsidP="00B84C09">
                  <w:pPr>
                    <w:pStyle w:val="ab"/>
                    <w:spacing w:before="240"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K(a</w:t>
                  </w:r>
                  <w:r w:rsidR="008D5490" w:rsidRPr="009200F9">
                    <w:rPr>
                      <w:rFonts w:ascii="Times New Roman CYR" w:hAnsi="Times New Roman CYR" w:cs="Times New Roman CYR"/>
                      <w:vertAlign w:val="subscript"/>
                    </w:rPr>
                    <w:t>3</w:t>
                  </w:r>
                  <w:r w:rsidR="008D5490" w:rsidRPr="009200F9">
                    <w:rPr>
                      <w:rFonts w:ascii="Times New Roman CYR" w:hAnsi="Times New Roman CYR" w:cs="Times New Roman CYR"/>
                      <w:lang w:val="en-US"/>
                    </w:rPr>
                    <w:t>) = 0111</w:t>
                  </w: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  <w:r w:rsidRPr="009200F9">
                    <w:rPr>
                      <w:rFonts w:ascii="Times New Roman CYR" w:hAnsi="Times New Roman CYR" w:cs="Times New Roman CYR"/>
                    </w:rPr>
                    <w:t>3</w:t>
                  </w:r>
                </w:p>
              </w:tc>
              <w:tc>
                <w:tcPr>
                  <w:tcW w:w="372" w:type="dxa"/>
                  <w:tcBorders>
                    <w:righ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  <w:lang w:val="en-US"/>
                    </w:rPr>
                  </w:pPr>
                  <w:r w:rsidRPr="009200F9">
                    <w:rPr>
                      <w:rFonts w:ascii="Times New Roman CYR" w:hAnsi="Times New Roman CYR" w:cs="Times New Roman CYR"/>
                      <w:lang w:val="en-US"/>
                    </w:rPr>
                    <w:t>4</w:t>
                  </w:r>
                </w:p>
              </w:tc>
              <w:tc>
                <w:tcPr>
                  <w:tcW w:w="5529" w:type="dxa"/>
                  <w:vMerge/>
                  <w:tcBorders>
                    <w:left w:val="single" w:sz="4" w:space="0" w:color="auto"/>
                  </w:tcBorders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  <w:tr w:rsidR="002C563F" w:rsidRPr="009200F9" w:rsidTr="00333FCC">
              <w:tc>
                <w:tcPr>
                  <w:tcW w:w="846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36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372" w:type="dxa"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  <w:tc>
                <w:tcPr>
                  <w:tcW w:w="5529" w:type="dxa"/>
                  <w:vMerge/>
                </w:tcPr>
                <w:p w:rsidR="002C563F" w:rsidRPr="009200F9" w:rsidRDefault="002C563F" w:rsidP="00B84C09">
                  <w:pPr>
                    <w:pStyle w:val="ab"/>
                    <w:spacing w:after="0" w:line="240" w:lineRule="auto"/>
                    <w:ind w:left="0" w:firstLine="0"/>
                    <w:jc w:val="both"/>
                    <w:rPr>
                      <w:rFonts w:ascii="Times New Roman CYR" w:hAnsi="Times New Roman CYR" w:cs="Times New Roman CYR"/>
                      <w:i/>
                    </w:rPr>
                  </w:pPr>
                </w:p>
              </w:tc>
            </w:tr>
          </w:tbl>
          <w:p w:rsidR="002C563F" w:rsidRPr="009200F9" w:rsidRDefault="002C563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2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2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3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2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3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7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7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140D5F" w:rsidRPr="009200F9" w:rsidTr="00140D5F">
        <w:tc>
          <w:tcPr>
            <w:tcW w:w="421" w:type="dxa"/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8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</w:t>
            </w:r>
          </w:p>
        </w:tc>
        <w:tc>
          <w:tcPr>
            <w:tcW w:w="7513" w:type="dxa"/>
            <w:vMerge/>
            <w:tcBorders>
              <w:left w:val="single" w:sz="4" w:space="0" w:color="auto"/>
            </w:tcBorders>
          </w:tcPr>
          <w:p w:rsidR="00140D5F" w:rsidRPr="009200F9" w:rsidRDefault="00140D5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B74957" w:rsidRPr="009200F9" w:rsidRDefault="00B7495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41297" w:rsidRPr="009200F9" w:rsidRDefault="00E4129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4) у = a</w:t>
      </w:r>
      <w:r w:rsidRPr="009200F9">
        <w:rPr>
          <w:rFonts w:ascii="Times New Roman CYR" w:hAnsi="Times New Roman CYR" w:cs="Times New Roman CYR"/>
          <w:vertAlign w:val="subscript"/>
        </w:rPr>
        <w:t>4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369"/>
        <w:gridCol w:w="372"/>
        <w:gridCol w:w="5498"/>
      </w:tblGrid>
      <w:tr w:rsidR="00E41297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3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4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{3, 8}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{0110; 0101; 1111}; 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{0110; 1010}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{0110; 0101; 1111; 1010}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+ 1 = 2;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0101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+ 3 = 4;</w:t>
            </w:r>
          </w:p>
          <w:p w:rsidR="00E41297" w:rsidRPr="009200F9" w:rsidRDefault="00E41297" w:rsidP="00B84C09">
            <w:pPr>
              <w:pStyle w:val="ab"/>
              <w:spacing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1111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+ 3 = 4;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3 + 1 = 4;</w:t>
            </w:r>
          </w:p>
          <w:p w:rsidR="00E41297" w:rsidRPr="009200F9" w:rsidRDefault="00E41297" w:rsidP="00B84C09">
            <w:pPr>
              <w:pStyle w:val="ab"/>
              <w:spacing w:before="240" w:after="0" w:line="240" w:lineRule="auto"/>
              <w:ind w:left="0" w:firstLine="1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) = 0110</w:t>
            </w:r>
          </w:p>
        </w:tc>
      </w:tr>
      <w:tr w:rsidR="00E4129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8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4129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4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41297" w:rsidRPr="009200F9" w:rsidTr="00333FCC">
        <w:tc>
          <w:tcPr>
            <w:tcW w:w="846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41297" w:rsidRPr="009200F9" w:rsidTr="00333FCC">
        <w:tc>
          <w:tcPr>
            <w:tcW w:w="846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41297" w:rsidRPr="009200F9" w:rsidRDefault="00E4129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8D09A0" w:rsidRPr="009200F9" w:rsidRDefault="008D09A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5B4BD5" w:rsidRPr="009200F9" w:rsidRDefault="005B4B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>5) y = a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19680" behindDoc="0" locked="1" layoutInCell="0" allowOverlap="1" wp14:anchorId="7E82CBD1" wp14:editId="7AD2177E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653" name="Группа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54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2CBD1" id="Группа 653" o:spid="_x0000_s1624" style="position:absolute;left:0;text-align:left;margin-left:56.95pt;margin-top:19.75pt;width:518.8pt;height:802.3pt;z-index:251719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" o:allowincell="f">
                <v:rect id="Rectangle 649" o:spid="_x0000_s162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tbsUA&#10;AADcAAAADwAAAGRycy9kb3ducmV2LnhtbESPzWrDMBCE74W8g9hAbo3c0IbEjRKcgqGn0jp5gMXa&#10;WCbWyrHkn/Tpq0Khx2FmvmF2h8k2YqDO144VPC0TEMSl0zVXCs6n/HEDwgdkjY1jUnAnD4f97GGH&#10;qXYjf9FQhEpECPsUFZgQ2lRKXxqy6JeuJY7exXUWQ5RdJXWHY4TbRq6SZC0t1hwXDLb0Zqi8Fr1V&#10;cA3T8JFVxXe+PR+35ecxG/tbptRiPmWvIAJN4T/8137XCtYv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y1uxQAAANwAAAAPAAAAAAAAAAAAAAAAAJgCAABkcnMv&#10;ZG93bnJldi54bWxQSwUGAAAAAAQABAD1AAAAigMAAAAA&#10;" filled="f" strokeweight="2pt"/>
                <v:line id="Line 650" o:spid="_x0000_s162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  <v:line id="Line 651" o:spid="_x0000_s162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/7Q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8/7Q78AAADcAAAADwAAAAAAAAAAAAAAAACh&#10;AgAAZHJzL2Rvd25yZXYueG1sUEsFBgAAAAAEAAQA+QAAAI0DAAAAAA==&#10;" strokeweight="2pt"/>
                <v:line id="Line 652" o:spid="_x0000_s162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  <v:line id="Line 653" o:spid="_x0000_s162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  <v:line id="Line 654" o:spid="_x0000_s163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BvM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QbzHAAAAA3AAAAA8AAAAAAAAAAAAAAAAA&#10;oQIAAGRycy9kb3ducmV2LnhtbFBLBQYAAAAABAAEAPkAAACOAwAAAAA=&#10;" strokeweight="2pt"/>
                <v:line id="Line 655" o:spid="_x0000_s163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MEb0AAADcAAAADwAAAGRycy9kb3ducmV2LnhtbERPvQrCMBDeBd8hnOCmqYJFqlFEqLiJ&#10;1aXb2ZxtsbmUJmp9ezMIjh/f/3rbm0a8qHO1ZQWzaQSCuLC65lLB9ZJOliCcR9bYWCYFH3Kw3QwH&#10;a0y0ffOZXpkvRQhhl6CCyvs2kdIVFRl0U9sSB+5uO4M+wK6UusN3CDeNnEdRLA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GDBG9AAAA3AAAAA8AAAAAAAAAAAAAAAAAoQIA&#10;AGRycy9kb3ducmV2LnhtbFBLBQYAAAAABAAEAPkAAACLAwAAAAA=&#10;" strokeweight="2pt"/>
                <v:line id="Line 656" o:spid="_x0000_s163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qpi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kqpir8AAADcAAAADwAAAAAAAAAAAAAAAACh&#10;AgAAZHJzL2Rvd25yZXYueG1sUEsFBgAAAAAEAAQA+QAAAI0DAAAAAA==&#10;" strokeweight="2pt"/>
                <v:line id="Line 657" o:spid="_x0000_s163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u1Ts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IM+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K7VOxAAAANwAAAAPAAAAAAAAAAAA&#10;AAAAAKECAABkcnMvZG93bnJldi54bWxQSwUGAAAAAAQABAD5AAAAkgMAAAAA&#10;" strokeweight="1pt"/>
                <v:line id="Line 658" o:spid="_x0000_s163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    <v:line id="Line 659" o:spid="_x0000_s163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Io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oihxAAAANwAAAAPAAAAAAAAAAAA&#10;AAAAAKECAABkcnMvZG93bnJldi54bWxQSwUGAAAAAAQABAD5AAAAkgMAAAAA&#10;" strokeweight="1pt"/>
                <v:rect id="Rectangle 660" o:spid="_x0000_s163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its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E0/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orb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1" o:spid="_x0000_s163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Q8wcIA&#10;AADcAAAADwAAAGRycy9kb3ducmV2LnhtbESPwWrDMBBE74X+g9hCbrXcEkTiRjEmYOi1Tgs5LtbG&#10;dmutHElN3L+vAoEch5l5w2zK2Y7iTD4MjjW8ZDkI4taZgTsNn/v6eQUiRGSDo2PS8EcByu3jwwYL&#10;4y78QecmdiJBOBSooY9xKqQMbU8WQ+Ym4uQdnbcYk/SdNB4vCW5H+ZrnSlocOC30ONGup/an+bUa&#10;qup7/jo1a6yDXOVemaXpqoPWi6e5egMRaY738K39bjQopeB6Jh0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lDzB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2" o:spid="_x0000_s163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ZWs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QZou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YmV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3" o:spid="_x0000_s163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cNKL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ro1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HDSi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64" o:spid="_x0000_s164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os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VpeoD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6iz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5" o:spid="_x0000_s164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7" o:spid="_x0000_s1642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asH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asH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rPr>
          <w:rFonts w:ascii="Times New Roman CYR" w:hAnsi="Times New Roman CYR" w:cs="Times New Roman CYR"/>
          <w:vertAlign w:val="subscript"/>
        </w:rPr>
        <w:t>5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356"/>
        <w:gridCol w:w="372"/>
        <w:gridCol w:w="5510"/>
      </w:tblGrid>
      <w:tr w:rsidR="008D09A0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4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{4}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{0100; 1110}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{0100; 1110}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1;</w:t>
            </w:r>
          </w:p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) = 0100</w:t>
            </w:r>
          </w:p>
        </w:tc>
      </w:tr>
      <w:tr w:rsidR="008D09A0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8D09A0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8D09A0" w:rsidRPr="009200F9" w:rsidTr="00333FCC">
        <w:tc>
          <w:tcPr>
            <w:tcW w:w="846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8D09A0" w:rsidRPr="009200F9" w:rsidTr="00333FCC">
        <w:tc>
          <w:tcPr>
            <w:tcW w:w="846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8D09A0" w:rsidRPr="009200F9" w:rsidRDefault="008D09A0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8D09A0" w:rsidRPr="009200F9" w:rsidRDefault="008D09A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>6) y = a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369"/>
        <w:gridCol w:w="372"/>
        <w:gridCol w:w="5498"/>
      </w:tblGrid>
      <w:tr w:rsidR="00EE71E7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5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{5}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{1100; 0101}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{1100;0101}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1100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0101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1;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) = 1100</w:t>
            </w:r>
          </w:p>
        </w:tc>
      </w:tr>
      <w:tr w:rsidR="00EE71E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5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7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9200F9">
        <w:rPr>
          <w:rFonts w:ascii="Times New Roman CYR" w:hAnsi="Times New Roman CYR" w:cs="Times New Roman CYR"/>
        </w:rPr>
        <w:t>7) y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</w:p>
    <w:tbl>
      <w:tblPr>
        <w:tblStyle w:val="aff3"/>
        <w:tblW w:w="7083" w:type="dxa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369"/>
        <w:gridCol w:w="372"/>
        <w:gridCol w:w="5498"/>
      </w:tblGrid>
      <w:tr w:rsidR="00EE71E7" w:rsidRPr="009200F9" w:rsidTr="00333FCC">
        <w:tc>
          <w:tcPr>
            <w:tcW w:w="846" w:type="dxa"/>
            <w:vMerge w:val="restart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</w:t>
            </w: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6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7</w:t>
            </w:r>
          </w:p>
        </w:tc>
        <w:tc>
          <w:tcPr>
            <w:tcW w:w="5529" w:type="dxa"/>
            <w:vMerge w:val="restart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 = {6, 8}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C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{1000; 1101; 1111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}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>; C</w:t>
            </w:r>
            <w:r w:rsidR="0012650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{1010}</w:t>
            </w:r>
          </w:p>
          <w:p w:rsidR="00EE71E7" w:rsidRPr="009200F9" w:rsidRDefault="0012650C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D = {1000; 1101; 1111; 1010</w:t>
            </w:r>
            <w:r w:rsidR="00EE71E7" w:rsidRPr="009200F9">
              <w:rPr>
                <w:rFonts w:ascii="Times New Roman CYR" w:hAnsi="Times New Roman CYR" w:cs="Times New Roman CYR"/>
                <w:lang w:val="en-US"/>
              </w:rPr>
              <w:t>}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="0012650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1000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1 + 2 = 3; W</w:t>
            </w:r>
            <w:r w:rsidR="0012650C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1101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 xml:space="preserve"> = 1 + 4 = 5;</w:t>
            </w:r>
          </w:p>
          <w:p w:rsidR="0012650C" w:rsidRPr="009200F9" w:rsidRDefault="0012650C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1111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1 + 3 = 4; W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1010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2 + 1 = 3;</w:t>
            </w:r>
          </w:p>
          <w:p w:rsidR="00EE71E7" w:rsidRPr="009200F9" w:rsidRDefault="00EE71E7" w:rsidP="00B84C09">
            <w:pPr>
              <w:pStyle w:val="ab"/>
              <w:spacing w:after="0" w:line="240" w:lineRule="auto"/>
              <w:ind w:left="0"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K(a</w:t>
            </w:r>
            <w:r w:rsidR="00DD4732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) = </w:t>
            </w:r>
            <w:r w:rsidR="0012650C"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</w:tr>
      <w:tr w:rsidR="00EE71E7" w:rsidRPr="009200F9" w:rsidTr="00333FCC">
        <w:tc>
          <w:tcPr>
            <w:tcW w:w="846" w:type="dxa"/>
            <w:vMerge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36" w:type="dxa"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7</w:t>
            </w:r>
          </w:p>
        </w:tc>
        <w:tc>
          <w:tcPr>
            <w:tcW w:w="372" w:type="dxa"/>
            <w:tcBorders>
              <w:righ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8</w:t>
            </w:r>
          </w:p>
        </w:tc>
        <w:tc>
          <w:tcPr>
            <w:tcW w:w="5529" w:type="dxa"/>
            <w:vMerge/>
            <w:tcBorders>
              <w:left w:val="single" w:sz="4" w:space="0" w:color="auto"/>
            </w:tcBorders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  <w:tr w:rsidR="00EE71E7" w:rsidRPr="009200F9" w:rsidTr="00333FCC">
        <w:tc>
          <w:tcPr>
            <w:tcW w:w="846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36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372" w:type="dxa"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 w:firstLine="12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  <w:tc>
          <w:tcPr>
            <w:tcW w:w="5529" w:type="dxa"/>
            <w:vMerge/>
          </w:tcPr>
          <w:p w:rsidR="00EE71E7" w:rsidRPr="009200F9" w:rsidRDefault="00EE71E7" w:rsidP="00B84C09">
            <w:pPr>
              <w:pStyle w:val="ab"/>
              <w:spacing w:after="0" w:line="240" w:lineRule="auto"/>
              <w:ind w:left="0"/>
              <w:jc w:val="both"/>
              <w:rPr>
                <w:rFonts w:ascii="Times New Roman CYR" w:hAnsi="Times New Roman CYR" w:cs="Times New Roman CYR"/>
                <w:i/>
              </w:rPr>
            </w:pPr>
          </w:p>
        </w:tc>
      </w:tr>
    </w:tbl>
    <w:p w:rsidR="00EE71E7" w:rsidRPr="009200F9" w:rsidRDefault="00EE71E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DD4732" w:rsidRDefault="00DD4732" w:rsidP="00B84C09">
      <w:pPr>
        <w:spacing w:after="0" w:line="240" w:lineRule="auto"/>
        <w:jc w:val="both"/>
        <w:rPr>
          <w:rFonts w:ascii="Times New Roman CYR" w:hAnsi="Times New Roman CYR" w:cs="Times New Roman CYR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Таблица закодированных состояний представлена в таблице</w:t>
      </w:r>
      <w:r w:rsidR="003A4633">
        <w:rPr>
          <w:rFonts w:ascii="Times New Roman CYR" w:hAnsi="Times New Roman CYR" w:cs="Times New Roman CYR"/>
          <w:lang w:val="ru-RU"/>
        </w:rPr>
        <w:t xml:space="preserve"> 9</w:t>
      </w:r>
    </w:p>
    <w:p w:rsidR="006D2686" w:rsidRPr="009130C9" w:rsidRDefault="006D268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DD4732" w:rsidRPr="003A4633" w:rsidRDefault="00DD473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 w:rsidRPr="009200F9">
        <w:rPr>
          <w:rFonts w:ascii="Times New Roman CYR" w:hAnsi="Times New Roman CYR" w:cs="Times New Roman CYR"/>
        </w:rPr>
        <w:t>Таблица</w:t>
      </w:r>
      <w:proofErr w:type="spellEnd"/>
      <w:r w:rsidR="003A4633">
        <w:rPr>
          <w:rFonts w:ascii="Times New Roman CYR" w:hAnsi="Times New Roman CYR" w:cs="Times New Roman CYR"/>
          <w:lang w:val="ru-RU"/>
        </w:rPr>
        <w:t xml:space="preserve"> 9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D4732" w:rsidRPr="009200F9" w:rsidTr="00DD4732"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</w:tr>
      <w:tr w:rsidR="00DD4732" w:rsidRPr="009200F9" w:rsidTr="00DD4732"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038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039" w:type="dxa"/>
          </w:tcPr>
          <w:p w:rsidR="00DD4732" w:rsidRPr="009200F9" w:rsidRDefault="00DD4732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</w:tr>
    </w:tbl>
    <w:p w:rsidR="000B60AD" w:rsidRPr="009200F9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0B60AD" w:rsidRPr="009200F9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DD4732" w:rsidRPr="003A4633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proofErr w:type="spellStart"/>
      <w:r w:rsidRPr="009200F9">
        <w:rPr>
          <w:rFonts w:ascii="Times New Roman CYR" w:hAnsi="Times New Roman CYR" w:cs="Times New Roman CYR"/>
        </w:rPr>
        <w:lastRenderedPageBreak/>
        <w:t>Таблиц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1728" behindDoc="0" locked="1" layoutInCell="0" allowOverlap="1" wp14:anchorId="6D30590B" wp14:editId="72D4E8FD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673" name="Группа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5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2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0C760A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0590B" id="Группа 673" o:spid="_x0000_s1643" style="position:absolute;left:0;text-align:left;margin-left:56.95pt;margin-top:19.75pt;width:518.8pt;height:802.3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" o:allowincell="f">
                <v:rect id="Rectangle 669" o:spid="_x0000_s164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5xDsUA&#10;AADcAAAADwAAAGRycy9kb3ducmV2LnhtbESPzWrDMBCE74W8g9hAbo3cUNLEjRKcgqGn0jp5gMXa&#10;WCbWyrHkn/Tpq0Khx2FmvmF2h8k2YqDO144VPC0TEMSl0zVXCs6n/HEDwgdkjY1jUnAnD4f97GGH&#10;qXYjf9FQhEpECPsUFZgQ2lRKXxqy6JeuJY7exXUWQ5RdJXWHY4TbRq6SZC0t1hwXDLb0Zqi8Fr1V&#10;cA3T8JFVxXe+PR+35ecxG/tbptRiPmWvIAJN4T/8137XCtYv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3nEOxQAAANwAAAAPAAAAAAAAAAAAAAAAAJgCAABkcnMv&#10;ZG93bnJldi54bWxQSwUGAAAAAAQABAD1AAAAigMAAAAA&#10;" filled="f" strokeweight="2pt"/>
                <v:line id="Line 670" o:spid="_x0000_s164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g5V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U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oOVTAAAAA3AAAAA8AAAAAAAAAAAAAAAAA&#10;oQIAAGRycy9kb3ducmV2LnhtbFBLBQYAAAAABAAEAPkAAACOAwAAAAA=&#10;" strokeweight="2pt"/>
                <v:line id="Line 671" o:spid="_x0000_s164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nI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6pyPDAAAA3AAAAA8AAAAAAAAAAAAA&#10;AAAAoQIAAGRycy9kb3ducmV2LnhtbFBLBQYAAAAABAAEAPkAAACRAwAAAAA=&#10;" strokeweight="2pt"/>
                <v:line id="Line 672" o:spid="_x0000_s164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Cu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2ArjAAAAA3AAAAA8AAAAAAAAAAAAAAAAA&#10;oQIAAGRycy9kb3ducmV2LnhtbFBLBQYAAAAABAAEAPkAAACOAwAAAAA=&#10;" strokeweight="2pt"/>
                <v:line id="Line 673" o:spid="_x0000_s164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mWy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v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plsq9AAAA3AAAAA8AAAAAAAAAAAAAAAAAoQIA&#10;AGRycy9kb3ducmV2LnhtbFBLBQYAAAAABAAEAPkAAACLAwAAAAA=&#10;" strokeweight="2pt"/>
                <v:line id="Line 674" o:spid="_x0000_s164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zUc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5TNRxAAAANwAAAAPAAAAAAAAAAAA&#10;AAAAAKECAABkcnMvZG93bnJldi54bWxQSwUGAAAAAAQABAD5AAAAkgMAAAAA&#10;" strokeweight="2pt"/>
                <v:line id="Line 675" o:spid="_x0000_s165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q6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kK6uu9AAAA3AAAAA8AAAAAAAAAAAAAAAAAoQIA&#10;AGRycy9kb3ducmV2LnhtbFBLBQYAAAAABAAEAPkAAACLAwAAAAA=&#10;" strokeweight="2pt"/>
                <v:line id="Line 676" o:spid="_x0000_s165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ZPc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GT3DAAAAA3AAAAA8AAAAAAAAAAAAAAAAA&#10;oQIAAGRycy9kb3ducmV2LnhtbFBLBQYAAAAABAAEAPkAAACOAwAAAAA=&#10;" strokeweight="2pt"/>
                <v:line id="Line 677" o:spid="_x0000_s165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dTtM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Qewu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J1O0xAAAANwAAAAPAAAAAAAAAAAA&#10;AAAAAKECAABkcnMvZG93bnJldi54bWxQSwUGAAAAAAQABAD5AAAAkgMAAAAA&#10;" strokeweight="1pt"/>
                <v:line id="Line 678" o:spid="_x0000_s165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h0n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YdJzAAAAA3AAAAA8AAAAAAAAAAAAAAAAA&#10;oQIAAGRycy9kb3ducmV2LnhtbFBLBQYAAAAABAAEAPkAAACOAwAAAAA=&#10;" strokeweight="2pt"/>
                <v:line id="Line 679" o:spid="_x0000_s165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JuW8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hq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gm5bxAAAANwAAAAPAAAAAAAAAAAA&#10;AAAAAKECAABkcnMvZG93bnJldi54bWxQSwUGAAAAAAQABAD5AAAAkgMAAAAA&#10;" strokeweight="1pt"/>
                <v:rect id="Rectangle 680" o:spid="_x0000_s165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ETM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pBmC3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kR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" o:spid="_x0000_s165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aO8EA&#10;AADc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M1SeJ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Y2jv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2" o:spid="_x0000_s165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/oM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Bm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+g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3" o:spid="_x0000_s165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r0r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K8SG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S+vS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4" o:spid="_x0000_s165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OS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qyv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05J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5" o:spid="_x0000_s166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7" o:spid="_x0000_s1661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K5c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ux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pK5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0C760A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rPr>
          <w:rFonts w:ascii="Times New Roman CYR" w:hAnsi="Times New Roman CYR" w:cs="Times New Roman CYR"/>
        </w:rPr>
        <w:t>а</w:t>
      </w:r>
      <w:proofErr w:type="spellEnd"/>
      <w:r w:rsidR="003A4633">
        <w:rPr>
          <w:rFonts w:ascii="Times New Roman CYR" w:hAnsi="Times New Roman CYR" w:cs="Times New Roman CYR"/>
          <w:lang w:val="ru-RU"/>
        </w:rPr>
        <w:t xml:space="preserve"> 10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420"/>
        <w:gridCol w:w="917"/>
        <w:gridCol w:w="1512"/>
        <w:gridCol w:w="918"/>
        <w:gridCol w:w="1303"/>
        <w:gridCol w:w="1505"/>
        <w:gridCol w:w="1770"/>
      </w:tblGrid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Исходное состояние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а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m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 xml:space="preserve">Состояние перехода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Код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s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Входной сигнал Х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Выходные сигналы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Функции возбуждения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0000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0001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X1X2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S2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S2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R1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R1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S4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1100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0100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-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R3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1000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R4S2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R4S2</w:t>
            </w:r>
          </w:p>
          <w:p w:rsidR="000B60AD" w:rsidRPr="009200F9" w:rsidRDefault="000B60AD" w:rsidP="00B84C09">
            <w:pPr>
              <w:spacing w:after="0" w:line="240" w:lineRule="auto"/>
              <w:ind w:firstLine="29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R4S2</w:t>
            </w:r>
          </w:p>
        </w:tc>
      </w:tr>
      <w:tr w:rsidR="000B60AD" w:rsidRPr="009200F9" w:rsidTr="00F66ED5"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0010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0000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1335" w:type="dxa"/>
          </w:tcPr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-</w:t>
            </w:r>
          </w:p>
          <w:p w:rsidR="000B60AD" w:rsidRPr="009200F9" w:rsidRDefault="000B60AD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R2</w:t>
            </w:r>
          </w:p>
        </w:tc>
      </w:tr>
    </w:tbl>
    <w:p w:rsidR="000B60AD" w:rsidRPr="009200F9" w:rsidRDefault="000B60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91349E" w:rsidRPr="009200F9" w:rsidRDefault="0091349E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S1 = a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S2 = a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="00342FD6" w:rsidRPr="009200F9">
        <w:rPr>
          <w:rFonts w:ascii="Times New Roman CYR" w:hAnsi="Times New Roman CYR" w:cs="Times New Roman CYR"/>
        </w:rPr>
        <w:t>X</w:t>
      </w:r>
      <w:r w:rsidR="00342FD6"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7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S3 = a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S4 = a</w:t>
      </w:r>
      <w:r w:rsidRPr="009200F9">
        <w:rPr>
          <w:rFonts w:ascii="Times New Roman CYR" w:hAnsi="Times New Roman CYR" w:cs="Times New Roman CYR"/>
          <w:vertAlign w:val="subscript"/>
        </w:rPr>
        <w:t>5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R1 = a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3</w:t>
      </w:r>
    </w:p>
    <w:p w:rsidR="00F66ED5" w:rsidRPr="009200F9" w:rsidRDefault="00F66ED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R2 = a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="00A16371" w:rsidRPr="009200F9">
        <w:rPr>
          <w:rFonts w:ascii="Times New Roman CYR" w:hAnsi="Times New Roman CYR" w:cs="Times New Roman CYR"/>
          <w:vertAlign w:val="subscript"/>
        </w:rPr>
        <w:t xml:space="preserve"> </w:t>
      </w:r>
      <w:r w:rsidR="00A16371" w:rsidRPr="009200F9">
        <w:rPr>
          <w:rFonts w:ascii="Times New Roman CYR" w:hAnsi="Times New Roman CYR" w:cs="Times New Roman CYR"/>
        </w:rPr>
        <w:t>v a</w:t>
      </w:r>
      <w:r w:rsidR="00A16371" w:rsidRPr="009200F9">
        <w:rPr>
          <w:rFonts w:ascii="Times New Roman CYR" w:hAnsi="Times New Roman CYR" w:cs="Times New Roman CYR"/>
          <w:vertAlign w:val="subscript"/>
        </w:rPr>
        <w:t>8</w:t>
      </w:r>
      <w:r w:rsidR="00A16371" w:rsidRPr="009200F9">
        <w:rPr>
          <w:rFonts w:ascii="Times New Roman CYR" w:hAnsi="Times New Roman CYR" w:cs="Times New Roman CYR"/>
        </w:rPr>
        <w:t>X</w:t>
      </w:r>
      <w:r w:rsidR="00A16371" w:rsidRPr="009200F9">
        <w:rPr>
          <w:rFonts w:ascii="Times New Roman CYR" w:hAnsi="Times New Roman CYR" w:cs="Times New Roman CYR"/>
          <w:vertAlign w:val="subscript"/>
        </w:rPr>
        <w:t>8</w:t>
      </w:r>
    </w:p>
    <w:p w:rsidR="00A16371" w:rsidRPr="009200F9" w:rsidRDefault="00A16371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R3 = a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5</w:t>
      </w:r>
    </w:p>
    <w:p w:rsidR="001747A5" w:rsidRDefault="00A16371" w:rsidP="00B84C09">
      <w:pPr>
        <w:spacing w:after="0" w:line="240" w:lineRule="auto"/>
        <w:jc w:val="both"/>
        <w:rPr>
          <w:rFonts w:ascii="Times New Roman CYR" w:hAnsi="Times New Roman CYR" w:cs="Times New Roman CYR"/>
          <w:vertAlign w:val="subscript"/>
        </w:rPr>
      </w:pPr>
      <w:r w:rsidRPr="009200F9">
        <w:rPr>
          <w:rFonts w:ascii="Times New Roman CYR" w:hAnsi="Times New Roman CYR" w:cs="Times New Roman CYR"/>
        </w:rPr>
        <w:t>R4 = a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5</w:t>
      </w:r>
      <w:r w:rsidRPr="009200F9">
        <w:rPr>
          <w:rFonts w:ascii="Times New Roman CYR" w:hAnsi="Times New Roman CYR" w:cs="Times New Roman CYR"/>
        </w:rPr>
        <w:t xml:space="preserve"> v a</w:t>
      </w:r>
      <w:r w:rsidRPr="009200F9">
        <w:rPr>
          <w:rFonts w:ascii="Times New Roman CYR" w:hAnsi="Times New Roman CYR" w:cs="Times New Roman CYR"/>
          <w:vertAlign w:val="subscript"/>
        </w:rPr>
        <w:t>7</w:t>
      </w:r>
    </w:p>
    <w:p w:rsidR="001747A5" w:rsidRDefault="001747A5" w:rsidP="00B84C09">
      <w:pPr>
        <w:jc w:val="both"/>
        <w:rPr>
          <w:vertAlign w:val="subscript"/>
        </w:rPr>
      </w:pPr>
      <w:r>
        <w:rPr>
          <w:vertAlign w:val="subscript"/>
        </w:rPr>
        <w:br w:type="page"/>
      </w:r>
    </w:p>
    <w:p w:rsidR="0091349E" w:rsidRPr="009200F9" w:rsidRDefault="00EE29F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0" allowOverlap="1" wp14:anchorId="47DFC372" wp14:editId="6E59D02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8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EE29F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 w:rsidP="00EE29FF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FC372" id="Группа 27" o:spid="_x0000_s1662" style="position:absolute;left:0;text-align:left;margin-left:0;margin-top:0;width:518.8pt;height:802.3pt;z-index:2517483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" o:allowincell="f">
                <v:rect id="Rectangle 669" o:spid="_x0000_s1663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jOm8AA&#10;AADbAAAADwAAAGRycy9kb3ducmV2LnhtbERPzWqDQBC+B/IOywR6i2tzKNW4CaYg9FRS4wMM7kQl&#10;7qx1N2r79N1DIMeP7z87LqYXE42us6zgNYpBENdWd9woqC7F9h2E88gae8uk4JccHA/rVYaptjN/&#10;01T6RoQQdikqaL0fUild3ZJBF9mBOHBXOxr0AY6N1CPOIdz0chfHb9Jgx6GhxYE+Wqpv5d0ouPll&#10;+sqb8q9IqlNSn0/5fP/JlXrZLPkehKfFP8UP96dWsAtjw5fwA+Th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jOm8AAAADbAAAADwAAAAAAAAAAAAAAAACYAgAAZHJzL2Rvd25y&#10;ZXYueG1sUEsFBgAAAAAEAAQA9QAAAIUDAAAAAA==&#10;" filled="f" strokeweight="2pt"/>
                <v:line id="Line 670" o:spid="_x0000_s1664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671" o:spid="_x0000_s1665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line id="Line 672" o:spid="_x0000_s1666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673" o:spid="_x0000_s1667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line id="Line 674" o:spid="_x0000_s1668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line id="Line 675" o:spid="_x0000_s1669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<v:line id="Line 676" o:spid="_x0000_s1670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<v:line id="Line 677" o:spid="_x0000_s1671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  <v:line id="Line 678" o:spid="_x0000_s1672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  <v:line id="Line 679" o:spid="_x0000_s1673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  <v:rect id="Rectangle 680" o:spid="_x0000_s1674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" o:spid="_x0000_s1675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2" o:spid="_x0000_s1676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3" o:spid="_x0000_s1677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4" o:spid="_x0000_s1678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5" o:spid="_x0000_s1679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 w:rsidP="00EE29F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87" o:spid="_x0000_s168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EE29F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 w:rsidP="00EE29FF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proofErr w:type="spellStart"/>
      <w:r w:rsidR="0091349E" w:rsidRPr="009200F9">
        <w:rPr>
          <w:rFonts w:ascii="Times New Roman CYR" w:hAnsi="Times New Roman CYR" w:cs="Times New Roman CYR"/>
        </w:rPr>
        <w:t>Полученные</w:t>
      </w:r>
      <w:proofErr w:type="spellEnd"/>
      <w:r w:rsidR="0091349E" w:rsidRPr="009200F9">
        <w:rPr>
          <w:rFonts w:ascii="Times New Roman CYR" w:hAnsi="Times New Roman CYR" w:cs="Times New Roman CYR"/>
        </w:rPr>
        <w:t xml:space="preserve"> </w:t>
      </w:r>
      <w:proofErr w:type="spellStart"/>
      <w:r w:rsidR="0091349E" w:rsidRPr="009200F9">
        <w:rPr>
          <w:rFonts w:ascii="Times New Roman CYR" w:hAnsi="Times New Roman CYR" w:cs="Times New Roman CYR"/>
        </w:rPr>
        <w:t>выходные</w:t>
      </w:r>
      <w:proofErr w:type="spellEnd"/>
      <w:r w:rsidR="0091349E" w:rsidRPr="009200F9">
        <w:rPr>
          <w:rFonts w:ascii="Times New Roman CYR" w:hAnsi="Times New Roman CYR" w:cs="Times New Roman CYR"/>
        </w:rPr>
        <w:t xml:space="preserve"> </w:t>
      </w:r>
      <w:proofErr w:type="spellStart"/>
      <w:r w:rsidR="0091349E" w:rsidRPr="009200F9">
        <w:rPr>
          <w:rFonts w:ascii="Times New Roman CYR" w:hAnsi="Times New Roman CYR" w:cs="Times New Roman CYR"/>
        </w:rPr>
        <w:t>сигналы</w:t>
      </w:r>
      <w:proofErr w:type="spellEnd"/>
      <w:r w:rsidR="0091349E" w:rsidRPr="009200F9">
        <w:rPr>
          <w:rFonts w:ascii="Times New Roman CYR" w:hAnsi="Times New Roman CYR" w:cs="Times New Roman CYR"/>
        </w:rPr>
        <w:t>: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6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2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proofErr w:type="gramStart"/>
      <w:r w:rsidRPr="001508E7">
        <w:rPr>
          <w:rFonts w:ascii="Times New Roman CYR" w:hAnsi="Times New Roman CYR" w:cs="Times New Roman CYR"/>
          <w:vertAlign w:val="subscript"/>
        </w:rPr>
        <w:t xml:space="preserve">6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a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a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342FD6" w:rsidRPr="009200F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</w:p>
    <w:p w:rsidR="003475B4" w:rsidRPr="009200F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Y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= a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</w:p>
    <w:p w:rsidR="003475B4" w:rsidRPr="009200F9" w:rsidRDefault="003475B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342FD6" w:rsidRPr="009200F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42FD6" w:rsidRPr="009200F9" w:rsidTr="005B0ECF">
        <w:tc>
          <w:tcPr>
            <w:tcW w:w="4672" w:type="dxa"/>
          </w:tcPr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I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J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8070DD">
              <w:rPr>
                <w:rFonts w:ascii="Times New Roman CYR" w:hAnsi="Times New Roman CYR" w:cs="Times New Roman CYR"/>
                <w:lang w:val="en-US"/>
              </w:rPr>
              <w:t>Z (2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N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95FC9" w:rsidRDefault="00395FC9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V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8070DD" w:rsidRPr="008070DD" w:rsidRDefault="008070D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Z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>
              <w:rPr>
                <w:rFonts w:ascii="Times New Roman CYR" w:hAnsi="Times New Roman CYR" w:cs="Times New Roman CYR"/>
                <w:lang w:val="en-US"/>
              </w:rPr>
              <w:t xml:space="preserve"> (1)</w:t>
            </w:r>
          </w:p>
          <w:p w:rsidR="005B0ECF" w:rsidRPr="009200F9" w:rsidRDefault="005B0ECF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</w:p>
        </w:tc>
        <w:tc>
          <w:tcPr>
            <w:tcW w:w="4673" w:type="dxa"/>
          </w:tcPr>
          <w:p w:rsidR="00342FD6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K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M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8070DD">
              <w:rPr>
                <w:rFonts w:ascii="Times New Roman CYR" w:hAnsi="Times New Roman CYR" w:cs="Times New Roman CYR"/>
                <w:lang w:val="en-US"/>
              </w:rPr>
              <w:t>L (4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C05CF2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O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95FC9" w:rsidRDefault="00395FC9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H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8070DD" w:rsidRPr="008070DD" w:rsidRDefault="008070D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</w:rPr>
              <w:t>L = ~X</w:t>
            </w:r>
            <w:r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>
              <w:rPr>
                <w:rFonts w:ascii="Times New Roman CYR" w:hAnsi="Times New Roman CYR" w:cs="Times New Roman CYR"/>
                <w:lang w:val="en-US"/>
              </w:rPr>
              <w:t>(1)</w:t>
            </w:r>
          </w:p>
        </w:tc>
      </w:tr>
      <w:tr w:rsidR="00342FD6" w:rsidRPr="001508E7" w:rsidTr="005B0ECF">
        <w:tc>
          <w:tcPr>
            <w:tcW w:w="4672" w:type="dxa"/>
          </w:tcPr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I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v K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(6)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= J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= N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(4)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 = M v O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6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 xml:space="preserve"> 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395FC9" w:rsidRPr="009200F9">
              <w:rPr>
                <w:rFonts w:ascii="Times New Roman CYR" w:hAnsi="Times New Roman CYR" w:cs="Times New Roman CYR"/>
                <w:lang w:val="en-US"/>
              </w:rPr>
              <w:t xml:space="preserve"> = V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~X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="008070DD">
              <w:rPr>
                <w:rFonts w:ascii="Times New Roman CYR" w:hAnsi="Times New Roman CYR" w:cs="Times New Roman CYR"/>
                <w:lang w:val="en-US"/>
              </w:rPr>
              <w:t>L (4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</w:rPr>
              <w:t>Y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9</w:t>
            </w:r>
            <w:r w:rsidR="00C05CF2" w:rsidRPr="009200F9">
              <w:rPr>
                <w:rFonts w:ascii="Times New Roman CYR" w:hAnsi="Times New Roman CYR" w:cs="Times New Roman CYR"/>
              </w:rPr>
              <w:t xml:space="preserve"> = S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</w:tc>
        <w:tc>
          <w:tcPr>
            <w:tcW w:w="4673" w:type="dxa"/>
          </w:tcPr>
          <w:p w:rsidR="00342FD6" w:rsidRPr="009200F9" w:rsidRDefault="008070DD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>
              <w:rPr>
                <w:rFonts w:ascii="Times New Roman CYR" w:hAnsi="Times New Roman CYR" w:cs="Times New Roman CYR"/>
                <w:lang w:val="en-US"/>
              </w:rPr>
              <w:t>S1 = IZ (2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>)</w:t>
            </w:r>
          </w:p>
          <w:p w:rsidR="00342FD6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S2 = I</w:t>
            </w:r>
            <w:r w:rsidR="00342FD6" w:rsidRPr="009200F9">
              <w:rPr>
                <w:rFonts w:ascii="Times New Roman CYR" w:hAnsi="Times New Roman CYR" w:cs="Times New Roman CYR"/>
                <w:lang w:val="en-US"/>
              </w:rPr>
              <w:t>X</w:t>
            </w:r>
            <w:r w:rsidR="00342FD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="00342FD6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42FD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  <w:r w:rsidR="00342FD6" w:rsidRPr="009200F9">
              <w:rPr>
                <w:rFonts w:ascii="Times New Roman CYR" w:hAnsi="Times New Roman CYR" w:cs="Times New Roman CYR"/>
                <w:lang w:val="en-US"/>
              </w:rPr>
              <w:t xml:space="preserve"> v a</w:t>
            </w:r>
            <w:r w:rsidR="00342FD6"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(5)</w:t>
            </w:r>
          </w:p>
          <w:p w:rsidR="00342FD6" w:rsidRPr="009200F9" w:rsidRDefault="00C05CF2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S3 = J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S4 =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(0)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R1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K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R2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M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v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>S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R3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N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v</w:t>
            </w:r>
            <w:r w:rsidR="00395FC9" w:rsidRPr="009200F9">
              <w:rPr>
                <w:rFonts w:ascii="Times New Roman CYR" w:hAnsi="Times New Roman CYR" w:cs="Times New Roman CYR"/>
                <w:lang w:val="en-US"/>
              </w:rPr>
              <w:t xml:space="preserve"> H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 v </w:t>
            </w:r>
            <w:proofErr w:type="spellStart"/>
            <w:r w:rsidR="00395FC9" w:rsidRPr="009200F9">
              <w:rPr>
                <w:rFonts w:ascii="Times New Roman CYR" w:hAnsi="Times New Roman CYR" w:cs="Times New Roman CYR"/>
                <w:lang w:val="en-US"/>
              </w:rPr>
              <w:t>V</w:t>
            </w:r>
            <w:proofErr w:type="spellEnd"/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(3)</w:t>
            </w:r>
          </w:p>
          <w:p w:rsidR="00342FD6" w:rsidRPr="009200F9" w:rsidRDefault="00342FD6" w:rsidP="00B84C09">
            <w:pPr>
              <w:spacing w:after="0" w:line="240" w:lineRule="auto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 xml:space="preserve">R4 = </w:t>
            </w:r>
            <w:r w:rsidR="00C05CF2" w:rsidRPr="009200F9">
              <w:rPr>
                <w:rFonts w:ascii="Times New Roman CYR" w:hAnsi="Times New Roman CYR" w:cs="Times New Roman CYR"/>
                <w:lang w:val="en-US"/>
              </w:rPr>
              <w:t xml:space="preserve">O 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v a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="0024023B" w:rsidRPr="009200F9">
              <w:rPr>
                <w:rFonts w:ascii="Times New Roman CYR" w:hAnsi="Times New Roman CYR" w:cs="Times New Roman CYR"/>
                <w:lang w:val="en-US"/>
              </w:rPr>
              <w:t xml:space="preserve"> (2)</w:t>
            </w:r>
          </w:p>
        </w:tc>
      </w:tr>
    </w:tbl>
    <w:p w:rsidR="00342FD6" w:rsidRPr="001508E7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7B5E9D" w:rsidRPr="009130C9" w:rsidRDefault="007B5E9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C</w:t>
      </w:r>
      <w:r w:rsidR="00CC6DED">
        <w:rPr>
          <w:rFonts w:ascii="Times New Roman CYR" w:hAnsi="Times New Roman CYR" w:cs="Times New Roman CYR"/>
          <w:lang w:val="ru-RU"/>
        </w:rPr>
        <w:t xml:space="preserve"> = 60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="001A190D"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691893CE" wp14:editId="6EEB28F7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13" name="Группа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14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0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BC4ED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893CE" id="Группа 713" o:spid="_x0000_s1681" style="position:absolute;left:0;text-align:left;margin-left:56.95pt;margin-top:19.75pt;width:518.8pt;height:802.3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" o:allowincell="f">
                <v:rect id="Rectangle 709" o:spid="_x0000_s168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bM8QA&#10;AADcAAAADwAAAGRycy9kb3ducmV2LnhtbESP0YrCMBRE34X9h3AXfNNUEVe7RqmC4JPsVj/g0lzb&#10;YnPTbWJb/XqzIPg4zMwZZrXpTSVaalxpWcFkHIEgzqwuOVdwPu1HCxDOI2usLJOCOznYrD8GK4y1&#10;7fiX2tTnIkDYxaig8L6OpXRZQQbd2NbEwbvYxqAPssmlbrALcFPJaRTNpcGSw0KBNe0Kyq7pzSi4&#10;+r49Jnn62C/P22X2s02621+i1PCzT75BeOr9O/xqH7SCr8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gmzPEAAAA3AAAAA8AAAAAAAAAAAAAAAAAmAIAAGRycy9k&#10;b3ducmV2LnhtbFBLBQYAAAAABAAEAPUAAACJAwAAAAA=&#10;" filled="f" strokeweight="2pt"/>
                <v:line id="Line 710" o:spid="_x0000_s1683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bTa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W02nAAAAA3AAAAA8AAAAAAAAAAAAAAAAA&#10;oQIAAGRycy9kb3ducmV2LnhtbFBLBQYAAAAABAAEAPkAAACOAwAAAAA=&#10;" strokeweight="2pt"/>
                <v:line id="Line 711" o:spid="_x0000_s1684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RNH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ETR7AAAAA3AAAAA8AAAAAAAAAAAAAAAAA&#10;oQIAAGRycy9kb3ducmV2LnhtbFBLBQYAAAAABAAEAPkAAACOAwAAAAA=&#10;" strokeweight="2pt"/>
                <v:line id="Line 712" o:spid="_x0000_s168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oh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I6IXAAAAA3AAAAA8AAAAAAAAAAAAAAAAA&#10;oQIAAGRycy9kb3ducmV2LnhtbFBLBQYAAAAABAAEAPkAAACOAwAAAAA=&#10;" strokeweight="2pt"/>
                <v:line id="Line 713" o:spid="_x0000_s1686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d89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l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XfPe9AAAA3AAAAA8AAAAAAAAAAAAAAAAAoQIA&#10;AGRycy9kb3ducmV2LnhtbFBLBQYAAAAABAAEAPkAAACLAwAAAAA=&#10;" strokeweight="2pt"/>
                <v:line id="Line 714" o:spid="_x0000_s1687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vZbM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qW0z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b2WzDAAAA3AAAAA8AAAAAAAAAAAAA&#10;AAAAoQIAAGRycy9kb3ducmV2LnhtbFBLBQYAAAAABAAEAPkAAACRAwAAAAA=&#10;" strokeweight="2pt"/>
                <v:line id="Line 715" o:spid="_x0000_s1688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26T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3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mNuky9AAAA3AAAAA8AAAAAAAAAAAAAAAAAoQIA&#10;AGRycy9kb3ducmV2LnhtbFBLBQYAAAAABAAEAPkAAACLAwAAAAA=&#10;" strokeweight="2pt"/>
                <v:line id="Line 716" o:spid="_x0000_s1689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Ef1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bBH9fAAAAA3AAAAA8AAAAAAAAAAAAAAAAA&#10;oQIAAGRycy9kb3ducmV2LnhtbFBLBQYAAAAABAAEAPkAAACOAwAAAAA=&#10;" strokeweight="2pt"/>
                <v:line id="Line 717" o:spid="_x0000_s169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ADE8UAAADcAAAADwAAAGRycy9kb3ducmV2LnhtbESPzW7CMBCE70h9B2srcQOHHEobMAj1&#10;RwJxqJr2AZZ4iQPxOrJdCH36GgmJ42hmvtHMl71txYl8aBwrmIwzEMSV0w3XCn6+P0bPIEJE1tg6&#10;JgUXCrBcPAzmWGh35i86lbEWCcKhQAUmxq6QMlSGLIax64iTt3feYkzS11J7PCe4bWWeZU/SYsNp&#10;wWBHr4aqY/lrFWz8bnuc/NVG7njj39vPt5dgD0oNH/vVDESkPt7Dt/ZaK5jmO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ADE8UAAADcAAAADwAAAAAAAAAA&#10;AAAAAAChAgAAZHJzL2Rvd25yZXYueG1sUEsFBgAAAAAEAAQA+QAAAJMDAAAAAA==&#10;" strokeweight="1pt"/>
                <v:line id="Line 718" o:spid="_x0000_s169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8kO8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WMU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XyQ7xAAAANwAAAAPAAAAAAAAAAAA&#10;AAAAAKECAABkcnMvZG93bnJldi54bWxQSwUGAAAAAAQABAD5AAAAkgMAAAAA&#10;" strokeweight="2pt"/>
                <v:line id="Line 719" o:spid="_x0000_s1692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U+/M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tH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U+/MUAAADcAAAADwAAAAAAAAAA&#10;AAAAAAChAgAAZHJzL2Rvd25yZXYueG1sUEsFBgAAAAAEAAQA+QAAAJMDAAAAAA==&#10;" strokeweight="1pt"/>
                <v:rect id="Rectangle 720" o:spid="_x0000_s1693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0U6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yn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RT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21" o:spid="_x0000_s1694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+KnM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+Kn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22" o:spid="_x0000_s169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vB8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Jgu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Lwf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23" o:spid="_x0000_s1696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7dc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y7dc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24" o:spid="_x0000_s1697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Ae7s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K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AHu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25" o:spid="_x0000_s1698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hrs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cT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Mhr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27" o:spid="_x0000_s169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0aQ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rCcTe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/RpC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BC4ED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 xml:space="preserve">+ </w:t>
      </w:r>
      <w:r w:rsidR="00BB6F5F">
        <w:rPr>
          <w:rFonts w:ascii="Times New Roman CYR" w:hAnsi="Times New Roman CYR" w:cs="Times New Roman CYR"/>
          <w:lang w:val="ru-RU"/>
        </w:rPr>
        <w:t>12</w:t>
      </w:r>
      <w:r w:rsidR="008179A7" w:rsidRPr="009130C9">
        <w:rPr>
          <w:rFonts w:ascii="Times New Roman CYR" w:hAnsi="Times New Roman CYR" w:cs="Times New Roman CYR"/>
          <w:lang w:val="ru-RU"/>
        </w:rPr>
        <w:t xml:space="preserve"> (ЭП) + 4 (дешифратор) +</w:t>
      </w:r>
      <w:r w:rsidR="00021FD6">
        <w:rPr>
          <w:rFonts w:ascii="Times New Roman CYR" w:hAnsi="Times New Roman CYR" w:cs="Times New Roman CYR"/>
          <w:lang w:val="ru-RU"/>
        </w:rPr>
        <w:t xml:space="preserve"> 7 + 33</w:t>
      </w:r>
      <w:r w:rsidR="00CC6DED">
        <w:rPr>
          <w:rFonts w:ascii="Times New Roman CYR" w:hAnsi="Times New Roman CYR" w:cs="Times New Roman CYR"/>
          <w:lang w:val="ru-RU"/>
        </w:rPr>
        <w:t>(начальная установка) = 116</w:t>
      </w:r>
    </w:p>
    <w:p w:rsidR="00342FD6" w:rsidRPr="009130C9" w:rsidRDefault="00342FD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BF3D74" w:rsidRPr="009130C9" w:rsidRDefault="00BF3D7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884F64" w:rsidRPr="009130C9" w:rsidRDefault="009C1576" w:rsidP="00B84C09">
      <w:pPr>
        <w:pStyle w:val="1"/>
        <w:spacing w:line="240" w:lineRule="auto"/>
        <w:jc w:val="both"/>
        <w:rPr>
          <w:rFonts w:ascii="Times New Roman CYR" w:hAnsi="Times New Roman CYR" w:cs="Times New Roman CYR"/>
          <w:lang w:val="ru-RU"/>
        </w:rPr>
      </w:pPr>
      <w:bookmarkStart w:id="24" w:name="_Toc452327215"/>
      <w:r w:rsidRPr="009130C9">
        <w:rPr>
          <w:rFonts w:ascii="Times New Roman CYR" w:hAnsi="Times New Roman CYR" w:cs="Times New Roman CYR"/>
          <w:lang w:val="ru-RU"/>
        </w:rPr>
        <w:lastRenderedPageBreak/>
        <w:t>Си</w:t>
      </w:r>
      <w:r w:rsidR="001A190D" w:rsidRPr="009200F9">
        <w:rPr>
          <w:rFonts w:ascii="Times New Roman CYR" w:hAnsi="Times New Roman CYR" w:cs="Times New Roman CYR"/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7872" behindDoc="0" locked="1" layoutInCell="0" allowOverlap="1" wp14:anchorId="4E8F717C" wp14:editId="70016F4C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33" name="Группа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34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6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7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8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9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0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1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2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3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5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6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7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8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9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0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BC4ED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F717C" id="Группа 733" o:spid="_x0000_s1700" style="position:absolute;left:0;text-align:left;margin-left:56.95pt;margin-top:19.75pt;width:518.8pt;height:802.3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" o:allowincell="f">
                <v:rect id="Rectangle 729" o:spid="_x0000_s17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HU8UA&#10;AADcAAAADwAAAGRycy9kb3ducmV2LnhtbESP0WrCQBRE34X+w3ILfTMbW7EaXSUWhD6Jpn7AJXtN&#10;gtm7aXZN0n69Kwg+DjNzhlltBlOLjlpXWVYwiWIQxLnVFRcKTj+78RyE88gaa8uk4I8cbNYvoxUm&#10;2vZ8pC7zhQgQdgkqKL1vEildXpJBF9mGOHhn2xr0QbaF1C32AW5q+R7HM2mw4rBQYkNfJeWX7GoU&#10;XPzQ7dMi+98tTttFftim/fU3VertdUiXIDwN/hl+tL+1gs+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cdTxQAAANwAAAAPAAAAAAAAAAAAAAAAAJgCAABkcnMv&#10;ZG93bnJldi54bWxQSwUGAAAAAAQABAD1AAAAigMAAAAA&#10;" filled="f" strokeweight="2pt"/>
                <v:line id="Line 730" o:spid="_x0000_s17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OPCc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Pt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I48JxAAAANwAAAAPAAAAAAAAAAAA&#10;AAAAAKECAABkcnMvZG93bnJldi54bWxQSwUGAAAAAAQABAD5AAAAkgMAAAAA&#10;" strokeweight="2pt"/>
                <v:line id="Line 731" o:spid="_x0000_s17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ERfs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5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ERfsIAAADcAAAADwAAAAAAAAAAAAAA&#10;AAChAgAAZHJzL2Rvd25yZXYueG1sUEsFBgAAAAAEAAQA+QAAAJADAAAAAA==&#10;" strokeweight="2pt"/>
                <v:line id="Line 732" o:spid="_x0000_s17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205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L9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9tOXDAAAA3AAAAA8AAAAAAAAAAAAA&#10;AAAAoQIAAGRycy9kb3ducmV2LnhtbFBLBQYAAAAABAAEAPkAAACRAwAAAAA=&#10;" strokeweight="2pt"/>
                <v:line id="Line 733" o:spid="_x0000_s17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gl7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fBL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IiIJe9AAAA3AAAAA8AAAAAAAAAAAAAAAAAoQIA&#10;AGRycy9kb3ducmV2LnhtbFBLBQYAAAAABAAEAPkAAACLAwAAAAA=&#10;" strokeweight="2pt"/>
                <v:line id="Line 734" o:spid="_x0000_s17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6FDM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tdj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uhQzDAAAA3AAAAA8AAAAAAAAAAAAA&#10;AAAAoQIAAGRycy9kb3ducmV2LnhtbFBLBQYAAAAABAAEAPkAAACRAwAAAAA=&#10;" strokeweight="2pt"/>
                <v:line id="Line 735" o:spid="_x0000_s17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f7L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n4T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SX+y9AAAA3AAAAA8AAAAAAAAAAAAAAAAAoQIA&#10;AGRycy9kb3ducmV2LnhtbFBLBQYAAAAABAAEAPkAAACLAwAAAAA=&#10;" strokeweight="2pt"/>
                <v:line id="Line 736" o:spid="_x0000_s17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6d8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pW8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e+nfDAAAA3AAAAA8AAAAAAAAAAAAA&#10;AAAAoQIAAGRycy9kb3ducmV2LnhtbFBLBQYAAAAABAAEAPkAAACRAwAAAAA=&#10;" strokeweight="2pt"/>
                <v:line id="Line 737" o:spid="_x0000_s17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/ms8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tH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/ms8UAAADcAAAADwAAAAAAAAAA&#10;AAAAAAChAgAAZHJzL2Rvd25yZXYueG1sUEsFBgAAAAAEAAQA+QAAAJMDAAAAAA==&#10;" strokeweight="1pt"/>
                <v:line id="Line 738" o:spid="_x0000_s17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DBm8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6+U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gMGbxAAAANwAAAAPAAAAAAAAAAAA&#10;AAAAAKECAABkcnMvZG93bnJldi54bWxQSwUGAAAAAAQABAD5AAAAkgMAAAAA&#10;" strokeweight="2pt"/>
                <v:line id="Line 739" o:spid="_x0000_s17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rbXM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aP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9rbXMUAAADcAAAADwAAAAAAAAAA&#10;AAAAAAChAgAAZHJzL2Rvd25yZXYueG1sUEsFBgAAAAAEAAQA+QAAAJMDAAAAAA==&#10;" strokeweight="1pt"/>
                <v:rect id="Rectangle 740" o:spid="_x0000_s17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LxS8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p/R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vFL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1" o:spid="_x0000_s17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BvP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8rDP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BvP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42" o:spid="_x0000_s17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Kp8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c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Kp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43" o:spid="_x0000_s17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e1c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Ne1c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44" o:spid="_x0000_s17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/7T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y6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f+07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45" o:spid="_x0000_s17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EDs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cb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zED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47" o:spid="_x0000_s1718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/4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zn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v/i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Pr="003148FB" w:rsidRDefault="00E154A4" w:rsidP="00BC4ED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130C9">
        <w:rPr>
          <w:rFonts w:ascii="Times New Roman CYR" w:hAnsi="Times New Roman CYR" w:cs="Times New Roman CYR"/>
          <w:lang w:val="ru-RU"/>
        </w:rPr>
        <w:t>нтез МПА в соответствии с моделью графа Мура</w:t>
      </w:r>
      <w:bookmarkEnd w:id="24"/>
    </w:p>
    <w:p w:rsidR="00AD3417" w:rsidRPr="009130C9" w:rsidRDefault="00AD34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На основе отмеченной ГСА построен граф автомата для модели Мура</w:t>
      </w:r>
      <w:r w:rsidR="006E6530" w:rsidRPr="009130C9">
        <w:rPr>
          <w:rFonts w:ascii="Times New Roman CYR" w:hAnsi="Times New Roman CYR" w:cs="Times New Roman CYR"/>
          <w:lang w:val="ru-RU"/>
        </w:rPr>
        <w:t>.</w:t>
      </w:r>
    </w:p>
    <w:p w:rsidR="00AD3417" w:rsidRPr="009130C9" w:rsidRDefault="00AD34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Граф автомата Мура</w:t>
      </w:r>
      <w:r w:rsidR="006E6530" w:rsidRPr="009130C9">
        <w:rPr>
          <w:rFonts w:ascii="Times New Roman CYR" w:hAnsi="Times New Roman CYR" w:cs="Times New Roman CYR"/>
          <w:lang w:val="ru-RU"/>
        </w:rPr>
        <w:t xml:space="preserve"> имеет 13</w:t>
      </w:r>
      <w:r w:rsidRPr="009130C9">
        <w:rPr>
          <w:rFonts w:ascii="Times New Roman CYR" w:hAnsi="Times New Roman CYR" w:cs="Times New Roman CYR"/>
          <w:lang w:val="ru-RU"/>
        </w:rPr>
        <w:t xml:space="preserve"> вершин, соответствующих состояниям автомата </w:t>
      </w:r>
      <w:r w:rsidRPr="009200F9">
        <w:rPr>
          <w:rFonts w:ascii="Times New Roman CYR" w:hAnsi="Times New Roman CYR" w:cs="Times New Roman CYR"/>
        </w:rPr>
        <w:t>b</w:t>
      </w:r>
      <w:proofErr w:type="gramStart"/>
      <w:r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Pr="009130C9">
        <w:rPr>
          <w:rFonts w:ascii="Times New Roman CYR" w:hAnsi="Times New Roman CYR" w:cs="Times New Roman CYR"/>
          <w:lang w:val="ru-RU"/>
        </w:rPr>
        <w:t>,…</w:t>
      </w:r>
      <w:proofErr w:type="gramEnd"/>
      <w:r w:rsidRPr="009130C9">
        <w:rPr>
          <w:rFonts w:ascii="Times New Roman CYR" w:hAnsi="Times New Roman CYR" w:cs="Times New Roman CYR"/>
          <w:lang w:val="ru-RU"/>
        </w:rPr>
        <w:t>,</w:t>
      </w:r>
      <w:r w:rsidRPr="009200F9">
        <w:rPr>
          <w:rFonts w:ascii="Times New Roman CYR" w:hAnsi="Times New Roman CYR" w:cs="Times New Roman CYR"/>
        </w:rPr>
        <w:t>b</w:t>
      </w:r>
      <w:r w:rsidR="006E6530" w:rsidRPr="009130C9">
        <w:rPr>
          <w:rFonts w:ascii="Times New Roman CYR" w:hAnsi="Times New Roman CYR" w:cs="Times New Roman CYR"/>
          <w:vertAlign w:val="subscript"/>
          <w:lang w:val="ru-RU"/>
        </w:rPr>
        <w:t>12</w:t>
      </w:r>
      <w:r w:rsidRPr="009130C9">
        <w:rPr>
          <w:rFonts w:ascii="Times New Roman CYR" w:hAnsi="Times New Roman CYR" w:cs="Times New Roman CYR"/>
          <w:lang w:val="ru-RU"/>
        </w:rPr>
        <w:t xml:space="preserve">, каждая из которых определяет наборы выходных сигналов </w:t>
      </w: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0</w:t>
      </w:r>
      <w:r w:rsidRPr="009130C9">
        <w:rPr>
          <w:rFonts w:ascii="Times New Roman CYR" w:hAnsi="Times New Roman CYR" w:cs="Times New Roman CYR"/>
          <w:lang w:val="ru-RU"/>
        </w:rPr>
        <w:t>,…,</w:t>
      </w:r>
      <w:r w:rsidRPr="009200F9">
        <w:rPr>
          <w:rFonts w:ascii="Times New Roman CYR" w:hAnsi="Times New Roman CYR" w:cs="Times New Roman CYR"/>
        </w:rPr>
        <w:t>y</w:t>
      </w:r>
      <w:r w:rsidR="006E6530" w:rsidRPr="009130C9">
        <w:rPr>
          <w:rFonts w:ascii="Times New Roman CYR" w:hAnsi="Times New Roman CYR" w:cs="Times New Roman CYR"/>
          <w:vertAlign w:val="subscript"/>
          <w:lang w:val="ru-RU"/>
        </w:rPr>
        <w:t>9</w:t>
      </w:r>
      <w:r w:rsidRPr="009130C9">
        <w:rPr>
          <w:rFonts w:ascii="Times New Roman CYR" w:hAnsi="Times New Roman CYR" w:cs="Times New Roman CYR"/>
          <w:lang w:val="ru-RU"/>
        </w:rPr>
        <w:t xml:space="preserve"> УА, а дуги графа отмечены входными сигналами, действующими на данном переходе.</w:t>
      </w:r>
    </w:p>
    <w:p w:rsidR="009F421B" w:rsidRPr="009130C9" w:rsidRDefault="009F421B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Для кодирования состояний для модели Мура потребуется четыре разряда, т.е. при реализации структурной схемы для автомата Мура потребуется дешифратор на четыре входа и четыре триггера. Для реализации модели Мура можно использовать вариант на основе </w:t>
      </w:r>
      <w:r w:rsidRPr="009200F9">
        <w:rPr>
          <w:rFonts w:ascii="Times New Roman CYR" w:hAnsi="Times New Roman CYR" w:cs="Times New Roman CYR"/>
        </w:rPr>
        <w:t>D</w:t>
      </w:r>
      <w:r w:rsidR="002A6E2B">
        <w:rPr>
          <w:rFonts w:ascii="Times New Roman CYR" w:hAnsi="Times New Roman CYR" w:cs="Times New Roman CYR"/>
          <w:lang w:val="ru-RU"/>
        </w:rPr>
        <w:t xml:space="preserve"> </w:t>
      </w:r>
      <w:r w:rsidRPr="009130C9">
        <w:rPr>
          <w:rFonts w:ascii="Times New Roman CYR" w:hAnsi="Times New Roman CYR" w:cs="Times New Roman CYR"/>
          <w:lang w:val="ru-RU"/>
        </w:rPr>
        <w:t>триггеров и дешифратора.</w:t>
      </w:r>
      <w:r w:rsidR="009231A7" w:rsidRPr="009130C9">
        <w:rPr>
          <w:rFonts w:ascii="Times New Roman CYR" w:hAnsi="Times New Roman CYR" w:cs="Times New Roman CYR"/>
          <w:lang w:val="ru-RU"/>
        </w:rPr>
        <w:t xml:space="preserve"> Кодирование на сдвиговом регистре не целесообразно, так как автомат мура имеет 13 состояний, что заметно увеличит цену по </w:t>
      </w:r>
      <w:proofErr w:type="spellStart"/>
      <w:r w:rsidR="009231A7"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="009231A7" w:rsidRPr="009130C9">
        <w:rPr>
          <w:rFonts w:ascii="Times New Roman CYR" w:hAnsi="Times New Roman CYR" w:cs="Times New Roman CYR"/>
          <w:lang w:val="ru-RU"/>
        </w:rPr>
        <w:t>.</w:t>
      </w:r>
    </w:p>
    <w:p w:rsidR="007F4049" w:rsidRPr="009130C9" w:rsidRDefault="007F4049" w:rsidP="00B84C09">
      <w:pPr>
        <w:pStyle w:val="2"/>
        <w:jc w:val="both"/>
        <w:rPr>
          <w:lang w:val="ru-RU"/>
        </w:rPr>
      </w:pPr>
      <w:bookmarkStart w:id="25" w:name="_Toc452327216"/>
      <w:r w:rsidRPr="009130C9">
        <w:rPr>
          <w:lang w:val="ru-RU"/>
        </w:rPr>
        <w:t xml:space="preserve">Синтез управляющего устройства на основе </w:t>
      </w:r>
      <w:r w:rsidRPr="009200F9">
        <w:t>D</w:t>
      </w:r>
      <w:r w:rsidRPr="009130C9">
        <w:rPr>
          <w:lang w:val="ru-RU"/>
        </w:rPr>
        <w:t>-триггера</w:t>
      </w:r>
      <w:bookmarkEnd w:id="25"/>
    </w:p>
    <w:p w:rsidR="00952D45" w:rsidRPr="009130C9" w:rsidRDefault="003A463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В </w:t>
      </w:r>
      <w:proofErr w:type="gramStart"/>
      <w:r>
        <w:rPr>
          <w:rFonts w:ascii="Times New Roman CYR" w:hAnsi="Times New Roman CYR" w:cs="Times New Roman CYR"/>
          <w:lang w:val="ru-RU"/>
        </w:rPr>
        <w:t>таблице(</w:t>
      </w:r>
      <w:proofErr w:type="gramEnd"/>
      <w:r>
        <w:rPr>
          <w:rFonts w:ascii="Times New Roman CYR" w:hAnsi="Times New Roman CYR" w:cs="Times New Roman CYR"/>
          <w:lang w:val="ru-RU"/>
        </w:rPr>
        <w:t>см. таблицу 12</w:t>
      </w:r>
      <w:r w:rsidR="00952D45" w:rsidRPr="009130C9">
        <w:rPr>
          <w:rFonts w:ascii="Times New Roman CYR" w:hAnsi="Times New Roman CYR" w:cs="Times New Roman CYR"/>
          <w:lang w:val="ru-RU"/>
        </w:rPr>
        <w:t>) представлена прямая структурная таблица переходов и выходов для автомата Мура. Так как каждому состоянию автомата Мура соответствует свой набор выходных сигналов, то столбец выходных сигналов в таблице помещен следом за столбцом исходных с</w:t>
      </w:r>
      <w:bookmarkStart w:id="26" w:name="OCRUncertain186"/>
      <w:r w:rsidR="00952D45" w:rsidRPr="009130C9">
        <w:rPr>
          <w:rFonts w:ascii="Times New Roman CYR" w:hAnsi="Times New Roman CYR" w:cs="Times New Roman CYR"/>
          <w:lang w:val="ru-RU"/>
        </w:rPr>
        <w:t>о</w:t>
      </w:r>
      <w:bookmarkEnd w:id="26"/>
      <w:r w:rsidR="00952D45" w:rsidRPr="009130C9">
        <w:rPr>
          <w:rFonts w:ascii="Times New Roman CYR" w:hAnsi="Times New Roman CYR" w:cs="Times New Roman CYR"/>
          <w:lang w:val="ru-RU"/>
        </w:rPr>
        <w:t>с</w:t>
      </w:r>
      <w:bookmarkStart w:id="27" w:name="OCRUncertain187"/>
      <w:r w:rsidR="00952D45" w:rsidRPr="009130C9">
        <w:rPr>
          <w:rFonts w:ascii="Times New Roman CYR" w:hAnsi="Times New Roman CYR" w:cs="Times New Roman CYR"/>
          <w:lang w:val="ru-RU"/>
        </w:rPr>
        <w:t>тоян</w:t>
      </w:r>
      <w:bookmarkEnd w:id="27"/>
      <w:r w:rsidR="00952D45" w:rsidRPr="009130C9">
        <w:rPr>
          <w:rFonts w:ascii="Times New Roman CYR" w:hAnsi="Times New Roman CYR" w:cs="Times New Roman CYR"/>
          <w:lang w:val="ru-RU"/>
        </w:rPr>
        <w:t>ий автомата</w:t>
      </w:r>
      <w:bookmarkStart w:id="28" w:name="OCRUncertain188"/>
      <w:r w:rsidR="00952D45" w:rsidRPr="009130C9">
        <w:rPr>
          <w:rFonts w:ascii="Times New Roman CYR" w:hAnsi="Times New Roman CYR" w:cs="Times New Roman CYR"/>
          <w:lang w:val="ru-RU"/>
        </w:rPr>
        <w:t>.</w:t>
      </w:r>
      <w:bookmarkEnd w:id="28"/>
      <w:r w:rsidR="00952D45" w:rsidRPr="009130C9">
        <w:rPr>
          <w:rFonts w:ascii="Times New Roman CYR" w:hAnsi="Times New Roman CYR" w:cs="Times New Roman CYR"/>
          <w:lang w:val="ru-RU"/>
        </w:rPr>
        <w:t xml:space="preserve"> </w:t>
      </w:r>
      <w:bookmarkStart w:id="29" w:name="OCRUncertain189"/>
      <w:proofErr w:type="gramStart"/>
      <w:r w:rsidR="00952D45" w:rsidRPr="009130C9">
        <w:rPr>
          <w:rFonts w:ascii="Times New Roman CYR" w:hAnsi="Times New Roman CYR" w:cs="Times New Roman CYR"/>
          <w:lang w:val="ru-RU"/>
        </w:rPr>
        <w:t>П</w:t>
      </w:r>
      <w:bookmarkEnd w:id="29"/>
      <w:r w:rsidR="00952D45" w:rsidRPr="009130C9">
        <w:rPr>
          <w:rFonts w:ascii="Times New Roman CYR" w:hAnsi="Times New Roman CYR" w:cs="Times New Roman CYR"/>
          <w:lang w:val="ru-RU"/>
        </w:rPr>
        <w:t>роа</w:t>
      </w:r>
      <w:bookmarkStart w:id="30" w:name="OCRUncertain190"/>
      <w:r w:rsidR="00952D45" w:rsidRPr="009130C9">
        <w:rPr>
          <w:rFonts w:ascii="Times New Roman CYR" w:hAnsi="Times New Roman CYR" w:cs="Times New Roman CYR"/>
          <w:lang w:val="ru-RU"/>
        </w:rPr>
        <w:t>на</w:t>
      </w:r>
      <w:bookmarkEnd w:id="30"/>
      <w:r w:rsidR="00952D45" w:rsidRPr="009130C9">
        <w:rPr>
          <w:rFonts w:ascii="Times New Roman CYR" w:hAnsi="Times New Roman CYR" w:cs="Times New Roman CYR"/>
          <w:lang w:val="ru-RU"/>
        </w:rPr>
        <w:t>л</w:t>
      </w:r>
      <w:bookmarkStart w:id="31" w:name="OCRUncertain191"/>
      <w:r w:rsidR="00952D45" w:rsidRPr="009130C9">
        <w:rPr>
          <w:rFonts w:ascii="Times New Roman CYR" w:hAnsi="Times New Roman CYR" w:cs="Times New Roman CYR"/>
          <w:lang w:val="ru-RU"/>
        </w:rPr>
        <w:t>и</w:t>
      </w:r>
      <w:bookmarkEnd w:id="31"/>
      <w:r w:rsidR="00952D45" w:rsidRPr="009130C9">
        <w:rPr>
          <w:rFonts w:ascii="Times New Roman CYR" w:hAnsi="Times New Roman CYR" w:cs="Times New Roman CYR"/>
          <w:lang w:val="ru-RU"/>
        </w:rPr>
        <w:t>з</w:t>
      </w:r>
      <w:bookmarkStart w:id="32" w:name="OCRUncertain192"/>
      <w:r w:rsidR="00952D45" w:rsidRPr="009130C9">
        <w:rPr>
          <w:rFonts w:ascii="Times New Roman CYR" w:hAnsi="Times New Roman CYR" w:cs="Times New Roman CYR"/>
          <w:lang w:val="ru-RU"/>
        </w:rPr>
        <w:t>и</w:t>
      </w:r>
      <w:bookmarkEnd w:id="32"/>
      <w:r w:rsidR="00952D45" w:rsidRPr="009130C9">
        <w:rPr>
          <w:rFonts w:ascii="Times New Roman CYR" w:hAnsi="Times New Roman CYR" w:cs="Times New Roman CYR"/>
          <w:lang w:val="ru-RU"/>
        </w:rPr>
        <w:t>руем  вари</w:t>
      </w:r>
      <w:bookmarkStart w:id="33" w:name="OCRUncertain193"/>
      <w:r w:rsidR="00952D45" w:rsidRPr="009130C9">
        <w:rPr>
          <w:rFonts w:ascii="Times New Roman CYR" w:hAnsi="Times New Roman CYR" w:cs="Times New Roman CYR"/>
          <w:lang w:val="ru-RU"/>
        </w:rPr>
        <w:t>ант</w:t>
      </w:r>
      <w:bookmarkEnd w:id="33"/>
      <w:proofErr w:type="gramEnd"/>
      <w:r w:rsidR="00952D45" w:rsidRPr="009130C9">
        <w:rPr>
          <w:rFonts w:ascii="Times New Roman CYR" w:hAnsi="Times New Roman CYR" w:cs="Times New Roman CYR"/>
          <w:lang w:val="ru-RU"/>
        </w:rPr>
        <w:t xml:space="preserve"> </w:t>
      </w:r>
      <w:bookmarkStart w:id="34" w:name="OCRUncertain194"/>
      <w:r w:rsidR="00952D45" w:rsidRPr="009130C9">
        <w:rPr>
          <w:rFonts w:ascii="Times New Roman CYR" w:hAnsi="Times New Roman CYR" w:cs="Times New Roman CYR"/>
          <w:lang w:val="ru-RU"/>
        </w:rPr>
        <w:t>си</w:t>
      </w:r>
      <w:bookmarkEnd w:id="34"/>
      <w:r w:rsidR="00952D45" w:rsidRPr="009130C9">
        <w:rPr>
          <w:rFonts w:ascii="Times New Roman CYR" w:hAnsi="Times New Roman CYR" w:cs="Times New Roman CYR"/>
          <w:lang w:val="ru-RU"/>
        </w:rPr>
        <w:t>н</w:t>
      </w:r>
      <w:bookmarkStart w:id="35" w:name="OCRUncertain195"/>
      <w:r w:rsidR="00952D45" w:rsidRPr="009130C9">
        <w:rPr>
          <w:rFonts w:ascii="Times New Roman CYR" w:hAnsi="Times New Roman CYR" w:cs="Times New Roman CYR"/>
          <w:lang w:val="ru-RU"/>
        </w:rPr>
        <w:t>т</w:t>
      </w:r>
      <w:bookmarkEnd w:id="35"/>
      <w:r w:rsidR="00952D45" w:rsidRPr="009130C9">
        <w:rPr>
          <w:rFonts w:ascii="Times New Roman CYR" w:hAnsi="Times New Roman CYR" w:cs="Times New Roman CYR"/>
          <w:lang w:val="ru-RU"/>
        </w:rPr>
        <w:t xml:space="preserve">еза </w:t>
      </w:r>
      <w:bookmarkStart w:id="36" w:name="OCRUncertain196"/>
      <w:r w:rsidR="00952D45" w:rsidRPr="009130C9">
        <w:rPr>
          <w:rFonts w:ascii="Times New Roman CYR" w:hAnsi="Times New Roman CYR" w:cs="Times New Roman CYR"/>
          <w:lang w:val="ru-RU"/>
        </w:rPr>
        <w:t>авто</w:t>
      </w:r>
      <w:bookmarkEnd w:id="36"/>
      <w:r w:rsidR="00952D45" w:rsidRPr="009130C9">
        <w:rPr>
          <w:rFonts w:ascii="Times New Roman CYR" w:hAnsi="Times New Roman CYR" w:cs="Times New Roman CYR"/>
          <w:lang w:val="ru-RU"/>
        </w:rPr>
        <w:t>м</w:t>
      </w:r>
      <w:bookmarkStart w:id="37" w:name="OCRUncertain197"/>
      <w:r w:rsidR="00952D45" w:rsidRPr="009130C9">
        <w:rPr>
          <w:rFonts w:ascii="Times New Roman CYR" w:hAnsi="Times New Roman CYR" w:cs="Times New Roman CYR"/>
          <w:lang w:val="ru-RU"/>
        </w:rPr>
        <w:t>ата</w:t>
      </w:r>
      <w:bookmarkEnd w:id="37"/>
      <w:r w:rsidR="00952D45" w:rsidRPr="009130C9">
        <w:rPr>
          <w:rFonts w:ascii="Times New Roman CYR" w:hAnsi="Times New Roman CYR" w:cs="Times New Roman CYR"/>
          <w:lang w:val="ru-RU"/>
        </w:rPr>
        <w:t xml:space="preserve"> Му</w:t>
      </w:r>
      <w:bookmarkStart w:id="38" w:name="OCRUncertain198"/>
      <w:r w:rsidR="00952D45" w:rsidRPr="009130C9">
        <w:rPr>
          <w:rFonts w:ascii="Times New Roman CYR" w:hAnsi="Times New Roman CYR" w:cs="Times New Roman CYR"/>
          <w:lang w:val="ru-RU"/>
        </w:rPr>
        <w:t>ра</w:t>
      </w:r>
      <w:bookmarkEnd w:id="38"/>
      <w:r w:rsidR="00952D45" w:rsidRPr="009130C9">
        <w:rPr>
          <w:rFonts w:ascii="Times New Roman CYR" w:hAnsi="Times New Roman CYR" w:cs="Times New Roman CYR"/>
          <w:lang w:val="ru-RU"/>
        </w:rPr>
        <w:t xml:space="preserve"> н</w:t>
      </w:r>
      <w:bookmarkStart w:id="39" w:name="OCRUncertain199"/>
      <w:r w:rsidR="00952D45" w:rsidRPr="009130C9">
        <w:rPr>
          <w:rFonts w:ascii="Times New Roman CYR" w:hAnsi="Times New Roman CYR" w:cs="Times New Roman CYR"/>
          <w:lang w:val="ru-RU"/>
        </w:rPr>
        <w:t xml:space="preserve">а </w:t>
      </w:r>
      <w:bookmarkEnd w:id="39"/>
      <w:r w:rsidR="00952D45" w:rsidRPr="009130C9">
        <w:rPr>
          <w:rFonts w:ascii="Times New Roman CYR" w:hAnsi="Times New Roman CYR" w:cs="Times New Roman CYR"/>
          <w:lang w:val="ru-RU"/>
        </w:rPr>
        <w:t xml:space="preserve">4 </w:t>
      </w:r>
      <w:r w:rsidR="00952D45" w:rsidRPr="009200F9">
        <w:rPr>
          <w:rFonts w:ascii="Times New Roman CYR" w:hAnsi="Times New Roman CYR" w:cs="Times New Roman CYR"/>
        </w:rPr>
        <w:t>D</w:t>
      </w:r>
      <w:r w:rsidR="00952D45" w:rsidRPr="009130C9">
        <w:rPr>
          <w:rFonts w:ascii="Times New Roman CYR" w:hAnsi="Times New Roman CYR" w:cs="Times New Roman CYR"/>
          <w:lang w:val="ru-RU"/>
        </w:rPr>
        <w:t>-триггерах.</w:t>
      </w:r>
    </w:p>
    <w:p w:rsidR="00952D45" w:rsidRPr="009130C9" w:rsidRDefault="00952D45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 При кодировании состояний автомата, в качестве элементов памяти которого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 xml:space="preserve">выбраны  </w:t>
      </w:r>
      <w:r w:rsidRPr="009200F9">
        <w:rPr>
          <w:rFonts w:ascii="Times New Roman CYR" w:hAnsi="Times New Roman CYR" w:cs="Times New Roman CYR"/>
        </w:rPr>
        <w:t>D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-триггеры, следует стремиться использовать коды с меньшим числом "1" в кодовом слове. Для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кодирования  13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 состояний (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lang w:val="ru-RU"/>
        </w:rPr>
        <w:t xml:space="preserve">0,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lang w:val="ru-RU"/>
        </w:rPr>
        <w:t xml:space="preserve">1, ... ,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lang w:val="ru-RU"/>
        </w:rPr>
        <w:t>12) необходимо  4  элемента памяти и из множества 4-разрядных двоичных слов надо выбрать код каждого состояния, ориентируясь на граф и обратную таблицу переходов: чем чаще в какое-либо состояние происходят переходы из других состояний, тем меньше «1» должно быть в его коде. Обратная таблица переходов и коды состояний отображены в таблице 9</w:t>
      </w:r>
    </w:p>
    <w:p w:rsidR="00A869AD" w:rsidRPr="009130C9" w:rsidRDefault="003A4633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Таблица 11</w:t>
      </w:r>
    </w:p>
    <w:tbl>
      <w:tblPr>
        <w:tblStyle w:val="aff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732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4C600E" w:rsidRPr="009200F9" w:rsidTr="005F3133">
        <w:tc>
          <w:tcPr>
            <w:tcW w:w="704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732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12</w:t>
            </w:r>
          </w:p>
        </w:tc>
      </w:tr>
      <w:tr w:rsidR="004C600E" w:rsidRPr="009200F9" w:rsidTr="005F3133">
        <w:tc>
          <w:tcPr>
            <w:tcW w:w="704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12</w:t>
            </w:r>
          </w:p>
        </w:tc>
        <w:tc>
          <w:tcPr>
            <w:tcW w:w="732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3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</w:rPr>
              <w:t>4</w:t>
            </w:r>
            <w:r w:rsidRPr="009200F9">
              <w:rPr>
                <w:rFonts w:ascii="Times New Roman CYR" w:hAnsi="Times New Roman CYR" w:cs="Times New Roman CYR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6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0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2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8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9</w:t>
            </w:r>
            <w:r w:rsidRPr="009200F9">
              <w:rPr>
                <w:rFonts w:ascii="Times New Roman CYR" w:hAnsi="Times New Roman CYR" w:cs="Times New Roman CYR"/>
                <w:lang w:val="en-US"/>
              </w:rPr>
              <w:t>, 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10</w:t>
            </w:r>
          </w:p>
        </w:tc>
        <w:tc>
          <w:tcPr>
            <w:tcW w:w="719" w:type="dxa"/>
          </w:tcPr>
          <w:p w:rsidR="001E700A" w:rsidRPr="009200F9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vertAlign w:val="subscript"/>
                <w:lang w:val="en-US"/>
              </w:rPr>
            </w:pPr>
            <w:r w:rsidRPr="009200F9">
              <w:rPr>
                <w:rFonts w:ascii="Times New Roman CYR" w:hAnsi="Times New Roman CYR" w:cs="Times New Roman CYR"/>
                <w:lang w:val="en-US"/>
              </w:rPr>
              <w:t>b</w:t>
            </w:r>
            <w:r w:rsidRPr="009200F9">
              <w:rPr>
                <w:rFonts w:ascii="Times New Roman CYR" w:hAnsi="Times New Roman CYR" w:cs="Times New Roman CYR"/>
                <w:vertAlign w:val="subscript"/>
                <w:lang w:val="en-US"/>
              </w:rPr>
              <w:t>11</w:t>
            </w:r>
          </w:p>
        </w:tc>
      </w:tr>
      <w:tr w:rsidR="004C600E" w:rsidRPr="009200F9" w:rsidTr="005F3133">
        <w:tc>
          <w:tcPr>
            <w:tcW w:w="704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0100</w:t>
            </w:r>
          </w:p>
        </w:tc>
        <w:tc>
          <w:tcPr>
            <w:tcW w:w="732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0011</w:t>
            </w:r>
          </w:p>
        </w:tc>
        <w:tc>
          <w:tcPr>
            <w:tcW w:w="719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0101</w:t>
            </w:r>
          </w:p>
        </w:tc>
        <w:tc>
          <w:tcPr>
            <w:tcW w:w="719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0110</w:t>
            </w:r>
          </w:p>
        </w:tc>
        <w:tc>
          <w:tcPr>
            <w:tcW w:w="719" w:type="dxa"/>
          </w:tcPr>
          <w:p w:rsidR="001E700A" w:rsidRPr="005F3133" w:rsidRDefault="00B21B11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1010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0001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1000</w:t>
            </w:r>
          </w:p>
        </w:tc>
        <w:tc>
          <w:tcPr>
            <w:tcW w:w="719" w:type="dxa"/>
          </w:tcPr>
          <w:p w:rsidR="001E700A" w:rsidRPr="005F3133" w:rsidRDefault="00862A7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1100</w:t>
            </w:r>
          </w:p>
        </w:tc>
        <w:tc>
          <w:tcPr>
            <w:tcW w:w="719" w:type="dxa"/>
          </w:tcPr>
          <w:p w:rsidR="001E700A" w:rsidRPr="005F3133" w:rsidRDefault="002324B4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100</w:t>
            </w:r>
            <w:r w:rsidR="00862A73"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5F3133" w:rsidRDefault="004C600E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011</w:t>
            </w:r>
            <w:r w:rsidR="00862A73"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0000</w:t>
            </w:r>
          </w:p>
        </w:tc>
        <w:tc>
          <w:tcPr>
            <w:tcW w:w="719" w:type="dxa"/>
          </w:tcPr>
          <w:p w:rsidR="001E700A" w:rsidRPr="005F3133" w:rsidRDefault="001E700A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0010</w:t>
            </w:r>
          </w:p>
        </w:tc>
        <w:tc>
          <w:tcPr>
            <w:tcW w:w="719" w:type="dxa"/>
          </w:tcPr>
          <w:p w:rsidR="001E700A" w:rsidRPr="005F3133" w:rsidRDefault="00862A73" w:rsidP="00B84C09">
            <w:pPr>
              <w:spacing w:after="0" w:line="240" w:lineRule="auto"/>
              <w:ind w:firstLine="0"/>
              <w:jc w:val="both"/>
              <w:rPr>
                <w:rFonts w:ascii="Times New Roman CYR" w:hAnsi="Times New Roman CYR" w:cs="Times New Roman CYR"/>
                <w:i/>
                <w:sz w:val="24"/>
                <w:szCs w:val="24"/>
                <w:lang w:val="en-US"/>
              </w:rPr>
            </w:pPr>
            <w:r w:rsidRPr="005F3133">
              <w:rPr>
                <w:rFonts w:ascii="Times New Roman CYR" w:hAnsi="Times New Roman CYR" w:cs="Times New Roman CYR"/>
                <w:sz w:val="24"/>
                <w:szCs w:val="24"/>
                <w:lang w:val="en-US"/>
              </w:rPr>
              <w:t>1110</w:t>
            </w:r>
          </w:p>
        </w:tc>
      </w:tr>
    </w:tbl>
    <w:p w:rsidR="00952D45" w:rsidRPr="009200F9" w:rsidRDefault="00952D45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</w:rPr>
      </w:pPr>
    </w:p>
    <w:p w:rsidR="00A869AD" w:rsidRPr="009130C9" w:rsidRDefault="00A869AD" w:rsidP="00B84C09">
      <w:pPr>
        <w:pStyle w:val="33"/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 w:val="22"/>
          <w:szCs w:val="22"/>
          <w:lang w:val="ru-RU"/>
        </w:rPr>
      </w:pPr>
      <w:r w:rsidRPr="009130C9">
        <w:rPr>
          <w:rFonts w:ascii="Times New Roman CYR" w:hAnsi="Times New Roman CYR" w:cs="Times New Roman CYR"/>
          <w:sz w:val="24"/>
          <w:szCs w:val="24"/>
          <w:lang w:val="ru-RU"/>
        </w:rPr>
        <w:t xml:space="preserve">Далее составляем прямую структурную таблицу </w:t>
      </w:r>
      <w:proofErr w:type="gramStart"/>
      <w:r w:rsidRPr="009130C9">
        <w:rPr>
          <w:rFonts w:ascii="Times New Roman CYR" w:hAnsi="Times New Roman CYR" w:cs="Times New Roman CYR"/>
          <w:sz w:val="24"/>
          <w:szCs w:val="24"/>
          <w:lang w:val="ru-RU"/>
        </w:rPr>
        <w:t>переходов(</w:t>
      </w:r>
      <w:proofErr w:type="gramEnd"/>
      <w:r w:rsidRPr="009130C9">
        <w:rPr>
          <w:rFonts w:ascii="Times New Roman CYR" w:hAnsi="Times New Roman CYR" w:cs="Times New Roman CYR"/>
          <w:sz w:val="24"/>
          <w:szCs w:val="24"/>
          <w:lang w:val="ru-RU"/>
        </w:rPr>
        <w:t>см. таблицу 10) и выходов автомата модели Мура и формируем логические  выражения для функций возбуждения</w:t>
      </w:r>
      <w:r w:rsidRPr="009130C9">
        <w:rPr>
          <w:rFonts w:ascii="Times New Roman CYR" w:hAnsi="Times New Roman CYR" w:cs="Times New Roman CYR"/>
          <w:sz w:val="22"/>
          <w:szCs w:val="22"/>
          <w:lang w:val="ru-RU"/>
        </w:rPr>
        <w:t>.</w:t>
      </w:r>
    </w:p>
    <w:p w:rsidR="00A869AD" w:rsidRPr="009130C9" w:rsidRDefault="00A869AD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A869AD" w:rsidRPr="002A6E2B" w:rsidRDefault="00A869AD" w:rsidP="00B84C09">
      <w:pPr>
        <w:pStyle w:val="33"/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 w:val="24"/>
          <w:szCs w:val="24"/>
        </w:rPr>
      </w:pPr>
      <w:proofErr w:type="spellStart"/>
      <w:r w:rsidRPr="002A6E2B">
        <w:rPr>
          <w:rFonts w:ascii="Times New Roman CYR" w:hAnsi="Times New Roman CYR" w:cs="Times New Roman CYR"/>
          <w:sz w:val="24"/>
          <w:szCs w:val="24"/>
        </w:rPr>
        <w:lastRenderedPageBreak/>
        <w:t>Т</w:t>
      </w:r>
      <w:r w:rsidR="001A190D" w:rsidRPr="002A6E2B">
        <w:rPr>
          <w:rFonts w:ascii="Times New Roman CYR" w:hAnsi="Times New Roman CYR" w:cs="Times New Roman CYR"/>
          <w:i/>
          <w:noProof/>
          <w:sz w:val="24"/>
          <w:szCs w:val="24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29920" behindDoc="0" locked="1" layoutInCell="0" allowOverlap="1" wp14:anchorId="02179ADE" wp14:editId="5E9CEB9F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53" name="Группа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54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8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9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0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1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2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3" name="Line 7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4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5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79ADE" id="Группа 753" o:spid="_x0000_s1719" style="position:absolute;left:0;text-align:left;margin-left:56.95pt;margin-top:19.75pt;width:518.8pt;height:802.3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" o:allowincell="f">
                <v:rect id="Rectangle 749" o:spid="_x0000_s172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i88UA&#10;AADcAAAADwAAAGRycy9kb3ducmV2LnhtbESP0WrCQBRE34X+w3ILfTMbS7UaXSUWhD6Jpn7AJXtN&#10;gtm7aXZN0n69Kwg+DjNzhlltBlOLjlpXWVYwiWIQxLnVFRcKTj+78RyE88gaa8uk4I8cbNYvoxUm&#10;2vZ8pC7zhQgQdgkqKL1vEildXpJBF9mGOHhn2xr0QbaF1C32AW5q+R7HM2mw4rBQYkNfJeWX7GoU&#10;XPzQ7dMi+98tTttFftim/fU3VertdUiXIDwN/hl+tL+1gs/pB9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iLzxQAAANwAAAAPAAAAAAAAAAAAAAAAAJgCAABkcnMv&#10;ZG93bnJldi54bWxQSwUGAAAAAAQABAD1AAAAigMAAAAA&#10;" filled="f" strokeweight="2pt"/>
                <v:line id="Line 750" o:spid="_x0000_s172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qqc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8aqnDAAAA3AAAAA8AAAAAAAAAAAAA&#10;AAAAoQIAAGRycy9kb3ducmV2LnhtbFBLBQYAAAAABAAEAPkAAACRAwAAAAA=&#10;" strokeweight="2pt"/>
                <v:line id="Line 751" o:spid="_x0000_s172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703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u9N7AAAAA3AAAAA8AAAAAAAAAAAAAAAAA&#10;oQIAAGRycy9kb3ducmV2LnhtbFBLBQYAAAAABAAEAPkAAACOAwAAAAA=&#10;" strokeweight="2pt"/>
                <v:line id="Line 752" o:spid="_x0000_s172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JRR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5iUUXAAAAA3AAAAA8AAAAAAAAAAAAAAAAA&#10;oQIAAGRycy9kb3ducmV2LnhtbFBLBQYAAAAABAAEAPkAAACOAwAAAAA=&#10;" strokeweight="2pt"/>
                <v:line id="Line 753" o:spid="_x0000_s172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3FN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t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/9xTe9AAAA3AAAAA8AAAAAAAAAAAAAAAAAoQIA&#10;AGRycy9kb3ducmV2LnhtbFBLBQYAAAAABAAEAPkAAACLAwAAAAA=&#10;" strokeweight="2pt"/>
                <v:line id="Line 754" o:spid="_x0000_s172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FgrM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Na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WCsxAAAANwAAAAPAAAAAAAAAAAA&#10;AAAAAKECAABkcnMvZG93bnJldi54bWxQSwUGAAAAAAQABAD5AAAAkgMAAAAA&#10;" strokeweight="2pt"/>
                <v:line id="Line 755" o:spid="_x0000_s172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cDj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/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/nA4y9AAAA3AAAAA8AAAAAAAAAAAAAAAAAoQIA&#10;AGRycy9kb3ducmV2LnhtbFBLBQYAAAAABAAEAPkAAACLAwAAAAA=&#10;" strokeweight="2pt"/>
                <v:line id="Line 756" o:spid="_x0000_s172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mF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phfAAAAA3AAAAA8AAAAAAAAAAAAAAAAA&#10;oQIAAGRycy9kb3ducmV2LnhtbFBLBQYAAAAABAAEAPkAAACOAwAAAAA=&#10;" strokeweight="2pt"/>
                <v:line id="Line 757" o:spid="_x0000_s172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q608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TMY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rrTxAAAANwAAAAPAAAAAAAAAAAA&#10;AAAAAKECAABkcnMvZG93bnJldi54bWxQSwUGAAAAAAQABAD5AAAAkgMAAAAA&#10;" strokeweight="1pt"/>
                <v:line id="Line 758" o:spid="_x0000_s172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d+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Wd+8IAAADcAAAADwAAAAAAAAAAAAAA&#10;AAChAgAAZHJzL2Rvd25yZXYueG1sUEsFBgAAAAAEAAQA+QAAAJADAAAAAA==&#10;" strokeweight="2pt"/>
                <v:line id="Line 759" o:spid="_x0000_s173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+HPM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ufJE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+HPMUAAADcAAAADwAAAAAAAAAA&#10;AAAAAAChAgAAZHJzL2Rvd25yZXYueG1sUEsFBgAAAAAEAAQA+QAAAJMDAAAAAA==&#10;" strokeweight="1pt"/>
                <v:rect id="Rectangle 760" o:spid="_x0000_s173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etK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Sj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p60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61" o:spid="_x0000_s173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UzXMEA&#10;AADcAAAADwAAAGRycy9kb3ducmV2LnhtbESPQYvCMBSE74L/ITzBm6aKVLdrlCIIXu0qeHw0b9uu&#10;zUtNotZ/bxYW9jjMzDfMetubVjzI+caygtk0AUFcWt1wpeD0tZ+sQPiArLG1TApe5GG7GQ7WmGn7&#10;5CM9ilCJCGGfoYI6hC6T0pc1GfRT2xFH79s6gyFKV0nt8BnhppXzJEmlwYbjQo0d7Woqr8XdKMjz&#10;n/58Kz5w7+Uqcale6Cq/KDUe9fkniEB9+A//tQ9awTJN4fdMPAJy8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1M1z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2" o:spid="_x0000_s173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Wx8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zJ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mWx8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63" o:spid="_x0000_s173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Ctb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WKZxbT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GmArW+AAAA3AAAAA8AAAAAAAAAAAAAAAAAmAIAAGRycy9kb3ducmV2&#10;LnhtbFBLBQYAAAAABAAEAPUAAACD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64" o:spid="_x0000_s173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qnLs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si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qnLs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65" o:spid="_x0000_s173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Ybs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mYbs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7" o:spid="_x0000_s173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jg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FhM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Xo4L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A4633">
        <w:rPr>
          <w:rFonts w:ascii="Times New Roman CYR" w:hAnsi="Times New Roman CYR" w:cs="Times New Roman CYR"/>
          <w:sz w:val="24"/>
          <w:szCs w:val="24"/>
        </w:rPr>
        <w:t>аблица</w:t>
      </w:r>
      <w:proofErr w:type="spellEnd"/>
      <w:r w:rsidR="003A4633">
        <w:rPr>
          <w:rFonts w:ascii="Times New Roman CYR" w:hAnsi="Times New Roman CYR" w:cs="Times New Roman CYR"/>
          <w:sz w:val="24"/>
          <w:szCs w:val="24"/>
        </w:rPr>
        <w:t xml:space="preserve"> 12</w:t>
      </w:r>
    </w:p>
    <w:tbl>
      <w:tblPr>
        <w:tblStyle w:val="1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363"/>
        <w:gridCol w:w="1218"/>
        <w:gridCol w:w="949"/>
        <w:gridCol w:w="1424"/>
        <w:gridCol w:w="1216"/>
        <w:gridCol w:w="1369"/>
        <w:gridCol w:w="1698"/>
      </w:tblGrid>
      <w:tr w:rsidR="00A869A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состояние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s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Выходные сигналы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Код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s</w:t>
            </w:r>
            <w:proofErr w:type="spellEnd"/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Состояние перехода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m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Входной сигнал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 xml:space="preserve">Код состояния перехода </w:t>
            </w:r>
            <w:proofErr w:type="spellStart"/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m</w:t>
            </w:r>
            <w:proofErr w:type="spellEnd"/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Функции возбуждения D-триггеров</w:t>
            </w:r>
          </w:p>
        </w:tc>
      </w:tr>
      <w:tr w:rsidR="00A869A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0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-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0100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softHyphen/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0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</w:rPr>
              <w:t>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softHyphen/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0100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D2, D1</w:t>
            </w:r>
          </w:p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A869A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A869A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0101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869AD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D3, D1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0110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D3, D2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4, D2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1010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1000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D1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D4</w:t>
            </w:r>
          </w:p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3A02DF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3A02DF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1100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02DF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4, D3</w:t>
            </w:r>
          </w:p>
        </w:tc>
      </w:tr>
      <w:tr w:rsidR="00DA3B43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1100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  <w:p w:rsidR="00DA3B43" w:rsidRPr="009200F9" w:rsidRDefault="00DA3B43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  <w:p w:rsidR="00A26A3D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A26A3D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</w:p>
          <w:p w:rsidR="00A26A3D" w:rsidRPr="009200F9" w:rsidRDefault="00A26A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3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1000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3B43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D4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D4, D1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033337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1001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5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9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4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  <w:p w:rsidR="00033337" w:rsidRPr="009200F9" w:rsidRDefault="00033337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33337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D3, D2, D1</w:t>
            </w:r>
          </w:p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</w:tr>
      <w:tr w:rsidR="007E21A5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7E21A5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0000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7E21A5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-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12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7E21A5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vertAlign w:val="subscript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~X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0010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E21A5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</w:rPr>
              <w:t>3, D2, D1</w:t>
            </w:r>
          </w:p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D2</w:t>
            </w:r>
          </w:p>
        </w:tc>
      </w:tr>
      <w:tr w:rsidR="0014623D" w:rsidRPr="009200F9" w:rsidTr="00F9518A">
        <w:tc>
          <w:tcPr>
            <w:tcW w:w="1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12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Y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9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0111</w:t>
            </w:r>
          </w:p>
        </w:tc>
        <w:tc>
          <w:tcPr>
            <w:tcW w:w="14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b</w:t>
            </w:r>
            <w:r w:rsidRPr="009200F9">
              <w:rPr>
                <w:rFonts w:ascii="Times New Roman CYR" w:eastAsia="TimesNewRomanPSMT" w:hAnsi="Times New Roman CYR" w:cs="Times New Roman CYR"/>
                <w:szCs w:val="24"/>
                <w:vertAlign w:val="subscript"/>
                <w:lang w:val="en-US"/>
              </w:rPr>
              <w:t>0</w:t>
            </w:r>
          </w:p>
        </w:tc>
        <w:tc>
          <w:tcPr>
            <w:tcW w:w="1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0100</w:t>
            </w:r>
          </w:p>
        </w:tc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4623D" w:rsidRPr="009200F9" w:rsidRDefault="0014623D" w:rsidP="00B84C09">
            <w:pPr>
              <w:ind w:firstLine="0"/>
              <w:jc w:val="both"/>
              <w:rPr>
                <w:rFonts w:ascii="Times New Roman CYR" w:eastAsia="TimesNewRomanPSMT" w:hAnsi="Times New Roman CYR" w:cs="Times New Roman CYR"/>
                <w:i/>
                <w:szCs w:val="24"/>
                <w:lang w:val="en-US"/>
              </w:rPr>
            </w:pPr>
            <w:r w:rsidRPr="009200F9">
              <w:rPr>
                <w:rFonts w:ascii="Times New Roman CYR" w:eastAsia="TimesNewRomanPSMT" w:hAnsi="Times New Roman CYR" w:cs="Times New Roman CYR"/>
                <w:szCs w:val="24"/>
                <w:lang w:val="en-US"/>
              </w:rPr>
              <w:t>D3</w:t>
            </w:r>
          </w:p>
        </w:tc>
      </w:tr>
    </w:tbl>
    <w:p w:rsidR="00A869AD" w:rsidRPr="009200F9" w:rsidRDefault="00A869AD" w:rsidP="00B84C09">
      <w:pPr>
        <w:pStyle w:val="33"/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 w:val="22"/>
          <w:szCs w:val="22"/>
        </w:rPr>
      </w:pPr>
    </w:p>
    <w:p w:rsidR="00541517" w:rsidRPr="009200F9" w:rsidRDefault="005415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proofErr w:type="spellStart"/>
      <w:r w:rsidRPr="009200F9">
        <w:rPr>
          <w:rFonts w:ascii="Times New Roman CYR" w:hAnsi="Times New Roman CYR" w:cs="Times New Roman CYR"/>
        </w:rPr>
        <w:t>Полученные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функции</w:t>
      </w:r>
      <w:proofErr w:type="spellEnd"/>
      <w:r w:rsidRPr="009200F9">
        <w:rPr>
          <w:rFonts w:ascii="Times New Roman CYR" w:hAnsi="Times New Roman CYR" w:cs="Times New Roman CYR"/>
        </w:rPr>
        <w:t xml:space="preserve"> </w:t>
      </w:r>
      <w:proofErr w:type="spellStart"/>
      <w:r w:rsidRPr="009200F9">
        <w:rPr>
          <w:rFonts w:ascii="Times New Roman CYR" w:hAnsi="Times New Roman CYR" w:cs="Times New Roman CYR"/>
        </w:rPr>
        <w:t>возбуждения</w:t>
      </w:r>
      <w:proofErr w:type="spellEnd"/>
      <w:r w:rsidRPr="009200F9">
        <w:rPr>
          <w:rFonts w:ascii="Times New Roman CYR" w:hAnsi="Times New Roman CYR" w:cs="Times New Roman CYR"/>
        </w:rPr>
        <w:t>:</w:t>
      </w:r>
    </w:p>
    <w:p w:rsidR="00A869AD" w:rsidRPr="009200F9" w:rsidRDefault="00F278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proofErr w:type="gramStart"/>
      <w:r w:rsidRPr="009200F9">
        <w:rPr>
          <w:rFonts w:ascii="Times New Roman CYR" w:hAnsi="Times New Roman CYR" w:cs="Times New Roman CYR"/>
          <w:vertAlign w:val="subscript"/>
        </w:rPr>
        <w:t xml:space="preserve">1 </w:t>
      </w:r>
      <w:r w:rsidRPr="009200F9">
        <w:rPr>
          <w:rFonts w:ascii="Times New Roman CYR" w:hAnsi="Times New Roman CYR" w:cs="Times New Roman CYR"/>
        </w:rPr>
        <w:t xml:space="preserve"> =</w:t>
      </w:r>
      <w:proofErr w:type="gramEnd"/>
      <w:r w:rsidRPr="009200F9">
        <w:rPr>
          <w:rFonts w:ascii="Times New Roman CYR" w:hAnsi="Times New Roman CYR" w:cs="Times New Roman CYR"/>
        </w:rPr>
        <w:t xml:space="preserve"> </w:t>
      </w:r>
      <w:r w:rsidR="00B5256E" w:rsidRPr="009200F9">
        <w:rPr>
          <w:rFonts w:ascii="Times New Roman CYR" w:hAnsi="Times New Roman CYR" w:cs="Times New Roman CYR"/>
        </w:rPr>
        <w:t>b</w:t>
      </w:r>
      <w:r w:rsidR="00B5256E" w:rsidRPr="009200F9">
        <w:rPr>
          <w:rFonts w:ascii="Times New Roman CYR" w:hAnsi="Times New Roman CYR" w:cs="Times New Roman CYR"/>
          <w:vertAlign w:val="subscript"/>
        </w:rPr>
        <w:t>0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1</w:t>
      </w:r>
      <w:r w:rsidR="00B5256E" w:rsidRPr="009200F9">
        <w:rPr>
          <w:rFonts w:ascii="Times New Roman CYR" w:hAnsi="Times New Roman CYR" w:cs="Times New Roman CYR"/>
        </w:rPr>
        <w:t>~X</w:t>
      </w:r>
      <w:r w:rsidR="00B5256E" w:rsidRPr="009200F9">
        <w:rPr>
          <w:rFonts w:ascii="Times New Roman CYR" w:hAnsi="Times New Roman CYR" w:cs="Times New Roman CYR"/>
          <w:vertAlign w:val="subscript"/>
        </w:rPr>
        <w:t>2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1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4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7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7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5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4</w:t>
      </w:r>
      <w:r w:rsidR="005D4C48" w:rsidRPr="009200F9">
        <w:rPr>
          <w:rFonts w:ascii="Times New Roman CYR" w:hAnsi="Times New Roman CYR" w:cs="Times New Roman CYR"/>
        </w:rPr>
        <w:t>X</w:t>
      </w:r>
      <w:r w:rsidR="005D4C48" w:rsidRPr="009200F9">
        <w:rPr>
          <w:rFonts w:ascii="Times New Roman CYR" w:hAnsi="Times New Roman CYR" w:cs="Times New Roman CYR"/>
          <w:vertAlign w:val="subscript"/>
        </w:rPr>
        <w:t>3</w:t>
      </w:r>
      <w:r w:rsidR="00B5256E" w:rsidRPr="009200F9">
        <w:rPr>
          <w:rFonts w:ascii="Times New Roman CYR" w:hAnsi="Times New Roman CYR" w:cs="Times New Roman CYR"/>
        </w:rPr>
        <w:t xml:space="preserve"> v b</w:t>
      </w:r>
      <w:r w:rsidR="00B5256E" w:rsidRPr="009200F9">
        <w:rPr>
          <w:rFonts w:ascii="Times New Roman CYR" w:hAnsi="Times New Roman CYR" w:cs="Times New Roman CYR"/>
          <w:vertAlign w:val="subscript"/>
        </w:rPr>
        <w:t>7</w:t>
      </w:r>
      <w:r w:rsidR="00B5256E" w:rsidRPr="009200F9">
        <w:rPr>
          <w:rFonts w:ascii="Times New Roman CYR" w:hAnsi="Times New Roman CYR" w:cs="Times New Roman CYR"/>
        </w:rPr>
        <w:t>X</w:t>
      </w:r>
      <w:r w:rsidR="00B5256E" w:rsidRPr="009200F9">
        <w:rPr>
          <w:rFonts w:ascii="Times New Roman CYR" w:hAnsi="Times New Roman CYR" w:cs="Times New Roman CYR"/>
          <w:vertAlign w:val="subscript"/>
        </w:rPr>
        <w:t>5</w:t>
      </w:r>
      <w:r w:rsidR="005D4C48" w:rsidRPr="009200F9">
        <w:rPr>
          <w:rFonts w:ascii="Times New Roman CYR" w:hAnsi="Times New Roman CYR" w:cs="Times New Roman CYR"/>
        </w:rPr>
        <w:t>~X</w:t>
      </w:r>
      <w:r w:rsidR="005D4C48" w:rsidRPr="009200F9">
        <w:rPr>
          <w:rFonts w:ascii="Times New Roman CYR" w:hAnsi="Times New Roman CYR" w:cs="Times New Roman CYR"/>
          <w:vertAlign w:val="subscript"/>
        </w:rPr>
        <w:t>3</w:t>
      </w:r>
      <w:r w:rsidR="005D4C48" w:rsidRPr="009200F9">
        <w:rPr>
          <w:rFonts w:ascii="Times New Roman CYR" w:hAnsi="Times New Roman CYR" w:cs="Times New Roman CYR"/>
        </w:rPr>
        <w:t xml:space="preserve"> v b</w:t>
      </w:r>
      <w:r w:rsidR="005D4C48" w:rsidRPr="009200F9">
        <w:rPr>
          <w:rFonts w:ascii="Times New Roman CYR" w:hAnsi="Times New Roman CYR" w:cs="Times New Roman CYR"/>
          <w:vertAlign w:val="subscript"/>
        </w:rPr>
        <w:t>8</w:t>
      </w:r>
      <w:r w:rsidR="005D4C48" w:rsidRPr="009200F9">
        <w:rPr>
          <w:rFonts w:ascii="Times New Roman CYR" w:hAnsi="Times New Roman CYR" w:cs="Times New Roman CYR"/>
        </w:rPr>
        <w:t>X</w:t>
      </w:r>
      <w:r w:rsidR="005D4C48" w:rsidRPr="009200F9">
        <w:rPr>
          <w:rFonts w:ascii="Times New Roman CYR" w:hAnsi="Times New Roman CYR" w:cs="Times New Roman CYR"/>
          <w:vertAlign w:val="subscript"/>
        </w:rPr>
        <w:t>4</w:t>
      </w:r>
      <w:r w:rsidR="005D4C48" w:rsidRPr="009200F9">
        <w:rPr>
          <w:rFonts w:ascii="Times New Roman CYR" w:hAnsi="Times New Roman CYR" w:cs="Times New Roman CYR"/>
        </w:rPr>
        <w:t xml:space="preserve"> v b</w:t>
      </w:r>
      <w:r w:rsidR="005D4C48" w:rsidRPr="009200F9">
        <w:rPr>
          <w:rFonts w:ascii="Times New Roman CYR" w:hAnsi="Times New Roman CYR" w:cs="Times New Roman CYR"/>
          <w:vertAlign w:val="subscript"/>
        </w:rPr>
        <w:t>8</w:t>
      </w:r>
      <w:r w:rsidR="005D4C48" w:rsidRPr="009200F9">
        <w:rPr>
          <w:rFonts w:ascii="Times New Roman CYR" w:hAnsi="Times New Roman CYR" w:cs="Times New Roman CYR"/>
        </w:rPr>
        <w:t>~X</w:t>
      </w:r>
      <w:r w:rsidR="005D4C48" w:rsidRPr="009200F9">
        <w:rPr>
          <w:rFonts w:ascii="Times New Roman CYR" w:hAnsi="Times New Roman CYR" w:cs="Times New Roman CYR"/>
          <w:vertAlign w:val="subscript"/>
        </w:rPr>
        <w:t>6</w:t>
      </w:r>
      <w:r w:rsidR="005D4C48" w:rsidRPr="009200F9">
        <w:rPr>
          <w:rFonts w:ascii="Times New Roman CYR" w:hAnsi="Times New Roman CYR" w:cs="Times New Roman CYR"/>
        </w:rPr>
        <w:t xml:space="preserve"> v b</w:t>
      </w:r>
      <w:r w:rsidR="005D4C48" w:rsidRPr="009200F9">
        <w:rPr>
          <w:rFonts w:ascii="Times New Roman CYR" w:hAnsi="Times New Roman CYR" w:cs="Times New Roman CYR"/>
          <w:vertAlign w:val="subscript"/>
        </w:rPr>
        <w:t>11</w:t>
      </w:r>
      <w:r w:rsidR="005D4C48" w:rsidRPr="009200F9">
        <w:rPr>
          <w:rFonts w:ascii="Times New Roman CYR" w:hAnsi="Times New Roman CYR" w:cs="Times New Roman CYR"/>
        </w:rPr>
        <w:t>X</w:t>
      </w:r>
      <w:r w:rsidR="005D4C48" w:rsidRPr="009200F9">
        <w:rPr>
          <w:rFonts w:ascii="Times New Roman CYR" w:hAnsi="Times New Roman CYR" w:cs="Times New Roman CYR"/>
          <w:vertAlign w:val="subscript"/>
        </w:rPr>
        <w:t>8</w:t>
      </w:r>
    </w:p>
    <w:p w:rsidR="005D4C48" w:rsidRPr="009200F9" w:rsidRDefault="005D4C48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= b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3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5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9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10</w:t>
      </w:r>
      <w:r w:rsidR="006B10C3" w:rsidRPr="009200F9">
        <w:rPr>
          <w:rFonts w:ascii="Times New Roman CYR" w:hAnsi="Times New Roman CYR" w:cs="Times New Roman CYR"/>
        </w:rPr>
        <w:t xml:space="preserve"> v b</w:t>
      </w:r>
      <w:r w:rsidR="006B10C3" w:rsidRPr="009200F9">
        <w:rPr>
          <w:rFonts w:ascii="Times New Roman CYR" w:hAnsi="Times New Roman CYR" w:cs="Times New Roman CYR"/>
          <w:vertAlign w:val="subscript"/>
        </w:rPr>
        <w:t>11</w:t>
      </w:r>
    </w:p>
    <w:p w:rsidR="006B10C3" w:rsidRPr="009200F9" w:rsidRDefault="006B10C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>3</w:t>
      </w:r>
      <w:r w:rsidRPr="009200F9">
        <w:rPr>
          <w:rFonts w:ascii="Times New Roman CYR" w:hAnsi="Times New Roman CYR" w:cs="Times New Roman CYR"/>
        </w:rPr>
        <w:t xml:space="preserve"> = b</w:t>
      </w:r>
      <w:r w:rsidRPr="009200F9">
        <w:rPr>
          <w:rFonts w:ascii="Times New Roman CYR" w:hAnsi="Times New Roman CYR" w:cs="Times New Roman CYR"/>
          <w:vertAlign w:val="subscript"/>
        </w:rPr>
        <w:t>0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2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11</w:t>
      </w:r>
      <w:r w:rsidRPr="009200F9">
        <w:rPr>
          <w:rFonts w:ascii="Times New Roman CYR" w:hAnsi="Times New Roman CYR" w:cs="Times New Roman CYR"/>
        </w:rPr>
        <w:t>X</w:t>
      </w:r>
      <w:r w:rsidRPr="009200F9">
        <w:rPr>
          <w:rFonts w:ascii="Times New Roman CYR" w:hAnsi="Times New Roman CYR" w:cs="Times New Roman CYR"/>
          <w:vertAlign w:val="subscript"/>
        </w:rPr>
        <w:t>8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12</w:t>
      </w:r>
    </w:p>
    <w:p w:rsidR="00852243" w:rsidRPr="009200F9" w:rsidRDefault="006B10C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t>D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 xml:space="preserve"> = b</w:t>
      </w:r>
      <w:r w:rsidRPr="009200F9">
        <w:rPr>
          <w:rFonts w:ascii="Times New Roman CYR" w:hAnsi="Times New Roman CYR" w:cs="Times New Roman CYR"/>
          <w:vertAlign w:val="subscript"/>
        </w:rPr>
        <w:t>3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4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6</w:t>
      </w:r>
      <w:r w:rsidRPr="009200F9">
        <w:rPr>
          <w:rFonts w:ascii="Times New Roman CYR" w:hAnsi="Times New Roman CYR" w:cs="Times New Roman CYR"/>
        </w:rPr>
        <w:t xml:space="preserve"> v</w:t>
      </w:r>
      <w:r w:rsidR="003325D9" w:rsidRPr="009200F9">
        <w:rPr>
          <w:rFonts w:ascii="Times New Roman CYR" w:hAnsi="Times New Roman CYR" w:cs="Times New Roman CYR"/>
        </w:rPr>
        <w:t xml:space="preserve"> b</w:t>
      </w:r>
      <w:r w:rsidR="003325D9" w:rsidRPr="009200F9">
        <w:rPr>
          <w:rFonts w:ascii="Times New Roman CYR" w:hAnsi="Times New Roman CYR" w:cs="Times New Roman CYR"/>
          <w:vertAlign w:val="subscript"/>
        </w:rPr>
        <w:t>7</w:t>
      </w:r>
      <w:r w:rsidR="003325D9" w:rsidRPr="009200F9">
        <w:rPr>
          <w:rFonts w:ascii="Times New Roman CYR" w:hAnsi="Times New Roman CYR" w:cs="Times New Roman CYR"/>
        </w:rPr>
        <w:t>X</w:t>
      </w:r>
      <w:r w:rsidR="003325D9" w:rsidRPr="009200F9">
        <w:rPr>
          <w:rFonts w:ascii="Times New Roman CYR" w:hAnsi="Times New Roman CYR" w:cs="Times New Roman CYR"/>
          <w:vertAlign w:val="subscript"/>
        </w:rPr>
        <w:t>5</w:t>
      </w:r>
      <w:r w:rsidR="003325D9" w:rsidRPr="009200F9">
        <w:rPr>
          <w:rFonts w:ascii="Times New Roman CYR" w:hAnsi="Times New Roman CYR" w:cs="Times New Roman CYR"/>
        </w:rPr>
        <w:t>~X</w:t>
      </w:r>
      <w:r w:rsidR="003325D9" w:rsidRPr="009200F9">
        <w:rPr>
          <w:rFonts w:ascii="Times New Roman CYR" w:hAnsi="Times New Roman CYR" w:cs="Times New Roman CYR"/>
          <w:vertAlign w:val="subscript"/>
        </w:rPr>
        <w:t>3</w:t>
      </w:r>
      <w:r w:rsidR="003325D9" w:rsidRPr="009200F9">
        <w:rPr>
          <w:rFonts w:ascii="Times New Roman CYR" w:hAnsi="Times New Roman CYR" w:cs="Times New Roman CYR"/>
        </w:rPr>
        <w:t xml:space="preserve"> v</w:t>
      </w:r>
      <w:r w:rsidRPr="009200F9">
        <w:rPr>
          <w:rFonts w:ascii="Times New Roman CYR" w:hAnsi="Times New Roman CYR" w:cs="Times New Roman CYR"/>
        </w:rPr>
        <w:t xml:space="preserve"> b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5</w:t>
      </w:r>
      <w:r w:rsidRPr="009200F9">
        <w:rPr>
          <w:rFonts w:ascii="Times New Roman CYR" w:hAnsi="Times New Roman CYR" w:cs="Times New Roman CYR"/>
        </w:rPr>
        <w:t xml:space="preserve"> v b</w:t>
      </w:r>
      <w:r w:rsidRPr="009200F9">
        <w:rPr>
          <w:rFonts w:ascii="Times New Roman CYR" w:hAnsi="Times New Roman CYR" w:cs="Times New Roman CYR"/>
          <w:vertAlign w:val="subscript"/>
        </w:rPr>
        <w:t>7</w:t>
      </w:r>
      <w:r w:rsidRPr="009200F9">
        <w:rPr>
          <w:rFonts w:ascii="Times New Roman CYR" w:hAnsi="Times New Roman CYR" w:cs="Times New Roman CYR"/>
        </w:rPr>
        <w:t>~X</w:t>
      </w:r>
      <w:r w:rsidRPr="009200F9">
        <w:rPr>
          <w:rFonts w:ascii="Times New Roman CYR" w:hAnsi="Times New Roman CYR" w:cs="Times New Roman CYR"/>
          <w:vertAlign w:val="subscript"/>
        </w:rPr>
        <w:t>3</w:t>
      </w:r>
    </w:p>
    <w:p w:rsidR="00F9518A" w:rsidRPr="009200F9" w:rsidRDefault="00F9518A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9200F9">
        <w:rPr>
          <w:rFonts w:ascii="Times New Roman CYR" w:hAnsi="Times New Roman CYR" w:cs="Times New Roman CYR"/>
        </w:rPr>
        <w:br w:type="page"/>
      </w:r>
    </w:p>
    <w:p w:rsidR="00541517" w:rsidRPr="009130C9" w:rsidRDefault="005415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lastRenderedPageBreak/>
        <w:t>Полученные выходные сигналы:</w:t>
      </w:r>
    </w:p>
    <w:p w:rsidR="00852243" w:rsidRPr="009130C9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Y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=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v</w:t>
      </w:r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Pr="009200F9">
        <w:rPr>
          <w:rFonts w:ascii="Times New Roman CYR" w:hAnsi="Times New Roman CYR" w:cs="Times New Roman CYR"/>
        </w:rPr>
        <w:t>b</w:t>
      </w:r>
      <w:r w:rsidRPr="009130C9">
        <w:rPr>
          <w:rFonts w:ascii="Times New Roman CYR" w:hAnsi="Times New Roman CYR" w:cs="Times New Roman CYR"/>
          <w:vertAlign w:val="subscript"/>
          <w:lang w:val="ru-RU"/>
        </w:rPr>
        <w:t>10</w:t>
      </w:r>
      <w:r w:rsidR="000F5717" w:rsidRPr="009130C9">
        <w:rPr>
          <w:rFonts w:ascii="Times New Roman CYR" w:hAnsi="Times New Roman CYR" w:cs="Times New Roman CYR"/>
          <w:lang w:val="ru-RU"/>
        </w:rPr>
        <w:t xml:space="preserve"> (2)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="000F5717" w:rsidRPr="001508E7">
        <w:rPr>
          <w:rFonts w:ascii="Times New Roman CYR" w:hAnsi="Times New Roman CYR" w:cs="Times New Roman CYR"/>
        </w:rPr>
        <w:t xml:space="preserve"> (2)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3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5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="001A190D" w:rsidRPr="009200F9">
        <w:rPr>
          <w:rFonts w:ascii="Times New Roman CYR" w:hAnsi="Times New Roman CYR" w:cs="Times New Roman CYR"/>
          <w:i/>
          <w:noProof/>
          <w:sz w:val="20"/>
          <w:vertAlign w:val="subscript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45081CB6" wp14:editId="63425CD0">
                <wp:simplePos x="0" y="0"/>
                <wp:positionH relativeFrom="page">
                  <wp:posOffset>723265</wp:posOffset>
                </wp:positionH>
                <wp:positionV relativeFrom="page">
                  <wp:posOffset>250825</wp:posOffset>
                </wp:positionV>
                <wp:extent cx="6588760" cy="10189210"/>
                <wp:effectExtent l="0" t="0" r="21590" b="21590"/>
                <wp:wrapNone/>
                <wp:docPr id="773" name="Группа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74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8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9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0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1" name="Line 77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2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" name="Rectangle 78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9" name="Rectangle 78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0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81CB6" id="Группа 773" o:spid="_x0000_s1738" style="position:absolute;left:0;text-align:left;margin-left:56.95pt;margin-top:19.75pt;width:518.8pt;height:802.3pt;z-index:2517319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" o:allowincell="f">
                <v:rect id="Rectangle 769" o:spid="_x0000_s173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9+k8UA&#10;AADcAAAADwAAAGRycy9kb3ducmV2LnhtbESPzWrDMBCE74W8g9hAbo3cUJrEjRKcgqGn0jp5gMXa&#10;WCbWyrHkn/Tpq0Khx2FmvmF2h8k2YqDO144VPC0TEMSl0zVXCs6n/HEDwgdkjY1jUnAnD4f97GGH&#10;qXYjf9FQhEpECPsUFZgQ2lRKXxqy6JeuJY7exXUWQ5RdJXWHY4TbRq6S5EVarDkuGGzpzVB5LXqr&#10;4Bqm4SOriu98ez5uy89jNva3TKnFfMpeQQSawn/4r/2uFazX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36TxQAAANwAAAAPAAAAAAAAAAAAAAAAAJgCAABkcnMv&#10;ZG93bnJldi54bWxQSwUGAAAAAAQABAD1AAAAigMAAAAA&#10;" filled="f" strokeweight="2pt"/>
                <v:line id="Line 770" o:spid="_x0000_s1740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k2y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JNsnAAAAA3AAAAA8AAAAAAAAAAAAAAAAA&#10;oQIAAGRycy9kb3ducmV2LnhtbFBLBQYAAAAABAAEAPkAAACOAwAAAAA=&#10;" strokeweight="2pt"/>
                <v:line id="Line 771" o:spid="_x0000_s1741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uov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bqL7AAAAA3AAAAA8AAAAAAAAAAAAAAAAA&#10;oQIAAGRycy9kb3ducmV2LnhtbFBLBQYAAAAABAAEAPkAAACOAwAAAAA=&#10;" strokeweight="2pt"/>
                <v:line id="Line 772" o:spid="_x0000_s174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cNJcMAAADcAAAADwAAAGRycy9kb3ducmV2LnhtbESPQWvCQBSE7wX/w/KE3pqNQhuJrhIC&#10;EW+l0Utuz+wzCWbfhuyq8d+7hUKPw8x8w2x2k+nFnUbXWVawiGIQxLXVHTcKTsfiYwXCeWSNvWVS&#10;8CQHu+3sbYOptg/+oXvpGxEg7FJU0Ho/pFK6uiWDLrIDcfAudjTogxwbqUd8BLjp5TKOv6TBjsNC&#10;iwPlLdXX8mYUXKvTZ7H/zvWxLzN9bgpfnS9aqff5lK1BeJr8f/ivfdAKki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XDSXDAAAA3AAAAA8AAAAAAAAAAAAA&#10;AAAAoQIAAGRycy9kb3ducmV2LnhtbFBLBQYAAAAABAAEAPkAAACRAwAAAAA=&#10;" strokeweight="2pt"/>
                <v:line id="Line 773" o:spid="_x0000_s1743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ZV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RImVe9AAAA3AAAAA8AAAAAAAAAAAAAAAAAoQIA&#10;AGRycy9kb3ducmV2LnhtbFBLBQYAAAAABAAEAPkAAACLAwAAAAA=&#10;" strokeweight="2pt"/>
                <v:line id="Line 774" o:spid="_x0000_s1744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8zM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n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Q8zMIAAADcAAAADwAAAAAAAAAAAAAA&#10;AAChAgAAZHJzL2Rvd25yZXYueG1sUEsFBgAAAAAEAAQA+QAAAJADAAAAAA==&#10;" strokeweight="2pt"/>
                <v:line id="Line 775" o:spid="_x0000_s1745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vld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z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/r5Xa9AAAA3AAAAA8AAAAAAAAAAAAAAAAAoQIA&#10;AGRycy9kb3ducmV2LnhtbFBLBQYAAAAABAAEAPkAAACLAwAAAAA=&#10;" strokeweight="2pt"/>
                <v:line id="Line 776" o:spid="_x0000_s1746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dA7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CnQO3AAAAA3AAAAA8AAAAAAAAAAAAAAAAA&#10;oQIAAGRycy9kb3ducmV2LnhtbFBLBQYAAAAABAAEAPkAAACOAwAAAAA=&#10;" strokeweight="2pt"/>
                <v:line id="Line 777" o:spid="_x0000_s174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ZcKc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vA8m8L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ZcKcUAAADcAAAADwAAAAAAAAAA&#10;AAAAAAChAgAAZHJzL2Rvd25yZXYueG1sUEsFBgAAAAAEAAQA+QAAAJMDAAAAAA==&#10;" strokeweight="1pt"/>
                <v:line id="Line 778" o:spid="_x0000_s174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7A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bx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5ewHDAAAA3AAAAA8AAAAAAAAAAAAA&#10;AAAAoQIAAGRycy9kb3ducmV2LnhtbFBLBQYAAAAABAAEAPkAAACRAwAAAAA=&#10;" strokeweight="2pt"/>
                <v:line id="Line 779" o:spid="_x0000_s1749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NhxsUAAADcAAAADwAAAGRycy9kb3ducmV2LnhtbESP0WoCMRRE3wv+Q7hC32rWUlpdjSK2&#10;hYoP0tUPuG6um9XNzZKkuvXrjVDo4zAzZ5jpvLONOJMPtWMFw0EGgrh0uuZKwW77+TQCESKyxsYx&#10;KfilAPNZ72GKuXYX/qZzESuRIBxyVGBibHMpQ2nIYhi4ljh5B+ctxiR9JbXHS4LbRj5n2au0WHNa&#10;MNjS0lB5Kn6sgpXfr0/Da2Xknlf+o9m8j4M9KvXY7xYTEJG6+B/+a39pBW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NhxsUAAADcAAAADwAAAAAAAAAA&#10;AAAAAAChAgAAZHJzL2Rvd25yZXYueG1sUEsFBgAAAAAEAAQA+QAAAJMDAAAAAA==&#10;" strokeweight="1pt"/>
                <v:rect id="Rectangle 780" o:spid="_x0000_s1750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tL0c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FnNo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q0vR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1" o:spid="_x0000_s1751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nVps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jDLUn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dWm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2" o:spid="_x0000_s175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VwPc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k6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1cD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3" o:spid="_x0000_s1753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kT8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GwL9L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arkT8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784" o:spid="_x0000_s1754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B1M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lk6h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mQdT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85" o:spid="_x0000_s1755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V+lL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1hv4/x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BX6U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7" o:spid="_x0000_s175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tFe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I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bRXj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7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8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9</w:t>
      </w:r>
    </w:p>
    <w:p w:rsidR="00852243" w:rsidRPr="001508E7" w:rsidRDefault="00852243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  <w:r w:rsidRPr="001508E7">
        <w:rPr>
          <w:rFonts w:ascii="Times New Roman CYR" w:hAnsi="Times New Roman CYR" w:cs="Times New Roman CYR"/>
        </w:rPr>
        <w:t>Y</w:t>
      </w:r>
      <w:r w:rsidRPr="001508E7">
        <w:rPr>
          <w:rFonts w:ascii="Times New Roman CYR" w:hAnsi="Times New Roman CYR" w:cs="Times New Roman CYR"/>
          <w:vertAlign w:val="subscript"/>
        </w:rPr>
        <w:t>9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12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vertAlign w:val="subscript"/>
        </w:rPr>
      </w:pP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I = b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="002F0DCF">
        <w:rPr>
          <w:rFonts w:ascii="Times New Roman CYR" w:hAnsi="Times New Roman CYR" w:cs="Times New Roman CYR"/>
        </w:rPr>
        <w:t>N (3</w:t>
      </w:r>
      <w:r w:rsidR="000F5717" w:rsidRPr="001508E7">
        <w:rPr>
          <w:rFonts w:ascii="Times New Roman CYR" w:hAnsi="Times New Roman CYR" w:cs="Times New Roman CYR"/>
        </w:rPr>
        <w:t>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J = b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="002F0DCF">
        <w:rPr>
          <w:rFonts w:ascii="Times New Roman CYR" w:hAnsi="Times New Roman CYR" w:cs="Times New Roman CYR"/>
        </w:rPr>
        <w:t>N (2</w:t>
      </w:r>
      <w:r w:rsidR="000F5717" w:rsidRPr="001508E7">
        <w:rPr>
          <w:rFonts w:ascii="Times New Roman CYR" w:hAnsi="Times New Roman CYR" w:cs="Times New Roman CYR"/>
        </w:rPr>
        <w:t>)</w:t>
      </w:r>
    </w:p>
    <w:p w:rsidR="00476004" w:rsidRPr="001508E7" w:rsidRDefault="0047600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K =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="000F5717" w:rsidRPr="001508E7">
        <w:rPr>
          <w:rFonts w:ascii="Times New Roman CYR" w:hAnsi="Times New Roman CYR" w:cs="Times New Roman CYR"/>
        </w:rPr>
        <w:t xml:space="preserve"> (4)</w:t>
      </w:r>
    </w:p>
    <w:p w:rsidR="00476004" w:rsidRDefault="00476004" w:rsidP="00B84C09">
      <w:pPr>
        <w:spacing w:after="0" w:line="240" w:lineRule="auto"/>
        <w:jc w:val="both"/>
        <w:rPr>
          <w:rFonts w:ascii="Times New Roman CYR" w:hAnsi="Times New Roman CYR" w:cs="Times New Roman CYR"/>
        </w:rPr>
      </w:pPr>
      <w:r w:rsidRPr="001508E7">
        <w:rPr>
          <w:rFonts w:ascii="Times New Roman CYR" w:hAnsi="Times New Roman CYR" w:cs="Times New Roman CYR"/>
        </w:rPr>
        <w:t>M = b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="000F5717" w:rsidRPr="001508E7">
        <w:rPr>
          <w:rFonts w:ascii="Times New Roman CYR" w:hAnsi="Times New Roman CYR" w:cs="Times New Roman CYR"/>
        </w:rPr>
        <w:t xml:space="preserve"> (5)</w:t>
      </w:r>
    </w:p>
    <w:p w:rsidR="002F0DCF" w:rsidRPr="002F0DCF" w:rsidRDefault="002F0DCF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>
        <w:rPr>
          <w:rFonts w:ascii="Times New Roman CYR" w:hAnsi="Times New Roman CYR" w:cs="Times New Roman CYR"/>
        </w:rPr>
        <w:t>N = ~X</w:t>
      </w:r>
      <w:r>
        <w:rPr>
          <w:rFonts w:ascii="Times New Roman CYR" w:hAnsi="Times New Roman CYR" w:cs="Times New Roman CYR"/>
          <w:vertAlign w:val="subscript"/>
        </w:rPr>
        <w:t>2</w:t>
      </w:r>
      <w:r>
        <w:rPr>
          <w:rFonts w:ascii="Times New Roman CYR" w:hAnsi="Times New Roman CYR" w:cs="Times New Roman CYR"/>
        </w:rPr>
        <w:t>(1)</w:t>
      </w:r>
    </w:p>
    <w:p w:rsidR="00476004" w:rsidRPr="001508E7" w:rsidRDefault="00476004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O = b</w:t>
      </w:r>
      <w:r w:rsidRPr="001508E7">
        <w:rPr>
          <w:rFonts w:ascii="Times New Roman CYR" w:hAnsi="Times New Roman CYR" w:cs="Times New Roman CYR"/>
          <w:vertAlign w:val="subscript"/>
        </w:rPr>
        <w:t>11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="000F5717" w:rsidRPr="001508E7">
        <w:rPr>
          <w:rFonts w:ascii="Times New Roman CYR" w:hAnsi="Times New Roman CYR" w:cs="Times New Roman CYR"/>
        </w:rPr>
        <w:t xml:space="preserve"> (2)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proofErr w:type="gramStart"/>
      <w:r w:rsidRPr="001508E7">
        <w:rPr>
          <w:rFonts w:ascii="Times New Roman CYR" w:hAnsi="Times New Roman CYR" w:cs="Times New Roman CYR"/>
          <w:vertAlign w:val="subscript"/>
        </w:rPr>
        <w:t xml:space="preserve">1 </w:t>
      </w:r>
      <w:r w:rsidRPr="001508E7">
        <w:rPr>
          <w:rFonts w:ascii="Times New Roman CYR" w:hAnsi="Times New Roman CYR" w:cs="Times New Roman CYR"/>
        </w:rPr>
        <w:t xml:space="preserve"> =</w:t>
      </w:r>
      <w:proofErr w:type="gramEnd"/>
      <w:r w:rsidRPr="001508E7">
        <w:rPr>
          <w:rFonts w:ascii="Times New Roman CYR" w:hAnsi="Times New Roman CYR" w:cs="Times New Roman CYR"/>
        </w:rPr>
        <w:t xml:space="preserve"> I v b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</w:t>
      </w:r>
      <w:r w:rsidR="000F5717" w:rsidRPr="001508E7">
        <w:rPr>
          <w:rFonts w:ascii="Times New Roman CYR" w:hAnsi="Times New Roman CYR" w:cs="Times New Roman CYR"/>
        </w:rPr>
        <w:t xml:space="preserve"> K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X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8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</w:t>
      </w:r>
      <w:r w:rsidR="00476004" w:rsidRPr="001508E7">
        <w:rPr>
          <w:rFonts w:ascii="Times New Roman CYR" w:hAnsi="Times New Roman CYR" w:cs="Times New Roman CYR"/>
        </w:rPr>
        <w:t>O</w:t>
      </w:r>
      <w:r w:rsidR="000F5717" w:rsidRPr="001508E7">
        <w:rPr>
          <w:rFonts w:ascii="Times New Roman CYR" w:hAnsi="Times New Roman CYR" w:cs="Times New Roman CYR"/>
        </w:rPr>
        <w:t xml:space="preserve"> (18)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>2</w:t>
      </w:r>
      <w:r w:rsidRPr="001508E7">
        <w:rPr>
          <w:rFonts w:ascii="Times New Roman CYR" w:hAnsi="Times New Roman CYR" w:cs="Times New Roman CYR"/>
        </w:rPr>
        <w:t xml:space="preserve"> = I v J v b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</w:t>
      </w:r>
      <w:r w:rsidR="00476004" w:rsidRPr="001508E7">
        <w:rPr>
          <w:rFonts w:ascii="Times New Roman CYR" w:hAnsi="Times New Roman CYR" w:cs="Times New Roman CYR"/>
        </w:rPr>
        <w:t>M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9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10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11</w:t>
      </w:r>
      <w:r w:rsidR="000F5717" w:rsidRPr="001508E7">
        <w:rPr>
          <w:rFonts w:ascii="Times New Roman CYR" w:hAnsi="Times New Roman CYR" w:cs="Times New Roman CYR"/>
        </w:rPr>
        <w:t xml:space="preserve"> (8)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0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</w:t>
      </w:r>
      <w:r w:rsidRPr="001508E7">
        <w:rPr>
          <w:rFonts w:ascii="Times New Roman CYR" w:hAnsi="Times New Roman CYR" w:cs="Times New Roman CYR"/>
        </w:rPr>
        <w:t xml:space="preserve"> v J v b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</w:t>
      </w:r>
      <w:r w:rsidR="00476004" w:rsidRPr="001508E7">
        <w:rPr>
          <w:rFonts w:ascii="Times New Roman CYR" w:hAnsi="Times New Roman CYR" w:cs="Times New Roman CYR"/>
        </w:rPr>
        <w:t xml:space="preserve">M </w:t>
      </w:r>
      <w:r w:rsidRPr="001508E7">
        <w:rPr>
          <w:rFonts w:ascii="Times New Roman CYR" w:hAnsi="Times New Roman CYR" w:cs="Times New Roman CYR"/>
        </w:rPr>
        <w:t xml:space="preserve">v </w:t>
      </w:r>
      <w:r w:rsidR="00476004" w:rsidRPr="001508E7">
        <w:rPr>
          <w:rFonts w:ascii="Times New Roman CYR" w:hAnsi="Times New Roman CYR" w:cs="Times New Roman CYR"/>
        </w:rPr>
        <w:t>O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12</w:t>
      </w:r>
      <w:r w:rsidR="000F5717" w:rsidRPr="001508E7">
        <w:rPr>
          <w:rFonts w:ascii="Times New Roman CYR" w:hAnsi="Times New Roman CYR" w:cs="Times New Roman CYR"/>
        </w:rPr>
        <w:t xml:space="preserve"> (10)</w:t>
      </w:r>
    </w:p>
    <w:p w:rsidR="000B194B" w:rsidRPr="001508E7" w:rsidRDefault="000B194B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  <w:r w:rsidRPr="001508E7">
        <w:rPr>
          <w:rFonts w:ascii="Times New Roman CYR" w:hAnsi="Times New Roman CYR" w:cs="Times New Roman CYR"/>
        </w:rPr>
        <w:t>D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 xml:space="preserve"> = b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4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6</w:t>
      </w:r>
      <w:r w:rsidRPr="001508E7">
        <w:rPr>
          <w:rFonts w:ascii="Times New Roman CYR" w:hAnsi="Times New Roman CYR" w:cs="Times New Roman CYR"/>
        </w:rPr>
        <w:t xml:space="preserve"> v</w:t>
      </w:r>
      <w:r w:rsidR="00476004" w:rsidRPr="001508E7">
        <w:rPr>
          <w:rFonts w:ascii="Times New Roman CYR" w:hAnsi="Times New Roman CYR" w:cs="Times New Roman CYR"/>
        </w:rPr>
        <w:t xml:space="preserve"> K</w:t>
      </w:r>
      <w:r w:rsidR="00476004" w:rsidRPr="001508E7">
        <w:rPr>
          <w:rFonts w:ascii="Times New Roman CYR" w:hAnsi="Times New Roman CYR" w:cs="Times New Roman CYR"/>
          <w:vertAlign w:val="subscript"/>
        </w:rPr>
        <w:t xml:space="preserve"> </w:t>
      </w:r>
      <w:r w:rsidR="00476004" w:rsidRPr="001508E7">
        <w:rPr>
          <w:rFonts w:ascii="Times New Roman CYR" w:hAnsi="Times New Roman CYR" w:cs="Times New Roman CYR"/>
        </w:rPr>
        <w:t>v</w:t>
      </w:r>
      <w:r w:rsidRPr="001508E7">
        <w:rPr>
          <w:rFonts w:ascii="Times New Roman CYR" w:hAnsi="Times New Roman CYR" w:cs="Times New Roman CYR"/>
        </w:rPr>
        <w:t xml:space="preserve">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5</w:t>
      </w:r>
      <w:r w:rsidRPr="001508E7">
        <w:rPr>
          <w:rFonts w:ascii="Times New Roman CYR" w:hAnsi="Times New Roman CYR" w:cs="Times New Roman CYR"/>
        </w:rPr>
        <w:t xml:space="preserve"> v b</w:t>
      </w:r>
      <w:r w:rsidRPr="001508E7">
        <w:rPr>
          <w:rFonts w:ascii="Times New Roman CYR" w:hAnsi="Times New Roman CYR" w:cs="Times New Roman CYR"/>
          <w:vertAlign w:val="subscript"/>
        </w:rPr>
        <w:t>7</w:t>
      </w:r>
      <w:r w:rsidRPr="001508E7">
        <w:rPr>
          <w:rFonts w:ascii="Times New Roman CYR" w:hAnsi="Times New Roman CYR" w:cs="Times New Roman CYR"/>
        </w:rPr>
        <w:t>~X</w:t>
      </w:r>
      <w:r w:rsidRPr="001508E7">
        <w:rPr>
          <w:rFonts w:ascii="Times New Roman CYR" w:hAnsi="Times New Roman CYR" w:cs="Times New Roman CYR"/>
          <w:vertAlign w:val="subscript"/>
        </w:rPr>
        <w:t>3</w:t>
      </w:r>
      <w:r w:rsidR="000F5717" w:rsidRPr="001508E7">
        <w:rPr>
          <w:rFonts w:ascii="Times New Roman CYR" w:hAnsi="Times New Roman CYR" w:cs="Times New Roman CYR"/>
        </w:rPr>
        <w:t xml:space="preserve"> (17)</w:t>
      </w:r>
    </w:p>
    <w:p w:rsidR="00C62F05" w:rsidRPr="001508E7" w:rsidRDefault="00C62F0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</w:rPr>
      </w:pPr>
    </w:p>
    <w:p w:rsidR="00541517" w:rsidRPr="009130C9" w:rsidRDefault="0054151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Итоговая цена по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9130C9">
        <w:rPr>
          <w:rFonts w:ascii="Times New Roman CYR" w:hAnsi="Times New Roman CYR" w:cs="Times New Roman CYR"/>
          <w:lang w:val="ru-RU"/>
        </w:rPr>
        <w:t>:</w:t>
      </w:r>
    </w:p>
    <w:p w:rsidR="004E7182" w:rsidRPr="009130C9" w:rsidRDefault="00C62F05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</w:rPr>
        <w:t>C</w:t>
      </w:r>
      <w:r w:rsidR="002F0DCF">
        <w:rPr>
          <w:rFonts w:ascii="Times New Roman CYR" w:hAnsi="Times New Roman CYR" w:cs="Times New Roman CYR"/>
          <w:lang w:val="ru-RU"/>
        </w:rPr>
        <w:t xml:space="preserve"> = 74</w:t>
      </w:r>
      <w:r w:rsidRPr="009130C9">
        <w:rPr>
          <w:rFonts w:ascii="Times New Roman CYR" w:hAnsi="Times New Roman CYR" w:cs="Times New Roman CYR"/>
          <w:lang w:val="ru-RU"/>
        </w:rPr>
        <w:t xml:space="preserve"> +</w:t>
      </w:r>
      <w:r w:rsidR="005063B7">
        <w:rPr>
          <w:rFonts w:ascii="Times New Roman CYR" w:hAnsi="Times New Roman CYR" w:cs="Times New Roman CYR"/>
          <w:lang w:val="ru-RU"/>
        </w:rPr>
        <w:t xml:space="preserve"> 8(триггеры) + 4(дешифратор) + 15</w:t>
      </w:r>
      <w:r w:rsidR="002F0DCF">
        <w:rPr>
          <w:rFonts w:ascii="Times New Roman CYR" w:hAnsi="Times New Roman CYR" w:cs="Times New Roman CYR"/>
          <w:lang w:val="ru-RU"/>
        </w:rPr>
        <w:t>(Начальная установка) = 103</w:t>
      </w:r>
    </w:p>
    <w:p w:rsidR="004E7182" w:rsidRPr="009130C9" w:rsidRDefault="004E718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682D90" w:rsidRPr="009200F9" w:rsidRDefault="004E7182" w:rsidP="00B84C09">
      <w:pPr>
        <w:pStyle w:val="1"/>
        <w:jc w:val="both"/>
      </w:pPr>
      <w:bookmarkStart w:id="40" w:name="_Toc452327217"/>
      <w:proofErr w:type="spellStart"/>
      <w:r w:rsidRPr="009200F9">
        <w:lastRenderedPageBreak/>
        <w:t>По</w:t>
      </w:r>
      <w:r w:rsidR="001A190D" w:rsidRPr="009200F9">
        <w:rPr>
          <w:noProof/>
          <w:sz w:val="20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03EF8A95" wp14:editId="17A422A4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793" name="Группа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94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6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7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8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9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0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1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2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3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4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5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7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9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0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F8A95" id="Группа 793" o:spid="_x0000_s1757" style="position:absolute;left:0;text-align:left;margin-left:56.55pt;margin-top:19.7pt;width:518.8pt;height:802.3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" o:allowincell="f">
                <v:rect id="Rectangle 789" o:spid="_x0000_s175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YacQA&#10;AADcAAAADwAAAGRycy9kb3ducmV2LnhtbESP0WrCQBRE3wv+w3IF3+pGEdtEV4mC4JPY1A+4ZK9J&#10;MHs3Ztck9uu7QqGPw8ycYdbbwdSio9ZVlhXMphEI4tzqigsFl+/D+ycI55E11pZJwZMcbDejtzUm&#10;2vb8RV3mCxEg7BJUUHrfJFK6vCSDbmob4uBdbWvQB9kWUrfYB7ip5TyKltJgxWGhxIb2JeW37GEU&#10;3PzQndIi+znEl12cn3dp/7inSk3GQ7oC4Wnw/+G/9lEr+Ig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zmGnEAAAA3AAAAA8AAAAAAAAAAAAAAAAAmAIAAGRycy9k&#10;b3ducmV2LnhtbFBLBQYAAAAABAAEAPUAAACJAwAAAAA=&#10;" filled="f" strokeweight="2pt"/>
                <v:line id="Line 790" o:spid="_x0000_s175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XQM8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D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dAzxAAAANwAAAAPAAAAAAAAAAAA&#10;AAAAAKECAABkcnMvZG93bnJldi54bWxQSwUGAAAAAAQABAD5AAAAkgMAAAAA&#10;" strokeweight="2pt"/>
                <v:line id="Line 791" o:spid="_x0000_s176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dORM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bD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05ExAAAANwAAAAPAAAAAAAAAAAA&#10;AAAAAKECAABkcnMvZG93bnJldi54bWxQSwUGAAAAAAQABAD5AAAAkgMAAAAA&#10;" strokeweight="2pt"/>
                <v:line id="Line 792" o:spid="_x0000_s176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vr38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vr38IAAADcAAAADwAAAAAAAAAAAAAA&#10;AAChAgAAZHJzL2Rvd25yZXYueG1sUEsFBgAAAAAEAAQA+QAAAJADAAAAAA==&#10;" strokeweight="2pt"/>
                <v:line id="Line 793" o:spid="_x0000_s176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R/rb0AAADcAAAADwAAAGRycy9kb3ducmV2LnhtbERPuwrCMBTdBf8hXMFNUwVf1SgiVNzE&#10;6uJ2ba5tsbkpTdT692YQHA/nvdq0phIvalxpWcFoGIEgzqwuOVdwOSeDOQjnkTVWlknBhxxs1t3O&#10;CmNt33yiV+pzEULYxaig8L6OpXRZQQbd0NbEgbvbxqAPsMmlbvAdwk0lx1E0lQZLDg0F1rQrKHuk&#10;T6Pgcb1Mkv1xp89VutW3PPHX210r1e+12yUIT63/i3/ug1YwW4S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REf629AAAA3AAAAA8AAAAAAAAAAAAAAAAAoQIA&#10;AGRycy9kb3ducmV2LnhtbFBLBQYAAAAABAAEAPkAAACLAwAAAAA=&#10;" strokeweight="2pt"/>
                <v:line id="Line 794" o:spid="_x0000_s176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aNs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pWm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I2jbDAAAA3AAAAA8AAAAAAAAAAAAA&#10;AAAAoQIAAGRycy9kb3ducmV2LnhtbFBLBQYAAAAABAAEAPkAAACRAwAAAAA=&#10;" strokeweight="2pt"/>
                <v:line id="Line 795" o:spid="_x0000_s176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  <v:line id="Line 796" o:spid="_x0000_s176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DX4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8DX4b8AAADcAAAADwAAAAAAAAAAAAAAAACh&#10;AgAAZHJzL2Rvd25yZXYueG1sUEsFBgAAAAAEAAQA+QAAAI0DAAAAAA==&#10;" strokeweight="2pt"/>
                <v:line id="Line 797" o:spid="_x0000_s176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HLJcQAAADcAAAADwAAAGRycy9kb3ducmV2LnhtbESP3WoCMRSE74W+QziF3rlZvSi6GqW0&#10;FSpeiD8PcNwcN6ubkyWJuvXpTaHg5TAz3zDTeWcbcSUfascKBlkOgrh0uuZKwX636I9AhIissXFM&#10;Cn4pwHz20ptiod2NN3TdxkokCIcCFZgY20LKUBqyGDLXEifv6LzFmKSvpPZ4S3DbyGGev0uLNacF&#10;gy19GirP24tVsPSH1Xlwr4w88NJ/N+uvcbAnpd5eu48JiEhdfIb/2z9awSgfwt+Zd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ocslxAAAANwAAAAPAAAAAAAAAAAA&#10;AAAAAKECAABkcnMvZG93bnJldi54bWxQSwUGAAAAAAQABAD5AAAAkgMAAAAA&#10;" strokeweight="1pt"/>
                <v:line id="Line 798" o:spid="_x0000_s176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7sD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Re7A3AAAAA3AAAAA8AAAAAAAAAAAAAAAAA&#10;oQIAAGRycy9kb3ducmV2LnhtbFBLBQYAAAAABAAEAPkAAACOAwAAAAA=&#10;" strokeweight="2pt"/>
                <v:line id="Line 799" o:spid="_x0000_s176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T2ysQAAADc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GX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PbKxAAAANwAAAAPAAAAAAAAAAAA&#10;AAAAAKECAABkcnMvZG93bnJldi54bWxQSwUGAAAAAAQABAD5AAAAkgMAAAAA&#10;" strokeweight="1pt"/>
                <v:rect id="Rectangle 800" o:spid="_x0000_s176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1" o:spid="_x0000_s177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2" o:spid="_x0000_s177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3" o:spid="_x0000_s177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04" o:spid="_x0000_s177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W2MIA&#10;AADcAAAADwAAAGRycy9kb3ducmV2LnhtbESPQWvCQBSE74X+h+UVvNVdRSRGNyEUhF6btuDxkX0m&#10;0ezbdHfV9N93C4LHYWa+YXblZAdxJR96xxoWcwWCuHGm51bD1+f+NQMRIrLBwTFp+KUAZfH8tMPc&#10;uBt/0LWOrUgQDjlq6GIccylD05HFMHcjcfKOzluMSfpWGo+3BLeDXCq1lhZ7TgsdjvTWUXOuL1ZD&#10;VZ2m7596g/sgM+XX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gdbYwgAAANwAAAAPAAAAAAAAAAAAAAAAAJgCAABkcnMvZG93&#10;bnJldi54bWxQSwUGAAAAAAQABAD1AAAAhw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05" o:spid="_x0000_s177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7" o:spid="_x0000_s17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dM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ZQq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zSd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9200F9">
        <w:t>строение</w:t>
      </w:r>
      <w:proofErr w:type="spellEnd"/>
      <w:r w:rsidRPr="009200F9">
        <w:t xml:space="preserve"> </w:t>
      </w:r>
      <w:proofErr w:type="spellStart"/>
      <w:r w:rsidRPr="009200F9">
        <w:t>функциональной</w:t>
      </w:r>
      <w:proofErr w:type="spellEnd"/>
      <w:r w:rsidRPr="009200F9">
        <w:t xml:space="preserve"> </w:t>
      </w:r>
      <w:proofErr w:type="spellStart"/>
      <w:r w:rsidRPr="009200F9">
        <w:t>схемы</w:t>
      </w:r>
      <w:proofErr w:type="spellEnd"/>
      <w:r w:rsidRPr="009200F9">
        <w:t xml:space="preserve"> </w:t>
      </w:r>
      <w:proofErr w:type="spellStart"/>
      <w:r w:rsidRPr="009200F9">
        <w:t>управляющего</w:t>
      </w:r>
      <w:proofErr w:type="spellEnd"/>
      <w:r w:rsidRPr="009200F9">
        <w:t xml:space="preserve"> </w:t>
      </w:r>
      <w:proofErr w:type="spellStart"/>
      <w:r w:rsidRPr="009200F9">
        <w:t>автомата</w:t>
      </w:r>
      <w:bookmarkEnd w:id="40"/>
      <w:proofErr w:type="spellEnd"/>
    </w:p>
    <w:p w:rsidR="004E7182" w:rsidRPr="009130C9" w:rsidRDefault="004E7182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Наиболее оптимальной по а</w:t>
      </w:r>
      <w:r w:rsidR="005063B7">
        <w:rPr>
          <w:rFonts w:ascii="Times New Roman CYR" w:hAnsi="Times New Roman CYR" w:cs="Times New Roman CYR"/>
          <w:lang w:val="ru-RU"/>
        </w:rPr>
        <w:t xml:space="preserve">ппаратурным </w:t>
      </w:r>
      <w:proofErr w:type="gramStart"/>
      <w:r w:rsidR="005063B7">
        <w:rPr>
          <w:rFonts w:ascii="Times New Roman CYR" w:hAnsi="Times New Roman CYR" w:cs="Times New Roman CYR"/>
          <w:lang w:val="ru-RU"/>
        </w:rPr>
        <w:t xml:space="preserve">затратам </w:t>
      </w:r>
      <w:r w:rsidRPr="009130C9">
        <w:rPr>
          <w:rFonts w:ascii="Times New Roman CYR" w:hAnsi="Times New Roman CYR" w:cs="Times New Roman CYR"/>
          <w:lang w:val="ru-RU"/>
        </w:rPr>
        <w:t xml:space="preserve"> является</w:t>
      </w:r>
      <w:proofErr w:type="gramEnd"/>
      <w:r w:rsidRPr="009130C9">
        <w:rPr>
          <w:rFonts w:ascii="Times New Roman CYR" w:hAnsi="Times New Roman CYR" w:cs="Times New Roman CYR"/>
          <w:lang w:val="ru-RU"/>
        </w:rPr>
        <w:t xml:space="preserve"> модель Мили на сдвиговом регистр</w:t>
      </w:r>
      <w:r w:rsidR="005063B7">
        <w:rPr>
          <w:rFonts w:ascii="Times New Roman CYR" w:hAnsi="Times New Roman CYR" w:cs="Times New Roman CYR"/>
          <w:lang w:val="ru-RU"/>
        </w:rPr>
        <w:t>е</w:t>
      </w:r>
      <w:r w:rsidRPr="009130C9">
        <w:rPr>
          <w:rFonts w:ascii="Times New Roman CYR" w:hAnsi="Times New Roman CYR" w:cs="Times New Roman CYR"/>
          <w:lang w:val="ru-RU"/>
        </w:rPr>
        <w:t>, поэтому функциональная схема МП</w:t>
      </w:r>
      <w:r w:rsidR="005063B7">
        <w:rPr>
          <w:rFonts w:ascii="Times New Roman CYR" w:hAnsi="Times New Roman CYR" w:cs="Times New Roman CYR"/>
          <w:lang w:val="ru-RU"/>
        </w:rPr>
        <w:t>У</w:t>
      </w:r>
      <w:r w:rsidRPr="009130C9">
        <w:rPr>
          <w:rFonts w:ascii="Times New Roman CYR" w:hAnsi="Times New Roman CYR" w:cs="Times New Roman CYR"/>
          <w:lang w:val="ru-RU"/>
        </w:rPr>
        <w:t>А будет строиться для этой модели.</w:t>
      </w:r>
    </w:p>
    <w:p w:rsidR="004E7182" w:rsidRPr="009130C9" w:rsidRDefault="004E7182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szCs w:val="24"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 xml:space="preserve"> В приложении Е приведена</w:t>
      </w:r>
      <w:r w:rsidRPr="009130C9">
        <w:rPr>
          <w:rFonts w:ascii="Times New Roman CYR" w:hAnsi="Times New Roman CYR" w:cs="Times New Roman CYR"/>
          <w:b/>
          <w:lang w:val="ru-RU"/>
        </w:rPr>
        <w:t xml:space="preserve"> </w:t>
      </w:r>
      <w:r w:rsidRPr="009130C9">
        <w:rPr>
          <w:rFonts w:ascii="Times New Roman CYR" w:hAnsi="Times New Roman CYR" w:cs="Times New Roman CYR"/>
          <w:lang w:val="ru-RU"/>
        </w:rPr>
        <w:t>функциональная схема проектируемого МП</w:t>
      </w:r>
      <w:r w:rsidR="005063B7">
        <w:rPr>
          <w:rFonts w:ascii="Times New Roman CYR" w:hAnsi="Times New Roman CYR" w:cs="Times New Roman CYR"/>
          <w:lang w:val="ru-RU"/>
        </w:rPr>
        <w:t>У</w:t>
      </w:r>
      <w:r w:rsidRPr="009130C9">
        <w:rPr>
          <w:rFonts w:ascii="Times New Roman CYR" w:hAnsi="Times New Roman CYR" w:cs="Times New Roman CYR"/>
          <w:lang w:val="ru-RU"/>
        </w:rPr>
        <w:t xml:space="preserve">А, управляющего операцией умножения двоичных чисел с ПЗ в ДК 2 способом с автоматической коррекцией и порядками. Функциональная схема построена в основном логическом базисе </w:t>
      </w:r>
      <w:proofErr w:type="gramStart"/>
      <w:r w:rsidRPr="009130C9">
        <w:rPr>
          <w:rFonts w:ascii="Times New Roman CYR" w:hAnsi="Times New Roman CYR" w:cs="Times New Roman CYR"/>
          <w:lang w:val="ru-RU"/>
        </w:rPr>
        <w:t>И</w:t>
      </w:r>
      <w:proofErr w:type="gramEnd"/>
      <w:r w:rsidRPr="009130C9">
        <w:rPr>
          <w:rFonts w:ascii="Times New Roman CYR" w:hAnsi="Times New Roman CYR" w:cs="Times New Roman CYR"/>
          <w:lang w:val="ru-RU"/>
        </w:rPr>
        <w:t>, ИЛИ, НЕ в полном соответствии с приведенной для модели Мили системой логических уравнений для функций возбуждения элементов памяти.</w:t>
      </w:r>
    </w:p>
    <w:p w:rsidR="004E7182" w:rsidRPr="009130C9" w:rsidRDefault="004E7182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682D90" w:rsidRPr="009130C9" w:rsidRDefault="00682D9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p w:rsidR="00C62F05" w:rsidRDefault="00682D90" w:rsidP="00B84C09">
      <w:pPr>
        <w:pStyle w:val="1"/>
        <w:jc w:val="both"/>
      </w:pPr>
      <w:bookmarkStart w:id="41" w:name="_Toc452327218"/>
      <w:proofErr w:type="spellStart"/>
      <w:r w:rsidRPr="00F72E6B">
        <w:lastRenderedPageBreak/>
        <w:t>Зак</w:t>
      </w:r>
      <w:r w:rsidR="001A190D" w:rsidRPr="00F72E6B">
        <w:rPr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36064" behindDoc="0" locked="1" layoutInCell="0" allowOverlap="1" wp14:anchorId="0ED19D03" wp14:editId="1A812EBE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813" name="Группа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14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8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9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0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2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3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5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0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2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19D03" id="Группа 813" o:spid="_x0000_s1776" style="position:absolute;left:0;text-align:left;margin-left:56.55pt;margin-top:19.7pt;width:518.8pt;height:802.3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" o:allowincell="f">
                <v:rect id="Rectangle 809" o:spid="_x0000_s17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PZcUA&#10;AADcAAAADwAAAGRycy9kb3ducmV2LnhtbESP0WqDQBRE3wv9h+UW8lZXQyiJySZoIJCn0ho/4OLe&#10;qMS9a9yN2n59t1Do4zAzZ5jdYTadGGlwrWUFSRSDIK6sbrlWUF5Or2sQziNr7CyTgi9ycNg/P+0w&#10;1XbiTxoLX4sAYZeigsb7PpXSVQ0ZdJHtiYN3tYNBH+RQSz3gFOCmk8s4fpMGWw4LDfZ0bKi6FQ+j&#10;4Obn8T2ri+/Tpsw31UeeTY97ptTiZc62IDzN/j/81z5rBetkBb9nw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A9lxQAAANwAAAAPAAAAAAAAAAAAAAAAAJgCAABkcnMv&#10;ZG93bnJldi54bWxQSwUGAAAAAAQABAD1AAAAigMAAAAA&#10;" filled="f" strokeweight="2pt"/>
                <v:line id="Line 810" o:spid="_x0000_s17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JHP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y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iRz/AAAAA3AAAAA8AAAAAAAAAAAAAAAAA&#10;oQIAAGRycy9kb3ducmV2LnhtbFBLBQYAAAAABAAEAPkAAACOAwAAAAA=&#10;" strokeweight="2pt"/>
                <v:line id="Line 811" o:spid="_x0000_s17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DZS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Hw2UjAAAAA3AAAAA8AAAAAAAAAAAAAAAAA&#10;oQIAAGRycy9kb3ducmV2LnhtbFBLBQYAAAAABAAEAPkAAACOAwAAAAA=&#10;" strokeweight="2pt"/>
                <v:line id="Line 812" o:spid="_x0000_s17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  <v:line id="Line 813" o:spid="_x0000_s17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  <v:line id="Line 814" o:spid="_x0000_s17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  <v:line id="Line 815" o:spid="_x0000_s17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  <v:line id="Line 816" o:spid="_x0000_s17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  <v:line id="Line 817" o:spid="_x0000_s17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SXRcUAAADcAAAADwAAAGRycy9kb3ducmV2LnhtbESPwW7CMBBE70j9B2sr9QYOOVQQMFHV&#10;FqmohwrKByzxEofE68g2kPbraySkHkcz80azLAfbiQv50DhWMJ1kIIgrpxuuFey/1+MZiBCRNXaO&#10;ScEPBShXD6MlFtpdeUuXXaxFgnAoUIGJsS+kDJUhi2HieuLkHZ23GJP0tdQerwluO5ln2bO02HBa&#10;MNjTq6Gq3Z2tgo0/fLbT39rIA2/8e/f1Ng/2pNTT4/CyABFpiP/he/tDK5jlOdzO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SXRcUAAADcAAAADwAAAAAAAAAA&#10;AAAAAAChAgAAZHJzL2Rvd25yZXYueG1sUEsFBgAAAAAEAAQA+QAAAJMDAAAAAA==&#10;" strokeweight="1pt"/>
                <v:line id="Line 818" o:spid="_x0000_s17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  <v:line id="Line 819" o:spid="_x0000_s17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  <v:rect id="Rectangle 820" o:spid="_x0000_s17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mA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i3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mAv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1" o:spid="_x0000_s17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sey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TZ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rHs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2" o:spid="_x0000_s17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3" o:spid="_x0000_s17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24" o:spid="_x0000_s17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25" o:spid="_x0000_s17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7" o:spid="_x0000_s17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72E6B">
        <w:t>лючение</w:t>
      </w:r>
      <w:bookmarkEnd w:id="41"/>
      <w:proofErr w:type="spellEnd"/>
    </w:p>
    <w:p w:rsidR="00682D90" w:rsidRPr="009130C9" w:rsidRDefault="00682D90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В ходе выполнения курсового проекта были разрабо</w:t>
      </w:r>
      <w:r w:rsidR="00115E84" w:rsidRPr="009130C9">
        <w:rPr>
          <w:rFonts w:ascii="Times New Roman CYR" w:hAnsi="Times New Roman CYR" w:cs="Times New Roman CYR"/>
          <w:lang w:val="ru-RU"/>
        </w:rPr>
        <w:t>та</w:t>
      </w:r>
      <w:r w:rsidRPr="009130C9">
        <w:rPr>
          <w:rFonts w:ascii="Times New Roman CYR" w:hAnsi="Times New Roman CYR" w:cs="Times New Roman CYR"/>
          <w:lang w:val="ru-RU"/>
        </w:rPr>
        <w:t xml:space="preserve">ны операционный и управляющий автоматы, выполняющие функцию умножения чисел с плавающей запятой </w:t>
      </w:r>
      <w:r w:rsidRPr="009200F9">
        <w:rPr>
          <w:rFonts w:ascii="Times New Roman CYR" w:hAnsi="Times New Roman CYR" w:cs="Times New Roman CYR"/>
        </w:rPr>
        <w:t>II</w:t>
      </w:r>
      <w:r w:rsidRPr="009130C9">
        <w:rPr>
          <w:rFonts w:ascii="Times New Roman CYR" w:hAnsi="Times New Roman CYR" w:cs="Times New Roman CYR"/>
          <w:lang w:val="ru-RU"/>
        </w:rPr>
        <w:t xml:space="preserve">-м способом с автоматической коррекцией. Для корректной работы автомата входные данные должны быть представлены в формате с плавающей запятой, в дополнительном коде с использованием порядков. </w:t>
      </w:r>
    </w:p>
    <w:p w:rsidR="00865198" w:rsidRPr="00D32B5E" w:rsidRDefault="00865198" w:rsidP="00B84C09">
      <w:pPr>
        <w:spacing w:after="0" w:line="240" w:lineRule="auto"/>
        <w:ind w:firstLine="567"/>
        <w:jc w:val="both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При синтезе МП</w:t>
      </w:r>
      <w:r w:rsidR="000844A5">
        <w:rPr>
          <w:rFonts w:ascii="Times New Roman CYR" w:hAnsi="Times New Roman CYR" w:cs="Times New Roman CYR"/>
          <w:lang w:val="ru-RU"/>
        </w:rPr>
        <w:t>У</w:t>
      </w:r>
      <w:r w:rsidRPr="009130C9">
        <w:rPr>
          <w:rFonts w:ascii="Times New Roman CYR" w:hAnsi="Times New Roman CYR" w:cs="Times New Roman CYR"/>
          <w:lang w:val="ru-RU"/>
        </w:rPr>
        <w:t xml:space="preserve">А была рассмотрена модель Мили и модель Мура. В результате проделанной работы оказалось, что наименьшие аппаратурные затраты даёт модель Мили с использованием </w:t>
      </w:r>
      <w:r w:rsidR="000B3CC4" w:rsidRPr="009130C9">
        <w:rPr>
          <w:rFonts w:ascii="Times New Roman CYR" w:hAnsi="Times New Roman CYR" w:cs="Times New Roman CYR"/>
          <w:lang w:val="ru-RU"/>
        </w:rPr>
        <w:t>сдвигового регистра</w:t>
      </w:r>
      <w:r w:rsidRPr="009130C9">
        <w:rPr>
          <w:rFonts w:ascii="Times New Roman CYR" w:hAnsi="Times New Roman CYR" w:cs="Times New Roman CYR"/>
          <w:lang w:val="ru-RU"/>
        </w:rPr>
        <w:t xml:space="preserve"> в качестве </w:t>
      </w:r>
      <w:r w:rsidR="000B3CC4" w:rsidRPr="009130C9">
        <w:rPr>
          <w:rFonts w:ascii="Times New Roman CYR" w:hAnsi="Times New Roman CYR" w:cs="Times New Roman CYR"/>
          <w:lang w:val="ru-RU"/>
        </w:rPr>
        <w:t>элемента</w:t>
      </w:r>
      <w:r w:rsidRPr="009130C9">
        <w:rPr>
          <w:rFonts w:ascii="Times New Roman CYR" w:hAnsi="Times New Roman CYR" w:cs="Times New Roman CYR"/>
          <w:lang w:val="ru-RU"/>
        </w:rPr>
        <w:t xml:space="preserve"> памяти, т.к. её цена по </w:t>
      </w:r>
      <w:proofErr w:type="spellStart"/>
      <w:r w:rsidRPr="009130C9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9130C9">
        <w:rPr>
          <w:rFonts w:ascii="Times New Roman CYR" w:hAnsi="Times New Roman CYR" w:cs="Times New Roman CYR"/>
          <w:lang w:val="ru-RU"/>
        </w:rPr>
        <w:t xml:space="preserve"> </w:t>
      </w:r>
      <w:r w:rsidR="000844A5">
        <w:rPr>
          <w:rFonts w:ascii="Times New Roman CYR" w:hAnsi="Times New Roman CYR" w:cs="Times New Roman CYR"/>
          <w:lang w:val="ru-RU"/>
        </w:rPr>
        <w:t>79</w:t>
      </w:r>
      <w:r w:rsidRPr="009130C9">
        <w:rPr>
          <w:rFonts w:ascii="Times New Roman CYR" w:hAnsi="Times New Roman CYR" w:cs="Times New Roman CYR"/>
          <w:lang w:val="ru-RU"/>
        </w:rPr>
        <w:t xml:space="preserve">, цена же на </w:t>
      </w:r>
      <w:r w:rsidRPr="009200F9">
        <w:rPr>
          <w:rFonts w:ascii="Times New Roman CYR" w:hAnsi="Times New Roman CYR" w:cs="Times New Roman CYR"/>
        </w:rPr>
        <w:t>D</w:t>
      </w:r>
      <w:r w:rsidRPr="009130C9">
        <w:rPr>
          <w:rFonts w:ascii="Times New Roman CYR" w:hAnsi="Times New Roman CYR" w:cs="Times New Roman CYR"/>
          <w:lang w:val="ru-RU"/>
        </w:rPr>
        <w:t xml:space="preserve">-триггерах и </w:t>
      </w:r>
      <w:r w:rsidRPr="009200F9">
        <w:rPr>
          <w:rFonts w:ascii="Times New Roman CYR" w:hAnsi="Times New Roman CYR" w:cs="Times New Roman CYR"/>
        </w:rPr>
        <w:t>RS</w:t>
      </w:r>
      <w:r w:rsidRPr="009130C9">
        <w:rPr>
          <w:rFonts w:ascii="Times New Roman CYR" w:hAnsi="Times New Roman CYR" w:cs="Times New Roman CYR"/>
          <w:lang w:val="ru-RU"/>
        </w:rPr>
        <w:t xml:space="preserve">-триггерах больше. </w:t>
      </w:r>
      <w:r w:rsidRPr="00D32B5E">
        <w:rPr>
          <w:rFonts w:ascii="Times New Roman CYR" w:hAnsi="Times New Roman CYR" w:cs="Times New Roman CYR"/>
          <w:lang w:val="ru-RU"/>
        </w:rPr>
        <w:t xml:space="preserve">Модель Мура так же имеет большую цену по </w:t>
      </w:r>
      <w:proofErr w:type="spellStart"/>
      <w:r w:rsidRPr="00D32B5E">
        <w:rPr>
          <w:rFonts w:ascii="Times New Roman CYR" w:hAnsi="Times New Roman CYR" w:cs="Times New Roman CYR"/>
          <w:lang w:val="ru-RU"/>
        </w:rPr>
        <w:t>Квайну</w:t>
      </w:r>
      <w:proofErr w:type="spellEnd"/>
      <w:r w:rsidRPr="00D32B5E">
        <w:rPr>
          <w:rFonts w:ascii="Times New Roman CYR" w:hAnsi="Times New Roman CYR" w:cs="Times New Roman CYR"/>
          <w:lang w:val="ru-RU"/>
        </w:rPr>
        <w:t>.</w:t>
      </w:r>
    </w:p>
    <w:p w:rsidR="009C1576" w:rsidRPr="00D32B5E" w:rsidRDefault="009C1576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</w:p>
    <w:p w:rsidR="00754577" w:rsidRPr="00D32B5E" w:rsidRDefault="00754577" w:rsidP="00B84C09">
      <w:pPr>
        <w:spacing w:after="0" w:line="240" w:lineRule="auto"/>
        <w:jc w:val="both"/>
        <w:rPr>
          <w:rFonts w:ascii="Times New Roman CYR" w:hAnsi="Times New Roman CYR" w:cs="Times New Roman CYR"/>
          <w:i/>
          <w:lang w:val="ru-RU"/>
        </w:rPr>
      </w:pPr>
      <w:r w:rsidRPr="00D32B5E">
        <w:rPr>
          <w:rFonts w:ascii="Times New Roman CYR" w:hAnsi="Times New Roman CYR" w:cs="Times New Roman CYR"/>
          <w:lang w:val="ru-RU"/>
        </w:rPr>
        <w:br w:type="page"/>
      </w:r>
    </w:p>
    <w:p w:rsidR="00E638A1" w:rsidRPr="00D32B5E" w:rsidRDefault="001A190D" w:rsidP="000844A5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833" name="Группа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3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0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1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2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4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5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Default="00E154A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2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154A4" w:rsidRPr="003148FB" w:rsidRDefault="00E154A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E154A4" w:rsidRDefault="00E154A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33" o:spid="_x0000_s1795" style="position:absolute;left:0;text-align:left;margin-left:56.55pt;margin-top:19.7pt;width:518.8pt;height:802.3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" o:allowincell="f">
                <v:rect id="Rectangle 829" o:spid="_x0000_s17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TBc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8+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hUwXEAAAA3AAAAA8AAAAAAAAAAAAAAAAAmAIAAGRycy9k&#10;b3ducmV2LnhtbFBLBQYAAAAABAAEAPUAAACJAwAAAAA=&#10;" filled="f" strokeweight="2pt"/>
                <v:line id="Line 830" o:spid="_x0000_s17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  <v:line id="Line 831" o:spid="_x0000_s17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  <v:line id="Line 832" o:spid="_x0000_s17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  <v:line id="Line 833" o:spid="_x0000_s18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  <v:line id="Line 834" o:spid="_x0000_s18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  <v:line id="Line 835" o:spid="_x0000_s18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  <v:line id="Line 836" o:spid="_x0000_s18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  <v:line id="Line 837" o:spid="_x0000_s18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      <v:line id="Line 838" o:spid="_x0000_s18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  <v:line id="Line 839" o:spid="_x0000_s18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  <v:rect id="Rectangle 840" o:spid="_x0000_s18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lH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S+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mZR3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1" o:spid="_x0000_s18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7a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Ju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0+2r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2" o:spid="_x0000_s18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3" o:spid="_x0000_s18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44" o:spid="_x0000_s18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5" o:spid="_x0000_s18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  <v:textbox inset="1pt,1pt,1pt,1pt">
                    <w:txbxContent>
                      <w:p w:rsidR="00E154A4" w:rsidRDefault="00E154A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7" o:spid="_x0000_s181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  <v:textbox inset="1pt,1pt,1pt,1pt">
                    <w:txbxContent>
                      <w:p w:rsidR="00E154A4" w:rsidRPr="003148FB" w:rsidRDefault="00E154A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E154A4" w:rsidRDefault="00E154A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38A1" w:rsidRPr="00D32B5E">
        <w:rPr>
          <w:rFonts w:ascii="Times New Roman CYR" w:hAnsi="Times New Roman CYR" w:cs="Times New Roman CYR"/>
          <w:lang w:val="ru-RU"/>
        </w:rPr>
        <w:t>Библиографический список</w:t>
      </w:r>
    </w:p>
    <w:p w:rsidR="00BD4869" w:rsidRPr="009130C9" w:rsidRDefault="00BD4869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r w:rsidRPr="009130C9">
        <w:rPr>
          <w:rFonts w:ascii="Times New Roman CYR" w:eastAsia="Calibri" w:hAnsi="Times New Roman CYR" w:cs="Times New Roman CYR"/>
          <w:lang w:val="ru-RU"/>
        </w:rPr>
        <w:t xml:space="preserve">Ростовцев В.С. Оформление курсовых и дипломных проектов для студентов специальности 230101 [Текст] / В.С. Ростовцев, С.Д.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Блинова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2006. – 39 с.</w:t>
      </w:r>
    </w:p>
    <w:p w:rsidR="00EC0EC3" w:rsidRPr="009130C9" w:rsidRDefault="00EC0EC3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 В.Ю. Синтез микропрограммных управляющих автоматов [Текст] / В.Ю.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, Т.Р. Фадеева.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2000. – 54 с.</w:t>
      </w:r>
    </w:p>
    <w:p w:rsidR="003F4B68" w:rsidRPr="009130C9" w:rsidRDefault="003F4B68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 В.Ю. Теория автоматов. Учебно-методическое пособие для самостоятельной работы студентов направления 230100 (09.03.01) – информатика и вычислительная техника [Текст] / В.Ю.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Мельцов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2014. – 142 с.</w:t>
      </w:r>
    </w:p>
    <w:p w:rsidR="009D5164" w:rsidRPr="004B2098" w:rsidRDefault="009D5164" w:rsidP="00B84C09">
      <w:pPr>
        <w:pStyle w:val="ab"/>
        <w:numPr>
          <w:ilvl w:val="0"/>
          <w:numId w:val="27"/>
        </w:numPr>
        <w:spacing w:after="0" w:line="240" w:lineRule="auto"/>
        <w:ind w:left="284" w:hanging="283"/>
        <w:jc w:val="both"/>
        <w:rPr>
          <w:rFonts w:ascii="Times New Roman CYR" w:eastAsia="Calibri" w:hAnsi="Times New Roman CYR" w:cs="Times New Roman CYR"/>
          <w:i/>
          <w:lang w:val="ru-RU"/>
        </w:rPr>
      </w:pPr>
      <w:r w:rsidRPr="009130C9">
        <w:rPr>
          <w:rFonts w:ascii="Times New Roman CYR" w:eastAsia="Calibri" w:hAnsi="Times New Roman CYR" w:cs="Times New Roman CYR"/>
          <w:lang w:val="ru-RU"/>
        </w:rPr>
        <w:t xml:space="preserve">Фадеева Т.Р. Арифметические основы цифровых автоматов [Текст] / Фадеева Т.Р., Матвеева Л.И. – Киров: Издательство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2013. – 86 с.</w:t>
      </w:r>
    </w:p>
    <w:p w:rsidR="004B2098" w:rsidRDefault="004B2098" w:rsidP="00B84C09">
      <w:pPr>
        <w:ind w:firstLine="0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br w:type="page"/>
      </w:r>
    </w:p>
    <w:p w:rsidR="00FB42C5" w:rsidRDefault="00FB42C5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  <w:sectPr w:rsidR="00FB42C5" w:rsidSect="00553971">
          <w:footerReference w:type="default" r:id="rId9"/>
          <w:pgSz w:w="11906" w:h="16838"/>
          <w:pgMar w:top="1134" w:right="850" w:bottom="1134" w:left="1701" w:header="850" w:footer="283" w:gutter="0"/>
          <w:cols w:space="708"/>
          <w:titlePg/>
          <w:docGrid w:linePitch="381"/>
        </w:sectPr>
      </w:pPr>
    </w:p>
    <w:p w:rsidR="004B2098" w:rsidRDefault="004B2098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</w:t>
      </w:r>
      <w:r w:rsidR="00FB42C5">
        <w:rPr>
          <w:rFonts w:ascii="Times New Roman CYR" w:eastAsia="Calibri" w:hAnsi="Times New Roman CYR" w:cs="Times New Roman CYR"/>
          <w:lang w:val="ru-RU"/>
        </w:rPr>
        <w:t xml:space="preserve"> А</w:t>
      </w:r>
    </w:p>
    <w:p w:rsidR="00FB42C5" w:rsidRDefault="00FB42C5" w:rsidP="00B84C09">
      <w:pPr>
        <w:spacing w:after="0" w:line="240" w:lineRule="auto"/>
        <w:jc w:val="both"/>
      </w:pPr>
    </w:p>
    <w:p w:rsidR="00947F8D" w:rsidRDefault="005063B7" w:rsidP="0008560A">
      <w:pPr>
        <w:spacing w:after="0" w:line="240" w:lineRule="auto"/>
        <w:ind w:firstLine="0"/>
        <w:jc w:val="center"/>
        <w:sectPr w:rsidR="00947F8D" w:rsidSect="00990D6E">
          <w:pgSz w:w="11906" w:h="16838"/>
          <w:pgMar w:top="1134" w:right="851" w:bottom="1134" w:left="1701" w:header="851" w:footer="284" w:gutter="0"/>
          <w:cols w:space="708"/>
          <w:titlePg/>
          <w:docGrid w:linePitch="381"/>
        </w:sectPr>
      </w:pPr>
      <w:r>
        <w:object w:dxaOrig="24391" w:dyaOrig="13486">
          <v:shape id="_x0000_i1025" type="#_x0000_t75" style="width:487.5pt;height:270pt" o:ole="">
            <v:imagedata r:id="rId10" o:title=""/>
          </v:shape>
          <o:OLEObject Type="Embed" ProgID="Visio.Drawing.15" ShapeID="_x0000_i1025" DrawAspect="Content" ObjectID="_1580795294" r:id="rId11"/>
        </w:object>
      </w:r>
    </w:p>
    <w:p w:rsidR="00FB42C5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Б</w:t>
      </w:r>
    </w:p>
    <w:p w:rsidR="00947F8D" w:rsidRDefault="00947F8D" w:rsidP="00B84C09">
      <w:pPr>
        <w:spacing w:after="0" w:line="240" w:lineRule="auto"/>
        <w:ind w:firstLine="0"/>
        <w:jc w:val="both"/>
      </w:pPr>
      <w:r>
        <w:object w:dxaOrig="15181" w:dyaOrig="21856">
          <v:shape id="_x0000_i1026" type="#_x0000_t75" style="width:468pt;height:673.5pt" o:ole="">
            <v:imagedata r:id="rId12" o:title=""/>
          </v:shape>
          <o:OLEObject Type="Embed" ProgID="Visio.Drawing.15" ShapeID="_x0000_i1026" DrawAspect="Content" ObjectID="_1580795295" r:id="rId13"/>
        </w:object>
      </w:r>
    </w:p>
    <w:p w:rsidR="00947F8D" w:rsidRDefault="00947F8D" w:rsidP="00B84C09">
      <w:pPr>
        <w:ind w:firstLine="0"/>
        <w:jc w:val="both"/>
      </w:pPr>
      <w:r>
        <w:br w:type="page"/>
      </w: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В</w:t>
      </w:r>
    </w:p>
    <w:p w:rsidR="00947F8D" w:rsidRDefault="00947F8D" w:rsidP="00B84C09">
      <w:pPr>
        <w:spacing w:after="0" w:line="240" w:lineRule="auto"/>
        <w:ind w:firstLine="0"/>
        <w:jc w:val="both"/>
      </w:pPr>
      <w:r>
        <w:object w:dxaOrig="15466" w:dyaOrig="21856">
          <v:shape id="_x0000_i1027" type="#_x0000_t75" style="width:467.25pt;height:660pt" o:ole="">
            <v:imagedata r:id="rId14" o:title=""/>
          </v:shape>
          <o:OLEObject Type="Embed" ProgID="Visio.Drawing.15" ShapeID="_x0000_i1027" DrawAspect="Content" ObjectID="_1580795296" r:id="rId15"/>
        </w:object>
      </w:r>
    </w:p>
    <w:p w:rsidR="00947F8D" w:rsidRDefault="00947F8D" w:rsidP="00B84C09">
      <w:pPr>
        <w:ind w:firstLine="0"/>
        <w:jc w:val="both"/>
      </w:pPr>
      <w:r>
        <w:br w:type="page"/>
      </w: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  <w:sectPr w:rsidR="00947F8D" w:rsidSect="00553971">
          <w:pgSz w:w="11906" w:h="16838"/>
          <w:pgMar w:top="1134" w:right="850" w:bottom="1134" w:left="1701" w:header="850" w:footer="283" w:gutter="0"/>
          <w:cols w:space="708"/>
          <w:titlePg/>
          <w:docGrid w:linePitch="381"/>
        </w:sectPr>
      </w:pP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Г</w:t>
      </w:r>
    </w:p>
    <w:p w:rsidR="00947F8D" w:rsidRDefault="00990D6E" w:rsidP="00990D6E">
      <w:pPr>
        <w:spacing w:after="0" w:line="240" w:lineRule="auto"/>
        <w:ind w:firstLine="0"/>
        <w:jc w:val="center"/>
        <w:rPr>
          <w:rFonts w:ascii="Times New Roman CYR" w:eastAsia="Calibri" w:hAnsi="Times New Roman CYR" w:cs="Times New Roman CYR"/>
        </w:rPr>
      </w:pPr>
      <w:r>
        <w:object w:dxaOrig="13111" w:dyaOrig="10471">
          <v:shape id="_x0000_i1028" type="#_x0000_t75" style="width:485.25pt;height:388.5pt" o:ole="">
            <v:imagedata r:id="rId16" o:title=""/>
          </v:shape>
          <o:OLEObject Type="Embed" ProgID="Visio.Drawing.15" ShapeID="_x0000_i1028" DrawAspect="Content" ObjectID="_1580795297" r:id="rId17"/>
        </w:object>
      </w:r>
    </w:p>
    <w:p w:rsidR="00947F8D" w:rsidRDefault="00947F8D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</w:rPr>
        <w:sectPr w:rsidR="00947F8D" w:rsidSect="00990D6E">
          <w:pgSz w:w="11906" w:h="16838"/>
          <w:pgMar w:top="1134" w:right="851" w:bottom="1134" w:left="1701" w:header="851" w:footer="284" w:gutter="0"/>
          <w:cols w:space="708"/>
          <w:titlePg/>
          <w:docGrid w:linePitch="381"/>
        </w:sectPr>
      </w:pPr>
    </w:p>
    <w:p w:rsidR="00947F8D" w:rsidRDefault="002153F3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Д</w:t>
      </w:r>
    </w:p>
    <w:p w:rsidR="002153F3" w:rsidRDefault="00990D6E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object w:dxaOrig="16051" w:dyaOrig="9615">
          <v:shape id="_x0000_i1029" type="#_x0000_t75" style="width:501pt;height:299.25pt" o:ole="">
            <v:imagedata r:id="rId18" o:title=""/>
          </v:shape>
          <o:OLEObject Type="Embed" ProgID="Visio.Drawing.15" ShapeID="_x0000_i1029" DrawAspect="Content" ObjectID="_1580795298" r:id="rId19"/>
        </w:object>
      </w:r>
    </w:p>
    <w:p w:rsidR="002153F3" w:rsidRDefault="002153F3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  <w:sectPr w:rsidR="002153F3" w:rsidSect="00990D6E">
          <w:pgSz w:w="11906" w:h="16838"/>
          <w:pgMar w:top="1134" w:right="1701" w:bottom="1134" w:left="851" w:header="851" w:footer="284" w:gutter="0"/>
          <w:cols w:space="708"/>
          <w:titlePg/>
          <w:docGrid w:linePitch="381"/>
        </w:sectPr>
      </w:pPr>
    </w:p>
    <w:p w:rsidR="002153F3" w:rsidRDefault="005F55A6" w:rsidP="00B84C09">
      <w:pPr>
        <w:spacing w:after="0" w:line="240" w:lineRule="auto"/>
        <w:jc w:val="both"/>
        <w:rPr>
          <w:rFonts w:ascii="Times New Roman CYR" w:eastAsia="Calibri" w:hAnsi="Times New Roman CYR" w:cs="Times New Roman CYR"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lastRenderedPageBreak/>
        <w:t>Приложение Е</w:t>
      </w:r>
    </w:p>
    <w:p w:rsidR="005E4B66" w:rsidRPr="002153F3" w:rsidRDefault="00990D6E" w:rsidP="00990D6E">
      <w:pPr>
        <w:spacing w:after="0" w:line="240" w:lineRule="auto"/>
        <w:ind w:firstLine="0"/>
        <w:jc w:val="center"/>
        <w:rPr>
          <w:rFonts w:ascii="Times New Roman CYR" w:eastAsia="Calibri" w:hAnsi="Times New Roman CYR" w:cs="Times New Roman CYR"/>
          <w:lang w:val="ru-RU"/>
        </w:rPr>
      </w:pPr>
      <w:r>
        <w:object w:dxaOrig="11655" w:dyaOrig="16366">
          <v:shape id="_x0000_i1030" type="#_x0000_t75" style="width:467.25pt;height:656.25pt" o:ole="">
            <v:imagedata r:id="rId20" o:title=""/>
          </v:shape>
          <o:OLEObject Type="Embed" ProgID="Visio.Drawing.15" ShapeID="_x0000_i1030" DrawAspect="Content" ObjectID="_1580795299" r:id="rId21"/>
        </w:object>
      </w:r>
    </w:p>
    <w:sectPr w:rsidR="005E4B66" w:rsidRPr="002153F3" w:rsidSect="00553971">
      <w:pgSz w:w="11906" w:h="16838"/>
      <w:pgMar w:top="1134" w:right="850" w:bottom="1134" w:left="1701" w:header="850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1C00" w:rsidRDefault="001C1C00" w:rsidP="00124199">
      <w:r>
        <w:separator/>
      </w:r>
    </w:p>
  </w:endnote>
  <w:endnote w:type="continuationSeparator" w:id="0">
    <w:p w:rsidR="001C1C00" w:rsidRDefault="001C1C00" w:rsidP="0012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 PS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648917"/>
    </w:sdtPr>
    <w:sdtEndPr/>
    <w:sdtContent>
      <w:p w:rsidR="00E154A4" w:rsidRDefault="00E154A4" w:rsidP="004E11E3">
        <w:pPr>
          <w:pStyle w:val="afd"/>
          <w:tabs>
            <w:tab w:val="right" w:pos="8364"/>
          </w:tabs>
          <w:ind w:right="-284"/>
          <w:jc w:val="right"/>
        </w:pPr>
        <w:r>
          <w:ptab w:relativeTo="margin" w:alignment="right" w:leader="none"/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0BB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154A4" w:rsidRDefault="00E154A4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1C00" w:rsidRDefault="001C1C00" w:rsidP="00124199">
      <w:r>
        <w:separator/>
      </w:r>
    </w:p>
  </w:footnote>
  <w:footnote w:type="continuationSeparator" w:id="0">
    <w:p w:rsidR="001C1C00" w:rsidRDefault="001C1C00" w:rsidP="0012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CC1"/>
    <w:multiLevelType w:val="hybridMultilevel"/>
    <w:tmpl w:val="721E7F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72326D"/>
    <w:multiLevelType w:val="hybridMultilevel"/>
    <w:tmpl w:val="7C16C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9214C"/>
    <w:multiLevelType w:val="hybridMultilevel"/>
    <w:tmpl w:val="43DCA86E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360" w:firstLine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724C35"/>
    <w:multiLevelType w:val="hybridMultilevel"/>
    <w:tmpl w:val="AB16D9D0"/>
    <w:lvl w:ilvl="0" w:tplc="04190011">
      <w:start w:val="1"/>
      <w:numFmt w:val="decimal"/>
      <w:lvlText w:val="%1)"/>
      <w:lvlJc w:val="left"/>
      <w:pPr>
        <w:ind w:left="945" w:hanging="360"/>
      </w:pPr>
    </w:lvl>
    <w:lvl w:ilvl="1" w:tplc="04190019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4" w15:restartNumberingAfterBreak="0">
    <w:nsid w:val="0F2365CD"/>
    <w:multiLevelType w:val="hybridMultilevel"/>
    <w:tmpl w:val="03C03B04"/>
    <w:lvl w:ilvl="0" w:tplc="FB48935E">
      <w:start w:val="1"/>
      <w:numFmt w:val="decimal"/>
      <w:lvlText w:val="%1)"/>
      <w:lvlJc w:val="left"/>
      <w:pPr>
        <w:ind w:left="106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03D2F8C"/>
    <w:multiLevelType w:val="hybridMultilevel"/>
    <w:tmpl w:val="A40032D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2577A"/>
    <w:multiLevelType w:val="hybridMultilevel"/>
    <w:tmpl w:val="40346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773D2"/>
    <w:multiLevelType w:val="hybridMultilevel"/>
    <w:tmpl w:val="938001F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2B5644"/>
    <w:multiLevelType w:val="hybridMultilevel"/>
    <w:tmpl w:val="5E08C352"/>
    <w:lvl w:ilvl="0" w:tplc="3DE4BE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CF34F4"/>
    <w:multiLevelType w:val="hybridMultilevel"/>
    <w:tmpl w:val="7C28B02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0E819B6"/>
    <w:multiLevelType w:val="hybridMultilevel"/>
    <w:tmpl w:val="5470D71C"/>
    <w:lvl w:ilvl="0" w:tplc="D56E5C7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2056E"/>
    <w:multiLevelType w:val="hybridMultilevel"/>
    <w:tmpl w:val="7FC886C2"/>
    <w:lvl w:ilvl="0" w:tplc="BE8A4B9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A1D96"/>
    <w:multiLevelType w:val="multilevel"/>
    <w:tmpl w:val="570251E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F231EBF"/>
    <w:multiLevelType w:val="hybridMultilevel"/>
    <w:tmpl w:val="72F22C42"/>
    <w:lvl w:ilvl="0" w:tplc="3AE6E3F2">
      <w:numFmt w:val="bullet"/>
      <w:lvlText w:val=""/>
      <w:lvlJc w:val="left"/>
      <w:pPr>
        <w:ind w:left="644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02A792E"/>
    <w:multiLevelType w:val="hybridMultilevel"/>
    <w:tmpl w:val="AD88DD44"/>
    <w:lvl w:ilvl="0" w:tplc="6E542B2C">
      <w:start w:val="1"/>
      <w:numFmt w:val="bullet"/>
      <w:lvlText w:val="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1477A3"/>
    <w:multiLevelType w:val="hybridMultilevel"/>
    <w:tmpl w:val="1D4667A8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350303"/>
    <w:multiLevelType w:val="hybridMultilevel"/>
    <w:tmpl w:val="92EE5580"/>
    <w:lvl w:ilvl="0" w:tplc="C84227A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1F76C4"/>
    <w:multiLevelType w:val="hybridMultilevel"/>
    <w:tmpl w:val="058ABD20"/>
    <w:lvl w:ilvl="0" w:tplc="30AA483E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 w15:restartNumberingAfterBreak="0">
    <w:nsid w:val="3AA877F0"/>
    <w:multiLevelType w:val="hybridMultilevel"/>
    <w:tmpl w:val="78E43974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456" w:firstLine="624"/>
      </w:pPr>
      <w:rPr>
        <w:rFonts w:hint="default"/>
      </w:rPr>
    </w:lvl>
    <w:lvl w:ilvl="2" w:tplc="7D98ABBA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5004958"/>
    <w:multiLevelType w:val="hybridMultilevel"/>
    <w:tmpl w:val="F112C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C95601"/>
    <w:multiLevelType w:val="hybridMultilevel"/>
    <w:tmpl w:val="74601E34"/>
    <w:lvl w:ilvl="0" w:tplc="A008C3E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0C4C8E"/>
    <w:multiLevelType w:val="hybridMultilevel"/>
    <w:tmpl w:val="59A6B264"/>
    <w:lvl w:ilvl="0" w:tplc="A5E81F3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20FA9"/>
    <w:multiLevelType w:val="hybridMultilevel"/>
    <w:tmpl w:val="0122E2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4BB4120"/>
    <w:multiLevelType w:val="hybridMultilevel"/>
    <w:tmpl w:val="2EA4B236"/>
    <w:lvl w:ilvl="0" w:tplc="6E542B2C">
      <w:start w:val="1"/>
      <w:numFmt w:val="bullet"/>
      <w:lvlText w:val="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F550692"/>
    <w:multiLevelType w:val="hybridMultilevel"/>
    <w:tmpl w:val="CC8A5E7A"/>
    <w:lvl w:ilvl="0" w:tplc="04190011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5" w15:restartNumberingAfterBreak="0">
    <w:nsid w:val="5F7C64D1"/>
    <w:multiLevelType w:val="hybridMultilevel"/>
    <w:tmpl w:val="08F880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B74358"/>
    <w:multiLevelType w:val="hybridMultilevel"/>
    <w:tmpl w:val="2AA0C3D6"/>
    <w:lvl w:ilvl="0" w:tplc="5DD2D5AE">
      <w:start w:val="1"/>
      <w:numFmt w:val="decimal"/>
      <w:lvlText w:val="%1)"/>
      <w:lvlJc w:val="left"/>
      <w:pPr>
        <w:tabs>
          <w:tab w:val="num" w:pos="879"/>
        </w:tabs>
        <w:ind w:left="8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9"/>
        </w:tabs>
        <w:ind w:left="159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9"/>
        </w:tabs>
        <w:ind w:left="231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9"/>
        </w:tabs>
        <w:ind w:left="303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9"/>
        </w:tabs>
        <w:ind w:left="375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9"/>
        </w:tabs>
        <w:ind w:left="447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9"/>
        </w:tabs>
        <w:ind w:left="519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9"/>
        </w:tabs>
        <w:ind w:left="591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9"/>
        </w:tabs>
        <w:ind w:left="6639" w:hanging="180"/>
      </w:pPr>
    </w:lvl>
  </w:abstractNum>
  <w:abstractNum w:abstractNumId="27" w15:restartNumberingAfterBreak="0">
    <w:nsid w:val="60B53867"/>
    <w:multiLevelType w:val="hybridMultilevel"/>
    <w:tmpl w:val="3426E07A"/>
    <w:lvl w:ilvl="0" w:tplc="48706FB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 w15:restartNumberingAfterBreak="0">
    <w:nsid w:val="61BD6779"/>
    <w:multiLevelType w:val="singleLevel"/>
    <w:tmpl w:val="A49EB98E"/>
    <w:lvl w:ilvl="0">
      <w:start w:val="1"/>
      <w:numFmt w:val="decimal"/>
      <w:lvlText w:val="%1)"/>
      <w:lvlJc w:val="left"/>
      <w:pPr>
        <w:tabs>
          <w:tab w:val="num" w:pos="1080"/>
        </w:tabs>
        <w:ind w:left="0" w:firstLine="720"/>
      </w:pPr>
      <w:rPr>
        <w:rFonts w:hint="default"/>
      </w:rPr>
    </w:lvl>
  </w:abstractNum>
  <w:abstractNum w:abstractNumId="29" w15:restartNumberingAfterBreak="0">
    <w:nsid w:val="6777139A"/>
    <w:multiLevelType w:val="hybridMultilevel"/>
    <w:tmpl w:val="7D12BC26"/>
    <w:lvl w:ilvl="0" w:tplc="2E04A12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82539F"/>
    <w:multiLevelType w:val="hybridMultilevel"/>
    <w:tmpl w:val="82E89372"/>
    <w:lvl w:ilvl="0" w:tplc="08C6DFF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39517B"/>
    <w:multiLevelType w:val="hybridMultilevel"/>
    <w:tmpl w:val="26887FA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6741A8C"/>
    <w:multiLevelType w:val="hybridMultilevel"/>
    <w:tmpl w:val="65527F44"/>
    <w:lvl w:ilvl="0" w:tplc="3BDE4552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9A3610"/>
    <w:multiLevelType w:val="hybridMultilevel"/>
    <w:tmpl w:val="E0B63B52"/>
    <w:lvl w:ilvl="0" w:tplc="F2B816AA">
      <w:numFmt w:val="bullet"/>
      <w:lvlText w:val=""/>
      <w:lvlJc w:val="left"/>
      <w:pPr>
        <w:ind w:left="1069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DDC427F"/>
    <w:multiLevelType w:val="hybridMultilevel"/>
    <w:tmpl w:val="F614F8C6"/>
    <w:lvl w:ilvl="0" w:tplc="913E78D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5E1DB4"/>
    <w:multiLevelType w:val="hybridMultilevel"/>
    <w:tmpl w:val="5C7EE18E"/>
    <w:lvl w:ilvl="0" w:tplc="02B2A868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9"/>
  </w:num>
  <w:num w:numId="3">
    <w:abstractNumId w:val="5"/>
  </w:num>
  <w:num w:numId="4">
    <w:abstractNumId w:val="15"/>
  </w:num>
  <w:num w:numId="5">
    <w:abstractNumId w:val="24"/>
  </w:num>
  <w:num w:numId="6">
    <w:abstractNumId w:val="1"/>
  </w:num>
  <w:num w:numId="7">
    <w:abstractNumId w:val="25"/>
  </w:num>
  <w:num w:numId="8">
    <w:abstractNumId w:val="31"/>
  </w:num>
  <w:num w:numId="9">
    <w:abstractNumId w:val="3"/>
  </w:num>
  <w:num w:numId="10">
    <w:abstractNumId w:val="34"/>
  </w:num>
  <w:num w:numId="11">
    <w:abstractNumId w:val="35"/>
  </w:num>
  <w:num w:numId="12">
    <w:abstractNumId w:val="6"/>
  </w:num>
  <w:num w:numId="13">
    <w:abstractNumId w:val="27"/>
  </w:num>
  <w:num w:numId="14">
    <w:abstractNumId w:val="29"/>
  </w:num>
  <w:num w:numId="15">
    <w:abstractNumId w:val="30"/>
  </w:num>
  <w:num w:numId="16">
    <w:abstractNumId w:val="4"/>
  </w:num>
  <w:num w:numId="17">
    <w:abstractNumId w:val="7"/>
  </w:num>
  <w:num w:numId="18">
    <w:abstractNumId w:val="14"/>
  </w:num>
  <w:num w:numId="19">
    <w:abstractNumId w:val="23"/>
  </w:num>
  <w:num w:numId="20">
    <w:abstractNumId w:val="11"/>
  </w:num>
  <w:num w:numId="21">
    <w:abstractNumId w:val="10"/>
  </w:num>
  <w:num w:numId="22">
    <w:abstractNumId w:val="12"/>
  </w:num>
  <w:num w:numId="23">
    <w:abstractNumId w:val="32"/>
  </w:num>
  <w:num w:numId="24">
    <w:abstractNumId w:val="0"/>
  </w:num>
  <w:num w:numId="25">
    <w:abstractNumId w:val="22"/>
  </w:num>
  <w:num w:numId="26">
    <w:abstractNumId w:val="19"/>
  </w:num>
  <w:num w:numId="27">
    <w:abstractNumId w:val="17"/>
  </w:num>
  <w:num w:numId="28">
    <w:abstractNumId w:val="28"/>
  </w:num>
  <w:num w:numId="29">
    <w:abstractNumId w:val="2"/>
  </w:num>
  <w:num w:numId="30">
    <w:abstractNumId w:val="18"/>
  </w:num>
  <w:num w:numId="31">
    <w:abstractNumId w:val="13"/>
  </w:num>
  <w:num w:numId="32">
    <w:abstractNumId w:val="33"/>
  </w:num>
  <w:num w:numId="33">
    <w:abstractNumId w:val="21"/>
  </w:num>
  <w:num w:numId="34">
    <w:abstractNumId w:val="16"/>
  </w:num>
  <w:num w:numId="35">
    <w:abstractNumId w:val="20"/>
  </w:num>
  <w:num w:numId="36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BAB"/>
    <w:rsid w:val="00001D6C"/>
    <w:rsid w:val="000055DB"/>
    <w:rsid w:val="00007BBE"/>
    <w:rsid w:val="0001244D"/>
    <w:rsid w:val="00021FD6"/>
    <w:rsid w:val="00023954"/>
    <w:rsid w:val="00024028"/>
    <w:rsid w:val="0003047D"/>
    <w:rsid w:val="00031B3D"/>
    <w:rsid w:val="00031BE3"/>
    <w:rsid w:val="00033337"/>
    <w:rsid w:val="000422D3"/>
    <w:rsid w:val="00042834"/>
    <w:rsid w:val="00042E9C"/>
    <w:rsid w:val="000435A2"/>
    <w:rsid w:val="00043A75"/>
    <w:rsid w:val="00044B5F"/>
    <w:rsid w:val="000457EB"/>
    <w:rsid w:val="0004686B"/>
    <w:rsid w:val="00053CA9"/>
    <w:rsid w:val="00055781"/>
    <w:rsid w:val="00056A8D"/>
    <w:rsid w:val="000613A7"/>
    <w:rsid w:val="00065E09"/>
    <w:rsid w:val="00074916"/>
    <w:rsid w:val="00081E24"/>
    <w:rsid w:val="00082DC2"/>
    <w:rsid w:val="00082E1D"/>
    <w:rsid w:val="000844A5"/>
    <w:rsid w:val="0008560A"/>
    <w:rsid w:val="00085EE7"/>
    <w:rsid w:val="000A0F04"/>
    <w:rsid w:val="000A230D"/>
    <w:rsid w:val="000A37D5"/>
    <w:rsid w:val="000A54C1"/>
    <w:rsid w:val="000B1866"/>
    <w:rsid w:val="000B194B"/>
    <w:rsid w:val="000B2536"/>
    <w:rsid w:val="000B3CC4"/>
    <w:rsid w:val="000B60AD"/>
    <w:rsid w:val="000B6D3D"/>
    <w:rsid w:val="000C638E"/>
    <w:rsid w:val="000C760A"/>
    <w:rsid w:val="000D05FA"/>
    <w:rsid w:val="000D15A2"/>
    <w:rsid w:val="000D25E5"/>
    <w:rsid w:val="000D296C"/>
    <w:rsid w:val="000D4A38"/>
    <w:rsid w:val="000D4B6D"/>
    <w:rsid w:val="000D5D2B"/>
    <w:rsid w:val="000F2A4B"/>
    <w:rsid w:val="000F2D28"/>
    <w:rsid w:val="000F2F78"/>
    <w:rsid w:val="000F36B2"/>
    <w:rsid w:val="000F4532"/>
    <w:rsid w:val="000F5717"/>
    <w:rsid w:val="000F5852"/>
    <w:rsid w:val="001002A8"/>
    <w:rsid w:val="00100C4D"/>
    <w:rsid w:val="0010224F"/>
    <w:rsid w:val="001028D9"/>
    <w:rsid w:val="00115E84"/>
    <w:rsid w:val="001177D5"/>
    <w:rsid w:val="001219F6"/>
    <w:rsid w:val="00123B92"/>
    <w:rsid w:val="00124199"/>
    <w:rsid w:val="0012650C"/>
    <w:rsid w:val="00127902"/>
    <w:rsid w:val="00132217"/>
    <w:rsid w:val="0013622C"/>
    <w:rsid w:val="0013704A"/>
    <w:rsid w:val="00140466"/>
    <w:rsid w:val="00140D5F"/>
    <w:rsid w:val="0014120A"/>
    <w:rsid w:val="00144800"/>
    <w:rsid w:val="00144FFB"/>
    <w:rsid w:val="0014623D"/>
    <w:rsid w:val="00147665"/>
    <w:rsid w:val="001508E7"/>
    <w:rsid w:val="00153AA0"/>
    <w:rsid w:val="001604BD"/>
    <w:rsid w:val="001616AA"/>
    <w:rsid w:val="001626C6"/>
    <w:rsid w:val="00163755"/>
    <w:rsid w:val="00164752"/>
    <w:rsid w:val="00166E7C"/>
    <w:rsid w:val="00167AB2"/>
    <w:rsid w:val="0017386D"/>
    <w:rsid w:val="001747A5"/>
    <w:rsid w:val="00175909"/>
    <w:rsid w:val="00176701"/>
    <w:rsid w:val="00176961"/>
    <w:rsid w:val="00176F46"/>
    <w:rsid w:val="00187B3E"/>
    <w:rsid w:val="00192BBE"/>
    <w:rsid w:val="00194F98"/>
    <w:rsid w:val="00196FE1"/>
    <w:rsid w:val="001A190D"/>
    <w:rsid w:val="001A2B6B"/>
    <w:rsid w:val="001A58C5"/>
    <w:rsid w:val="001A5B62"/>
    <w:rsid w:val="001B2DC8"/>
    <w:rsid w:val="001B7ABE"/>
    <w:rsid w:val="001C05BC"/>
    <w:rsid w:val="001C1C00"/>
    <w:rsid w:val="001C3204"/>
    <w:rsid w:val="001C4B86"/>
    <w:rsid w:val="001D05A7"/>
    <w:rsid w:val="001D1503"/>
    <w:rsid w:val="001D2B63"/>
    <w:rsid w:val="001D36AE"/>
    <w:rsid w:val="001D38C5"/>
    <w:rsid w:val="001D3928"/>
    <w:rsid w:val="001D419D"/>
    <w:rsid w:val="001D6027"/>
    <w:rsid w:val="001E262B"/>
    <w:rsid w:val="001E4F22"/>
    <w:rsid w:val="001E700A"/>
    <w:rsid w:val="001F07EC"/>
    <w:rsid w:val="001F5BA1"/>
    <w:rsid w:val="0020144A"/>
    <w:rsid w:val="002052BB"/>
    <w:rsid w:val="00206859"/>
    <w:rsid w:val="002101F5"/>
    <w:rsid w:val="00210708"/>
    <w:rsid w:val="00210D01"/>
    <w:rsid w:val="002117A6"/>
    <w:rsid w:val="002132E2"/>
    <w:rsid w:val="00214346"/>
    <w:rsid w:val="002153F3"/>
    <w:rsid w:val="00215961"/>
    <w:rsid w:val="00220E8A"/>
    <w:rsid w:val="002221B4"/>
    <w:rsid w:val="00222B2E"/>
    <w:rsid w:val="0022582A"/>
    <w:rsid w:val="00231F80"/>
    <w:rsid w:val="002324B4"/>
    <w:rsid w:val="002340D7"/>
    <w:rsid w:val="0024023B"/>
    <w:rsid w:val="00243555"/>
    <w:rsid w:val="00243E10"/>
    <w:rsid w:val="00245698"/>
    <w:rsid w:val="00253697"/>
    <w:rsid w:val="00255B85"/>
    <w:rsid w:val="00260E89"/>
    <w:rsid w:val="00261242"/>
    <w:rsid w:val="0026242D"/>
    <w:rsid w:val="00262D72"/>
    <w:rsid w:val="0026372B"/>
    <w:rsid w:val="00263B8D"/>
    <w:rsid w:val="00263CF0"/>
    <w:rsid w:val="00263F17"/>
    <w:rsid w:val="002667F2"/>
    <w:rsid w:val="00267637"/>
    <w:rsid w:val="00271F02"/>
    <w:rsid w:val="0027214D"/>
    <w:rsid w:val="002744DA"/>
    <w:rsid w:val="00275E81"/>
    <w:rsid w:val="00276C1A"/>
    <w:rsid w:val="00282B2A"/>
    <w:rsid w:val="00285C52"/>
    <w:rsid w:val="002875BD"/>
    <w:rsid w:val="00291EDC"/>
    <w:rsid w:val="00292A8E"/>
    <w:rsid w:val="00292D4F"/>
    <w:rsid w:val="0029612D"/>
    <w:rsid w:val="00296F70"/>
    <w:rsid w:val="002A17F5"/>
    <w:rsid w:val="002A25E4"/>
    <w:rsid w:val="002A6773"/>
    <w:rsid w:val="002A6E2B"/>
    <w:rsid w:val="002B1D34"/>
    <w:rsid w:val="002B688A"/>
    <w:rsid w:val="002C092D"/>
    <w:rsid w:val="002C2D5F"/>
    <w:rsid w:val="002C2E55"/>
    <w:rsid w:val="002C563F"/>
    <w:rsid w:val="002C5D60"/>
    <w:rsid w:val="002C6AB5"/>
    <w:rsid w:val="002C76D1"/>
    <w:rsid w:val="002D1485"/>
    <w:rsid w:val="002D3434"/>
    <w:rsid w:val="002D5D74"/>
    <w:rsid w:val="002E08B7"/>
    <w:rsid w:val="002E1D8F"/>
    <w:rsid w:val="002E5DA1"/>
    <w:rsid w:val="002F0919"/>
    <w:rsid w:val="002F0DCF"/>
    <w:rsid w:val="002F10DD"/>
    <w:rsid w:val="00300B5D"/>
    <w:rsid w:val="003015D7"/>
    <w:rsid w:val="00304E41"/>
    <w:rsid w:val="00307F8B"/>
    <w:rsid w:val="003148FB"/>
    <w:rsid w:val="0032675C"/>
    <w:rsid w:val="00327D04"/>
    <w:rsid w:val="003325D9"/>
    <w:rsid w:val="0033290C"/>
    <w:rsid w:val="00333699"/>
    <w:rsid w:val="00333FCC"/>
    <w:rsid w:val="003371F5"/>
    <w:rsid w:val="0033757A"/>
    <w:rsid w:val="00337F9D"/>
    <w:rsid w:val="00340423"/>
    <w:rsid w:val="00341F50"/>
    <w:rsid w:val="0034295C"/>
    <w:rsid w:val="00342FD6"/>
    <w:rsid w:val="003432C1"/>
    <w:rsid w:val="003475B4"/>
    <w:rsid w:val="003477B9"/>
    <w:rsid w:val="00354137"/>
    <w:rsid w:val="00356F5D"/>
    <w:rsid w:val="003576BC"/>
    <w:rsid w:val="00365155"/>
    <w:rsid w:val="003657BA"/>
    <w:rsid w:val="003672A9"/>
    <w:rsid w:val="003711B7"/>
    <w:rsid w:val="00371286"/>
    <w:rsid w:val="003713CB"/>
    <w:rsid w:val="003729FC"/>
    <w:rsid w:val="00373BAB"/>
    <w:rsid w:val="0037720D"/>
    <w:rsid w:val="00384666"/>
    <w:rsid w:val="0039061D"/>
    <w:rsid w:val="0039096D"/>
    <w:rsid w:val="00391FDC"/>
    <w:rsid w:val="00395FC9"/>
    <w:rsid w:val="00396E0A"/>
    <w:rsid w:val="00397BAB"/>
    <w:rsid w:val="003A02DF"/>
    <w:rsid w:val="003A1499"/>
    <w:rsid w:val="003A4633"/>
    <w:rsid w:val="003A5ACD"/>
    <w:rsid w:val="003A6138"/>
    <w:rsid w:val="003A68F5"/>
    <w:rsid w:val="003B0AA5"/>
    <w:rsid w:val="003B60F9"/>
    <w:rsid w:val="003B6A65"/>
    <w:rsid w:val="003C2779"/>
    <w:rsid w:val="003C69B5"/>
    <w:rsid w:val="003C77C8"/>
    <w:rsid w:val="003D05BB"/>
    <w:rsid w:val="003D1CE8"/>
    <w:rsid w:val="003D2670"/>
    <w:rsid w:val="003D358C"/>
    <w:rsid w:val="003D6F2F"/>
    <w:rsid w:val="003D71BF"/>
    <w:rsid w:val="003E39D0"/>
    <w:rsid w:val="003F0266"/>
    <w:rsid w:val="003F1EAC"/>
    <w:rsid w:val="003F2750"/>
    <w:rsid w:val="003F4B68"/>
    <w:rsid w:val="00402CF6"/>
    <w:rsid w:val="00402ECF"/>
    <w:rsid w:val="00410AA0"/>
    <w:rsid w:val="00411040"/>
    <w:rsid w:val="0041239E"/>
    <w:rsid w:val="00413AE9"/>
    <w:rsid w:val="00417556"/>
    <w:rsid w:val="00417954"/>
    <w:rsid w:val="00420B0E"/>
    <w:rsid w:val="004243D1"/>
    <w:rsid w:val="0043213A"/>
    <w:rsid w:val="00433D1B"/>
    <w:rsid w:val="00434E62"/>
    <w:rsid w:val="0044236B"/>
    <w:rsid w:val="00443AA6"/>
    <w:rsid w:val="0045083F"/>
    <w:rsid w:val="00455430"/>
    <w:rsid w:val="00463394"/>
    <w:rsid w:val="004642FE"/>
    <w:rsid w:val="00470209"/>
    <w:rsid w:val="0047117C"/>
    <w:rsid w:val="004747CB"/>
    <w:rsid w:val="00476004"/>
    <w:rsid w:val="004809F6"/>
    <w:rsid w:val="00483D4F"/>
    <w:rsid w:val="00483EE4"/>
    <w:rsid w:val="004906C4"/>
    <w:rsid w:val="00494CA2"/>
    <w:rsid w:val="004A187B"/>
    <w:rsid w:val="004A264F"/>
    <w:rsid w:val="004A3840"/>
    <w:rsid w:val="004A5893"/>
    <w:rsid w:val="004B2098"/>
    <w:rsid w:val="004B2295"/>
    <w:rsid w:val="004B4F8D"/>
    <w:rsid w:val="004B61F1"/>
    <w:rsid w:val="004C1468"/>
    <w:rsid w:val="004C1825"/>
    <w:rsid w:val="004C3AD5"/>
    <w:rsid w:val="004C46D4"/>
    <w:rsid w:val="004C5097"/>
    <w:rsid w:val="004C5537"/>
    <w:rsid w:val="004C600E"/>
    <w:rsid w:val="004D5045"/>
    <w:rsid w:val="004D637A"/>
    <w:rsid w:val="004D67E7"/>
    <w:rsid w:val="004D6E94"/>
    <w:rsid w:val="004D7C70"/>
    <w:rsid w:val="004E0F1C"/>
    <w:rsid w:val="004E11E3"/>
    <w:rsid w:val="004E7182"/>
    <w:rsid w:val="004F0924"/>
    <w:rsid w:val="004F2D90"/>
    <w:rsid w:val="004F6898"/>
    <w:rsid w:val="004F7588"/>
    <w:rsid w:val="00500D46"/>
    <w:rsid w:val="005063B7"/>
    <w:rsid w:val="005064A7"/>
    <w:rsid w:val="0051063D"/>
    <w:rsid w:val="005179F2"/>
    <w:rsid w:val="00522530"/>
    <w:rsid w:val="00524832"/>
    <w:rsid w:val="00526A75"/>
    <w:rsid w:val="00537DEA"/>
    <w:rsid w:val="00541517"/>
    <w:rsid w:val="00543030"/>
    <w:rsid w:val="00545640"/>
    <w:rsid w:val="00551855"/>
    <w:rsid w:val="00553971"/>
    <w:rsid w:val="00565814"/>
    <w:rsid w:val="005710C4"/>
    <w:rsid w:val="00571192"/>
    <w:rsid w:val="005724C3"/>
    <w:rsid w:val="0058065E"/>
    <w:rsid w:val="00583F2F"/>
    <w:rsid w:val="00586DCD"/>
    <w:rsid w:val="00586F60"/>
    <w:rsid w:val="00591AC9"/>
    <w:rsid w:val="00591C6A"/>
    <w:rsid w:val="00592A98"/>
    <w:rsid w:val="005937EC"/>
    <w:rsid w:val="00594CE9"/>
    <w:rsid w:val="005970B7"/>
    <w:rsid w:val="0059722D"/>
    <w:rsid w:val="005A3785"/>
    <w:rsid w:val="005B0539"/>
    <w:rsid w:val="005B0A77"/>
    <w:rsid w:val="005B0ECF"/>
    <w:rsid w:val="005B2719"/>
    <w:rsid w:val="005B2766"/>
    <w:rsid w:val="005B3452"/>
    <w:rsid w:val="005B4BD5"/>
    <w:rsid w:val="005B6E25"/>
    <w:rsid w:val="005C0A68"/>
    <w:rsid w:val="005C175D"/>
    <w:rsid w:val="005C1C3E"/>
    <w:rsid w:val="005C2D32"/>
    <w:rsid w:val="005C4E4E"/>
    <w:rsid w:val="005C521E"/>
    <w:rsid w:val="005C726D"/>
    <w:rsid w:val="005C775F"/>
    <w:rsid w:val="005D0824"/>
    <w:rsid w:val="005D2F1B"/>
    <w:rsid w:val="005D30D9"/>
    <w:rsid w:val="005D4C25"/>
    <w:rsid w:val="005D4C48"/>
    <w:rsid w:val="005D65AC"/>
    <w:rsid w:val="005E23BA"/>
    <w:rsid w:val="005E2AD1"/>
    <w:rsid w:val="005E4B66"/>
    <w:rsid w:val="005F2ABA"/>
    <w:rsid w:val="005F3133"/>
    <w:rsid w:val="005F3769"/>
    <w:rsid w:val="005F38B9"/>
    <w:rsid w:val="005F3968"/>
    <w:rsid w:val="005F55A6"/>
    <w:rsid w:val="005F67D7"/>
    <w:rsid w:val="005F6BE3"/>
    <w:rsid w:val="00611AB9"/>
    <w:rsid w:val="00613BA1"/>
    <w:rsid w:val="006151DA"/>
    <w:rsid w:val="00615D76"/>
    <w:rsid w:val="0061663E"/>
    <w:rsid w:val="00624542"/>
    <w:rsid w:val="00636CFE"/>
    <w:rsid w:val="006422A9"/>
    <w:rsid w:val="006450D9"/>
    <w:rsid w:val="00647296"/>
    <w:rsid w:val="00647F17"/>
    <w:rsid w:val="0065122C"/>
    <w:rsid w:val="00651DA2"/>
    <w:rsid w:val="00652607"/>
    <w:rsid w:val="00656AE8"/>
    <w:rsid w:val="0065773A"/>
    <w:rsid w:val="00661E1A"/>
    <w:rsid w:val="006654BA"/>
    <w:rsid w:val="00665C0A"/>
    <w:rsid w:val="0066661F"/>
    <w:rsid w:val="00666D2F"/>
    <w:rsid w:val="00675FB3"/>
    <w:rsid w:val="00682C89"/>
    <w:rsid w:val="00682D90"/>
    <w:rsid w:val="0068627D"/>
    <w:rsid w:val="00690801"/>
    <w:rsid w:val="00691468"/>
    <w:rsid w:val="00692BEB"/>
    <w:rsid w:val="0069450B"/>
    <w:rsid w:val="00696B0A"/>
    <w:rsid w:val="006A03EC"/>
    <w:rsid w:val="006B10C3"/>
    <w:rsid w:val="006B5129"/>
    <w:rsid w:val="006B5498"/>
    <w:rsid w:val="006B5C8E"/>
    <w:rsid w:val="006B6146"/>
    <w:rsid w:val="006C206F"/>
    <w:rsid w:val="006C2E7B"/>
    <w:rsid w:val="006C4530"/>
    <w:rsid w:val="006D0839"/>
    <w:rsid w:val="006D0A25"/>
    <w:rsid w:val="006D1978"/>
    <w:rsid w:val="006D2686"/>
    <w:rsid w:val="006D339D"/>
    <w:rsid w:val="006D5302"/>
    <w:rsid w:val="006E2FDA"/>
    <w:rsid w:val="006E3B5B"/>
    <w:rsid w:val="006E6530"/>
    <w:rsid w:val="006F73CA"/>
    <w:rsid w:val="00702FCD"/>
    <w:rsid w:val="00711DE8"/>
    <w:rsid w:val="007131F5"/>
    <w:rsid w:val="007132AA"/>
    <w:rsid w:val="007139EF"/>
    <w:rsid w:val="00713CF8"/>
    <w:rsid w:val="007227B9"/>
    <w:rsid w:val="007232C3"/>
    <w:rsid w:val="00723C58"/>
    <w:rsid w:val="00723D05"/>
    <w:rsid w:val="007247EB"/>
    <w:rsid w:val="00730591"/>
    <w:rsid w:val="00730612"/>
    <w:rsid w:val="00731C82"/>
    <w:rsid w:val="00733874"/>
    <w:rsid w:val="00737312"/>
    <w:rsid w:val="00742665"/>
    <w:rsid w:val="00746A3D"/>
    <w:rsid w:val="00746BDE"/>
    <w:rsid w:val="00746EA5"/>
    <w:rsid w:val="0074752F"/>
    <w:rsid w:val="00751893"/>
    <w:rsid w:val="0075214E"/>
    <w:rsid w:val="00753F2D"/>
    <w:rsid w:val="00754577"/>
    <w:rsid w:val="00757E4E"/>
    <w:rsid w:val="00760462"/>
    <w:rsid w:val="0076062B"/>
    <w:rsid w:val="00761A99"/>
    <w:rsid w:val="00771E2A"/>
    <w:rsid w:val="00772B40"/>
    <w:rsid w:val="0077317A"/>
    <w:rsid w:val="0077674A"/>
    <w:rsid w:val="00780127"/>
    <w:rsid w:val="00782971"/>
    <w:rsid w:val="00783BE6"/>
    <w:rsid w:val="0078428F"/>
    <w:rsid w:val="0078474F"/>
    <w:rsid w:val="007863F9"/>
    <w:rsid w:val="00786B61"/>
    <w:rsid w:val="00787FAE"/>
    <w:rsid w:val="007A16CA"/>
    <w:rsid w:val="007A2B43"/>
    <w:rsid w:val="007A6E6D"/>
    <w:rsid w:val="007B00C6"/>
    <w:rsid w:val="007B156E"/>
    <w:rsid w:val="007B2203"/>
    <w:rsid w:val="007B3B1C"/>
    <w:rsid w:val="007B4E29"/>
    <w:rsid w:val="007B5E9D"/>
    <w:rsid w:val="007B7B2E"/>
    <w:rsid w:val="007C31FD"/>
    <w:rsid w:val="007C4D53"/>
    <w:rsid w:val="007D020D"/>
    <w:rsid w:val="007D1048"/>
    <w:rsid w:val="007D599B"/>
    <w:rsid w:val="007D5F2C"/>
    <w:rsid w:val="007D7B6B"/>
    <w:rsid w:val="007E21A5"/>
    <w:rsid w:val="007E2F17"/>
    <w:rsid w:val="007E5487"/>
    <w:rsid w:val="007E58C0"/>
    <w:rsid w:val="007E627C"/>
    <w:rsid w:val="007F4049"/>
    <w:rsid w:val="007F4854"/>
    <w:rsid w:val="007F5532"/>
    <w:rsid w:val="00800990"/>
    <w:rsid w:val="008070DD"/>
    <w:rsid w:val="00813C4C"/>
    <w:rsid w:val="00814C1A"/>
    <w:rsid w:val="008179A7"/>
    <w:rsid w:val="00820163"/>
    <w:rsid w:val="00822FD8"/>
    <w:rsid w:val="00825A21"/>
    <w:rsid w:val="00835EEC"/>
    <w:rsid w:val="00841E2D"/>
    <w:rsid w:val="00842721"/>
    <w:rsid w:val="00844B8C"/>
    <w:rsid w:val="00844E02"/>
    <w:rsid w:val="00847461"/>
    <w:rsid w:val="00852243"/>
    <w:rsid w:val="00854ADD"/>
    <w:rsid w:val="00860D06"/>
    <w:rsid w:val="00862A73"/>
    <w:rsid w:val="00863EC4"/>
    <w:rsid w:val="00864C99"/>
    <w:rsid w:val="00865198"/>
    <w:rsid w:val="00873235"/>
    <w:rsid w:val="00874561"/>
    <w:rsid w:val="00877FA4"/>
    <w:rsid w:val="008821B7"/>
    <w:rsid w:val="00884F64"/>
    <w:rsid w:val="00884FAE"/>
    <w:rsid w:val="00884FDE"/>
    <w:rsid w:val="0088610C"/>
    <w:rsid w:val="008877C2"/>
    <w:rsid w:val="0089181F"/>
    <w:rsid w:val="00894077"/>
    <w:rsid w:val="008961FC"/>
    <w:rsid w:val="00896FBA"/>
    <w:rsid w:val="008A05C9"/>
    <w:rsid w:val="008A0AA7"/>
    <w:rsid w:val="008B34FD"/>
    <w:rsid w:val="008B4D79"/>
    <w:rsid w:val="008C0E3F"/>
    <w:rsid w:val="008C166D"/>
    <w:rsid w:val="008C30CB"/>
    <w:rsid w:val="008C5DE7"/>
    <w:rsid w:val="008C723F"/>
    <w:rsid w:val="008C7480"/>
    <w:rsid w:val="008D02C0"/>
    <w:rsid w:val="008D09A0"/>
    <w:rsid w:val="008D5490"/>
    <w:rsid w:val="008D5B4A"/>
    <w:rsid w:val="008E0F50"/>
    <w:rsid w:val="008E1390"/>
    <w:rsid w:val="008E794E"/>
    <w:rsid w:val="008F19F6"/>
    <w:rsid w:val="008F3F8D"/>
    <w:rsid w:val="008F4A92"/>
    <w:rsid w:val="008F4FB9"/>
    <w:rsid w:val="008F7A1E"/>
    <w:rsid w:val="00900468"/>
    <w:rsid w:val="00900B6A"/>
    <w:rsid w:val="00903192"/>
    <w:rsid w:val="009038F2"/>
    <w:rsid w:val="0090615A"/>
    <w:rsid w:val="00910063"/>
    <w:rsid w:val="00912C3A"/>
    <w:rsid w:val="009130C9"/>
    <w:rsid w:val="0091349E"/>
    <w:rsid w:val="0091530F"/>
    <w:rsid w:val="00915557"/>
    <w:rsid w:val="009200F9"/>
    <w:rsid w:val="00920227"/>
    <w:rsid w:val="00920AD5"/>
    <w:rsid w:val="009231A7"/>
    <w:rsid w:val="0093133B"/>
    <w:rsid w:val="009420C4"/>
    <w:rsid w:val="009423AF"/>
    <w:rsid w:val="00947F8D"/>
    <w:rsid w:val="00950EAD"/>
    <w:rsid w:val="009518DA"/>
    <w:rsid w:val="009528A3"/>
    <w:rsid w:val="00952D45"/>
    <w:rsid w:val="009541FC"/>
    <w:rsid w:val="00955E89"/>
    <w:rsid w:val="00955FCD"/>
    <w:rsid w:val="009579BB"/>
    <w:rsid w:val="00957AE5"/>
    <w:rsid w:val="00960B65"/>
    <w:rsid w:val="00960D0C"/>
    <w:rsid w:val="00960E04"/>
    <w:rsid w:val="009614E3"/>
    <w:rsid w:val="0096218B"/>
    <w:rsid w:val="00962410"/>
    <w:rsid w:val="0096621D"/>
    <w:rsid w:val="00976593"/>
    <w:rsid w:val="00976D94"/>
    <w:rsid w:val="00980FB8"/>
    <w:rsid w:val="0098316F"/>
    <w:rsid w:val="00985D4E"/>
    <w:rsid w:val="00987E4E"/>
    <w:rsid w:val="0099057C"/>
    <w:rsid w:val="00990D6E"/>
    <w:rsid w:val="00991F01"/>
    <w:rsid w:val="009933F6"/>
    <w:rsid w:val="00993578"/>
    <w:rsid w:val="0099542C"/>
    <w:rsid w:val="009962CB"/>
    <w:rsid w:val="00996C68"/>
    <w:rsid w:val="00996FC7"/>
    <w:rsid w:val="009A35EE"/>
    <w:rsid w:val="009A37CE"/>
    <w:rsid w:val="009A6369"/>
    <w:rsid w:val="009A646A"/>
    <w:rsid w:val="009A6CEC"/>
    <w:rsid w:val="009A747D"/>
    <w:rsid w:val="009A7C4B"/>
    <w:rsid w:val="009B133E"/>
    <w:rsid w:val="009B7494"/>
    <w:rsid w:val="009C1576"/>
    <w:rsid w:val="009C1889"/>
    <w:rsid w:val="009C44E6"/>
    <w:rsid w:val="009D5164"/>
    <w:rsid w:val="009D5D20"/>
    <w:rsid w:val="009E16C3"/>
    <w:rsid w:val="009E28AD"/>
    <w:rsid w:val="009E6D0F"/>
    <w:rsid w:val="009F421B"/>
    <w:rsid w:val="009F6EF8"/>
    <w:rsid w:val="009F7E4D"/>
    <w:rsid w:val="00A00091"/>
    <w:rsid w:val="00A06EDD"/>
    <w:rsid w:val="00A10726"/>
    <w:rsid w:val="00A16371"/>
    <w:rsid w:val="00A21074"/>
    <w:rsid w:val="00A220FA"/>
    <w:rsid w:val="00A244D6"/>
    <w:rsid w:val="00A26A3D"/>
    <w:rsid w:val="00A312E8"/>
    <w:rsid w:val="00A425AF"/>
    <w:rsid w:val="00A448AB"/>
    <w:rsid w:val="00A463E5"/>
    <w:rsid w:val="00A465BB"/>
    <w:rsid w:val="00A4726D"/>
    <w:rsid w:val="00A47866"/>
    <w:rsid w:val="00A53023"/>
    <w:rsid w:val="00A60D14"/>
    <w:rsid w:val="00A65F8D"/>
    <w:rsid w:val="00A675BE"/>
    <w:rsid w:val="00A7134C"/>
    <w:rsid w:val="00A74D25"/>
    <w:rsid w:val="00A75C76"/>
    <w:rsid w:val="00A839E6"/>
    <w:rsid w:val="00A86060"/>
    <w:rsid w:val="00A869AD"/>
    <w:rsid w:val="00A870F4"/>
    <w:rsid w:val="00A904ED"/>
    <w:rsid w:val="00A91482"/>
    <w:rsid w:val="00A94627"/>
    <w:rsid w:val="00A94769"/>
    <w:rsid w:val="00A96C9F"/>
    <w:rsid w:val="00AA0F8D"/>
    <w:rsid w:val="00AA127D"/>
    <w:rsid w:val="00AB03DF"/>
    <w:rsid w:val="00AB3BD1"/>
    <w:rsid w:val="00AB44BA"/>
    <w:rsid w:val="00AB660A"/>
    <w:rsid w:val="00AC0709"/>
    <w:rsid w:val="00AC389B"/>
    <w:rsid w:val="00AC66B0"/>
    <w:rsid w:val="00AC7971"/>
    <w:rsid w:val="00AD0637"/>
    <w:rsid w:val="00AD3417"/>
    <w:rsid w:val="00AE018D"/>
    <w:rsid w:val="00AE1855"/>
    <w:rsid w:val="00AE1E79"/>
    <w:rsid w:val="00AE3866"/>
    <w:rsid w:val="00AE3E76"/>
    <w:rsid w:val="00AE75EC"/>
    <w:rsid w:val="00AF1C3C"/>
    <w:rsid w:val="00AF258F"/>
    <w:rsid w:val="00B00E1B"/>
    <w:rsid w:val="00B02DB8"/>
    <w:rsid w:val="00B04369"/>
    <w:rsid w:val="00B055C5"/>
    <w:rsid w:val="00B1470E"/>
    <w:rsid w:val="00B157FA"/>
    <w:rsid w:val="00B15B79"/>
    <w:rsid w:val="00B16D25"/>
    <w:rsid w:val="00B20FCE"/>
    <w:rsid w:val="00B21B11"/>
    <w:rsid w:val="00B24354"/>
    <w:rsid w:val="00B27D10"/>
    <w:rsid w:val="00B309C4"/>
    <w:rsid w:val="00B32777"/>
    <w:rsid w:val="00B32855"/>
    <w:rsid w:val="00B4038A"/>
    <w:rsid w:val="00B42172"/>
    <w:rsid w:val="00B423D6"/>
    <w:rsid w:val="00B46FE3"/>
    <w:rsid w:val="00B5083F"/>
    <w:rsid w:val="00B5256E"/>
    <w:rsid w:val="00B661B5"/>
    <w:rsid w:val="00B7241C"/>
    <w:rsid w:val="00B74957"/>
    <w:rsid w:val="00B77052"/>
    <w:rsid w:val="00B77558"/>
    <w:rsid w:val="00B84C09"/>
    <w:rsid w:val="00B87399"/>
    <w:rsid w:val="00B92EAE"/>
    <w:rsid w:val="00B94855"/>
    <w:rsid w:val="00B9634D"/>
    <w:rsid w:val="00B963FB"/>
    <w:rsid w:val="00BA0802"/>
    <w:rsid w:val="00BA521F"/>
    <w:rsid w:val="00BA5739"/>
    <w:rsid w:val="00BB2FEB"/>
    <w:rsid w:val="00BB6F5F"/>
    <w:rsid w:val="00BB7793"/>
    <w:rsid w:val="00BC0BB4"/>
    <w:rsid w:val="00BC4893"/>
    <w:rsid w:val="00BC4EDB"/>
    <w:rsid w:val="00BC5742"/>
    <w:rsid w:val="00BC646F"/>
    <w:rsid w:val="00BC6D44"/>
    <w:rsid w:val="00BD08E4"/>
    <w:rsid w:val="00BD25B5"/>
    <w:rsid w:val="00BD3E67"/>
    <w:rsid w:val="00BD4869"/>
    <w:rsid w:val="00BF0E45"/>
    <w:rsid w:val="00BF3CC3"/>
    <w:rsid w:val="00BF3D74"/>
    <w:rsid w:val="00BF625F"/>
    <w:rsid w:val="00BF7D36"/>
    <w:rsid w:val="00C01D11"/>
    <w:rsid w:val="00C04118"/>
    <w:rsid w:val="00C05CF2"/>
    <w:rsid w:val="00C064A0"/>
    <w:rsid w:val="00C112F7"/>
    <w:rsid w:val="00C133EC"/>
    <w:rsid w:val="00C14EE0"/>
    <w:rsid w:val="00C15A72"/>
    <w:rsid w:val="00C24BC8"/>
    <w:rsid w:val="00C27FCE"/>
    <w:rsid w:val="00C30318"/>
    <w:rsid w:val="00C304A6"/>
    <w:rsid w:val="00C338E4"/>
    <w:rsid w:val="00C34393"/>
    <w:rsid w:val="00C36885"/>
    <w:rsid w:val="00C41477"/>
    <w:rsid w:val="00C448C5"/>
    <w:rsid w:val="00C50662"/>
    <w:rsid w:val="00C5472A"/>
    <w:rsid w:val="00C552AB"/>
    <w:rsid w:val="00C5537A"/>
    <w:rsid w:val="00C57A3B"/>
    <w:rsid w:val="00C57C66"/>
    <w:rsid w:val="00C60C1E"/>
    <w:rsid w:val="00C62AB6"/>
    <w:rsid w:val="00C62F05"/>
    <w:rsid w:val="00C70E9E"/>
    <w:rsid w:val="00C76F43"/>
    <w:rsid w:val="00C82453"/>
    <w:rsid w:val="00C82907"/>
    <w:rsid w:val="00C8613A"/>
    <w:rsid w:val="00C903E4"/>
    <w:rsid w:val="00C90FAF"/>
    <w:rsid w:val="00C9106C"/>
    <w:rsid w:val="00C97EB0"/>
    <w:rsid w:val="00CA206E"/>
    <w:rsid w:val="00CA2528"/>
    <w:rsid w:val="00CA3512"/>
    <w:rsid w:val="00CB19B7"/>
    <w:rsid w:val="00CB4781"/>
    <w:rsid w:val="00CC1A31"/>
    <w:rsid w:val="00CC6DED"/>
    <w:rsid w:val="00CD4CF6"/>
    <w:rsid w:val="00CD5600"/>
    <w:rsid w:val="00CD6316"/>
    <w:rsid w:val="00CD6B68"/>
    <w:rsid w:val="00CD756C"/>
    <w:rsid w:val="00CE3F00"/>
    <w:rsid w:val="00CE43B7"/>
    <w:rsid w:val="00CE728D"/>
    <w:rsid w:val="00CE7A11"/>
    <w:rsid w:val="00CF33F2"/>
    <w:rsid w:val="00D0260C"/>
    <w:rsid w:val="00D02B7D"/>
    <w:rsid w:val="00D1664D"/>
    <w:rsid w:val="00D26A9C"/>
    <w:rsid w:val="00D27DF0"/>
    <w:rsid w:val="00D3119C"/>
    <w:rsid w:val="00D3263B"/>
    <w:rsid w:val="00D3290A"/>
    <w:rsid w:val="00D32B5E"/>
    <w:rsid w:val="00D36000"/>
    <w:rsid w:val="00D3618C"/>
    <w:rsid w:val="00D37D46"/>
    <w:rsid w:val="00D400F5"/>
    <w:rsid w:val="00D46220"/>
    <w:rsid w:val="00D46E94"/>
    <w:rsid w:val="00D503D4"/>
    <w:rsid w:val="00D50F10"/>
    <w:rsid w:val="00D53D86"/>
    <w:rsid w:val="00D556A6"/>
    <w:rsid w:val="00D57894"/>
    <w:rsid w:val="00D6061E"/>
    <w:rsid w:val="00D6430B"/>
    <w:rsid w:val="00D64736"/>
    <w:rsid w:val="00D65BB0"/>
    <w:rsid w:val="00D671D9"/>
    <w:rsid w:val="00D67C57"/>
    <w:rsid w:val="00D704D6"/>
    <w:rsid w:val="00D720F6"/>
    <w:rsid w:val="00D81AC4"/>
    <w:rsid w:val="00D86CB8"/>
    <w:rsid w:val="00D928BA"/>
    <w:rsid w:val="00D93641"/>
    <w:rsid w:val="00D93DC8"/>
    <w:rsid w:val="00D94625"/>
    <w:rsid w:val="00D96325"/>
    <w:rsid w:val="00D96374"/>
    <w:rsid w:val="00DA020E"/>
    <w:rsid w:val="00DA1C57"/>
    <w:rsid w:val="00DA1E12"/>
    <w:rsid w:val="00DA3A13"/>
    <w:rsid w:val="00DA3B43"/>
    <w:rsid w:val="00DA5692"/>
    <w:rsid w:val="00DA595A"/>
    <w:rsid w:val="00DA7EE8"/>
    <w:rsid w:val="00DB4563"/>
    <w:rsid w:val="00DB7212"/>
    <w:rsid w:val="00DC7F55"/>
    <w:rsid w:val="00DD1EEC"/>
    <w:rsid w:val="00DD3111"/>
    <w:rsid w:val="00DD4732"/>
    <w:rsid w:val="00DD4A8B"/>
    <w:rsid w:val="00DD541D"/>
    <w:rsid w:val="00DD6594"/>
    <w:rsid w:val="00DE268D"/>
    <w:rsid w:val="00DE2DB9"/>
    <w:rsid w:val="00DE478E"/>
    <w:rsid w:val="00DE4BFA"/>
    <w:rsid w:val="00DF1FCD"/>
    <w:rsid w:val="00DF7129"/>
    <w:rsid w:val="00E0125F"/>
    <w:rsid w:val="00E01541"/>
    <w:rsid w:val="00E04E7A"/>
    <w:rsid w:val="00E066A5"/>
    <w:rsid w:val="00E154A4"/>
    <w:rsid w:val="00E17A6F"/>
    <w:rsid w:val="00E210E6"/>
    <w:rsid w:val="00E22E2D"/>
    <w:rsid w:val="00E22E52"/>
    <w:rsid w:val="00E24041"/>
    <w:rsid w:val="00E25176"/>
    <w:rsid w:val="00E27BE2"/>
    <w:rsid w:val="00E30478"/>
    <w:rsid w:val="00E3094C"/>
    <w:rsid w:val="00E34AC6"/>
    <w:rsid w:val="00E34AD6"/>
    <w:rsid w:val="00E35534"/>
    <w:rsid w:val="00E41297"/>
    <w:rsid w:val="00E4199B"/>
    <w:rsid w:val="00E43D6D"/>
    <w:rsid w:val="00E44D5F"/>
    <w:rsid w:val="00E46928"/>
    <w:rsid w:val="00E47027"/>
    <w:rsid w:val="00E4709C"/>
    <w:rsid w:val="00E476CC"/>
    <w:rsid w:val="00E54983"/>
    <w:rsid w:val="00E55F72"/>
    <w:rsid w:val="00E56014"/>
    <w:rsid w:val="00E60EA6"/>
    <w:rsid w:val="00E62C31"/>
    <w:rsid w:val="00E638A1"/>
    <w:rsid w:val="00E65BBC"/>
    <w:rsid w:val="00E66BD1"/>
    <w:rsid w:val="00E7066F"/>
    <w:rsid w:val="00E72CA8"/>
    <w:rsid w:val="00E755E0"/>
    <w:rsid w:val="00E75E8E"/>
    <w:rsid w:val="00E76C13"/>
    <w:rsid w:val="00E80046"/>
    <w:rsid w:val="00E81343"/>
    <w:rsid w:val="00E83069"/>
    <w:rsid w:val="00E87450"/>
    <w:rsid w:val="00E92230"/>
    <w:rsid w:val="00EA52A9"/>
    <w:rsid w:val="00EA5B86"/>
    <w:rsid w:val="00EA6ECF"/>
    <w:rsid w:val="00EB5714"/>
    <w:rsid w:val="00EC0EC3"/>
    <w:rsid w:val="00EC317A"/>
    <w:rsid w:val="00EC4367"/>
    <w:rsid w:val="00EC7BBC"/>
    <w:rsid w:val="00ED48F5"/>
    <w:rsid w:val="00EE10CB"/>
    <w:rsid w:val="00EE29FF"/>
    <w:rsid w:val="00EE5A0E"/>
    <w:rsid w:val="00EE71E7"/>
    <w:rsid w:val="00EF0631"/>
    <w:rsid w:val="00EF2307"/>
    <w:rsid w:val="00EF7D07"/>
    <w:rsid w:val="00F006B2"/>
    <w:rsid w:val="00F00812"/>
    <w:rsid w:val="00F0266C"/>
    <w:rsid w:val="00F0700B"/>
    <w:rsid w:val="00F07AFB"/>
    <w:rsid w:val="00F146A9"/>
    <w:rsid w:val="00F15FC1"/>
    <w:rsid w:val="00F17256"/>
    <w:rsid w:val="00F216CE"/>
    <w:rsid w:val="00F217DA"/>
    <w:rsid w:val="00F27357"/>
    <w:rsid w:val="00F27817"/>
    <w:rsid w:val="00F41636"/>
    <w:rsid w:val="00F436A5"/>
    <w:rsid w:val="00F4447D"/>
    <w:rsid w:val="00F445D3"/>
    <w:rsid w:val="00F44AC7"/>
    <w:rsid w:val="00F517C3"/>
    <w:rsid w:val="00F51FA7"/>
    <w:rsid w:val="00F5611C"/>
    <w:rsid w:val="00F57BE6"/>
    <w:rsid w:val="00F64766"/>
    <w:rsid w:val="00F65991"/>
    <w:rsid w:val="00F660EC"/>
    <w:rsid w:val="00F66ED5"/>
    <w:rsid w:val="00F72E6B"/>
    <w:rsid w:val="00F80708"/>
    <w:rsid w:val="00F81B95"/>
    <w:rsid w:val="00F846A4"/>
    <w:rsid w:val="00F877D3"/>
    <w:rsid w:val="00F913F7"/>
    <w:rsid w:val="00F94ECD"/>
    <w:rsid w:val="00F9518A"/>
    <w:rsid w:val="00FA0363"/>
    <w:rsid w:val="00FA2EE9"/>
    <w:rsid w:val="00FB42B8"/>
    <w:rsid w:val="00FB42C5"/>
    <w:rsid w:val="00FB7AE5"/>
    <w:rsid w:val="00FC0706"/>
    <w:rsid w:val="00FD4F95"/>
    <w:rsid w:val="00FD662D"/>
    <w:rsid w:val="00FE0CF0"/>
    <w:rsid w:val="00FE1B6C"/>
    <w:rsid w:val="00FE1D92"/>
    <w:rsid w:val="00FE5AC8"/>
    <w:rsid w:val="00FE671A"/>
    <w:rsid w:val="00FF0BCB"/>
    <w:rsid w:val="00FF3C25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EFDAE"/>
  <w15:docId w15:val="{79181AB0-A00D-4672-B7DB-789AA58B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0D6E"/>
    <w:pPr>
      <w:ind w:firstLine="709"/>
    </w:pPr>
    <w:rPr>
      <w:rFonts w:ascii="Times New Roman" w:hAnsi="Times New Roman"/>
      <w:sz w:val="28"/>
    </w:rPr>
  </w:style>
  <w:style w:type="paragraph" w:styleId="1">
    <w:name w:val="heading 1"/>
    <w:aliases w:val="!Заголовок 1"/>
    <w:basedOn w:val="a"/>
    <w:next w:val="a"/>
    <w:link w:val="10"/>
    <w:qFormat/>
    <w:rsid w:val="00990D6E"/>
    <w:pPr>
      <w:keepNext/>
      <w:keepLines/>
      <w:numPr>
        <w:numId w:val="22"/>
      </w:numPr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Cs w:val="28"/>
    </w:rPr>
  </w:style>
  <w:style w:type="paragraph" w:styleId="2">
    <w:name w:val="heading 2"/>
    <w:aliases w:val="!Подзаголовок 1"/>
    <w:basedOn w:val="1"/>
    <w:next w:val="a"/>
    <w:link w:val="20"/>
    <w:unhideWhenUsed/>
    <w:qFormat/>
    <w:rsid w:val="00990D6E"/>
    <w:pPr>
      <w:numPr>
        <w:ilvl w:val="1"/>
      </w:numPr>
      <w:spacing w:before="200" w:after="120" w:line="240" w:lineRule="auto"/>
      <w:outlineLvl w:val="1"/>
    </w:pPr>
    <w:rPr>
      <w:szCs w:val="26"/>
    </w:rPr>
  </w:style>
  <w:style w:type="paragraph" w:styleId="3">
    <w:name w:val="heading 3"/>
    <w:basedOn w:val="a"/>
    <w:next w:val="a"/>
    <w:link w:val="30"/>
    <w:unhideWhenUsed/>
    <w:qFormat/>
    <w:rsid w:val="00990D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990D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D6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D6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D6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D6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D6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rsid w:val="00990D6E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!Подзаголовок 1 Знак"/>
    <w:basedOn w:val="a0"/>
    <w:link w:val="2"/>
    <w:rsid w:val="00990D6E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rsid w:val="00990D6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rsid w:val="00990D6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90D6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90D6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90D6E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qFormat/>
    <w:rsid w:val="00990D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rsid w:val="00990D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990D6E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990D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qFormat/>
    <w:rsid w:val="00990D6E"/>
    <w:rPr>
      <w:b/>
      <w:bCs/>
      <w:sz w:val="28"/>
    </w:rPr>
  </w:style>
  <w:style w:type="character" w:styleId="a8">
    <w:name w:val="Emphasis"/>
    <w:basedOn w:val="a0"/>
    <w:uiPriority w:val="20"/>
    <w:qFormat/>
    <w:rsid w:val="00990D6E"/>
    <w:rPr>
      <w:i/>
      <w:iCs/>
    </w:rPr>
  </w:style>
  <w:style w:type="paragraph" w:styleId="a9">
    <w:name w:val="No Spacing"/>
    <w:link w:val="aa"/>
    <w:uiPriority w:val="1"/>
    <w:qFormat/>
    <w:rsid w:val="00990D6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90D6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90D6E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90D6E"/>
    <w:rPr>
      <w:rFonts w:ascii="Times New Roman" w:hAnsi="Times New Roman"/>
      <w:i/>
      <w:iCs/>
      <w:color w:val="000000" w:themeColor="text1"/>
      <w:sz w:val="28"/>
    </w:rPr>
  </w:style>
  <w:style w:type="paragraph" w:styleId="ac">
    <w:name w:val="Intense Quote"/>
    <w:basedOn w:val="a"/>
    <w:next w:val="a"/>
    <w:link w:val="ad"/>
    <w:uiPriority w:val="30"/>
    <w:qFormat/>
    <w:rsid w:val="00990D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90D6E"/>
    <w:rPr>
      <w:rFonts w:ascii="Times New Roman" w:hAnsi="Times New Roman"/>
      <w:b/>
      <w:bCs/>
      <w:i/>
      <w:iCs/>
      <w:color w:val="4F81BD" w:themeColor="accent1"/>
      <w:sz w:val="28"/>
    </w:rPr>
  </w:style>
  <w:style w:type="character" w:styleId="ae">
    <w:name w:val="Subtle Emphasis"/>
    <w:basedOn w:val="a0"/>
    <w:uiPriority w:val="19"/>
    <w:qFormat/>
    <w:rsid w:val="00990D6E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90D6E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90D6E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90D6E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90D6E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990D6E"/>
    <w:pPr>
      <w:outlineLvl w:val="9"/>
    </w:pPr>
  </w:style>
  <w:style w:type="paragraph" w:styleId="af4">
    <w:name w:val="caption"/>
    <w:basedOn w:val="a"/>
    <w:next w:val="a"/>
    <w:uiPriority w:val="35"/>
    <w:unhideWhenUsed/>
    <w:qFormat/>
    <w:rsid w:val="00990D6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Balloon Text"/>
    <w:basedOn w:val="a"/>
    <w:link w:val="af6"/>
    <w:uiPriority w:val="99"/>
    <w:semiHidden/>
    <w:unhideWhenUsed/>
    <w:rsid w:val="00990D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990D6E"/>
    <w:rPr>
      <w:rFonts w:ascii="Tahoma" w:hAnsi="Tahoma" w:cs="Tahoma"/>
      <w:sz w:val="16"/>
      <w:szCs w:val="16"/>
    </w:rPr>
  </w:style>
  <w:style w:type="paragraph" w:styleId="af7">
    <w:name w:val="Body Text"/>
    <w:basedOn w:val="a"/>
    <w:link w:val="af8"/>
    <w:rsid w:val="00990D6E"/>
    <w:pPr>
      <w:spacing w:after="0" w:line="240" w:lineRule="auto"/>
      <w:jc w:val="both"/>
    </w:pPr>
    <w:rPr>
      <w:rFonts w:eastAsia="Times New Roman" w:cs="Times New Roman"/>
      <w:szCs w:val="20"/>
      <w:lang w:val="ru-RU" w:eastAsia="ru-RU" w:bidi="ar-SA"/>
    </w:rPr>
  </w:style>
  <w:style w:type="character" w:customStyle="1" w:styleId="af8">
    <w:name w:val="Основной текст Знак"/>
    <w:basedOn w:val="a0"/>
    <w:link w:val="af7"/>
    <w:rsid w:val="00990D6E"/>
    <w:rPr>
      <w:rFonts w:ascii="Times New Roman" w:eastAsia="Times New Roman" w:hAnsi="Times New Roman" w:cs="Times New Roman"/>
      <w:sz w:val="28"/>
      <w:szCs w:val="20"/>
      <w:lang w:val="ru-RU" w:eastAsia="ru-RU" w:bidi="ar-SA"/>
    </w:rPr>
  </w:style>
  <w:style w:type="character" w:customStyle="1" w:styleId="aa">
    <w:name w:val="Без интервала Знак"/>
    <w:basedOn w:val="a0"/>
    <w:link w:val="a9"/>
    <w:uiPriority w:val="1"/>
    <w:rsid w:val="00990D6E"/>
  </w:style>
  <w:style w:type="paragraph" w:customStyle="1" w:styleId="MTDisplayEquation">
    <w:name w:val="MTDisplayEquation"/>
    <w:basedOn w:val="a"/>
    <w:next w:val="a"/>
    <w:rsid w:val="00990D6E"/>
    <w:pPr>
      <w:shd w:val="clear" w:color="auto" w:fill="FFFFFF"/>
      <w:tabs>
        <w:tab w:val="center" w:pos="4320"/>
        <w:tab w:val="right" w:pos="9360"/>
      </w:tabs>
      <w:spacing w:after="0" w:line="288" w:lineRule="exact"/>
      <w:ind w:left="-720" w:firstLine="704"/>
      <w:jc w:val="both"/>
    </w:pPr>
    <w:rPr>
      <w:rFonts w:eastAsia="Times New Roman" w:cs="Times New Roman"/>
      <w:sz w:val="24"/>
      <w:szCs w:val="24"/>
      <w:lang w:val="ru-RU" w:eastAsia="ru-RU" w:bidi="ar-SA"/>
    </w:rPr>
  </w:style>
  <w:style w:type="numbering" w:customStyle="1" w:styleId="11">
    <w:name w:val="Нет списка1"/>
    <w:next w:val="a2"/>
    <w:uiPriority w:val="99"/>
    <w:semiHidden/>
    <w:unhideWhenUsed/>
    <w:rsid w:val="00990D6E"/>
  </w:style>
  <w:style w:type="character" w:styleId="af9">
    <w:name w:val="Placeholder Text"/>
    <w:basedOn w:val="a0"/>
    <w:uiPriority w:val="99"/>
    <w:semiHidden/>
    <w:rsid w:val="00990D6E"/>
    <w:rPr>
      <w:color w:val="808080"/>
    </w:rPr>
  </w:style>
  <w:style w:type="paragraph" w:styleId="afa">
    <w:name w:val="Body Text Indent"/>
    <w:basedOn w:val="a"/>
    <w:link w:val="afb"/>
    <w:rsid w:val="00990D6E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b">
    <w:name w:val="Основной текст с отступом Знак"/>
    <w:basedOn w:val="a0"/>
    <w:link w:val="afa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31">
    <w:name w:val="Body Text Indent 3"/>
    <w:basedOn w:val="a"/>
    <w:link w:val="32"/>
    <w:rsid w:val="00990D6E"/>
    <w:pPr>
      <w:spacing w:after="120" w:line="240" w:lineRule="auto"/>
      <w:ind w:left="283"/>
    </w:pPr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32">
    <w:name w:val="Основной текст с отступом 3 Знак"/>
    <w:basedOn w:val="a0"/>
    <w:link w:val="31"/>
    <w:rsid w:val="00990D6E"/>
    <w:rPr>
      <w:rFonts w:ascii="Times New Roman" w:eastAsia="Times New Roman" w:hAnsi="Times New Roman" w:cs="Times New Roman"/>
      <w:sz w:val="16"/>
      <w:szCs w:val="16"/>
      <w:lang w:val="ru-RU" w:eastAsia="ru-RU" w:bidi="ar-SA"/>
    </w:rPr>
  </w:style>
  <w:style w:type="paragraph" w:styleId="afc">
    <w:name w:val="List"/>
    <w:basedOn w:val="a"/>
    <w:rsid w:val="00990D6E"/>
    <w:pPr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eastAsia="Times New Roman" w:cs="Times New Roman"/>
      <w:sz w:val="20"/>
      <w:szCs w:val="20"/>
      <w:lang w:val="ru-RU" w:eastAsia="ru-RU" w:bidi="ar-SA"/>
    </w:rPr>
  </w:style>
  <w:style w:type="paragraph" w:styleId="23">
    <w:name w:val="Body Text Indent 2"/>
    <w:basedOn w:val="a"/>
    <w:link w:val="24"/>
    <w:rsid w:val="00990D6E"/>
    <w:pPr>
      <w:spacing w:after="0" w:line="240" w:lineRule="auto"/>
      <w:ind w:firstLine="720"/>
    </w:pPr>
    <w:rPr>
      <w:rFonts w:eastAsia="Times New Roman" w:cs="Times New Roman"/>
      <w:b/>
      <w:sz w:val="24"/>
      <w:szCs w:val="24"/>
      <w:lang w:val="ru-RU" w:eastAsia="ru-RU" w:bidi="ar-SA"/>
    </w:rPr>
  </w:style>
  <w:style w:type="character" w:customStyle="1" w:styleId="24">
    <w:name w:val="Основной текст с отступом 2 Знак"/>
    <w:basedOn w:val="a0"/>
    <w:link w:val="23"/>
    <w:rsid w:val="00990D6E"/>
    <w:rPr>
      <w:rFonts w:ascii="Times New Roman" w:eastAsia="Times New Roman" w:hAnsi="Times New Roman" w:cs="Times New Roman"/>
      <w:b/>
      <w:sz w:val="24"/>
      <w:szCs w:val="24"/>
      <w:lang w:val="ru-RU" w:eastAsia="ru-RU" w:bidi="ar-SA"/>
    </w:rPr>
  </w:style>
  <w:style w:type="paragraph" w:styleId="25">
    <w:name w:val="Body Text 2"/>
    <w:basedOn w:val="a"/>
    <w:link w:val="26"/>
    <w:rsid w:val="00990D6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szCs w:val="24"/>
      <w:lang w:val="ru-RU" w:eastAsia="ru-RU" w:bidi="ar-SA"/>
    </w:rPr>
  </w:style>
  <w:style w:type="character" w:customStyle="1" w:styleId="26">
    <w:name w:val="Основной текст 2 Знак"/>
    <w:basedOn w:val="a0"/>
    <w:link w:val="25"/>
    <w:rsid w:val="00990D6E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Default">
    <w:name w:val="Default"/>
    <w:rsid w:val="00990D6E"/>
    <w:pPr>
      <w:autoSpaceDE w:val="0"/>
      <w:autoSpaceDN w:val="0"/>
      <w:adjustRightInd w:val="0"/>
      <w:spacing w:after="0" w:line="240" w:lineRule="auto"/>
    </w:pPr>
    <w:rPr>
      <w:rFonts w:ascii="Courier New PS" w:eastAsia="Times New Roman" w:hAnsi="Courier New PS" w:cs="Times New Roman"/>
      <w:color w:val="000000"/>
      <w:sz w:val="24"/>
      <w:szCs w:val="24"/>
      <w:lang w:val="ru-RU" w:eastAsia="ru-RU" w:bidi="ar-SA"/>
    </w:rPr>
  </w:style>
  <w:style w:type="paragraph" w:styleId="afd">
    <w:name w:val="footer"/>
    <w:basedOn w:val="a"/>
    <w:link w:val="afe"/>
    <w:uiPriority w:val="99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e">
    <w:name w:val="Нижний колонтитул Знак"/>
    <w:basedOn w:val="a0"/>
    <w:link w:val="afd"/>
    <w:uiPriority w:val="99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f">
    <w:name w:val="page number"/>
    <w:basedOn w:val="a0"/>
    <w:rsid w:val="00990D6E"/>
  </w:style>
  <w:style w:type="paragraph" w:styleId="aff0">
    <w:name w:val="Block Text"/>
    <w:basedOn w:val="a"/>
    <w:rsid w:val="00990D6E"/>
    <w:pPr>
      <w:spacing w:after="0" w:line="240" w:lineRule="auto"/>
      <w:ind w:left="851" w:right="1381"/>
      <w:jc w:val="center"/>
    </w:pPr>
    <w:rPr>
      <w:rFonts w:eastAsia="Times New Roman" w:cs="Times New Roman"/>
      <w:szCs w:val="24"/>
      <w:lang w:val="ru-RU" w:eastAsia="ru-RU" w:bidi="ar-SA"/>
    </w:rPr>
  </w:style>
  <w:style w:type="paragraph" w:styleId="aff1">
    <w:name w:val="header"/>
    <w:basedOn w:val="a"/>
    <w:link w:val="aff2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f2">
    <w:name w:val="Верхний колонтитул Знак"/>
    <w:basedOn w:val="a0"/>
    <w:link w:val="aff1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12">
    <w:name w:val="Без интервала1"/>
    <w:rsid w:val="00990D6E"/>
    <w:pPr>
      <w:spacing w:after="0" w:line="240" w:lineRule="auto"/>
    </w:pPr>
    <w:rPr>
      <w:rFonts w:ascii="Calibri" w:eastAsia="Times New Roman" w:hAnsi="Calibri" w:cs="Times New Roman"/>
      <w:lang w:val="ru-RU" w:bidi="ar-SA"/>
    </w:rPr>
  </w:style>
  <w:style w:type="table" w:styleId="aff3">
    <w:name w:val="Table Grid"/>
    <w:basedOn w:val="a1"/>
    <w:rsid w:val="00990D6E"/>
    <w:rPr>
      <w:rFonts w:ascii="Calibri" w:eastAsia="Calibri" w:hAnsi="Calibri" w:cs="Times New Roman"/>
      <w:sz w:val="20"/>
      <w:szCs w:val="20"/>
      <w:lang w:val="ru-RU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a0"/>
    <w:rsid w:val="00990D6E"/>
  </w:style>
  <w:style w:type="paragraph" w:styleId="aff4">
    <w:name w:val="Normal (Web)"/>
    <w:basedOn w:val="a"/>
    <w:uiPriority w:val="99"/>
    <w:semiHidden/>
    <w:unhideWhenUsed/>
    <w:rsid w:val="00990D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pple-converted-space">
    <w:name w:val="apple-converted-space"/>
    <w:basedOn w:val="a0"/>
    <w:rsid w:val="00990D6E"/>
  </w:style>
  <w:style w:type="character" w:styleId="aff5">
    <w:name w:val="Hyperlink"/>
    <w:basedOn w:val="a0"/>
    <w:uiPriority w:val="99"/>
    <w:unhideWhenUsed/>
    <w:rsid w:val="00990D6E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90D6E"/>
    <w:pPr>
      <w:tabs>
        <w:tab w:val="left" w:pos="440"/>
        <w:tab w:val="right" w:leader="dot" w:pos="9345"/>
      </w:tabs>
      <w:spacing w:after="100"/>
      <w:ind w:firstLine="0"/>
    </w:pPr>
  </w:style>
  <w:style w:type="paragraph" w:styleId="27">
    <w:name w:val="toc 2"/>
    <w:basedOn w:val="a"/>
    <w:next w:val="a"/>
    <w:autoRedefine/>
    <w:uiPriority w:val="39"/>
    <w:unhideWhenUsed/>
    <w:rsid w:val="00990D6E"/>
    <w:pPr>
      <w:spacing w:after="100"/>
      <w:ind w:left="280"/>
    </w:pPr>
  </w:style>
  <w:style w:type="table" w:styleId="-1">
    <w:name w:val="Grid Table 1 Light"/>
    <w:basedOn w:val="a1"/>
    <w:uiPriority w:val="46"/>
    <w:rsid w:val="00F6599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Plain Table 2"/>
    <w:basedOn w:val="a1"/>
    <w:uiPriority w:val="42"/>
    <w:rsid w:val="00F659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6">
    <w:name w:val="заголовки больше больших"/>
    <w:basedOn w:val="a"/>
    <w:link w:val="aff7"/>
    <w:qFormat/>
    <w:rsid w:val="00C34393"/>
    <w:pPr>
      <w:ind w:right="-1"/>
    </w:pPr>
    <w:rPr>
      <w:b/>
      <w:i/>
    </w:rPr>
  </w:style>
  <w:style w:type="character" w:customStyle="1" w:styleId="aff7">
    <w:name w:val="заголовки больше больших Знак"/>
    <w:basedOn w:val="a0"/>
    <w:link w:val="aff6"/>
    <w:rsid w:val="00C34393"/>
    <w:rPr>
      <w:b/>
      <w:i/>
      <w:sz w:val="24"/>
      <w:lang w:val="ru-RU" w:eastAsia="ru-RU" w:bidi="ar-SA"/>
    </w:rPr>
  </w:style>
  <w:style w:type="paragraph" w:styleId="33">
    <w:name w:val="Body Text 3"/>
    <w:basedOn w:val="a"/>
    <w:link w:val="34"/>
    <w:uiPriority w:val="99"/>
    <w:semiHidden/>
    <w:unhideWhenUsed/>
    <w:rsid w:val="00A869A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A869AD"/>
    <w:rPr>
      <w:rFonts w:ascii="Times New Roman" w:hAnsi="Times New Roman"/>
      <w:sz w:val="16"/>
      <w:szCs w:val="16"/>
    </w:rPr>
  </w:style>
  <w:style w:type="table" w:customStyle="1" w:styleId="14">
    <w:name w:val="Сетка таблицы1"/>
    <w:basedOn w:val="a1"/>
    <w:next w:val="aff3"/>
    <w:uiPriority w:val="59"/>
    <w:rsid w:val="00A869AD"/>
    <w:pPr>
      <w:spacing w:after="0" w:line="240" w:lineRule="auto"/>
    </w:pPr>
    <w:rPr>
      <w:rFonts w:ascii="Calibri" w:eastAsia="Times New Roman" w:hAnsi="Calibri" w:cs="Times New Roman"/>
      <w:lang w:val="ru-RU" w:eastAsia="ru-RU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8">
    <w:name w:val="Чертежный"/>
    <w:rsid w:val="000B18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 w:bidi="ar-SA"/>
    </w:rPr>
  </w:style>
  <w:style w:type="paragraph" w:styleId="35">
    <w:name w:val="toc 3"/>
    <w:basedOn w:val="a"/>
    <w:next w:val="a"/>
    <w:autoRedefine/>
    <w:semiHidden/>
    <w:rsid w:val="000B1866"/>
    <w:pPr>
      <w:tabs>
        <w:tab w:val="right" w:leader="dot" w:pos="9355"/>
      </w:tabs>
      <w:spacing w:line="336" w:lineRule="auto"/>
      <w:ind w:left="567" w:right="851"/>
    </w:pPr>
  </w:style>
  <w:style w:type="paragraph" w:styleId="41">
    <w:name w:val="toc 4"/>
    <w:basedOn w:val="a"/>
    <w:next w:val="a"/>
    <w:autoRedefine/>
    <w:semiHidden/>
    <w:rsid w:val="000B1866"/>
    <w:pPr>
      <w:tabs>
        <w:tab w:val="right" w:leader="dot" w:pos="9356"/>
      </w:tabs>
      <w:spacing w:line="336" w:lineRule="auto"/>
      <w:ind w:left="284" w:right="851"/>
    </w:pPr>
  </w:style>
  <w:style w:type="paragraph" w:customStyle="1" w:styleId="aff9">
    <w:name w:val="Переменные"/>
    <w:basedOn w:val="af7"/>
    <w:rsid w:val="000B1866"/>
    <w:pPr>
      <w:tabs>
        <w:tab w:val="left" w:pos="482"/>
      </w:tabs>
      <w:ind w:left="482" w:hanging="482"/>
    </w:pPr>
  </w:style>
  <w:style w:type="paragraph" w:styleId="affa">
    <w:name w:val="Document Map"/>
    <w:basedOn w:val="a"/>
    <w:link w:val="affb"/>
    <w:semiHidden/>
    <w:rsid w:val="000B1866"/>
    <w:pPr>
      <w:shd w:val="clear" w:color="auto" w:fill="000080"/>
    </w:pPr>
    <w:rPr>
      <w:sz w:val="24"/>
    </w:rPr>
  </w:style>
  <w:style w:type="character" w:customStyle="1" w:styleId="affb">
    <w:name w:val="Схема документа Знак"/>
    <w:basedOn w:val="a0"/>
    <w:link w:val="affa"/>
    <w:semiHidden/>
    <w:rsid w:val="003475B4"/>
    <w:rPr>
      <w:rFonts w:ascii="ISOCPEUR" w:eastAsia="Times New Roman" w:hAnsi="ISOCPEUR" w:cs="Times New Roman"/>
      <w:i/>
      <w:sz w:val="24"/>
      <w:szCs w:val="28"/>
      <w:shd w:val="clear" w:color="auto" w:fill="000080"/>
      <w:lang w:val="uk-UA" w:eastAsia="ru-RU" w:bidi="ar-SA"/>
    </w:rPr>
  </w:style>
  <w:style w:type="paragraph" w:customStyle="1" w:styleId="affc">
    <w:name w:val="Формула"/>
    <w:basedOn w:val="af7"/>
    <w:rsid w:val="000B1866"/>
    <w:pPr>
      <w:tabs>
        <w:tab w:val="center" w:pos="4536"/>
        <w:tab w:val="right" w:pos="9356"/>
      </w:tabs>
      <w:ind w:firstLine="0"/>
    </w:pPr>
  </w:style>
  <w:style w:type="paragraph" w:customStyle="1" w:styleId="affd">
    <w:name w:val="Листинг программы"/>
    <w:rsid w:val="000B1866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ru-RU" w:eastAsia="ru-RU" w:bidi="ar-SA"/>
    </w:rPr>
  </w:style>
  <w:style w:type="paragraph" w:styleId="affe">
    <w:name w:val="annotation text"/>
    <w:basedOn w:val="a"/>
    <w:link w:val="afff"/>
    <w:semiHidden/>
    <w:rsid w:val="000B1866"/>
    <w:rPr>
      <w:rFonts w:ascii="Journal" w:hAnsi="Journal"/>
      <w:sz w:val="24"/>
    </w:rPr>
  </w:style>
  <w:style w:type="character" w:customStyle="1" w:styleId="afff">
    <w:name w:val="Текст примечания Знак"/>
    <w:basedOn w:val="a0"/>
    <w:link w:val="affe"/>
    <w:semiHidden/>
    <w:rsid w:val="003475B4"/>
    <w:rPr>
      <w:rFonts w:ascii="Journal" w:eastAsia="Times New Roman" w:hAnsi="Journal" w:cs="Times New Roman"/>
      <w:i/>
      <w:sz w:val="24"/>
      <w:szCs w:val="28"/>
      <w:lang w:val="uk-UA" w:eastAsia="ru-RU" w:bidi="ar-SA"/>
    </w:rPr>
  </w:style>
  <w:style w:type="table" w:customStyle="1" w:styleId="29">
    <w:name w:val="Сетка таблицы2"/>
    <w:basedOn w:val="a1"/>
    <w:next w:val="aff3"/>
    <w:rsid w:val="00065E09"/>
    <w:pPr>
      <w:spacing w:after="0" w:line="240" w:lineRule="auto"/>
    </w:pPr>
    <w:rPr>
      <w:lang w:val="ru-RU" w:eastAsia="ru-RU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1696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5039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8314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</w:divsChild>
    </w:div>
    <w:div w:id="14119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3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ll\Desktop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403C1E-C493-4327-988A-F6CF05683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</Template>
  <TotalTime>1874</TotalTime>
  <Pages>1</Pages>
  <Words>5081</Words>
  <Characters>28966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 Shchesnyak</cp:lastModifiedBy>
  <cp:revision>443</cp:revision>
  <cp:lastPrinted>2018-02-22T06:02:00Z</cp:lastPrinted>
  <dcterms:created xsi:type="dcterms:W3CDTF">2016-02-18T17:22:00Z</dcterms:created>
  <dcterms:modified xsi:type="dcterms:W3CDTF">2018-02-22T06:02:00Z</dcterms:modified>
</cp:coreProperties>
</file>