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34F" w:rsidRPr="006C65E8" w:rsidRDefault="006C65E8" w:rsidP="00B2334F">
      <w:pPr>
        <w:pStyle w:val="ppBodyText"/>
        <w:rPr>
          <w:noProof/>
          <w:lang w:eastAsia="es-AR"/>
        </w:rPr>
      </w:pPr>
      <w:r>
        <w:rPr>
          <w:noProof/>
          <w:lang w:bidi="ar-SA"/>
        </w:rPr>
        <w:drawing>
          <wp:inline distT="0" distB="0" distL="0" distR="0">
            <wp:extent cx="3419475" cy="628650"/>
            <wp:effectExtent l="0" t="0" r="0" b="0"/>
            <wp:docPr id="19" name="Picture 19" descr="C:\Users\Southy\Desktop\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475" cy="628650"/>
                    </a:xfrm>
                    <a:prstGeom prst="rect">
                      <a:avLst/>
                    </a:prstGeom>
                    <a:noFill/>
                    <a:ln>
                      <a:noFill/>
                    </a:ln>
                  </pic:spPr>
                </pic:pic>
              </a:graphicData>
            </a:graphic>
          </wp:inline>
        </w:drawing>
      </w:r>
    </w:p>
    <w:p w:rsidR="00B2334F" w:rsidRPr="003E3719" w:rsidRDefault="00B2334F" w:rsidP="00B2334F">
      <w:pPr>
        <w:rPr>
          <w:rFonts w:ascii="Arial Black" w:hAnsi="Arial Black"/>
          <w:noProof/>
          <w:sz w:val="52"/>
          <w:highlight w:val="yellow"/>
        </w:rPr>
      </w:pPr>
    </w:p>
    <w:p w:rsidR="00B2334F" w:rsidRPr="003E3719" w:rsidRDefault="00B2334F" w:rsidP="00B2334F">
      <w:pPr>
        <w:pStyle w:val="HOLTitle1"/>
        <w:rPr>
          <w:noProof/>
        </w:rPr>
      </w:pPr>
      <w:r w:rsidRPr="003E3719">
        <w:rPr>
          <w:noProof/>
        </w:rPr>
        <w:t>Hands-On Lab</w:t>
      </w:r>
    </w:p>
    <w:p w:rsidR="00B2334F" w:rsidRPr="003E3719" w:rsidRDefault="00CD58B8" w:rsidP="00B2334F">
      <w:pPr>
        <w:pStyle w:val="HOLDescription"/>
        <w:rPr>
          <w:rFonts w:ascii="Arial Narrow" w:hAnsi="Arial Narrow"/>
          <w:noProof/>
          <w:sz w:val="56"/>
          <w:szCs w:val="56"/>
          <w:lang w:val="en-US"/>
        </w:rPr>
      </w:pPr>
      <w:r>
        <w:rPr>
          <w:rFonts w:ascii="Arial Narrow" w:hAnsi="Arial Narrow"/>
          <w:noProof/>
          <w:sz w:val="56"/>
          <w:szCs w:val="56"/>
          <w:lang w:val="en-US"/>
        </w:rPr>
        <w:t>Exploring Windows Azure Storage</w:t>
      </w:r>
    </w:p>
    <w:p w:rsidR="00B2334F" w:rsidRPr="003E3719" w:rsidRDefault="00B2334F" w:rsidP="00B2334F">
      <w:pPr>
        <w:spacing w:after="0" w:line="240" w:lineRule="auto"/>
        <w:rPr>
          <w:rFonts w:ascii="Arial" w:eastAsia="Batang" w:hAnsi="Arial" w:cs="Times New Roman"/>
          <w:noProof/>
          <w:sz w:val="20"/>
          <w:szCs w:val="24"/>
          <w:lang w:eastAsia="ko-KR"/>
        </w:rPr>
      </w:pPr>
    </w:p>
    <w:p w:rsidR="00B2334F" w:rsidRPr="003E3719" w:rsidRDefault="00B2334F" w:rsidP="00B2334F">
      <w:pPr>
        <w:spacing w:after="0" w:line="240" w:lineRule="auto"/>
        <w:rPr>
          <w:rFonts w:ascii="Arial" w:eastAsia="Batang" w:hAnsi="Arial" w:cs="Times New Roman"/>
          <w:noProof/>
          <w:sz w:val="20"/>
          <w:szCs w:val="24"/>
          <w:lang w:eastAsia="ko-KR"/>
        </w:rPr>
      </w:pPr>
    </w:p>
    <w:p w:rsidR="00B2334F" w:rsidRPr="003E3719" w:rsidRDefault="00B2334F" w:rsidP="00B2334F">
      <w:pPr>
        <w:rPr>
          <w:rFonts w:eastAsia="Batang"/>
          <w:noProof/>
          <w:lang w:eastAsia="ko-KR"/>
        </w:rPr>
      </w:pPr>
      <w:r w:rsidRPr="003E3719">
        <w:rPr>
          <w:rFonts w:eastAsia="Batang"/>
          <w:noProof/>
          <w:lang w:eastAsia="ko-KR"/>
        </w:rPr>
        <w:t>Lab version:</w:t>
      </w:r>
      <w:r w:rsidRPr="003E3719">
        <w:rPr>
          <w:rFonts w:eastAsia="Batang"/>
          <w:noProof/>
          <w:lang w:eastAsia="ko-KR"/>
        </w:rPr>
        <w:tab/>
      </w:r>
      <w:r w:rsidR="00CD58B8">
        <w:rPr>
          <w:rFonts w:eastAsia="Batang"/>
          <w:noProof/>
          <w:lang w:eastAsia="ko-KR"/>
        </w:rPr>
        <w:t>2</w:t>
      </w:r>
      <w:r w:rsidRPr="003E3719">
        <w:rPr>
          <w:rFonts w:eastAsia="Batang"/>
          <w:noProof/>
          <w:lang w:eastAsia="ko-KR"/>
        </w:rPr>
        <w:t>.</w:t>
      </w:r>
      <w:r w:rsidR="00CD58B8">
        <w:rPr>
          <w:rFonts w:eastAsia="Batang"/>
          <w:noProof/>
          <w:lang w:eastAsia="ko-KR"/>
        </w:rPr>
        <w:t>0</w:t>
      </w:r>
      <w:r w:rsidRPr="003E3719">
        <w:rPr>
          <w:rFonts w:eastAsia="Batang"/>
          <w:noProof/>
          <w:lang w:eastAsia="ko-KR"/>
        </w:rPr>
        <w:t>.0</w:t>
      </w:r>
    </w:p>
    <w:p w:rsidR="00B2334F" w:rsidRPr="003E3719" w:rsidRDefault="00B2334F" w:rsidP="00B2334F">
      <w:pPr>
        <w:rPr>
          <w:rFonts w:eastAsia="Batang"/>
          <w:noProof/>
          <w:lang w:eastAsia="ko-KR"/>
        </w:rPr>
      </w:pPr>
      <w:r w:rsidRPr="003E3719">
        <w:rPr>
          <w:rFonts w:eastAsia="Batang"/>
          <w:noProof/>
          <w:lang w:eastAsia="ko-KR"/>
        </w:rPr>
        <w:t>Last updated:</w:t>
      </w:r>
      <w:r w:rsidRPr="003E3719">
        <w:rPr>
          <w:rFonts w:eastAsia="Batang"/>
          <w:noProof/>
          <w:lang w:eastAsia="ko-KR"/>
        </w:rPr>
        <w:tab/>
      </w:r>
      <w:r w:rsidR="00453DFE" w:rsidRPr="003E3719">
        <w:rPr>
          <w:noProof/>
        </w:rPr>
        <w:fldChar w:fldCharType="begin"/>
      </w:r>
      <w:r w:rsidRPr="003E3719">
        <w:rPr>
          <w:noProof/>
        </w:rPr>
        <w:instrText xml:space="preserve"> DATE \@ "M/d/yyyy" </w:instrText>
      </w:r>
      <w:r w:rsidR="00453DFE" w:rsidRPr="003E3719">
        <w:rPr>
          <w:noProof/>
        </w:rPr>
        <w:fldChar w:fldCharType="separate"/>
      </w:r>
      <w:r w:rsidR="00C74F2B">
        <w:rPr>
          <w:noProof/>
        </w:rPr>
        <w:t>1/12/2012</w:t>
      </w:r>
      <w:r w:rsidR="00453DFE" w:rsidRPr="003E3719">
        <w:rPr>
          <w:noProof/>
        </w:rPr>
        <w:fldChar w:fldCharType="end"/>
      </w: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D862B3" w:rsidRDefault="00D862B3" w:rsidP="00D862B3">
      <w:pPr>
        <w:spacing w:after="0" w:line="240" w:lineRule="auto"/>
        <w:rPr>
          <w:rFonts w:ascii="Arial" w:eastAsia="Batang" w:hAnsi="Arial" w:cs="Times New Roman"/>
          <w:noProof/>
          <w:sz w:val="20"/>
          <w:szCs w:val="24"/>
          <w:lang w:eastAsia="ko-KR"/>
        </w:rPr>
      </w:pPr>
    </w:p>
    <w:p w:rsidR="00B56A9B" w:rsidRPr="003E3719" w:rsidRDefault="00B56A9B" w:rsidP="00B2334F">
      <w:pPr>
        <w:spacing w:after="0" w:line="240" w:lineRule="auto"/>
        <w:rPr>
          <w:rFonts w:ascii="Arial" w:eastAsia="Batang" w:hAnsi="Arial" w:cs="Times New Roman"/>
          <w:noProof/>
          <w:sz w:val="20"/>
          <w:szCs w:val="24"/>
          <w:lang w:eastAsia="ko-KR"/>
        </w:rPr>
      </w:pPr>
    </w:p>
    <w:p w:rsidR="00B2334F" w:rsidRPr="003E3719" w:rsidRDefault="00D862B3" w:rsidP="00B2334F">
      <w:pPr>
        <w:rPr>
          <w:noProof/>
        </w:rPr>
      </w:pPr>
      <w:r w:rsidRPr="00D54414">
        <w:rPr>
          <w:noProof/>
          <w:lang w:bidi="ar-SA"/>
        </w:rPr>
        <w:drawing>
          <wp:inline distT="0" distB="0" distL="0" distR="0" wp14:anchorId="2623E275" wp14:editId="49B35FDF">
            <wp:extent cx="2458953"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458953" cy="857250"/>
                    </a:xfrm>
                    <a:prstGeom prst="rect">
                      <a:avLst/>
                    </a:prstGeom>
                    <a:noFill/>
                    <a:ln w="9525">
                      <a:noFill/>
                      <a:miter lim="800000"/>
                      <a:headEnd/>
                      <a:tailEnd/>
                    </a:ln>
                  </pic:spPr>
                </pic:pic>
              </a:graphicData>
            </a:graphic>
          </wp:inline>
        </w:drawing>
      </w:r>
    </w:p>
    <w:p w:rsidR="00B2334F" w:rsidRPr="003E3719" w:rsidRDefault="00B2334F" w:rsidP="00B2334F">
      <w:pPr>
        <w:rPr>
          <w:noProof/>
        </w:rPr>
      </w:pPr>
      <w:r w:rsidRPr="003E3719">
        <w:rPr>
          <w:noProof/>
        </w:rPr>
        <w:br w:type="page"/>
      </w:r>
    </w:p>
    <w:p w:rsidR="00CD0026" w:rsidRDefault="00B2334F" w:rsidP="00B2334F">
      <w:pPr>
        <w:pStyle w:val="TOC1"/>
      </w:pPr>
      <w:bookmarkStart w:id="0" w:name="_Toc168302996"/>
      <w:bookmarkStart w:id="1" w:name="_Toc168399728"/>
      <w:r w:rsidRPr="003E3719">
        <w:lastRenderedPageBreak/>
        <w:t>Contents</w:t>
      </w:r>
      <w:bookmarkEnd w:id="0"/>
      <w:bookmarkEnd w:id="1"/>
      <w:r w:rsidR="00453DFE" w:rsidRPr="003E3719">
        <w:fldChar w:fldCharType="begin"/>
      </w:r>
      <w:r w:rsidRPr="003E3719">
        <w:instrText xml:space="preserve">  </w:instrText>
      </w:r>
      <w:r w:rsidR="00453DFE" w:rsidRPr="003E3719">
        <w:fldChar w:fldCharType="end"/>
      </w:r>
      <w:r w:rsidR="00453DFE" w:rsidRPr="003E3719">
        <w:rPr>
          <w:caps w:val="0"/>
        </w:rPr>
        <w:fldChar w:fldCharType="begin"/>
      </w:r>
      <w:r w:rsidRPr="003E3719">
        <w:instrText xml:space="preserve"> TOC \h \z \t "Heading 3,2,pp Topic,1,PP Procedure start,3" </w:instrText>
      </w:r>
      <w:r w:rsidR="00453DFE" w:rsidRPr="003E3719">
        <w:rPr>
          <w:caps w:val="0"/>
        </w:rPr>
        <w:fldChar w:fldCharType="separate"/>
      </w:r>
    </w:p>
    <w:p w:rsidR="00CD0026" w:rsidRDefault="00C74F2B">
      <w:pPr>
        <w:pStyle w:val="TOC1"/>
        <w:rPr>
          <w:rFonts w:asciiTheme="minorHAnsi" w:eastAsiaTheme="minorEastAsia" w:hAnsiTheme="minorHAnsi" w:cstheme="minorBidi"/>
          <w:b w:val="0"/>
          <w:bCs w:val="0"/>
          <w:caps w:val="0"/>
          <w:sz w:val="22"/>
          <w:szCs w:val="22"/>
          <w:lang w:eastAsia="en-US" w:bidi="ar-SA"/>
        </w:rPr>
      </w:pPr>
      <w:hyperlink w:anchor="_Toc310346223" w:history="1">
        <w:r w:rsidR="00CD0026" w:rsidRPr="004A1EA6">
          <w:rPr>
            <w:rStyle w:val="Hyperlink"/>
          </w:rPr>
          <w:t>Overview</w:t>
        </w:r>
        <w:r w:rsidR="00CD0026">
          <w:rPr>
            <w:webHidden/>
          </w:rPr>
          <w:tab/>
        </w:r>
        <w:r w:rsidR="00CD0026">
          <w:rPr>
            <w:webHidden/>
          </w:rPr>
          <w:fldChar w:fldCharType="begin"/>
        </w:r>
        <w:r w:rsidR="00CD0026">
          <w:rPr>
            <w:webHidden/>
          </w:rPr>
          <w:instrText xml:space="preserve"> PAGEREF _Toc310346223 \h </w:instrText>
        </w:r>
        <w:r w:rsidR="00CD0026">
          <w:rPr>
            <w:webHidden/>
          </w:rPr>
        </w:r>
        <w:r w:rsidR="00CD0026">
          <w:rPr>
            <w:webHidden/>
          </w:rPr>
          <w:fldChar w:fldCharType="separate"/>
        </w:r>
        <w:r w:rsidR="00CD0026">
          <w:rPr>
            <w:webHidden/>
          </w:rPr>
          <w:t>3</w:t>
        </w:r>
        <w:r w:rsidR="00CD0026">
          <w:rPr>
            <w:webHidden/>
          </w:rPr>
          <w:fldChar w:fldCharType="end"/>
        </w:r>
      </w:hyperlink>
    </w:p>
    <w:p w:rsidR="00CD0026" w:rsidRDefault="00C74F2B">
      <w:pPr>
        <w:pStyle w:val="TOC1"/>
        <w:rPr>
          <w:rFonts w:asciiTheme="minorHAnsi" w:eastAsiaTheme="minorEastAsia" w:hAnsiTheme="minorHAnsi" w:cstheme="minorBidi"/>
          <w:b w:val="0"/>
          <w:bCs w:val="0"/>
          <w:caps w:val="0"/>
          <w:sz w:val="22"/>
          <w:szCs w:val="22"/>
          <w:lang w:eastAsia="en-US" w:bidi="ar-SA"/>
        </w:rPr>
      </w:pPr>
      <w:hyperlink w:anchor="_Toc310346224" w:history="1">
        <w:r w:rsidR="00CD0026" w:rsidRPr="004A1EA6">
          <w:rPr>
            <w:rStyle w:val="Hyperlink"/>
          </w:rPr>
          <w:t>Exercise 1: Working with Tables</w:t>
        </w:r>
        <w:r w:rsidR="00CD0026">
          <w:rPr>
            <w:webHidden/>
          </w:rPr>
          <w:tab/>
        </w:r>
        <w:r w:rsidR="00CD0026">
          <w:rPr>
            <w:webHidden/>
          </w:rPr>
          <w:fldChar w:fldCharType="begin"/>
        </w:r>
        <w:r w:rsidR="00CD0026">
          <w:rPr>
            <w:webHidden/>
          </w:rPr>
          <w:instrText xml:space="preserve"> PAGEREF _Toc310346224 \h </w:instrText>
        </w:r>
        <w:r w:rsidR="00CD0026">
          <w:rPr>
            <w:webHidden/>
          </w:rPr>
        </w:r>
        <w:r w:rsidR="00CD0026">
          <w:rPr>
            <w:webHidden/>
          </w:rPr>
          <w:fldChar w:fldCharType="separate"/>
        </w:r>
        <w:r w:rsidR="00CD0026">
          <w:rPr>
            <w:webHidden/>
          </w:rPr>
          <w:t>5</w:t>
        </w:r>
        <w:r w:rsidR="00CD0026">
          <w:rPr>
            <w:webHidden/>
          </w:rPr>
          <w:fldChar w:fldCharType="end"/>
        </w:r>
      </w:hyperlink>
    </w:p>
    <w:p w:rsidR="00CD0026" w:rsidRDefault="00C74F2B">
      <w:pPr>
        <w:pStyle w:val="TOC3"/>
        <w:tabs>
          <w:tab w:val="right" w:leader="dot" w:pos="9350"/>
        </w:tabs>
        <w:rPr>
          <w:noProof/>
          <w:lang w:bidi="ar-SA"/>
        </w:rPr>
      </w:pPr>
      <w:hyperlink w:anchor="_Toc310346225" w:history="1">
        <w:r w:rsidR="00CD0026" w:rsidRPr="004A1EA6">
          <w:rPr>
            <w:rStyle w:val="Hyperlink"/>
            <w:noProof/>
          </w:rPr>
          <w:t>Task 1 – Configuring Storage Account Settings</w:t>
        </w:r>
        <w:r w:rsidR="00CD0026">
          <w:rPr>
            <w:noProof/>
            <w:webHidden/>
          </w:rPr>
          <w:tab/>
        </w:r>
        <w:r w:rsidR="00CD0026">
          <w:rPr>
            <w:noProof/>
            <w:webHidden/>
          </w:rPr>
          <w:fldChar w:fldCharType="begin"/>
        </w:r>
        <w:r w:rsidR="00CD0026">
          <w:rPr>
            <w:noProof/>
            <w:webHidden/>
          </w:rPr>
          <w:instrText xml:space="preserve"> PAGEREF _Toc310346225 \h </w:instrText>
        </w:r>
        <w:r w:rsidR="00CD0026">
          <w:rPr>
            <w:noProof/>
            <w:webHidden/>
          </w:rPr>
        </w:r>
        <w:r w:rsidR="00CD0026">
          <w:rPr>
            <w:noProof/>
            <w:webHidden/>
          </w:rPr>
          <w:fldChar w:fldCharType="separate"/>
        </w:r>
        <w:r w:rsidR="00CD0026">
          <w:rPr>
            <w:noProof/>
            <w:webHidden/>
          </w:rPr>
          <w:t>5</w:t>
        </w:r>
        <w:r w:rsidR="00CD0026">
          <w:rPr>
            <w:noProof/>
            <w:webHidden/>
          </w:rPr>
          <w:fldChar w:fldCharType="end"/>
        </w:r>
      </w:hyperlink>
    </w:p>
    <w:p w:rsidR="00CD0026" w:rsidRDefault="00C74F2B">
      <w:pPr>
        <w:pStyle w:val="TOC3"/>
        <w:tabs>
          <w:tab w:val="right" w:leader="dot" w:pos="9350"/>
        </w:tabs>
        <w:rPr>
          <w:noProof/>
          <w:lang w:bidi="ar-SA"/>
        </w:rPr>
      </w:pPr>
      <w:hyperlink w:anchor="_Toc310346226" w:history="1">
        <w:r w:rsidR="00CD0026" w:rsidRPr="004A1EA6">
          <w:rPr>
            <w:rStyle w:val="Hyperlink"/>
            <w:noProof/>
          </w:rPr>
          <w:t>Task 2 – Creating Classes to Model the Table Schema</w:t>
        </w:r>
        <w:r w:rsidR="00CD0026">
          <w:rPr>
            <w:noProof/>
            <w:webHidden/>
          </w:rPr>
          <w:tab/>
        </w:r>
        <w:r w:rsidR="00CD0026">
          <w:rPr>
            <w:noProof/>
            <w:webHidden/>
          </w:rPr>
          <w:fldChar w:fldCharType="begin"/>
        </w:r>
        <w:r w:rsidR="00CD0026">
          <w:rPr>
            <w:noProof/>
            <w:webHidden/>
          </w:rPr>
          <w:instrText xml:space="preserve"> PAGEREF _Toc310346226 \h </w:instrText>
        </w:r>
        <w:r w:rsidR="00CD0026">
          <w:rPr>
            <w:noProof/>
            <w:webHidden/>
          </w:rPr>
        </w:r>
        <w:r w:rsidR="00CD0026">
          <w:rPr>
            <w:noProof/>
            <w:webHidden/>
          </w:rPr>
          <w:fldChar w:fldCharType="separate"/>
        </w:r>
        <w:r w:rsidR="00CD0026">
          <w:rPr>
            <w:noProof/>
            <w:webHidden/>
          </w:rPr>
          <w:t>9</w:t>
        </w:r>
        <w:r w:rsidR="00CD0026">
          <w:rPr>
            <w:noProof/>
            <w:webHidden/>
          </w:rPr>
          <w:fldChar w:fldCharType="end"/>
        </w:r>
      </w:hyperlink>
    </w:p>
    <w:p w:rsidR="00CD0026" w:rsidRDefault="00C74F2B">
      <w:pPr>
        <w:pStyle w:val="TOC3"/>
        <w:tabs>
          <w:tab w:val="right" w:leader="dot" w:pos="9350"/>
        </w:tabs>
        <w:rPr>
          <w:noProof/>
          <w:lang w:bidi="ar-SA"/>
        </w:rPr>
      </w:pPr>
      <w:hyperlink w:anchor="_Toc310346227" w:history="1">
        <w:r w:rsidR="00CD0026" w:rsidRPr="004A1EA6">
          <w:rPr>
            <w:rStyle w:val="Hyperlink"/>
            <w:noProof/>
          </w:rPr>
          <w:t>Task 3 – Creating the Chat User Interface</w:t>
        </w:r>
        <w:r w:rsidR="00CD0026">
          <w:rPr>
            <w:noProof/>
            <w:webHidden/>
          </w:rPr>
          <w:tab/>
        </w:r>
        <w:r w:rsidR="00CD0026">
          <w:rPr>
            <w:noProof/>
            <w:webHidden/>
          </w:rPr>
          <w:fldChar w:fldCharType="begin"/>
        </w:r>
        <w:r w:rsidR="00CD0026">
          <w:rPr>
            <w:noProof/>
            <w:webHidden/>
          </w:rPr>
          <w:instrText xml:space="preserve"> PAGEREF _Toc310346227 \h </w:instrText>
        </w:r>
        <w:r w:rsidR="00CD0026">
          <w:rPr>
            <w:noProof/>
            <w:webHidden/>
          </w:rPr>
        </w:r>
        <w:r w:rsidR="00CD0026">
          <w:rPr>
            <w:noProof/>
            <w:webHidden/>
          </w:rPr>
          <w:fldChar w:fldCharType="separate"/>
        </w:r>
        <w:r w:rsidR="00CD0026">
          <w:rPr>
            <w:noProof/>
            <w:webHidden/>
          </w:rPr>
          <w:t>13</w:t>
        </w:r>
        <w:r w:rsidR="00CD0026">
          <w:rPr>
            <w:noProof/>
            <w:webHidden/>
          </w:rPr>
          <w:fldChar w:fldCharType="end"/>
        </w:r>
      </w:hyperlink>
    </w:p>
    <w:p w:rsidR="00CD0026" w:rsidRDefault="00C74F2B">
      <w:pPr>
        <w:pStyle w:val="TOC3"/>
        <w:tabs>
          <w:tab w:val="right" w:leader="dot" w:pos="9350"/>
        </w:tabs>
        <w:rPr>
          <w:noProof/>
          <w:lang w:bidi="ar-SA"/>
        </w:rPr>
      </w:pPr>
      <w:hyperlink w:anchor="_Toc310346228" w:history="1">
        <w:r w:rsidR="00CD0026" w:rsidRPr="004A1EA6">
          <w:rPr>
            <w:rStyle w:val="Hyperlink"/>
            <w:noProof/>
          </w:rPr>
          <w:t>Verification</w:t>
        </w:r>
        <w:r w:rsidR="00CD0026">
          <w:rPr>
            <w:noProof/>
            <w:webHidden/>
          </w:rPr>
          <w:tab/>
        </w:r>
        <w:r w:rsidR="00CD0026">
          <w:rPr>
            <w:noProof/>
            <w:webHidden/>
          </w:rPr>
          <w:fldChar w:fldCharType="begin"/>
        </w:r>
        <w:r w:rsidR="00CD0026">
          <w:rPr>
            <w:noProof/>
            <w:webHidden/>
          </w:rPr>
          <w:instrText xml:space="preserve"> PAGEREF _Toc310346228 \h </w:instrText>
        </w:r>
        <w:r w:rsidR="00CD0026">
          <w:rPr>
            <w:noProof/>
            <w:webHidden/>
          </w:rPr>
        </w:r>
        <w:r w:rsidR="00CD0026">
          <w:rPr>
            <w:noProof/>
            <w:webHidden/>
          </w:rPr>
          <w:fldChar w:fldCharType="separate"/>
        </w:r>
        <w:r w:rsidR="00CD0026">
          <w:rPr>
            <w:noProof/>
            <w:webHidden/>
          </w:rPr>
          <w:t>17</w:t>
        </w:r>
        <w:r w:rsidR="00CD0026">
          <w:rPr>
            <w:noProof/>
            <w:webHidden/>
          </w:rPr>
          <w:fldChar w:fldCharType="end"/>
        </w:r>
      </w:hyperlink>
    </w:p>
    <w:p w:rsidR="00CD0026" w:rsidRDefault="00C74F2B">
      <w:pPr>
        <w:pStyle w:val="TOC1"/>
        <w:rPr>
          <w:rFonts w:asciiTheme="minorHAnsi" w:eastAsiaTheme="minorEastAsia" w:hAnsiTheme="minorHAnsi" w:cstheme="minorBidi"/>
          <w:b w:val="0"/>
          <w:bCs w:val="0"/>
          <w:caps w:val="0"/>
          <w:sz w:val="22"/>
          <w:szCs w:val="22"/>
          <w:lang w:eastAsia="en-US" w:bidi="ar-SA"/>
        </w:rPr>
      </w:pPr>
      <w:hyperlink w:anchor="_Toc310346229" w:history="1">
        <w:r w:rsidR="00CD0026" w:rsidRPr="004A1EA6">
          <w:rPr>
            <w:rStyle w:val="Hyperlink"/>
          </w:rPr>
          <w:t>Exercise 2: Working with Blobs</w:t>
        </w:r>
        <w:r w:rsidR="00CD0026">
          <w:rPr>
            <w:webHidden/>
          </w:rPr>
          <w:tab/>
        </w:r>
        <w:r w:rsidR="00CD0026">
          <w:rPr>
            <w:webHidden/>
          </w:rPr>
          <w:fldChar w:fldCharType="begin"/>
        </w:r>
        <w:r w:rsidR="00CD0026">
          <w:rPr>
            <w:webHidden/>
          </w:rPr>
          <w:instrText xml:space="preserve"> PAGEREF _Toc310346229 \h </w:instrText>
        </w:r>
        <w:r w:rsidR="00CD0026">
          <w:rPr>
            <w:webHidden/>
          </w:rPr>
        </w:r>
        <w:r w:rsidR="00CD0026">
          <w:rPr>
            <w:webHidden/>
          </w:rPr>
          <w:fldChar w:fldCharType="separate"/>
        </w:r>
        <w:r w:rsidR="00CD0026">
          <w:rPr>
            <w:webHidden/>
          </w:rPr>
          <w:t>19</w:t>
        </w:r>
        <w:r w:rsidR="00CD0026">
          <w:rPr>
            <w:webHidden/>
          </w:rPr>
          <w:fldChar w:fldCharType="end"/>
        </w:r>
      </w:hyperlink>
    </w:p>
    <w:p w:rsidR="00CD0026" w:rsidRDefault="00C74F2B">
      <w:pPr>
        <w:pStyle w:val="TOC3"/>
        <w:tabs>
          <w:tab w:val="right" w:leader="dot" w:pos="9350"/>
        </w:tabs>
        <w:rPr>
          <w:noProof/>
          <w:lang w:bidi="ar-SA"/>
        </w:rPr>
      </w:pPr>
      <w:hyperlink w:anchor="_Toc310346230" w:history="1">
        <w:r w:rsidR="00CD0026" w:rsidRPr="004A1EA6">
          <w:rPr>
            <w:rStyle w:val="Hyperlink"/>
            <w:noProof/>
          </w:rPr>
          <w:t>Task 1 – Retrieving Blob Data from Storage</w:t>
        </w:r>
        <w:r w:rsidR="00CD0026">
          <w:rPr>
            <w:noProof/>
            <w:webHidden/>
          </w:rPr>
          <w:tab/>
        </w:r>
        <w:r w:rsidR="00CD0026">
          <w:rPr>
            <w:noProof/>
            <w:webHidden/>
          </w:rPr>
          <w:fldChar w:fldCharType="begin"/>
        </w:r>
        <w:r w:rsidR="00CD0026">
          <w:rPr>
            <w:noProof/>
            <w:webHidden/>
          </w:rPr>
          <w:instrText xml:space="preserve"> PAGEREF _Toc310346230 \h </w:instrText>
        </w:r>
        <w:r w:rsidR="00CD0026">
          <w:rPr>
            <w:noProof/>
            <w:webHidden/>
          </w:rPr>
        </w:r>
        <w:r w:rsidR="00CD0026">
          <w:rPr>
            <w:noProof/>
            <w:webHidden/>
          </w:rPr>
          <w:fldChar w:fldCharType="separate"/>
        </w:r>
        <w:r w:rsidR="00CD0026">
          <w:rPr>
            <w:noProof/>
            <w:webHidden/>
          </w:rPr>
          <w:t>19</w:t>
        </w:r>
        <w:r w:rsidR="00CD0026">
          <w:rPr>
            <w:noProof/>
            <w:webHidden/>
          </w:rPr>
          <w:fldChar w:fldCharType="end"/>
        </w:r>
      </w:hyperlink>
    </w:p>
    <w:p w:rsidR="00CD0026" w:rsidRDefault="00C74F2B">
      <w:pPr>
        <w:pStyle w:val="TOC3"/>
        <w:tabs>
          <w:tab w:val="right" w:leader="dot" w:pos="9350"/>
        </w:tabs>
        <w:rPr>
          <w:noProof/>
          <w:lang w:bidi="ar-SA"/>
        </w:rPr>
      </w:pPr>
      <w:hyperlink w:anchor="_Toc310346231" w:history="1">
        <w:r w:rsidR="00CD0026" w:rsidRPr="004A1EA6">
          <w:rPr>
            <w:rStyle w:val="Hyperlink"/>
            <w:noProof/>
          </w:rPr>
          <w:t>Task 2 – Uploading Blob Data to Storage</w:t>
        </w:r>
        <w:r w:rsidR="00CD0026">
          <w:rPr>
            <w:noProof/>
            <w:webHidden/>
          </w:rPr>
          <w:tab/>
        </w:r>
        <w:r w:rsidR="00CD0026">
          <w:rPr>
            <w:noProof/>
            <w:webHidden/>
          </w:rPr>
          <w:fldChar w:fldCharType="begin"/>
        </w:r>
        <w:r w:rsidR="00CD0026">
          <w:rPr>
            <w:noProof/>
            <w:webHidden/>
          </w:rPr>
          <w:instrText xml:space="preserve"> PAGEREF _Toc310346231 \h </w:instrText>
        </w:r>
        <w:r w:rsidR="00CD0026">
          <w:rPr>
            <w:noProof/>
            <w:webHidden/>
          </w:rPr>
        </w:r>
        <w:r w:rsidR="00CD0026">
          <w:rPr>
            <w:noProof/>
            <w:webHidden/>
          </w:rPr>
          <w:fldChar w:fldCharType="separate"/>
        </w:r>
        <w:r w:rsidR="00CD0026">
          <w:rPr>
            <w:noProof/>
            <w:webHidden/>
          </w:rPr>
          <w:t>28</w:t>
        </w:r>
        <w:r w:rsidR="00CD0026">
          <w:rPr>
            <w:noProof/>
            <w:webHidden/>
          </w:rPr>
          <w:fldChar w:fldCharType="end"/>
        </w:r>
      </w:hyperlink>
    </w:p>
    <w:p w:rsidR="00CD0026" w:rsidRDefault="00C74F2B">
      <w:pPr>
        <w:pStyle w:val="TOC3"/>
        <w:tabs>
          <w:tab w:val="right" w:leader="dot" w:pos="9350"/>
        </w:tabs>
        <w:rPr>
          <w:noProof/>
          <w:lang w:bidi="ar-SA"/>
        </w:rPr>
      </w:pPr>
      <w:hyperlink w:anchor="_Toc310346232" w:history="1">
        <w:r w:rsidR="00CD0026" w:rsidRPr="004A1EA6">
          <w:rPr>
            <w:rStyle w:val="Hyperlink"/>
            <w:noProof/>
          </w:rPr>
          <w:t>Task 3 – Retrieving Metadata for Blobs in Storage</w:t>
        </w:r>
        <w:r w:rsidR="00CD0026">
          <w:rPr>
            <w:noProof/>
            <w:webHidden/>
          </w:rPr>
          <w:tab/>
        </w:r>
        <w:r w:rsidR="00CD0026">
          <w:rPr>
            <w:noProof/>
            <w:webHidden/>
          </w:rPr>
          <w:fldChar w:fldCharType="begin"/>
        </w:r>
        <w:r w:rsidR="00CD0026">
          <w:rPr>
            <w:noProof/>
            <w:webHidden/>
          </w:rPr>
          <w:instrText xml:space="preserve"> PAGEREF _Toc310346232 \h </w:instrText>
        </w:r>
        <w:r w:rsidR="00CD0026">
          <w:rPr>
            <w:noProof/>
            <w:webHidden/>
          </w:rPr>
        </w:r>
        <w:r w:rsidR="00CD0026">
          <w:rPr>
            <w:noProof/>
            <w:webHidden/>
          </w:rPr>
          <w:fldChar w:fldCharType="separate"/>
        </w:r>
        <w:r w:rsidR="00CD0026">
          <w:rPr>
            <w:noProof/>
            <w:webHidden/>
          </w:rPr>
          <w:t>33</w:t>
        </w:r>
        <w:r w:rsidR="00CD0026">
          <w:rPr>
            <w:noProof/>
            <w:webHidden/>
          </w:rPr>
          <w:fldChar w:fldCharType="end"/>
        </w:r>
      </w:hyperlink>
    </w:p>
    <w:p w:rsidR="00CD0026" w:rsidRDefault="00C74F2B">
      <w:pPr>
        <w:pStyle w:val="TOC3"/>
        <w:tabs>
          <w:tab w:val="right" w:leader="dot" w:pos="9350"/>
        </w:tabs>
        <w:rPr>
          <w:noProof/>
          <w:lang w:bidi="ar-SA"/>
        </w:rPr>
      </w:pPr>
      <w:hyperlink w:anchor="_Toc310346233" w:history="1">
        <w:r w:rsidR="00CD0026" w:rsidRPr="004A1EA6">
          <w:rPr>
            <w:rStyle w:val="Hyperlink"/>
            <w:noProof/>
          </w:rPr>
          <w:t>Task 4 – Deleting Blobs from Storage</w:t>
        </w:r>
        <w:r w:rsidR="00CD0026">
          <w:rPr>
            <w:noProof/>
            <w:webHidden/>
          </w:rPr>
          <w:tab/>
        </w:r>
        <w:r w:rsidR="00CD0026">
          <w:rPr>
            <w:noProof/>
            <w:webHidden/>
          </w:rPr>
          <w:fldChar w:fldCharType="begin"/>
        </w:r>
        <w:r w:rsidR="00CD0026">
          <w:rPr>
            <w:noProof/>
            <w:webHidden/>
          </w:rPr>
          <w:instrText xml:space="preserve"> PAGEREF _Toc310346233 \h </w:instrText>
        </w:r>
        <w:r w:rsidR="00CD0026">
          <w:rPr>
            <w:noProof/>
            <w:webHidden/>
          </w:rPr>
        </w:r>
        <w:r w:rsidR="00CD0026">
          <w:rPr>
            <w:noProof/>
            <w:webHidden/>
          </w:rPr>
          <w:fldChar w:fldCharType="separate"/>
        </w:r>
        <w:r w:rsidR="00CD0026">
          <w:rPr>
            <w:noProof/>
            <w:webHidden/>
          </w:rPr>
          <w:t>37</w:t>
        </w:r>
        <w:r w:rsidR="00CD0026">
          <w:rPr>
            <w:noProof/>
            <w:webHidden/>
          </w:rPr>
          <w:fldChar w:fldCharType="end"/>
        </w:r>
      </w:hyperlink>
    </w:p>
    <w:p w:rsidR="00CD0026" w:rsidRDefault="00C74F2B">
      <w:pPr>
        <w:pStyle w:val="TOC3"/>
        <w:tabs>
          <w:tab w:val="right" w:leader="dot" w:pos="9350"/>
        </w:tabs>
        <w:rPr>
          <w:noProof/>
          <w:lang w:bidi="ar-SA"/>
        </w:rPr>
      </w:pPr>
      <w:hyperlink w:anchor="_Toc310346234" w:history="1">
        <w:r w:rsidR="00CD0026" w:rsidRPr="004A1EA6">
          <w:rPr>
            <w:rStyle w:val="Hyperlink"/>
            <w:noProof/>
          </w:rPr>
          <w:t>Task 5 – Copying Blobs</w:t>
        </w:r>
        <w:r w:rsidR="00CD0026">
          <w:rPr>
            <w:noProof/>
            <w:webHidden/>
          </w:rPr>
          <w:tab/>
        </w:r>
        <w:r w:rsidR="00CD0026">
          <w:rPr>
            <w:noProof/>
            <w:webHidden/>
          </w:rPr>
          <w:fldChar w:fldCharType="begin"/>
        </w:r>
        <w:r w:rsidR="00CD0026">
          <w:rPr>
            <w:noProof/>
            <w:webHidden/>
          </w:rPr>
          <w:instrText xml:space="preserve"> PAGEREF _Toc310346234 \h </w:instrText>
        </w:r>
        <w:r w:rsidR="00CD0026">
          <w:rPr>
            <w:noProof/>
            <w:webHidden/>
          </w:rPr>
        </w:r>
        <w:r w:rsidR="00CD0026">
          <w:rPr>
            <w:noProof/>
            <w:webHidden/>
          </w:rPr>
          <w:fldChar w:fldCharType="separate"/>
        </w:r>
        <w:r w:rsidR="00CD0026">
          <w:rPr>
            <w:noProof/>
            <w:webHidden/>
          </w:rPr>
          <w:t>40</w:t>
        </w:r>
        <w:r w:rsidR="00CD0026">
          <w:rPr>
            <w:noProof/>
            <w:webHidden/>
          </w:rPr>
          <w:fldChar w:fldCharType="end"/>
        </w:r>
      </w:hyperlink>
    </w:p>
    <w:p w:rsidR="00CD0026" w:rsidRDefault="00C74F2B">
      <w:pPr>
        <w:pStyle w:val="TOC3"/>
        <w:tabs>
          <w:tab w:val="right" w:leader="dot" w:pos="9350"/>
        </w:tabs>
        <w:rPr>
          <w:noProof/>
          <w:lang w:bidi="ar-SA"/>
        </w:rPr>
      </w:pPr>
      <w:hyperlink w:anchor="_Toc310346235" w:history="1">
        <w:r w:rsidR="00CD0026" w:rsidRPr="004A1EA6">
          <w:rPr>
            <w:rStyle w:val="Hyperlink"/>
            <w:noProof/>
          </w:rPr>
          <w:t>Task 6 – Taking Blob Snapshots</w:t>
        </w:r>
        <w:r w:rsidR="00CD0026">
          <w:rPr>
            <w:noProof/>
            <w:webHidden/>
          </w:rPr>
          <w:tab/>
        </w:r>
        <w:r w:rsidR="00CD0026">
          <w:rPr>
            <w:noProof/>
            <w:webHidden/>
          </w:rPr>
          <w:fldChar w:fldCharType="begin"/>
        </w:r>
        <w:r w:rsidR="00CD0026">
          <w:rPr>
            <w:noProof/>
            <w:webHidden/>
          </w:rPr>
          <w:instrText xml:space="preserve"> PAGEREF _Toc310346235 \h </w:instrText>
        </w:r>
        <w:r w:rsidR="00CD0026">
          <w:rPr>
            <w:noProof/>
            <w:webHidden/>
          </w:rPr>
        </w:r>
        <w:r w:rsidR="00CD0026">
          <w:rPr>
            <w:noProof/>
            <w:webHidden/>
          </w:rPr>
          <w:fldChar w:fldCharType="separate"/>
        </w:r>
        <w:r w:rsidR="00CD0026">
          <w:rPr>
            <w:noProof/>
            <w:webHidden/>
          </w:rPr>
          <w:t>44</w:t>
        </w:r>
        <w:r w:rsidR="00CD0026">
          <w:rPr>
            <w:noProof/>
            <w:webHidden/>
          </w:rPr>
          <w:fldChar w:fldCharType="end"/>
        </w:r>
      </w:hyperlink>
    </w:p>
    <w:p w:rsidR="00CD0026" w:rsidRDefault="00C74F2B">
      <w:pPr>
        <w:pStyle w:val="TOC1"/>
        <w:rPr>
          <w:rFonts w:asciiTheme="minorHAnsi" w:eastAsiaTheme="minorEastAsia" w:hAnsiTheme="minorHAnsi" w:cstheme="minorBidi"/>
          <w:b w:val="0"/>
          <w:bCs w:val="0"/>
          <w:caps w:val="0"/>
          <w:sz w:val="22"/>
          <w:szCs w:val="22"/>
          <w:lang w:eastAsia="en-US" w:bidi="ar-SA"/>
        </w:rPr>
      </w:pPr>
      <w:hyperlink w:anchor="_Toc310346236" w:history="1">
        <w:r w:rsidR="00CD0026" w:rsidRPr="004A1EA6">
          <w:rPr>
            <w:rStyle w:val="Hyperlink"/>
          </w:rPr>
          <w:t>Exercise 3: Working with Queues</w:t>
        </w:r>
        <w:r w:rsidR="00CD0026">
          <w:rPr>
            <w:webHidden/>
          </w:rPr>
          <w:tab/>
        </w:r>
        <w:r w:rsidR="00CD0026">
          <w:rPr>
            <w:webHidden/>
          </w:rPr>
          <w:fldChar w:fldCharType="begin"/>
        </w:r>
        <w:r w:rsidR="00CD0026">
          <w:rPr>
            <w:webHidden/>
          </w:rPr>
          <w:instrText xml:space="preserve"> PAGEREF _Toc310346236 \h </w:instrText>
        </w:r>
        <w:r w:rsidR="00CD0026">
          <w:rPr>
            <w:webHidden/>
          </w:rPr>
        </w:r>
        <w:r w:rsidR="00CD0026">
          <w:rPr>
            <w:webHidden/>
          </w:rPr>
          <w:fldChar w:fldCharType="separate"/>
        </w:r>
        <w:r w:rsidR="00CD0026">
          <w:rPr>
            <w:webHidden/>
          </w:rPr>
          <w:t>48</w:t>
        </w:r>
        <w:r w:rsidR="00CD0026">
          <w:rPr>
            <w:webHidden/>
          </w:rPr>
          <w:fldChar w:fldCharType="end"/>
        </w:r>
      </w:hyperlink>
    </w:p>
    <w:p w:rsidR="00CD0026" w:rsidRDefault="00C74F2B">
      <w:pPr>
        <w:pStyle w:val="TOC3"/>
        <w:tabs>
          <w:tab w:val="right" w:leader="dot" w:pos="9350"/>
        </w:tabs>
        <w:rPr>
          <w:noProof/>
          <w:lang w:bidi="ar-SA"/>
        </w:rPr>
      </w:pPr>
      <w:hyperlink w:anchor="_Toc310346237" w:history="1">
        <w:r w:rsidR="00CD0026" w:rsidRPr="004A1EA6">
          <w:rPr>
            <w:rStyle w:val="Hyperlink"/>
            <w:noProof/>
          </w:rPr>
          <w:t>Task 1 – Creating the Initial Solution</w:t>
        </w:r>
        <w:r w:rsidR="00CD0026">
          <w:rPr>
            <w:noProof/>
            <w:webHidden/>
          </w:rPr>
          <w:tab/>
        </w:r>
        <w:r w:rsidR="00CD0026">
          <w:rPr>
            <w:noProof/>
            <w:webHidden/>
          </w:rPr>
          <w:fldChar w:fldCharType="begin"/>
        </w:r>
        <w:r w:rsidR="00CD0026">
          <w:rPr>
            <w:noProof/>
            <w:webHidden/>
          </w:rPr>
          <w:instrText xml:space="preserve"> PAGEREF _Toc310346237 \h </w:instrText>
        </w:r>
        <w:r w:rsidR="00CD0026">
          <w:rPr>
            <w:noProof/>
            <w:webHidden/>
          </w:rPr>
        </w:r>
        <w:r w:rsidR="00CD0026">
          <w:rPr>
            <w:noProof/>
            <w:webHidden/>
          </w:rPr>
          <w:fldChar w:fldCharType="separate"/>
        </w:r>
        <w:r w:rsidR="00CD0026">
          <w:rPr>
            <w:noProof/>
            <w:webHidden/>
          </w:rPr>
          <w:t>48</w:t>
        </w:r>
        <w:r w:rsidR="00CD0026">
          <w:rPr>
            <w:noProof/>
            <w:webHidden/>
          </w:rPr>
          <w:fldChar w:fldCharType="end"/>
        </w:r>
      </w:hyperlink>
    </w:p>
    <w:p w:rsidR="00CD0026" w:rsidRDefault="00C74F2B">
      <w:pPr>
        <w:pStyle w:val="TOC3"/>
        <w:tabs>
          <w:tab w:val="right" w:leader="dot" w:pos="9350"/>
        </w:tabs>
        <w:rPr>
          <w:noProof/>
          <w:lang w:bidi="ar-SA"/>
        </w:rPr>
      </w:pPr>
      <w:hyperlink w:anchor="_Toc310346238" w:history="1">
        <w:r w:rsidR="00CD0026" w:rsidRPr="004A1EA6">
          <w:rPr>
            <w:rStyle w:val="Hyperlink"/>
            <w:noProof/>
          </w:rPr>
          <w:t>Task 2 – Sending Messages to the Queue</w:t>
        </w:r>
        <w:r w:rsidR="00CD0026">
          <w:rPr>
            <w:noProof/>
            <w:webHidden/>
          </w:rPr>
          <w:tab/>
        </w:r>
        <w:r w:rsidR="00CD0026">
          <w:rPr>
            <w:noProof/>
            <w:webHidden/>
          </w:rPr>
          <w:fldChar w:fldCharType="begin"/>
        </w:r>
        <w:r w:rsidR="00CD0026">
          <w:rPr>
            <w:noProof/>
            <w:webHidden/>
          </w:rPr>
          <w:instrText xml:space="preserve"> PAGEREF _Toc310346238 \h </w:instrText>
        </w:r>
        <w:r w:rsidR="00CD0026">
          <w:rPr>
            <w:noProof/>
            <w:webHidden/>
          </w:rPr>
        </w:r>
        <w:r w:rsidR="00CD0026">
          <w:rPr>
            <w:noProof/>
            <w:webHidden/>
          </w:rPr>
          <w:fldChar w:fldCharType="separate"/>
        </w:r>
        <w:r w:rsidR="00CD0026">
          <w:rPr>
            <w:noProof/>
            <w:webHidden/>
          </w:rPr>
          <w:t>52</w:t>
        </w:r>
        <w:r w:rsidR="00CD0026">
          <w:rPr>
            <w:noProof/>
            <w:webHidden/>
          </w:rPr>
          <w:fldChar w:fldCharType="end"/>
        </w:r>
      </w:hyperlink>
    </w:p>
    <w:p w:rsidR="00CD0026" w:rsidRDefault="00C74F2B">
      <w:pPr>
        <w:pStyle w:val="TOC3"/>
        <w:tabs>
          <w:tab w:val="right" w:leader="dot" w:pos="9350"/>
        </w:tabs>
        <w:rPr>
          <w:noProof/>
          <w:lang w:bidi="ar-SA"/>
        </w:rPr>
      </w:pPr>
      <w:hyperlink w:anchor="_Toc310346239" w:history="1">
        <w:r w:rsidR="00CD0026" w:rsidRPr="004A1EA6">
          <w:rPr>
            <w:rStyle w:val="Hyperlink"/>
            <w:noProof/>
          </w:rPr>
          <w:t>Task 3 – Retrieving Messages from the Queue</w:t>
        </w:r>
        <w:r w:rsidR="00CD0026">
          <w:rPr>
            <w:noProof/>
            <w:webHidden/>
          </w:rPr>
          <w:tab/>
        </w:r>
        <w:r w:rsidR="00CD0026">
          <w:rPr>
            <w:noProof/>
            <w:webHidden/>
          </w:rPr>
          <w:fldChar w:fldCharType="begin"/>
        </w:r>
        <w:r w:rsidR="00CD0026">
          <w:rPr>
            <w:noProof/>
            <w:webHidden/>
          </w:rPr>
          <w:instrText xml:space="preserve"> PAGEREF _Toc310346239 \h </w:instrText>
        </w:r>
        <w:r w:rsidR="00CD0026">
          <w:rPr>
            <w:noProof/>
            <w:webHidden/>
          </w:rPr>
        </w:r>
        <w:r w:rsidR="00CD0026">
          <w:rPr>
            <w:noProof/>
            <w:webHidden/>
          </w:rPr>
          <w:fldChar w:fldCharType="separate"/>
        </w:r>
        <w:r w:rsidR="00CD0026">
          <w:rPr>
            <w:noProof/>
            <w:webHidden/>
          </w:rPr>
          <w:t>56</w:t>
        </w:r>
        <w:r w:rsidR="00CD0026">
          <w:rPr>
            <w:noProof/>
            <w:webHidden/>
          </w:rPr>
          <w:fldChar w:fldCharType="end"/>
        </w:r>
      </w:hyperlink>
    </w:p>
    <w:p w:rsidR="00CD0026" w:rsidRDefault="00C74F2B">
      <w:pPr>
        <w:pStyle w:val="TOC3"/>
        <w:tabs>
          <w:tab w:val="right" w:leader="dot" w:pos="9350"/>
        </w:tabs>
        <w:rPr>
          <w:noProof/>
          <w:lang w:bidi="ar-SA"/>
        </w:rPr>
      </w:pPr>
      <w:hyperlink w:anchor="_Toc310346240" w:history="1">
        <w:r w:rsidR="00CD0026" w:rsidRPr="004A1EA6">
          <w:rPr>
            <w:rStyle w:val="Hyperlink"/>
            <w:noProof/>
          </w:rPr>
          <w:t>Verification</w:t>
        </w:r>
        <w:r w:rsidR="00CD0026">
          <w:rPr>
            <w:noProof/>
            <w:webHidden/>
          </w:rPr>
          <w:tab/>
        </w:r>
        <w:r w:rsidR="00CD0026">
          <w:rPr>
            <w:noProof/>
            <w:webHidden/>
          </w:rPr>
          <w:fldChar w:fldCharType="begin"/>
        </w:r>
        <w:r w:rsidR="00CD0026">
          <w:rPr>
            <w:noProof/>
            <w:webHidden/>
          </w:rPr>
          <w:instrText xml:space="preserve"> PAGEREF _Toc310346240 \h </w:instrText>
        </w:r>
        <w:r w:rsidR="00CD0026">
          <w:rPr>
            <w:noProof/>
            <w:webHidden/>
          </w:rPr>
        </w:r>
        <w:r w:rsidR="00CD0026">
          <w:rPr>
            <w:noProof/>
            <w:webHidden/>
          </w:rPr>
          <w:fldChar w:fldCharType="separate"/>
        </w:r>
        <w:r w:rsidR="00CD0026">
          <w:rPr>
            <w:noProof/>
            <w:webHidden/>
          </w:rPr>
          <w:t>61</w:t>
        </w:r>
        <w:r w:rsidR="00CD0026">
          <w:rPr>
            <w:noProof/>
            <w:webHidden/>
          </w:rPr>
          <w:fldChar w:fldCharType="end"/>
        </w:r>
      </w:hyperlink>
    </w:p>
    <w:p w:rsidR="00CD0026" w:rsidRDefault="00C74F2B">
      <w:pPr>
        <w:pStyle w:val="TOC1"/>
        <w:rPr>
          <w:rFonts w:asciiTheme="minorHAnsi" w:eastAsiaTheme="minorEastAsia" w:hAnsiTheme="minorHAnsi" w:cstheme="minorBidi"/>
          <w:b w:val="0"/>
          <w:bCs w:val="0"/>
          <w:caps w:val="0"/>
          <w:sz w:val="22"/>
          <w:szCs w:val="22"/>
          <w:lang w:eastAsia="en-US" w:bidi="ar-SA"/>
        </w:rPr>
      </w:pPr>
      <w:hyperlink w:anchor="_Toc310346241" w:history="1">
        <w:r w:rsidR="00CD0026" w:rsidRPr="004A1EA6">
          <w:rPr>
            <w:rStyle w:val="Hyperlink"/>
          </w:rPr>
          <w:t>Exercise 4: Working with Drives</w:t>
        </w:r>
        <w:r w:rsidR="00CD0026">
          <w:rPr>
            <w:webHidden/>
          </w:rPr>
          <w:tab/>
        </w:r>
        <w:r w:rsidR="00CD0026">
          <w:rPr>
            <w:webHidden/>
          </w:rPr>
          <w:fldChar w:fldCharType="begin"/>
        </w:r>
        <w:r w:rsidR="00CD0026">
          <w:rPr>
            <w:webHidden/>
          </w:rPr>
          <w:instrText xml:space="preserve"> PAGEREF _Toc310346241 \h </w:instrText>
        </w:r>
        <w:r w:rsidR="00CD0026">
          <w:rPr>
            <w:webHidden/>
          </w:rPr>
        </w:r>
        <w:r w:rsidR="00CD0026">
          <w:rPr>
            <w:webHidden/>
          </w:rPr>
          <w:fldChar w:fldCharType="separate"/>
        </w:r>
        <w:r w:rsidR="00CD0026">
          <w:rPr>
            <w:webHidden/>
          </w:rPr>
          <w:t>63</w:t>
        </w:r>
        <w:r w:rsidR="00CD0026">
          <w:rPr>
            <w:webHidden/>
          </w:rPr>
          <w:fldChar w:fldCharType="end"/>
        </w:r>
      </w:hyperlink>
    </w:p>
    <w:p w:rsidR="00CD0026" w:rsidRDefault="00C74F2B">
      <w:pPr>
        <w:pStyle w:val="TOC3"/>
        <w:tabs>
          <w:tab w:val="right" w:leader="dot" w:pos="9350"/>
        </w:tabs>
        <w:rPr>
          <w:noProof/>
          <w:lang w:bidi="ar-SA"/>
        </w:rPr>
      </w:pPr>
      <w:hyperlink w:anchor="_Toc310346242" w:history="1">
        <w:r w:rsidR="00CD0026" w:rsidRPr="004A1EA6">
          <w:rPr>
            <w:rStyle w:val="Hyperlink"/>
            <w:noProof/>
          </w:rPr>
          <w:t>Task 1 – Exploring the PhotoAlbum Application</w:t>
        </w:r>
        <w:r w:rsidR="00CD0026">
          <w:rPr>
            <w:noProof/>
            <w:webHidden/>
          </w:rPr>
          <w:tab/>
        </w:r>
        <w:r w:rsidR="00CD0026">
          <w:rPr>
            <w:noProof/>
            <w:webHidden/>
          </w:rPr>
          <w:fldChar w:fldCharType="begin"/>
        </w:r>
        <w:r w:rsidR="00CD0026">
          <w:rPr>
            <w:noProof/>
            <w:webHidden/>
          </w:rPr>
          <w:instrText xml:space="preserve"> PAGEREF _Toc310346242 \h </w:instrText>
        </w:r>
        <w:r w:rsidR="00CD0026">
          <w:rPr>
            <w:noProof/>
            <w:webHidden/>
          </w:rPr>
        </w:r>
        <w:r w:rsidR="00CD0026">
          <w:rPr>
            <w:noProof/>
            <w:webHidden/>
          </w:rPr>
          <w:fldChar w:fldCharType="separate"/>
        </w:r>
        <w:r w:rsidR="00CD0026">
          <w:rPr>
            <w:noProof/>
            <w:webHidden/>
          </w:rPr>
          <w:t>64</w:t>
        </w:r>
        <w:r w:rsidR="00CD0026">
          <w:rPr>
            <w:noProof/>
            <w:webHidden/>
          </w:rPr>
          <w:fldChar w:fldCharType="end"/>
        </w:r>
      </w:hyperlink>
    </w:p>
    <w:p w:rsidR="00CD0026" w:rsidRDefault="00C74F2B">
      <w:pPr>
        <w:pStyle w:val="TOC3"/>
        <w:tabs>
          <w:tab w:val="right" w:leader="dot" w:pos="9350"/>
        </w:tabs>
        <w:rPr>
          <w:noProof/>
          <w:lang w:bidi="ar-SA"/>
        </w:rPr>
      </w:pPr>
      <w:hyperlink w:anchor="_Toc310346243" w:history="1">
        <w:r w:rsidR="00CD0026" w:rsidRPr="004A1EA6">
          <w:rPr>
            <w:rStyle w:val="Hyperlink"/>
            <w:noProof/>
          </w:rPr>
          <w:t>Task 2 – Using a Windows Azure Drive to Move the Application to the Cloud</w:t>
        </w:r>
        <w:r w:rsidR="00CD0026">
          <w:rPr>
            <w:noProof/>
            <w:webHidden/>
          </w:rPr>
          <w:tab/>
        </w:r>
        <w:r w:rsidR="00CD0026">
          <w:rPr>
            <w:noProof/>
            <w:webHidden/>
          </w:rPr>
          <w:fldChar w:fldCharType="begin"/>
        </w:r>
        <w:r w:rsidR="00CD0026">
          <w:rPr>
            <w:noProof/>
            <w:webHidden/>
          </w:rPr>
          <w:instrText xml:space="preserve"> PAGEREF _Toc310346243 \h </w:instrText>
        </w:r>
        <w:r w:rsidR="00CD0026">
          <w:rPr>
            <w:noProof/>
            <w:webHidden/>
          </w:rPr>
        </w:r>
        <w:r w:rsidR="00CD0026">
          <w:rPr>
            <w:noProof/>
            <w:webHidden/>
          </w:rPr>
          <w:fldChar w:fldCharType="separate"/>
        </w:r>
        <w:r w:rsidR="00CD0026">
          <w:rPr>
            <w:noProof/>
            <w:webHidden/>
          </w:rPr>
          <w:t>66</w:t>
        </w:r>
        <w:r w:rsidR="00CD0026">
          <w:rPr>
            <w:noProof/>
            <w:webHidden/>
          </w:rPr>
          <w:fldChar w:fldCharType="end"/>
        </w:r>
      </w:hyperlink>
    </w:p>
    <w:p w:rsidR="00CD0026" w:rsidRDefault="00C74F2B">
      <w:pPr>
        <w:pStyle w:val="TOC3"/>
        <w:tabs>
          <w:tab w:val="right" w:leader="dot" w:pos="9350"/>
        </w:tabs>
        <w:rPr>
          <w:noProof/>
          <w:lang w:bidi="ar-SA"/>
        </w:rPr>
      </w:pPr>
      <w:hyperlink w:anchor="_Toc310346244" w:history="1">
        <w:r w:rsidR="00CD0026" w:rsidRPr="004A1EA6">
          <w:rPr>
            <w:rStyle w:val="Hyperlink"/>
            <w:noProof/>
          </w:rPr>
          <w:t>Task 3 – Creating a New Drive in the Cloud</w:t>
        </w:r>
        <w:r w:rsidR="00CD0026">
          <w:rPr>
            <w:noProof/>
            <w:webHidden/>
          </w:rPr>
          <w:tab/>
        </w:r>
        <w:r w:rsidR="00CD0026">
          <w:rPr>
            <w:noProof/>
            <w:webHidden/>
          </w:rPr>
          <w:fldChar w:fldCharType="begin"/>
        </w:r>
        <w:r w:rsidR="00CD0026">
          <w:rPr>
            <w:noProof/>
            <w:webHidden/>
          </w:rPr>
          <w:instrText xml:space="preserve"> PAGEREF _Toc310346244 \h </w:instrText>
        </w:r>
        <w:r w:rsidR="00CD0026">
          <w:rPr>
            <w:noProof/>
            <w:webHidden/>
          </w:rPr>
        </w:r>
        <w:r w:rsidR="00CD0026">
          <w:rPr>
            <w:noProof/>
            <w:webHidden/>
          </w:rPr>
          <w:fldChar w:fldCharType="separate"/>
        </w:r>
        <w:r w:rsidR="00CD0026">
          <w:rPr>
            <w:noProof/>
            <w:webHidden/>
          </w:rPr>
          <w:t>80</w:t>
        </w:r>
        <w:r w:rsidR="00CD0026">
          <w:rPr>
            <w:noProof/>
            <w:webHidden/>
          </w:rPr>
          <w:fldChar w:fldCharType="end"/>
        </w:r>
      </w:hyperlink>
    </w:p>
    <w:p w:rsidR="00CD0026" w:rsidRDefault="00C74F2B">
      <w:pPr>
        <w:pStyle w:val="TOC3"/>
        <w:tabs>
          <w:tab w:val="right" w:leader="dot" w:pos="9350"/>
        </w:tabs>
        <w:rPr>
          <w:noProof/>
          <w:lang w:bidi="ar-SA"/>
        </w:rPr>
      </w:pPr>
      <w:hyperlink w:anchor="_Toc310346245" w:history="1">
        <w:r w:rsidR="00CD0026" w:rsidRPr="004A1EA6">
          <w:rPr>
            <w:rStyle w:val="Hyperlink"/>
            <w:noProof/>
          </w:rPr>
          <w:t>Task 4 – Creating an NTFS Formatted VHD on Your Local Machine</w:t>
        </w:r>
        <w:r w:rsidR="00CD0026">
          <w:rPr>
            <w:noProof/>
            <w:webHidden/>
          </w:rPr>
          <w:tab/>
        </w:r>
        <w:r w:rsidR="00CD0026">
          <w:rPr>
            <w:noProof/>
            <w:webHidden/>
          </w:rPr>
          <w:fldChar w:fldCharType="begin"/>
        </w:r>
        <w:r w:rsidR="00CD0026">
          <w:rPr>
            <w:noProof/>
            <w:webHidden/>
          </w:rPr>
          <w:instrText xml:space="preserve"> PAGEREF _Toc310346245 \h </w:instrText>
        </w:r>
        <w:r w:rsidR="00CD0026">
          <w:rPr>
            <w:noProof/>
            <w:webHidden/>
          </w:rPr>
        </w:r>
        <w:r w:rsidR="00CD0026">
          <w:rPr>
            <w:noProof/>
            <w:webHidden/>
          </w:rPr>
          <w:fldChar w:fldCharType="separate"/>
        </w:r>
        <w:r w:rsidR="00CD0026">
          <w:rPr>
            <w:noProof/>
            <w:webHidden/>
          </w:rPr>
          <w:t>89</w:t>
        </w:r>
        <w:r w:rsidR="00CD0026">
          <w:rPr>
            <w:noProof/>
            <w:webHidden/>
          </w:rPr>
          <w:fldChar w:fldCharType="end"/>
        </w:r>
      </w:hyperlink>
    </w:p>
    <w:p w:rsidR="00CD0026" w:rsidRDefault="00C74F2B">
      <w:pPr>
        <w:pStyle w:val="TOC3"/>
        <w:tabs>
          <w:tab w:val="right" w:leader="dot" w:pos="9350"/>
        </w:tabs>
        <w:rPr>
          <w:noProof/>
          <w:lang w:bidi="ar-SA"/>
        </w:rPr>
      </w:pPr>
      <w:hyperlink w:anchor="_Toc310346246" w:history="1">
        <w:r w:rsidR="00CD0026" w:rsidRPr="004A1EA6">
          <w:rPr>
            <w:rStyle w:val="Hyperlink"/>
            <w:noProof/>
          </w:rPr>
          <w:t>Task 5 – Deploying the Application and Uploading the Drive to Windows Azure</w:t>
        </w:r>
        <w:r w:rsidR="00CD0026">
          <w:rPr>
            <w:noProof/>
            <w:webHidden/>
          </w:rPr>
          <w:tab/>
        </w:r>
        <w:r w:rsidR="00CD0026">
          <w:rPr>
            <w:noProof/>
            <w:webHidden/>
          </w:rPr>
          <w:fldChar w:fldCharType="begin"/>
        </w:r>
        <w:r w:rsidR="00CD0026">
          <w:rPr>
            <w:noProof/>
            <w:webHidden/>
          </w:rPr>
          <w:instrText xml:space="preserve"> PAGEREF _Toc310346246 \h </w:instrText>
        </w:r>
        <w:r w:rsidR="00CD0026">
          <w:rPr>
            <w:noProof/>
            <w:webHidden/>
          </w:rPr>
        </w:r>
        <w:r w:rsidR="00CD0026">
          <w:rPr>
            <w:noProof/>
            <w:webHidden/>
          </w:rPr>
          <w:fldChar w:fldCharType="separate"/>
        </w:r>
        <w:r w:rsidR="00CD0026">
          <w:rPr>
            <w:noProof/>
            <w:webHidden/>
          </w:rPr>
          <w:t>100</w:t>
        </w:r>
        <w:r w:rsidR="00CD0026">
          <w:rPr>
            <w:noProof/>
            <w:webHidden/>
          </w:rPr>
          <w:fldChar w:fldCharType="end"/>
        </w:r>
      </w:hyperlink>
    </w:p>
    <w:p w:rsidR="00CD0026" w:rsidRDefault="00C74F2B">
      <w:pPr>
        <w:pStyle w:val="TOC1"/>
        <w:rPr>
          <w:rFonts w:asciiTheme="minorHAnsi" w:eastAsiaTheme="minorEastAsia" w:hAnsiTheme="minorHAnsi" w:cstheme="minorBidi"/>
          <w:b w:val="0"/>
          <w:bCs w:val="0"/>
          <w:caps w:val="0"/>
          <w:sz w:val="22"/>
          <w:szCs w:val="22"/>
          <w:lang w:eastAsia="en-US" w:bidi="ar-SA"/>
        </w:rPr>
      </w:pPr>
      <w:hyperlink w:anchor="_Toc310346247" w:history="1">
        <w:r w:rsidR="00CD0026" w:rsidRPr="004A1EA6">
          <w:rPr>
            <w:rStyle w:val="Hyperlink"/>
          </w:rPr>
          <w:t>Summary</w:t>
        </w:r>
        <w:r w:rsidR="00CD0026">
          <w:rPr>
            <w:webHidden/>
          </w:rPr>
          <w:tab/>
        </w:r>
        <w:r w:rsidR="00CD0026">
          <w:rPr>
            <w:webHidden/>
          </w:rPr>
          <w:fldChar w:fldCharType="begin"/>
        </w:r>
        <w:r w:rsidR="00CD0026">
          <w:rPr>
            <w:webHidden/>
          </w:rPr>
          <w:instrText xml:space="preserve"> PAGEREF _Toc310346247 \h </w:instrText>
        </w:r>
        <w:r w:rsidR="00CD0026">
          <w:rPr>
            <w:webHidden/>
          </w:rPr>
        </w:r>
        <w:r w:rsidR="00CD0026">
          <w:rPr>
            <w:webHidden/>
          </w:rPr>
          <w:fldChar w:fldCharType="separate"/>
        </w:r>
        <w:r w:rsidR="00CD0026">
          <w:rPr>
            <w:webHidden/>
          </w:rPr>
          <w:t>108</w:t>
        </w:r>
        <w:r w:rsidR="00CD0026">
          <w:rPr>
            <w:webHidden/>
          </w:rPr>
          <w:fldChar w:fldCharType="end"/>
        </w:r>
      </w:hyperlink>
    </w:p>
    <w:p w:rsidR="00B2334F" w:rsidRPr="003E3719" w:rsidRDefault="00453DFE" w:rsidP="00B2334F">
      <w:pPr>
        <w:pStyle w:val="ppBodyText"/>
      </w:pPr>
      <w:r w:rsidRPr="003E3719">
        <w:rPr>
          <w:rFonts w:eastAsia="Batang"/>
          <w:noProof/>
          <w:szCs w:val="20"/>
          <w:lang w:eastAsia="ko-KR"/>
        </w:rPr>
        <w:fldChar w:fldCharType="end"/>
      </w:r>
      <w:r w:rsidR="00B2334F" w:rsidRPr="003E3719">
        <w:br w:type="page"/>
      </w:r>
    </w:p>
    <w:bookmarkStart w:id="2" w:name="_Toc310346223" w:displacedByCustomXml="next"/>
    <w:bookmarkStart w:id="3" w:name="_Toc303243845" w:displacedByCustomXml="next"/>
    <w:sdt>
      <w:sdtPr>
        <w:alias w:val="Topic"/>
        <w:tag w:val="a1a73125-2029-4dce-be98-5daf6ccec225"/>
        <w:id w:val="12757745"/>
        <w:placeholder>
          <w:docPart w:val="DefaultPlaceholder_22675703"/>
        </w:placeholder>
        <w:text/>
      </w:sdtPr>
      <w:sdtContent>
        <w:p w:rsidR="00BA1F27" w:rsidRPr="003E3719" w:rsidRDefault="00640C26" w:rsidP="00BA1F27">
          <w:pPr>
            <w:pStyle w:val="ppTopic"/>
          </w:pPr>
          <w:r>
            <w:t>Overview</w:t>
          </w:r>
        </w:p>
      </w:sdtContent>
    </w:sdt>
    <w:bookmarkEnd w:id="2" w:displacedByCustomXml="prev"/>
    <w:bookmarkEnd w:id="3" w:displacedByCustomXml="prev"/>
    <w:p w:rsidR="008B53EA" w:rsidRPr="003E3719" w:rsidRDefault="00B2334F" w:rsidP="00B2334F">
      <w:pPr>
        <w:pStyle w:val="ppBodyText"/>
      </w:pPr>
      <w:r w:rsidRPr="003E3719">
        <w:t>Storage services provide persistent, durable storage in the Windows Azure</w:t>
      </w:r>
      <w:r w:rsidR="009E4C8F">
        <w:t xml:space="preserve"> compute e</w:t>
      </w:r>
      <w:r w:rsidR="003E67E7">
        <w:t>mulator</w:t>
      </w:r>
      <w:r w:rsidRPr="003E3719">
        <w:t xml:space="preserve">, and include blob and </w:t>
      </w:r>
      <w:r w:rsidR="000844F2">
        <w:t>table service</w:t>
      </w:r>
      <w:r w:rsidRPr="003E3719">
        <w:t xml:space="preserve"> and the queue service.</w:t>
      </w:r>
      <w:r w:rsidR="008B53EA">
        <w:t xml:space="preserve"> </w:t>
      </w:r>
      <w:r w:rsidR="00FC01E2" w:rsidRPr="008B53EA">
        <w:rPr>
          <w:bCs/>
        </w:rPr>
        <w:t xml:space="preserve">In addition, using Windows Azure Drives, </w:t>
      </w:r>
      <w:r w:rsidR="00FC01E2" w:rsidRPr="008D3271">
        <w:t xml:space="preserve">your Windows Azure </w:t>
      </w:r>
      <w:r w:rsidR="00FC01E2">
        <w:t xml:space="preserve">applications running in the cloud can use </w:t>
      </w:r>
      <w:r w:rsidR="00FC01E2" w:rsidRPr="008D3271">
        <w:t xml:space="preserve">existing NTFS APIs </w:t>
      </w:r>
      <w:r w:rsidR="00FC01E2">
        <w:t>to access a</w:t>
      </w:r>
      <w:r w:rsidR="00FC01E2" w:rsidRPr="008D3271">
        <w:t xml:space="preserve"> durable drive</w:t>
      </w:r>
      <w:r w:rsidR="00FC01E2">
        <w:t xml:space="preserve"> backed by blob </w:t>
      </w:r>
      <w:r w:rsidR="00F8752F">
        <w:t>storage</w:t>
      </w:r>
      <w:r w:rsidR="00FC01E2" w:rsidRPr="008D3271">
        <w:t>.</w:t>
      </w:r>
    </w:p>
    <w:p w:rsidR="00B2334F" w:rsidRPr="003E3719" w:rsidRDefault="00B2334F" w:rsidP="00B2334F">
      <w:pPr>
        <w:pStyle w:val="ppBodyText"/>
      </w:pPr>
      <w:r w:rsidRPr="003E3719">
        <w:t xml:space="preserve">In this lab, you will examine the basic process of working with Windows Azure storage on the local </w:t>
      </w:r>
      <w:r w:rsidR="003E67E7">
        <w:t>compute emulator</w:t>
      </w:r>
      <w:r w:rsidRPr="003E3719">
        <w:t>, and explore some of the features that are available to developers.</w:t>
      </w:r>
    </w:p>
    <w:p w:rsidR="00B2334F" w:rsidRPr="003E3719" w:rsidRDefault="00B2334F" w:rsidP="00B2334F">
      <w:pPr>
        <w:pStyle w:val="Heading1"/>
        <w:rPr>
          <w:rFonts w:eastAsia="Arial Unicode MS"/>
          <w:noProof/>
        </w:rPr>
      </w:pPr>
      <w:r w:rsidRPr="003E3719">
        <w:rPr>
          <w:rFonts w:eastAsia="Arial Unicode MS"/>
          <w:noProof/>
        </w:rPr>
        <w:t>Objectives</w:t>
      </w:r>
    </w:p>
    <w:p w:rsidR="00B2334F" w:rsidRPr="003E3719" w:rsidRDefault="00B2334F" w:rsidP="00B2334F">
      <w:pPr>
        <w:pStyle w:val="ppBodyText"/>
        <w:rPr>
          <w:noProof/>
        </w:rPr>
      </w:pPr>
      <w:r w:rsidRPr="003E3719">
        <w:rPr>
          <w:noProof/>
        </w:rPr>
        <w:t xml:space="preserve">In this </w:t>
      </w:r>
      <w:r w:rsidR="009D0938">
        <w:rPr>
          <w:noProof/>
        </w:rPr>
        <w:t>h</w:t>
      </w:r>
      <w:r w:rsidRPr="003E3719">
        <w:rPr>
          <w:noProof/>
        </w:rPr>
        <w:t>ands-</w:t>
      </w:r>
      <w:r w:rsidR="009D0938">
        <w:rPr>
          <w:noProof/>
        </w:rPr>
        <w:t>o</w:t>
      </w:r>
      <w:r w:rsidRPr="003E3719">
        <w:rPr>
          <w:noProof/>
        </w:rPr>
        <w:t xml:space="preserve">n </w:t>
      </w:r>
      <w:r w:rsidR="009D0938">
        <w:rPr>
          <w:noProof/>
        </w:rPr>
        <w:t>l</w:t>
      </w:r>
      <w:r w:rsidRPr="003E3719">
        <w:rPr>
          <w:noProof/>
        </w:rPr>
        <w:t>ab, you will learn how to:</w:t>
      </w:r>
    </w:p>
    <w:p w:rsidR="00B2334F" w:rsidRPr="003E3719" w:rsidRDefault="00B2334F" w:rsidP="00B2334F">
      <w:pPr>
        <w:pStyle w:val="ppBulletList"/>
        <w:rPr>
          <w:noProof/>
        </w:rPr>
      </w:pPr>
      <w:r w:rsidRPr="003E3719">
        <w:rPr>
          <w:noProof/>
        </w:rPr>
        <w:t xml:space="preserve">Use </w:t>
      </w:r>
      <w:r w:rsidR="00F8752F">
        <w:rPr>
          <w:noProof/>
        </w:rPr>
        <w:t>the T</w:t>
      </w:r>
      <w:r w:rsidRPr="003E3719">
        <w:rPr>
          <w:noProof/>
        </w:rPr>
        <w:t>able</w:t>
      </w:r>
      <w:r w:rsidR="00C204FA">
        <w:rPr>
          <w:noProof/>
        </w:rPr>
        <w:t xml:space="preserve"> </w:t>
      </w:r>
      <w:r w:rsidRPr="003E3719">
        <w:rPr>
          <w:noProof/>
        </w:rPr>
        <w:t>s</w:t>
      </w:r>
      <w:r w:rsidR="00C204FA">
        <w:rPr>
          <w:noProof/>
        </w:rPr>
        <w:t>ervice</w:t>
      </w:r>
    </w:p>
    <w:p w:rsidR="00B2334F" w:rsidRPr="003E3719" w:rsidRDefault="00B2334F" w:rsidP="00B2334F">
      <w:pPr>
        <w:pStyle w:val="ppBulletList"/>
        <w:rPr>
          <w:noProof/>
        </w:rPr>
      </w:pPr>
      <w:r w:rsidRPr="003E3719">
        <w:rPr>
          <w:rFonts w:eastAsia="Arial Unicode MS"/>
          <w:noProof/>
        </w:rPr>
        <w:t xml:space="preserve">Use </w:t>
      </w:r>
      <w:r w:rsidR="00F8752F">
        <w:rPr>
          <w:rFonts w:eastAsia="Arial Unicode MS"/>
          <w:noProof/>
        </w:rPr>
        <w:t>the B</w:t>
      </w:r>
      <w:r w:rsidR="000844F2">
        <w:rPr>
          <w:rFonts w:eastAsia="Arial Unicode MS"/>
          <w:noProof/>
        </w:rPr>
        <w:t>lob service</w:t>
      </w:r>
    </w:p>
    <w:p w:rsidR="00B2334F" w:rsidRPr="003E3719" w:rsidRDefault="00B2334F" w:rsidP="00B2334F">
      <w:pPr>
        <w:pStyle w:val="ppBulletList"/>
        <w:rPr>
          <w:noProof/>
        </w:rPr>
      </w:pPr>
      <w:r w:rsidRPr="003E3719">
        <w:rPr>
          <w:rFonts w:eastAsia="Arial Unicode MS"/>
          <w:noProof/>
        </w:rPr>
        <w:t>Use</w:t>
      </w:r>
      <w:r w:rsidR="00F8752F">
        <w:rPr>
          <w:rFonts w:eastAsia="Arial Unicode MS"/>
          <w:noProof/>
        </w:rPr>
        <w:t xml:space="preserve"> the</w:t>
      </w:r>
      <w:r w:rsidRPr="003E3719">
        <w:rPr>
          <w:rFonts w:eastAsia="Arial Unicode MS"/>
          <w:noProof/>
        </w:rPr>
        <w:t xml:space="preserve"> </w:t>
      </w:r>
      <w:r w:rsidR="00F8752F">
        <w:rPr>
          <w:rFonts w:eastAsia="Arial Unicode MS"/>
          <w:noProof/>
        </w:rPr>
        <w:t>Q</w:t>
      </w:r>
      <w:r w:rsidRPr="003E3719">
        <w:rPr>
          <w:rFonts w:eastAsia="Arial Unicode MS"/>
          <w:noProof/>
        </w:rPr>
        <w:t>ueue</w:t>
      </w:r>
      <w:r w:rsidR="00C204FA">
        <w:rPr>
          <w:rFonts w:eastAsia="Arial Unicode MS"/>
          <w:noProof/>
        </w:rPr>
        <w:t xml:space="preserve"> </w:t>
      </w:r>
      <w:r w:rsidRPr="003E3719">
        <w:rPr>
          <w:rFonts w:eastAsia="Arial Unicode MS"/>
          <w:noProof/>
        </w:rPr>
        <w:t>s</w:t>
      </w:r>
      <w:r w:rsidR="00C204FA">
        <w:rPr>
          <w:rFonts w:eastAsia="Arial Unicode MS"/>
          <w:noProof/>
        </w:rPr>
        <w:t>ervice</w:t>
      </w:r>
    </w:p>
    <w:p w:rsidR="00B2334F" w:rsidRDefault="00B2334F" w:rsidP="00B2334F">
      <w:pPr>
        <w:pStyle w:val="ppBulletList"/>
        <w:rPr>
          <w:noProof/>
        </w:rPr>
      </w:pPr>
      <w:r w:rsidRPr="003E3719">
        <w:rPr>
          <w:noProof/>
        </w:rPr>
        <w:t>Create and read metadata</w:t>
      </w:r>
    </w:p>
    <w:p w:rsidR="00FC01E2" w:rsidRPr="003E3719" w:rsidRDefault="00FC01E2" w:rsidP="00FC01E2">
      <w:pPr>
        <w:pStyle w:val="ppBulletList"/>
        <w:rPr>
          <w:noProof/>
        </w:rPr>
      </w:pPr>
      <w:r>
        <w:rPr>
          <w:noProof/>
        </w:rPr>
        <w:t>Use Windows Azure Drives</w:t>
      </w:r>
    </w:p>
    <w:p w:rsidR="00B2334F" w:rsidRPr="003E3719" w:rsidRDefault="00B2334F" w:rsidP="00B2334F">
      <w:pPr>
        <w:pStyle w:val="ppListEnd"/>
        <w:rPr>
          <w:noProof/>
          <w:highlight w:val="yellow"/>
        </w:rPr>
      </w:pPr>
    </w:p>
    <w:p w:rsidR="00B2334F" w:rsidRPr="003E3719" w:rsidRDefault="00B2334F" w:rsidP="00B2334F">
      <w:pPr>
        <w:pStyle w:val="Heading1"/>
        <w:rPr>
          <w:noProof/>
        </w:rPr>
      </w:pPr>
      <w:bookmarkStart w:id="4" w:name="_Toc157870738"/>
      <w:r w:rsidRPr="003E3719">
        <w:rPr>
          <w:noProof/>
        </w:rPr>
        <w:t>Prerequisites</w:t>
      </w:r>
    </w:p>
    <w:p w:rsidR="00B2334F" w:rsidRPr="003E3719" w:rsidRDefault="00B2334F" w:rsidP="00B2334F">
      <w:pPr>
        <w:pStyle w:val="ppBodyText"/>
      </w:pPr>
      <w:r w:rsidRPr="003E3719">
        <w:t>The following is required to complete this hands-on lab:</w:t>
      </w:r>
    </w:p>
    <w:p w:rsidR="00B2334F" w:rsidRDefault="00B2334F" w:rsidP="00B2334F">
      <w:pPr>
        <w:pStyle w:val="ppBulletList"/>
      </w:pPr>
      <w:r w:rsidRPr="003E3719">
        <w:t>IIS 7 (with ASP.NET, WCF HTTP Activation, Tracing)</w:t>
      </w:r>
    </w:p>
    <w:p w:rsidR="007D091E" w:rsidRDefault="00C74F2B" w:rsidP="007D091E">
      <w:pPr>
        <w:pStyle w:val="ppBulletList"/>
        <w:rPr>
          <w:noProof/>
        </w:rPr>
      </w:pPr>
      <w:hyperlink r:id="rId23" w:history="1">
        <w:r w:rsidR="007D091E">
          <w:rPr>
            <w:rStyle w:val="Hyperlink"/>
            <w:rFonts w:cstheme="minorBidi"/>
            <w:noProof/>
          </w:rPr>
          <w:t>Microsoft .NET Framework 4.0</w:t>
        </w:r>
      </w:hyperlink>
    </w:p>
    <w:p w:rsidR="007D091E" w:rsidRPr="002314BF" w:rsidRDefault="00C74F2B" w:rsidP="007D091E">
      <w:pPr>
        <w:pStyle w:val="ppBulletList"/>
        <w:tabs>
          <w:tab w:val="clear" w:pos="1037"/>
          <w:tab w:val="num" w:pos="864"/>
        </w:tabs>
      </w:pPr>
      <w:hyperlink r:id="rId24" w:history="1">
        <w:r w:rsidR="007D091E" w:rsidRPr="002314BF">
          <w:rPr>
            <w:rStyle w:val="Hyperlink"/>
            <w:rFonts w:cstheme="minorBidi"/>
          </w:rPr>
          <w:t>Microsoft Visual Studio 2010</w:t>
        </w:r>
      </w:hyperlink>
    </w:p>
    <w:p w:rsidR="00B2334F" w:rsidRPr="003E3719" w:rsidRDefault="00C74F2B" w:rsidP="00B2334F">
      <w:pPr>
        <w:pStyle w:val="ppBulletList"/>
      </w:pPr>
      <w:hyperlink r:id="rId25" w:history="1">
        <w:r w:rsidR="00B2334F" w:rsidRPr="003E3719">
          <w:rPr>
            <w:rStyle w:val="Hyperlink"/>
            <w:rFonts w:cstheme="minorBidi"/>
          </w:rPr>
          <w:t xml:space="preserve">SQL Server 2005 Express Edition (or </w:t>
        </w:r>
        <w:r w:rsidR="00847CCB">
          <w:rPr>
            <w:rStyle w:val="Hyperlink"/>
            <w:rFonts w:cstheme="minorBidi"/>
          </w:rPr>
          <w:t>later</w:t>
        </w:r>
        <w:r w:rsidR="00B2334F" w:rsidRPr="003E3719">
          <w:rPr>
            <w:rStyle w:val="Hyperlink"/>
            <w:rFonts w:cstheme="minorBidi"/>
          </w:rPr>
          <w:t>)</w:t>
        </w:r>
      </w:hyperlink>
    </w:p>
    <w:p w:rsidR="007D091E" w:rsidRDefault="00C74F2B" w:rsidP="007D091E">
      <w:pPr>
        <w:pStyle w:val="ppBulletList"/>
      </w:pPr>
      <w:hyperlink r:id="rId26" w:history="1">
        <w:r w:rsidR="005271F8">
          <w:rPr>
            <w:rStyle w:val="Hyperlink"/>
            <w:rFonts w:cstheme="minorBidi"/>
          </w:rPr>
          <w:t>Windows Azure Tools for Microsoft Visual Studio 1.6</w:t>
        </w:r>
      </w:hyperlink>
    </w:p>
    <w:p w:rsidR="00B2334F" w:rsidRPr="003E3719" w:rsidRDefault="00B2334F" w:rsidP="00B2334F">
      <w:pPr>
        <w:pStyle w:val="ppListEnd"/>
        <w:rPr>
          <w:noProof/>
        </w:rPr>
      </w:pPr>
    </w:p>
    <w:p w:rsidR="00353451" w:rsidRPr="006D680B" w:rsidRDefault="00353451" w:rsidP="00353451">
      <w:pPr>
        <w:pStyle w:val="Heading1"/>
      </w:pPr>
      <w:r w:rsidRPr="006D680B">
        <w:rPr>
          <w:rStyle w:val="il"/>
        </w:rPr>
        <w:t>Setup</w:t>
      </w:r>
    </w:p>
    <w:p w:rsidR="00FF4EC3" w:rsidRDefault="00A159A8" w:rsidP="00FF4EC3">
      <w:pPr>
        <w:pStyle w:val="ppBodyText"/>
      </w:pPr>
      <w:r>
        <w:t>In order to execute the exercises in this hands-on lab you need to set up your environment</w:t>
      </w:r>
      <w:r w:rsidR="00FF4EC3">
        <w:t>.</w:t>
      </w:r>
    </w:p>
    <w:p w:rsidR="00FF4EC3" w:rsidRPr="006D680B" w:rsidRDefault="00FF4EC3" w:rsidP="00FF4EC3">
      <w:pPr>
        <w:pStyle w:val="ppNumberList"/>
        <w:tabs>
          <w:tab w:val="clear" w:pos="1037"/>
          <w:tab w:val="num" w:pos="810"/>
        </w:tabs>
        <w:ind w:left="810" w:hanging="360"/>
      </w:pPr>
      <w:r w:rsidRPr="006D680B">
        <w:t>Open a Windows Explorer window and browse to the lab’s</w:t>
      </w:r>
      <w:r>
        <w:rPr>
          <w:rStyle w:val="apple-converted-space"/>
        </w:rPr>
        <w:t xml:space="preserve"> </w:t>
      </w:r>
      <w:r w:rsidR="00B26EEA" w:rsidRPr="00B26EEA">
        <w:rPr>
          <w:b/>
        </w:rPr>
        <w:t>Source</w:t>
      </w:r>
      <w:r>
        <w:t xml:space="preserve"> </w:t>
      </w:r>
      <w:r w:rsidRPr="006D680B">
        <w:t>folder.</w:t>
      </w:r>
    </w:p>
    <w:p w:rsidR="00FF4EC3" w:rsidRPr="006D680B" w:rsidRDefault="00FF4EC3" w:rsidP="00FF4EC3">
      <w:pPr>
        <w:pStyle w:val="ppNumberList"/>
        <w:ind w:left="810" w:hanging="360"/>
      </w:pPr>
      <w:r w:rsidRPr="00767E3B">
        <w:lastRenderedPageBreak/>
        <w:t xml:space="preserve">Double-click the </w:t>
      </w:r>
      <w:r w:rsidRPr="00767E3B">
        <w:rPr>
          <w:b/>
        </w:rPr>
        <w:t>Setup.cmd</w:t>
      </w:r>
      <w:r w:rsidRPr="00767E3B">
        <w:t xml:space="preserve"> file in this folder to launch the setup process that will configure your environment and install the Visual Studio code snippets for this lab.</w:t>
      </w:r>
    </w:p>
    <w:p w:rsidR="00FF4EC3" w:rsidRPr="006D680B" w:rsidRDefault="00FF4EC3" w:rsidP="00FF4EC3">
      <w:pPr>
        <w:pStyle w:val="ppNumberList"/>
        <w:tabs>
          <w:tab w:val="clear" w:pos="1037"/>
          <w:tab w:val="num" w:pos="810"/>
        </w:tabs>
        <w:ind w:left="810" w:hanging="360"/>
      </w:pPr>
      <w:r w:rsidRPr="006D680B">
        <w:t xml:space="preserve">If the User Account Control dialog </w:t>
      </w:r>
      <w:proofErr w:type="gramStart"/>
      <w:r w:rsidRPr="006D680B">
        <w:t>is shown</w:t>
      </w:r>
      <w:proofErr w:type="gramEnd"/>
      <w:r w:rsidRPr="006D680B">
        <w:t>, confirm the action to proceed.</w:t>
      </w:r>
    </w:p>
    <w:p w:rsidR="00B2334F" w:rsidRDefault="00B2334F" w:rsidP="00B2334F">
      <w:pPr>
        <w:pStyle w:val="ppListEnd"/>
        <w:rPr>
          <w:noProof/>
        </w:rPr>
      </w:pPr>
    </w:p>
    <w:p w:rsidR="00923436" w:rsidRDefault="00923436" w:rsidP="00923436">
      <w:pPr>
        <w:pStyle w:val="ppNote"/>
        <w:numPr>
          <w:ilvl w:val="1"/>
          <w:numId w:val="19"/>
        </w:numPr>
        <w:ind w:left="142"/>
        <w:rPr>
          <w:b/>
        </w:rPr>
      </w:pPr>
      <w:r w:rsidRPr="00923436">
        <w:rPr>
          <w:b/>
        </w:rPr>
        <w:t xml:space="preserve">Note: </w:t>
      </w:r>
      <w:r>
        <w:rPr>
          <w:rStyle w:val="apple-style-span"/>
          <w:color w:val="000000"/>
        </w:rPr>
        <w:t>Make sure you have checked all the dependencies for this lab before running the setup.</w:t>
      </w:r>
    </w:p>
    <w:p w:rsidR="00923436" w:rsidRPr="00923436" w:rsidRDefault="00923436" w:rsidP="00923436">
      <w:pPr>
        <w:pStyle w:val="ppBodyText"/>
      </w:pPr>
    </w:p>
    <w:p w:rsidR="00105AC3" w:rsidRDefault="00105AC3" w:rsidP="00105AC3">
      <w:pPr>
        <w:pStyle w:val="Heading1"/>
      </w:pPr>
      <w:r>
        <w:rPr>
          <w:noProof/>
        </w:rPr>
        <w:t>Using the Code Snippets</w:t>
      </w:r>
    </w:p>
    <w:p w:rsidR="00105AC3" w:rsidRPr="003D2597" w:rsidRDefault="00105AC3" w:rsidP="00105AC3">
      <w:pPr>
        <w:pStyle w:val="ppBodyText"/>
        <w:numPr>
          <w:ilvl w:val="1"/>
          <w:numId w:val="18"/>
        </w:numPr>
      </w:pPr>
      <w:r w:rsidRPr="003D2597">
        <w:t xml:space="preserve">Throughout the lab document, you </w:t>
      </w:r>
      <w:proofErr w:type="gramStart"/>
      <w:r w:rsidRPr="003D2597">
        <w:t>will be instructed</w:t>
      </w:r>
      <w:proofErr w:type="gramEnd"/>
      <w:r w:rsidRPr="003D2597">
        <w:t xml:space="preserve"> to insert code blocks. For your convenience, most of that code </w:t>
      </w:r>
      <w:proofErr w:type="gramStart"/>
      <w:r w:rsidRPr="003D2597">
        <w:t>is provided</w:t>
      </w:r>
      <w:proofErr w:type="gramEnd"/>
      <w:r w:rsidRPr="003D2597">
        <w:t xml:space="preserve"> as Visual Studio Code Snippets, which you can use from within Visual Studio 2010 to avoid having to add it manually. </w:t>
      </w:r>
    </w:p>
    <w:p w:rsidR="00105AC3" w:rsidRDefault="00105AC3" w:rsidP="00105AC3">
      <w:pPr>
        <w:pStyle w:val="ppBodyText"/>
      </w:pPr>
      <w:r w:rsidRPr="003D2597">
        <w:t xml:space="preserve">If you are not familiar with the Visual Studio Code Snippets, and want to learn how to use them, you can refer to the </w:t>
      </w:r>
      <w:r w:rsidRPr="003D2597">
        <w:rPr>
          <w:b/>
        </w:rPr>
        <w:t>Setup.docx</w:t>
      </w:r>
      <w:r w:rsidRPr="003D2597">
        <w:t xml:space="preserve"> document in the </w:t>
      </w:r>
      <w:r w:rsidRPr="003D2597">
        <w:rPr>
          <w:b/>
        </w:rPr>
        <w:t>Assets</w:t>
      </w:r>
      <w:r w:rsidRPr="003D2597">
        <w:t xml:space="preserve"> folder of the training kit, which contains a section describing how to use them.</w:t>
      </w:r>
    </w:p>
    <w:p w:rsidR="00B2334F" w:rsidRPr="003E3719" w:rsidRDefault="00B2334F" w:rsidP="00B2334F">
      <w:pPr>
        <w:pStyle w:val="ppListEnd"/>
      </w:pPr>
    </w:p>
    <w:p w:rsidR="00B2334F" w:rsidRPr="003E3719" w:rsidRDefault="00B2334F" w:rsidP="00B2334F">
      <w:pPr>
        <w:pStyle w:val="Heading1"/>
        <w:rPr>
          <w:noProof/>
        </w:rPr>
      </w:pPr>
      <w:r w:rsidRPr="003E3719">
        <w:rPr>
          <w:noProof/>
        </w:rPr>
        <w:t>Exercises</w:t>
      </w:r>
    </w:p>
    <w:p w:rsidR="00B2334F" w:rsidRPr="003E3719" w:rsidRDefault="00B2334F" w:rsidP="00B2334F">
      <w:pPr>
        <w:pStyle w:val="ppBodyText"/>
        <w:rPr>
          <w:noProof/>
        </w:rPr>
      </w:pPr>
      <w:r w:rsidRPr="003E3719">
        <w:rPr>
          <w:noProof/>
        </w:rPr>
        <w:t xml:space="preserve">This </w:t>
      </w:r>
      <w:r w:rsidR="009D0938">
        <w:rPr>
          <w:noProof/>
        </w:rPr>
        <w:t>h</w:t>
      </w:r>
      <w:r w:rsidRPr="003E3719">
        <w:rPr>
          <w:noProof/>
        </w:rPr>
        <w:t>ands-</w:t>
      </w:r>
      <w:r w:rsidR="009D0938">
        <w:rPr>
          <w:noProof/>
        </w:rPr>
        <w:t>o</w:t>
      </w:r>
      <w:r w:rsidRPr="003E3719">
        <w:rPr>
          <w:noProof/>
        </w:rPr>
        <w:t xml:space="preserve">n </w:t>
      </w:r>
      <w:r w:rsidR="009D0938">
        <w:rPr>
          <w:noProof/>
        </w:rPr>
        <w:t>l</w:t>
      </w:r>
      <w:r w:rsidRPr="003E3719">
        <w:rPr>
          <w:noProof/>
        </w:rPr>
        <w:t xml:space="preserve">ab </w:t>
      </w:r>
      <w:r w:rsidR="009D0938">
        <w:rPr>
          <w:noProof/>
        </w:rPr>
        <w:t>includ</w:t>
      </w:r>
      <w:r w:rsidRPr="003E3719">
        <w:rPr>
          <w:noProof/>
        </w:rPr>
        <w:t>es the following exercises:</w:t>
      </w:r>
    </w:p>
    <w:p w:rsidR="00B2334F" w:rsidRPr="003E3719" w:rsidRDefault="00B2334F" w:rsidP="00B2334F">
      <w:pPr>
        <w:pStyle w:val="ppNumberList"/>
        <w:rPr>
          <w:noProof/>
        </w:rPr>
      </w:pPr>
      <w:r w:rsidRPr="003E3719">
        <w:rPr>
          <w:noProof/>
        </w:rPr>
        <w:t>Working with Tables</w:t>
      </w:r>
    </w:p>
    <w:p w:rsidR="00B2334F" w:rsidRPr="003E3719" w:rsidRDefault="00B2334F" w:rsidP="00B2334F">
      <w:pPr>
        <w:pStyle w:val="ppNumberList"/>
        <w:rPr>
          <w:noProof/>
        </w:rPr>
      </w:pPr>
      <w:r w:rsidRPr="003E3719">
        <w:rPr>
          <w:rFonts w:eastAsia="Arial Unicode MS"/>
          <w:noProof/>
        </w:rPr>
        <w:t>Working with Blobs</w:t>
      </w:r>
    </w:p>
    <w:p w:rsidR="00B2334F" w:rsidRDefault="00B2334F" w:rsidP="00AC3D37">
      <w:pPr>
        <w:pStyle w:val="ppNumberList"/>
        <w:rPr>
          <w:noProof/>
        </w:rPr>
      </w:pPr>
      <w:r w:rsidRPr="003E3719">
        <w:rPr>
          <w:noProof/>
        </w:rPr>
        <w:t>Working with Queues</w:t>
      </w:r>
    </w:p>
    <w:p w:rsidR="00FC01E2" w:rsidRPr="003E3719" w:rsidRDefault="00FC01E2" w:rsidP="00AC3D37">
      <w:pPr>
        <w:pStyle w:val="ppNumberList"/>
        <w:rPr>
          <w:noProof/>
        </w:rPr>
      </w:pPr>
      <w:r w:rsidRPr="003E3719">
        <w:rPr>
          <w:noProof/>
        </w:rPr>
        <w:t>Working with Drives</w:t>
      </w:r>
    </w:p>
    <w:p w:rsidR="00B2334F" w:rsidRPr="003E3719" w:rsidRDefault="00B2334F" w:rsidP="00B2334F">
      <w:pPr>
        <w:pStyle w:val="ppListEnd"/>
        <w:rPr>
          <w:highlight w:val="yellow"/>
        </w:rPr>
      </w:pPr>
    </w:p>
    <w:p w:rsidR="00B2334F" w:rsidRDefault="00B2334F" w:rsidP="00B2334F">
      <w:pPr>
        <w:pStyle w:val="ppBodyText"/>
        <w:rPr>
          <w:noProof/>
        </w:rPr>
      </w:pPr>
      <w:r w:rsidRPr="003E3719">
        <w:rPr>
          <w:noProof/>
        </w:rPr>
        <w:t xml:space="preserve">Estimated time to complete this lab: </w:t>
      </w:r>
      <w:r w:rsidRPr="003E3719">
        <w:rPr>
          <w:b/>
          <w:noProof/>
        </w:rPr>
        <w:t>90 minutes</w:t>
      </w:r>
      <w:r w:rsidRPr="003E3719">
        <w:rPr>
          <w:noProof/>
        </w:rPr>
        <w:t>.</w:t>
      </w:r>
    </w:p>
    <w:p w:rsidR="00E36959" w:rsidRDefault="00E36959" w:rsidP="00E36959">
      <w:pPr>
        <w:pStyle w:val="ppBodyText"/>
        <w:rPr>
          <w:noProof/>
        </w:rPr>
      </w:pPr>
    </w:p>
    <w:p w:rsidR="00E36959" w:rsidRDefault="00E36959" w:rsidP="00E36959">
      <w:pPr>
        <w:pStyle w:val="ppNote"/>
        <w:rPr>
          <w:rStyle w:val="apple-style-span"/>
        </w:rPr>
      </w:pPr>
      <w:r w:rsidRPr="004A06B3">
        <w:rPr>
          <w:rStyle w:val="apple-style-span"/>
          <w:b/>
        </w:rPr>
        <w:t>Note:</w:t>
      </w:r>
      <w:r>
        <w:rPr>
          <w:rStyle w:val="apple-style-span"/>
        </w:rPr>
        <w:t xml:space="preserve"> </w:t>
      </w:r>
      <w:r w:rsidRPr="00E373A4">
        <w:rPr>
          <w:noProof/>
        </w:rPr>
        <w:t>When you first start Visual Studio, you must select one of the predefined settings collections. Every predefined collection is designed to match a particular development style</w:t>
      </w:r>
      <w:r>
        <w:rPr>
          <w:noProof/>
        </w:rPr>
        <w:t xml:space="preserve"> and determines </w:t>
      </w:r>
      <w:r w:rsidRPr="00E373A4">
        <w:rPr>
          <w:noProof/>
        </w:rPr>
        <w:t>window layouts, editor behavior, IntelliSense code snippets, and dialog box options.</w:t>
      </w:r>
      <w:r>
        <w:rPr>
          <w:noProof/>
        </w:rPr>
        <w:t xml:space="preserve"> The procedures in this lab describe the actions necessary to accomplish a given task in Visual Studio when using the </w:t>
      </w:r>
      <w:r w:rsidRPr="00E373A4">
        <w:rPr>
          <w:b/>
          <w:noProof/>
        </w:rPr>
        <w:t>General Development Settings</w:t>
      </w:r>
      <w:r>
        <w:t xml:space="preserve"> collection</w:t>
      </w:r>
      <w:r>
        <w:rPr>
          <w:noProof/>
        </w:rPr>
        <w:t>. If you choose a different settings collection for your development environment, there may be differences in these procedures that you need to take into account.</w:t>
      </w:r>
    </w:p>
    <w:bookmarkEnd w:id="4"/>
    <w:p w:rsidR="00B2334F" w:rsidRPr="003E3719" w:rsidRDefault="00B2334F" w:rsidP="00E36959">
      <w:pPr>
        <w:pStyle w:val="ppBodyText"/>
      </w:pPr>
    </w:p>
    <w:bookmarkStart w:id="5" w:name="_Toc310346224" w:displacedByCustomXml="next"/>
    <w:bookmarkStart w:id="6" w:name="_Toc303243846" w:displacedByCustomXml="next"/>
    <w:sdt>
      <w:sdtPr>
        <w:alias w:val="Topic"/>
        <w:tag w:val="a92bd05b-c492-4126-b44d-32b7a135b9e9"/>
        <w:id w:val="3994725"/>
        <w:placeholder>
          <w:docPart w:val="DefaultPlaceholder_22675703"/>
        </w:placeholder>
        <w:text/>
      </w:sdtPr>
      <w:sdtContent>
        <w:p w:rsidR="00D8196F" w:rsidRDefault="00640C26" w:rsidP="00D8196F">
          <w:pPr>
            <w:pStyle w:val="ppTopic"/>
          </w:pPr>
          <w:r>
            <w:t>Exercise 1: Working with Tables</w:t>
          </w:r>
        </w:p>
      </w:sdtContent>
    </w:sdt>
    <w:bookmarkEnd w:id="5" w:displacedByCustomXml="prev"/>
    <w:bookmarkEnd w:id="6" w:displacedByCustomXml="prev"/>
    <w:p w:rsidR="00B2334F" w:rsidRPr="003E3719" w:rsidRDefault="00B2334F" w:rsidP="00B2334F">
      <w:pPr>
        <w:pStyle w:val="ppBodyText"/>
        <w:rPr>
          <w:highlight w:val="yellow"/>
        </w:rPr>
      </w:pPr>
      <w:r w:rsidRPr="003E3719">
        <w:t xml:space="preserve">In this exercise, you use the Windows Azure Table </w:t>
      </w:r>
      <w:r w:rsidR="000844F2">
        <w:t xml:space="preserve">Service </w:t>
      </w:r>
      <w:r w:rsidRPr="003E3719">
        <w:t>API to create a simple application that stores and retrieves data in structured storage. It consists of a simple chat Web application that can save, retrieve and display messages stored in a Windows Azure table.</w:t>
      </w:r>
    </w:p>
    <w:p w:rsidR="00B2334F" w:rsidRPr="003E3719" w:rsidRDefault="00B2334F" w:rsidP="00B2334F">
      <w:pPr>
        <w:pStyle w:val="ppBodyText"/>
        <w:rPr>
          <w:highlight w:val="yellow"/>
        </w:rPr>
      </w:pPr>
      <w:r w:rsidRPr="003E3719">
        <w:t>Windows Azure tables store data as collections of entities. Entities are similar to rows. An entity has a primary key and a set of properties. A property is a name/value pair, similar to a column.</w:t>
      </w:r>
    </w:p>
    <w:p w:rsidR="00B2334F" w:rsidRPr="003E3719" w:rsidRDefault="00B2334F" w:rsidP="00B2334F">
      <w:pPr>
        <w:pStyle w:val="ppBodyText"/>
        <w:rPr>
          <w:highlight w:val="yellow"/>
        </w:rPr>
      </w:pPr>
      <w:r w:rsidRPr="003E3719">
        <w:t xml:space="preserve">To access Windows Azure Table </w:t>
      </w:r>
      <w:r w:rsidR="000844F2">
        <w:t>Service</w:t>
      </w:r>
      <w:r w:rsidRPr="003E3719">
        <w:t xml:space="preserve">, you use a REST API that is compatible with </w:t>
      </w:r>
      <w:hyperlink r:id="rId27" w:history="1">
        <w:r w:rsidR="008B53EA">
          <w:rPr>
            <w:rStyle w:val="Hyperlink"/>
            <w:rFonts w:cstheme="minorBidi"/>
          </w:rPr>
          <w:t>WCF Data Services</w:t>
        </w:r>
      </w:hyperlink>
      <w:r w:rsidR="00567531">
        <w:t xml:space="preserve"> (formerly </w:t>
      </w:r>
      <w:r w:rsidR="00567531" w:rsidRPr="00567531">
        <w:t>ADO.NET Data Services Framework</w:t>
      </w:r>
      <w:r w:rsidR="00567531">
        <w:t>)</w:t>
      </w:r>
      <w:r w:rsidRPr="003E3719">
        <w:t xml:space="preserve">. This exercise uses the </w:t>
      </w:r>
      <w:hyperlink r:id="rId28" w:history="1">
        <w:r w:rsidR="008B53EA">
          <w:rPr>
            <w:rStyle w:val="Hyperlink"/>
            <w:rFonts w:cstheme="minorBidi"/>
          </w:rPr>
          <w:t>WCF Data Services Client Library</w:t>
        </w:r>
      </w:hyperlink>
      <w:r w:rsidRPr="003E3719">
        <w:t xml:space="preserve"> </w:t>
      </w:r>
      <w:r w:rsidR="00567531">
        <w:t xml:space="preserve">(formerly </w:t>
      </w:r>
      <w:r w:rsidR="00567531" w:rsidRPr="00567531">
        <w:t>.NET Client Libr</w:t>
      </w:r>
      <w:r w:rsidR="00567531">
        <w:t xml:space="preserve">ary) </w:t>
      </w:r>
      <w:r w:rsidRPr="003E3719">
        <w:t xml:space="preserve">to read and write data to </w:t>
      </w:r>
      <w:r w:rsidR="000844F2">
        <w:t>table service</w:t>
      </w:r>
      <w:r w:rsidRPr="003E3719">
        <w:t>.</w:t>
      </w:r>
    </w:p>
    <w:p w:rsidR="00B2334F" w:rsidRPr="003E3719" w:rsidRDefault="00B2334F" w:rsidP="00B2334F">
      <w:pPr>
        <w:pStyle w:val="ppBodyText"/>
      </w:pPr>
    </w:p>
    <w:p w:rsidR="00B2334F" w:rsidRPr="003E3719" w:rsidRDefault="00B2334F" w:rsidP="00B2334F">
      <w:pPr>
        <w:pStyle w:val="ppProcedureStart"/>
      </w:pPr>
      <w:bookmarkStart w:id="7" w:name="_Toc237236797"/>
      <w:bookmarkStart w:id="8" w:name="_Toc237232697"/>
      <w:bookmarkStart w:id="9" w:name="_Toc237232762"/>
      <w:bookmarkStart w:id="10" w:name="_Toc260287044"/>
      <w:bookmarkStart w:id="11" w:name="_Toc303243847"/>
      <w:bookmarkStart w:id="12" w:name="_Toc310346225"/>
      <w:r w:rsidRPr="003E3719">
        <w:t xml:space="preserve">Task 1 </w:t>
      </w:r>
      <w:r w:rsidR="00D8196F">
        <w:t xml:space="preserve">– </w:t>
      </w:r>
      <w:r w:rsidRPr="003E3719">
        <w:t>Configuring</w:t>
      </w:r>
      <w:r w:rsidR="00D8196F">
        <w:t xml:space="preserve"> </w:t>
      </w:r>
      <w:r w:rsidRPr="003E3719">
        <w:t>Storage Account Settings</w:t>
      </w:r>
      <w:bookmarkEnd w:id="7"/>
      <w:bookmarkEnd w:id="8"/>
      <w:bookmarkEnd w:id="9"/>
      <w:bookmarkEnd w:id="10"/>
      <w:bookmarkEnd w:id="11"/>
      <w:bookmarkEnd w:id="12"/>
      <w:r w:rsidRPr="003E3719">
        <w:t xml:space="preserve"> </w:t>
      </w:r>
    </w:p>
    <w:p w:rsidR="00B2334F" w:rsidRPr="003E3719" w:rsidRDefault="00B2334F" w:rsidP="00B2334F">
      <w:r w:rsidRPr="003E3719">
        <w:t>In this task, you configure the settings required to make a connection to the Table Service.</w:t>
      </w:r>
    </w:p>
    <w:p w:rsidR="00B2334F" w:rsidRPr="003E3719" w:rsidRDefault="00B2334F" w:rsidP="00B2334F">
      <w:pPr>
        <w:pStyle w:val="ppNumberList"/>
      </w:pPr>
      <w:r w:rsidRPr="003E3719">
        <w:t xml:space="preserve">Open Microsoft Visual Studio 2010 elevated </w:t>
      </w:r>
      <w:r w:rsidRPr="003E3719">
        <w:rPr>
          <w:b/>
        </w:rPr>
        <w:t>as Administrator</w:t>
      </w:r>
      <w:r w:rsidRPr="003E3719">
        <w:t xml:space="preserve"> from </w:t>
      </w:r>
      <w:r w:rsidRPr="003E3719">
        <w:rPr>
          <w:b/>
        </w:rPr>
        <w:t>Start</w:t>
      </w:r>
      <w:r w:rsidRPr="003E3719">
        <w:t xml:space="preserve"> | </w:t>
      </w:r>
      <w:r w:rsidRPr="003E3719">
        <w:rPr>
          <w:b/>
        </w:rPr>
        <w:t>All Programs</w:t>
      </w:r>
      <w:r w:rsidRPr="003E3719">
        <w:t xml:space="preserve"> | </w:t>
      </w:r>
      <w:r w:rsidRPr="003E3719">
        <w:rPr>
          <w:b/>
        </w:rPr>
        <w:t>Microsoft Visual Studio 2010</w:t>
      </w:r>
      <w:r w:rsidRPr="003E3719">
        <w:t xml:space="preserve"> by right-clicking </w:t>
      </w:r>
      <w:r w:rsidRPr="003E3719">
        <w:rPr>
          <w:b/>
        </w:rPr>
        <w:t>Microsoft Visual Studio 2010</w:t>
      </w:r>
      <w:r w:rsidRPr="003E3719">
        <w:t xml:space="preserve"> and choosing </w:t>
      </w:r>
      <w:r w:rsidRPr="003E3719">
        <w:rPr>
          <w:b/>
        </w:rPr>
        <w:t>Run as administrator</w:t>
      </w:r>
      <w:r w:rsidRPr="003E3719">
        <w:t>.</w:t>
      </w:r>
    </w:p>
    <w:p w:rsidR="00B2334F" w:rsidRDefault="00B2334F" w:rsidP="00B2334F">
      <w:pPr>
        <w:pStyle w:val="ppNumberList"/>
        <w:tabs>
          <w:tab w:val="clear" w:pos="1037"/>
          <w:tab w:val="clear" w:pos="1440"/>
        </w:tabs>
        <w:ind w:left="720"/>
      </w:pPr>
      <w:r w:rsidRPr="003E3719">
        <w:t xml:space="preserve">In the </w:t>
      </w:r>
      <w:r w:rsidRPr="003E3719">
        <w:rPr>
          <w:b/>
        </w:rPr>
        <w:t>File</w:t>
      </w:r>
      <w:r w:rsidRPr="003E3719">
        <w:t xml:space="preserve"> menu, choose </w:t>
      </w:r>
      <w:r w:rsidRPr="003E3719">
        <w:rPr>
          <w:b/>
        </w:rPr>
        <w:t>Open</w:t>
      </w:r>
      <w:r w:rsidRPr="003E3719">
        <w:t xml:space="preserve"> and then </w:t>
      </w:r>
      <w:r w:rsidRPr="003E3719">
        <w:rPr>
          <w:b/>
        </w:rPr>
        <w:t>Project/Solution</w:t>
      </w:r>
      <w:r w:rsidRPr="003E3719">
        <w:t xml:space="preserve">. In the </w:t>
      </w:r>
      <w:r w:rsidRPr="003E3719">
        <w:rPr>
          <w:b/>
        </w:rPr>
        <w:t>Open Project</w:t>
      </w:r>
      <w:r w:rsidRPr="003E3719">
        <w:t xml:space="preserve"> dialog, browse to </w:t>
      </w:r>
      <w:r w:rsidR="008922B8">
        <w:rPr>
          <w:b/>
        </w:rPr>
        <w:t>\Source</w:t>
      </w:r>
      <w:r w:rsidR="008922B8" w:rsidRPr="001B5816">
        <w:rPr>
          <w:b/>
        </w:rPr>
        <w:t>\</w:t>
      </w:r>
      <w:r w:rsidRPr="003E3719">
        <w:rPr>
          <w:b/>
        </w:rPr>
        <w:t>Ex01-WorkingWithTables\Begin</w:t>
      </w:r>
      <w:r w:rsidRPr="003E3719">
        <w:t xml:space="preserve">, select the folder for your preferred language and open the </w:t>
      </w:r>
      <w:r w:rsidRPr="003E3719">
        <w:rPr>
          <w:b/>
        </w:rPr>
        <w:t>Begin.sln</w:t>
      </w:r>
      <w:r w:rsidRPr="003E3719">
        <w:t xml:space="preserve"> file. </w:t>
      </w:r>
    </w:p>
    <w:p w:rsidR="00C85C36" w:rsidRPr="003E3719" w:rsidRDefault="00FA71B2" w:rsidP="00C85C36">
      <w:pPr>
        <w:pStyle w:val="ppFigureIndent"/>
      </w:pPr>
      <w:r>
        <w:rPr>
          <w:noProof/>
          <w:lang w:bidi="ar-SA"/>
        </w:rPr>
        <w:drawing>
          <wp:inline distT="0" distB="0" distL="0" distR="0" wp14:anchorId="4B616A43" wp14:editId="73367383">
            <wp:extent cx="2809524" cy="31333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09524" cy="3133334"/>
                    </a:xfrm>
                    <a:prstGeom prst="rect">
                      <a:avLst/>
                    </a:prstGeom>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w:t>
      </w:r>
      <w:r w:rsidR="00681F0A">
        <w:rPr>
          <w:noProof/>
        </w:rPr>
        <w:fldChar w:fldCharType="end"/>
      </w:r>
    </w:p>
    <w:p w:rsidR="00B2334F" w:rsidRDefault="00B2334F" w:rsidP="00B2334F">
      <w:pPr>
        <w:pStyle w:val="ppFigureCaptionIndent"/>
      </w:pPr>
      <w:r w:rsidRPr="003E3719">
        <w:lastRenderedPageBreak/>
        <w:t>Solution Explorer showing the Windows Azure Chat application (C#)</w:t>
      </w:r>
    </w:p>
    <w:p w:rsidR="00C85C36" w:rsidRPr="00C85C36" w:rsidRDefault="00C85C36" w:rsidP="00C85C36">
      <w:pPr>
        <w:pStyle w:val="ppBodyTextIndent"/>
      </w:pPr>
    </w:p>
    <w:p w:rsidR="00B2334F" w:rsidRPr="003E3719" w:rsidRDefault="00FA71B2" w:rsidP="0074652E">
      <w:pPr>
        <w:pStyle w:val="ppFigureIndent"/>
      </w:pPr>
      <w:r>
        <w:rPr>
          <w:noProof/>
          <w:lang w:bidi="ar-SA"/>
        </w:rPr>
        <w:drawing>
          <wp:inline distT="0" distB="0" distL="0" distR="0" wp14:anchorId="5AEB65CC" wp14:editId="13AD2E2F">
            <wp:extent cx="2809524" cy="312381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9524" cy="3123810"/>
                    </a:xfrm>
                    <a:prstGeom prst="rect">
                      <a:avLst/>
                    </a:prstGeom>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w:t>
      </w:r>
      <w:r w:rsidR="00681F0A">
        <w:rPr>
          <w:noProof/>
        </w:rPr>
        <w:fldChar w:fldCharType="end"/>
      </w:r>
    </w:p>
    <w:p w:rsidR="00B2334F" w:rsidRPr="003E3719" w:rsidRDefault="00B2334F" w:rsidP="00B2334F">
      <w:pPr>
        <w:pStyle w:val="ppFigureCaptionIndent"/>
      </w:pPr>
      <w:r w:rsidRPr="003E3719">
        <w:t>Solution Explorer showing the Windows Azure Chat application (VB)</w:t>
      </w:r>
    </w:p>
    <w:p w:rsidR="00B2334F" w:rsidRPr="003E3719" w:rsidRDefault="00B2334F" w:rsidP="00B2334F">
      <w:pPr>
        <w:pStyle w:val="ppBodyTextIndent"/>
      </w:pPr>
    </w:p>
    <w:p w:rsidR="00B2334F" w:rsidRPr="003E3719" w:rsidRDefault="00B2334F" w:rsidP="00B2334F">
      <w:pPr>
        <w:pStyle w:val="ppNoteIndent"/>
        <w:rPr>
          <w:b/>
        </w:rPr>
      </w:pPr>
      <w:r w:rsidRPr="003E3719">
        <w:rPr>
          <w:b/>
        </w:rPr>
        <w:t xml:space="preserve">Note: </w:t>
      </w:r>
      <w:r w:rsidRPr="003E3719">
        <w:t>The solution contains a Windows Azure WebRole project.</w:t>
      </w:r>
    </w:p>
    <w:p w:rsidR="00B2334F" w:rsidRPr="003E3719" w:rsidRDefault="00B2334F" w:rsidP="00B2334F">
      <w:pPr>
        <w:pStyle w:val="ppBodyTextIndent"/>
      </w:pPr>
    </w:p>
    <w:p w:rsidR="00B2334F" w:rsidRPr="003E3719" w:rsidRDefault="00B2334F" w:rsidP="00B2334F">
      <w:pPr>
        <w:pStyle w:val="ppNumberList"/>
        <w:tabs>
          <w:tab w:val="clear" w:pos="1037"/>
        </w:tabs>
        <w:ind w:left="720"/>
      </w:pPr>
      <w:r w:rsidRPr="003E3719">
        <w:t xml:space="preserve">Make sure </w:t>
      </w:r>
      <w:r w:rsidRPr="003E3719">
        <w:rPr>
          <w:b/>
        </w:rPr>
        <w:t>RdChat</w:t>
      </w:r>
      <w:r w:rsidRPr="003E3719">
        <w:t xml:space="preserve"> is the </w:t>
      </w:r>
      <w:r w:rsidR="003D3A3A" w:rsidRPr="003E3719">
        <w:t>startup</w:t>
      </w:r>
      <w:r w:rsidRPr="003E3719">
        <w:t xml:space="preserve"> project by </w:t>
      </w:r>
      <w:proofErr w:type="gramStart"/>
      <w:r w:rsidRPr="003E3719">
        <w:t>right-clicking</w:t>
      </w:r>
      <w:proofErr w:type="gramEnd"/>
      <w:r w:rsidRPr="003E3719">
        <w:t xml:space="preserve"> it </w:t>
      </w:r>
      <w:r w:rsidR="00AD71F5">
        <w:t xml:space="preserve">in </w:t>
      </w:r>
      <w:r w:rsidR="00AD71F5" w:rsidRPr="00AD71F5">
        <w:rPr>
          <w:b/>
        </w:rPr>
        <w:t>Solution Explorer</w:t>
      </w:r>
      <w:r w:rsidR="00AD71F5">
        <w:t xml:space="preserve"> </w:t>
      </w:r>
      <w:r w:rsidRPr="003E3719">
        <w:t>and select</w:t>
      </w:r>
      <w:r w:rsidR="00AD71F5">
        <w:t>ing</w:t>
      </w:r>
      <w:r w:rsidRPr="003E3719">
        <w:t xml:space="preserve"> </w:t>
      </w:r>
      <w:r w:rsidRPr="003E3719">
        <w:rPr>
          <w:b/>
        </w:rPr>
        <w:t>Set as StartUp Project</w:t>
      </w:r>
      <w:r w:rsidRPr="003E3719">
        <w:t>.</w:t>
      </w:r>
    </w:p>
    <w:p w:rsidR="00B2334F" w:rsidRPr="003E3719" w:rsidRDefault="00013DA3" w:rsidP="00B2334F">
      <w:pPr>
        <w:pStyle w:val="ppFigureIndent"/>
      </w:pPr>
      <w:r>
        <w:rPr>
          <w:noProof/>
          <w:lang w:bidi="ar-SA"/>
        </w:rPr>
        <w:lastRenderedPageBreak/>
        <w:drawing>
          <wp:inline distT="0" distB="0" distL="0" distR="0" wp14:anchorId="75D18A34" wp14:editId="02AFD186">
            <wp:extent cx="4161905" cy="3323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1905" cy="3323810"/>
                    </a:xfrm>
                    <a:prstGeom prst="rect">
                      <a:avLst/>
                    </a:prstGeom>
                  </pic:spPr>
                </pic:pic>
              </a:graphicData>
            </a:graphic>
          </wp:inline>
        </w:drawing>
      </w:r>
      <w:r w:rsidR="00C85C36" w:rsidRPr="00C85C36">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w:t>
      </w:r>
      <w:r w:rsidR="00681F0A">
        <w:rPr>
          <w:noProof/>
        </w:rPr>
        <w:fldChar w:fldCharType="end"/>
      </w:r>
    </w:p>
    <w:p w:rsidR="00B2334F" w:rsidRPr="003E3719" w:rsidRDefault="00B2334F" w:rsidP="00B2334F">
      <w:pPr>
        <w:pStyle w:val="ppFigureCaptionIndent"/>
      </w:pPr>
      <w:r w:rsidRPr="003E3719">
        <w:t xml:space="preserve"> Setting the startup project</w:t>
      </w:r>
    </w:p>
    <w:p w:rsidR="00B2334F" w:rsidRPr="003E3719" w:rsidRDefault="00B2334F" w:rsidP="00B2334F">
      <w:pPr>
        <w:pStyle w:val="ppBodyTextIndent"/>
      </w:pPr>
    </w:p>
    <w:p w:rsidR="00B2334F" w:rsidRPr="003E3719" w:rsidRDefault="00B2334F" w:rsidP="00B2334F">
      <w:pPr>
        <w:pStyle w:val="ppNumberList"/>
      </w:pPr>
      <w:r w:rsidRPr="003E3719">
        <w:t xml:space="preserve">Update the service definition to define the configuration settings required to access Windows Azure Table </w:t>
      </w:r>
      <w:r w:rsidR="000844F2">
        <w:t>service</w:t>
      </w:r>
      <w:r w:rsidRPr="003E3719">
        <w:t xml:space="preserve">.  </w:t>
      </w:r>
      <w:r w:rsidR="00AA62F2">
        <w:t xml:space="preserve">To do this, </w:t>
      </w:r>
      <w:r w:rsidR="00253011">
        <w:t xml:space="preserve">expand </w:t>
      </w:r>
      <w:r w:rsidRPr="003E3719">
        <w:t xml:space="preserve">the </w:t>
      </w:r>
      <w:r w:rsidRPr="003E3719">
        <w:rPr>
          <w:b/>
        </w:rPr>
        <w:t>Roles</w:t>
      </w:r>
      <w:r w:rsidR="00AA62F2">
        <w:t xml:space="preserve"> folder of the </w:t>
      </w:r>
      <w:r w:rsidR="00AA62F2" w:rsidRPr="00AA62F2">
        <w:rPr>
          <w:b/>
        </w:rPr>
        <w:t>RdChat</w:t>
      </w:r>
      <w:r w:rsidR="00AA62F2">
        <w:t xml:space="preserve"> project i</w:t>
      </w:r>
      <w:r w:rsidR="00AA62F2" w:rsidRPr="003E3719">
        <w:t xml:space="preserve">n </w:t>
      </w:r>
      <w:r w:rsidR="00AA62F2" w:rsidRPr="003E3719">
        <w:rPr>
          <w:b/>
        </w:rPr>
        <w:t>Solution Explorer</w:t>
      </w:r>
      <w:r w:rsidR="00253011">
        <w:t xml:space="preserve">, </w:t>
      </w:r>
      <w:r w:rsidR="00253011" w:rsidRPr="00253011">
        <w:t xml:space="preserve">right-click </w:t>
      </w:r>
      <w:r w:rsidR="00253011" w:rsidRPr="00253011">
        <w:rPr>
          <w:b/>
        </w:rPr>
        <w:t>RdChat_WebRole</w:t>
      </w:r>
      <w:r w:rsidR="00253011">
        <w:t xml:space="preserve">, </w:t>
      </w:r>
      <w:r w:rsidR="00AA62F2">
        <w:t xml:space="preserve">and then select </w:t>
      </w:r>
      <w:r w:rsidR="00AA62F2" w:rsidRPr="00AA62F2">
        <w:rPr>
          <w:b/>
        </w:rPr>
        <w:t>Properties</w:t>
      </w:r>
      <w:r w:rsidR="00AA62F2">
        <w:t>.</w:t>
      </w:r>
    </w:p>
    <w:p w:rsidR="00B2334F" w:rsidRPr="003E3719" w:rsidRDefault="00B2334F" w:rsidP="00B2334F">
      <w:pPr>
        <w:pStyle w:val="ppFigureIndent"/>
      </w:pPr>
      <w:r w:rsidRPr="003E3719">
        <w:rPr>
          <w:noProof/>
          <w:lang w:bidi="ar-SA"/>
        </w:rPr>
        <w:drawing>
          <wp:inline distT="0" distB="0" distL="0" distR="0" wp14:anchorId="2E05B30F" wp14:editId="2BB314D4">
            <wp:extent cx="4362450" cy="2305050"/>
            <wp:effectExtent l="19050" t="0" r="0" b="0"/>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362450" cy="2305050"/>
                    </a:xfrm>
                    <a:prstGeom prst="rect">
                      <a:avLst/>
                    </a:prstGeom>
                    <a:noFill/>
                    <a:ln w="9525">
                      <a:noFill/>
                      <a:miter lim="800000"/>
                      <a:headEnd/>
                      <a:tailEnd/>
                    </a:ln>
                  </pic:spPr>
                </pic:pic>
              </a:graphicData>
            </a:graphic>
          </wp:inline>
        </w:drawing>
      </w:r>
      <w:r w:rsidR="00C85C36" w:rsidRPr="00C85C36">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w:t>
      </w:r>
      <w:r w:rsidR="00681F0A">
        <w:rPr>
          <w:noProof/>
        </w:rPr>
        <w:fldChar w:fldCharType="end"/>
      </w:r>
    </w:p>
    <w:p w:rsidR="00B2334F" w:rsidRPr="003E3719" w:rsidRDefault="00B2334F" w:rsidP="00B2334F">
      <w:pPr>
        <w:pStyle w:val="ppFigureCaptionIndent"/>
      </w:pPr>
      <w:r w:rsidRPr="003E3719">
        <w:t>Launching the service configuration editor</w:t>
      </w:r>
    </w:p>
    <w:p w:rsidR="00B2334F" w:rsidRPr="003E3719" w:rsidRDefault="00B2334F" w:rsidP="00B2334F">
      <w:pPr>
        <w:pStyle w:val="ppBodyTextIndent"/>
      </w:pPr>
    </w:p>
    <w:p w:rsidR="00B2334F" w:rsidRDefault="00B2334F" w:rsidP="00B2334F">
      <w:pPr>
        <w:pStyle w:val="ppNumberList"/>
      </w:pPr>
      <w:r w:rsidRPr="003E3719">
        <w:lastRenderedPageBreak/>
        <w:t xml:space="preserve">Select the </w:t>
      </w:r>
      <w:r w:rsidRPr="003E3719">
        <w:rPr>
          <w:b/>
        </w:rPr>
        <w:t>Settings</w:t>
      </w:r>
      <w:r w:rsidRPr="003E3719">
        <w:t xml:space="preserve"> </w:t>
      </w:r>
      <w:r w:rsidR="00253011">
        <w:t>t</w:t>
      </w:r>
      <w:r w:rsidRPr="003E3719">
        <w:t xml:space="preserve">ab, click </w:t>
      </w:r>
      <w:r w:rsidRPr="003E3719">
        <w:rPr>
          <w:b/>
        </w:rPr>
        <w:t>Add Setting</w:t>
      </w:r>
      <w:r w:rsidRPr="003E3719">
        <w:t xml:space="preserve"> and create a new configuration setting </w:t>
      </w:r>
      <w:r w:rsidR="00253011">
        <w:t>named</w:t>
      </w:r>
      <w:r w:rsidRPr="003E3719">
        <w:t xml:space="preserve"> </w:t>
      </w:r>
      <w:r w:rsidRPr="003E3719">
        <w:rPr>
          <w:i/>
        </w:rPr>
        <w:t>DataConnectionString</w:t>
      </w:r>
      <w:r w:rsidR="00411206">
        <w:t xml:space="preserve">. </w:t>
      </w:r>
      <w:r w:rsidRPr="003E3719">
        <w:t xml:space="preserve">Set </w:t>
      </w:r>
      <w:r w:rsidR="00253011">
        <w:t>its</w:t>
      </w:r>
      <w:r w:rsidRPr="003E3719">
        <w:t xml:space="preserve"> type to </w:t>
      </w:r>
      <w:r w:rsidRPr="003E3719">
        <w:rPr>
          <w:b/>
        </w:rPr>
        <w:t>Connection</w:t>
      </w:r>
      <w:r w:rsidR="00253011">
        <w:rPr>
          <w:b/>
        </w:rPr>
        <w:t xml:space="preserve"> </w:t>
      </w:r>
      <w:r w:rsidRPr="003E3719">
        <w:rPr>
          <w:b/>
        </w:rPr>
        <w:t>String</w:t>
      </w:r>
      <w:r w:rsidRPr="003E3719">
        <w:t xml:space="preserve">, then </w:t>
      </w:r>
      <w:r w:rsidR="00253011" w:rsidRPr="00253011">
        <w:t xml:space="preserve">click the button labeled with an ellipsis </w:t>
      </w:r>
      <w:r w:rsidRPr="003E3719">
        <w:t xml:space="preserve">and configure the storage connection string to </w:t>
      </w:r>
      <w:r w:rsidRPr="003E3719">
        <w:rPr>
          <w:i/>
        </w:rPr>
        <w:t xml:space="preserve">Use </w:t>
      </w:r>
      <w:r w:rsidR="00D56608">
        <w:rPr>
          <w:i/>
        </w:rPr>
        <w:t>storage emulator</w:t>
      </w:r>
      <w:r w:rsidRPr="003E3719">
        <w:t>.</w:t>
      </w:r>
    </w:p>
    <w:p w:rsidR="007B3DEB" w:rsidRDefault="00013DA3" w:rsidP="007B3DEB">
      <w:pPr>
        <w:pStyle w:val="ppFigureIndent"/>
      </w:pPr>
      <w:r>
        <w:rPr>
          <w:noProof/>
          <w:lang w:bidi="ar-SA"/>
        </w:rPr>
        <w:drawing>
          <wp:inline distT="0" distB="0" distL="0" distR="0" wp14:anchorId="1032D359" wp14:editId="08E2B801">
            <wp:extent cx="5943600" cy="197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970405"/>
                    </a:xfrm>
                    <a:prstGeom prst="rect">
                      <a:avLst/>
                    </a:prstGeom>
                  </pic:spPr>
                </pic:pic>
              </a:graphicData>
            </a:graphic>
          </wp:inline>
        </w:drawing>
      </w:r>
    </w:p>
    <w:p w:rsidR="00B2334F" w:rsidRPr="003E3719" w:rsidRDefault="007B3DEB" w:rsidP="007B3DEB">
      <w:pPr>
        <w:pStyle w:val="ppFigureNumberIndent"/>
      </w:pPr>
      <w:r>
        <w:t>F</w:t>
      </w:r>
      <w:r w:rsidR="00B2334F" w:rsidRPr="003E3719">
        <w:t xml:space="preserve">igure </w:t>
      </w:r>
      <w:r w:rsidR="00681F0A">
        <w:fldChar w:fldCharType="begin"/>
      </w:r>
      <w:r w:rsidR="00681F0A">
        <w:instrText xml:space="preserve"> SEQ Figure \* ARABIC </w:instrText>
      </w:r>
      <w:r w:rsidR="00681F0A">
        <w:fldChar w:fldCharType="separate"/>
      </w:r>
      <w:r w:rsidR="00222B0A">
        <w:rPr>
          <w:noProof/>
        </w:rPr>
        <w:t>5</w:t>
      </w:r>
      <w:r w:rsidR="00681F0A">
        <w:rPr>
          <w:noProof/>
        </w:rPr>
        <w:fldChar w:fldCharType="end"/>
      </w:r>
    </w:p>
    <w:p w:rsidR="00B2334F" w:rsidRPr="003E3719" w:rsidRDefault="00B2334F" w:rsidP="00B2334F">
      <w:pPr>
        <w:pStyle w:val="ppFigureCaptionIndent"/>
      </w:pPr>
      <w:r w:rsidRPr="003E3719">
        <w:t>Creating a storage connection string</w:t>
      </w:r>
    </w:p>
    <w:p w:rsidR="00B2334F" w:rsidRPr="003E3719" w:rsidRDefault="00B2334F" w:rsidP="00B2334F">
      <w:pPr>
        <w:pStyle w:val="ppBodyTextIndent"/>
      </w:pPr>
    </w:p>
    <w:p w:rsidR="00B2334F" w:rsidRPr="003E3719" w:rsidRDefault="007F0462" w:rsidP="00B2334F">
      <w:pPr>
        <w:pStyle w:val="ppFigureIndent"/>
      </w:pPr>
      <w:r>
        <w:rPr>
          <w:noProof/>
          <w:lang w:bidi="ar-SA"/>
        </w:rPr>
        <w:drawing>
          <wp:inline distT="0" distB="0" distL="0" distR="0" wp14:anchorId="7CB9BA74" wp14:editId="7C32E7E7">
            <wp:extent cx="5394960" cy="3300984"/>
            <wp:effectExtent l="0" t="0" r="0" b="0"/>
            <wp:docPr id="13" name="Picture 13" descr="C:\Users\Southy\AppData\Local\Temp\SNAGHTML368c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uthy\AppData\Local\Temp\SNAGHTML368c50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3300984"/>
                    </a:xfrm>
                    <a:prstGeom prst="rect">
                      <a:avLst/>
                    </a:prstGeom>
                    <a:noFill/>
                    <a:ln>
                      <a:noFill/>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w:t>
      </w:r>
      <w:r w:rsidR="00681F0A">
        <w:rPr>
          <w:noProof/>
        </w:rPr>
        <w:fldChar w:fldCharType="end"/>
      </w:r>
    </w:p>
    <w:p w:rsidR="00B2334F" w:rsidRPr="003E3719" w:rsidRDefault="00B2334F" w:rsidP="00B2334F">
      <w:pPr>
        <w:pStyle w:val="ppFigureCaptionIndent"/>
      </w:pPr>
      <w:r w:rsidRPr="003E3719">
        <w:t xml:space="preserve">Configuring a connection string to use </w:t>
      </w:r>
      <w:r w:rsidR="00D56608">
        <w:t>Storage emulator</w:t>
      </w:r>
    </w:p>
    <w:p w:rsidR="00B2334F" w:rsidRPr="003E3719" w:rsidRDefault="00B2334F" w:rsidP="00B2334F">
      <w:pPr>
        <w:pStyle w:val="ppBodyTextIndent"/>
      </w:pPr>
    </w:p>
    <w:p w:rsidR="00B2334F" w:rsidRPr="003E3719" w:rsidRDefault="00B2334F" w:rsidP="00B2334F">
      <w:pPr>
        <w:pStyle w:val="ppNumberList"/>
      </w:pPr>
      <w:r w:rsidRPr="003E3719">
        <w:t xml:space="preserve">Press </w:t>
      </w:r>
      <w:r w:rsidRPr="003E3719">
        <w:rPr>
          <w:b/>
        </w:rPr>
        <w:t>CTRL-S</w:t>
      </w:r>
      <w:r w:rsidRPr="003E3719">
        <w:t xml:space="preserve"> to save your configuration changes.</w:t>
      </w:r>
    </w:p>
    <w:p w:rsidR="00B2334F" w:rsidRPr="003E3719" w:rsidRDefault="00B2334F" w:rsidP="00B2334F">
      <w:pPr>
        <w:pStyle w:val="ppNoteIndent"/>
      </w:pPr>
      <w:r w:rsidRPr="003E3719">
        <w:rPr>
          <w:b/>
        </w:rPr>
        <w:t>Note:</w:t>
      </w:r>
      <w:r w:rsidRPr="003E3719">
        <w:t xml:space="preserve"> The StorageClient library uses these settings to access Windows Azure Storage. </w:t>
      </w:r>
    </w:p>
    <w:p w:rsidR="00B2334F" w:rsidRPr="003E3719" w:rsidRDefault="00B2334F" w:rsidP="00B2334F">
      <w:pPr>
        <w:pStyle w:val="ppNoteIndent"/>
      </w:pPr>
      <w:r w:rsidRPr="003E3719">
        <w:rPr>
          <w:b/>
        </w:rPr>
        <w:lastRenderedPageBreak/>
        <w:t>DataConnectionString</w:t>
      </w:r>
      <w:r w:rsidRPr="003E3719">
        <w:t xml:space="preserve">: This is the connection string to the Window Azure account, through which we can programmatically access data storage and other functionalities in Windows Azure. This connection string can point to a Windows Azure Account in the cloud as well as </w:t>
      </w:r>
      <w:r w:rsidR="00253011">
        <w:t xml:space="preserve">the </w:t>
      </w:r>
      <w:r w:rsidRPr="003E3719">
        <w:t xml:space="preserve">local </w:t>
      </w:r>
      <w:r w:rsidR="00D56608">
        <w:t>compute emulator</w:t>
      </w:r>
      <w:r w:rsidRPr="003E3719">
        <w:t>.</w:t>
      </w:r>
    </w:p>
    <w:p w:rsidR="00B2334F" w:rsidRPr="003E3719" w:rsidRDefault="0043464F" w:rsidP="0043464F">
      <w:pPr>
        <w:pStyle w:val="ppNoteIndent"/>
      </w:pPr>
      <w:r w:rsidRPr="0043464F">
        <w:rPr>
          <w:b/>
        </w:rPr>
        <w:t>Microsoft.WindowsAzure.Plugins.Diagnostics.ConnectionString</w:t>
      </w:r>
      <w:r w:rsidR="00B2334F" w:rsidRPr="003E3719">
        <w:t xml:space="preserve">: This is the connection string to Windows Azure server, same as </w:t>
      </w:r>
      <w:proofErr w:type="gramStart"/>
      <w:r w:rsidR="00B2334F" w:rsidRPr="00253011">
        <w:rPr>
          <w:i/>
        </w:rPr>
        <w:t>DataConnectionString</w:t>
      </w:r>
      <w:r w:rsidR="00B2334F" w:rsidRPr="003E3719">
        <w:t>,</w:t>
      </w:r>
      <w:proofErr w:type="gramEnd"/>
      <w:r w:rsidR="00B2334F" w:rsidRPr="003E3719">
        <w:t xml:space="preserve"> however this one is dedicated for logging diagnostics.</w:t>
      </w:r>
    </w:p>
    <w:p w:rsidR="00B2334F" w:rsidRPr="003E3719" w:rsidRDefault="00B2334F" w:rsidP="00B2334F">
      <w:pPr>
        <w:pStyle w:val="ppListEnd"/>
      </w:pPr>
    </w:p>
    <w:p w:rsidR="009D5CE1" w:rsidRDefault="009D5CE1" w:rsidP="00084D2D">
      <w:pPr>
        <w:pStyle w:val="ppProcedureStart"/>
      </w:pPr>
    </w:p>
    <w:p w:rsidR="00084D2D" w:rsidRPr="00084D2D" w:rsidRDefault="00084D2D" w:rsidP="00084D2D">
      <w:pPr>
        <w:pStyle w:val="ppProcedureStart"/>
      </w:pPr>
      <w:bookmarkStart w:id="13" w:name="_Toc310346226"/>
      <w:r>
        <w:t>T</w:t>
      </w:r>
      <w:r w:rsidRPr="00084D2D">
        <w:t>ask 2 – Creating Classes to Model the Table Schem</w:t>
      </w:r>
      <w:r>
        <w:t>a</w:t>
      </w:r>
      <w:bookmarkEnd w:id="13"/>
    </w:p>
    <w:p w:rsidR="00B2334F" w:rsidRPr="003E3719" w:rsidRDefault="00B2334F" w:rsidP="00B2334F">
      <w:pPr>
        <w:pStyle w:val="ppBodyText"/>
        <w:rPr>
          <w:b/>
        </w:rPr>
      </w:pPr>
      <w:r w:rsidRPr="003E3719">
        <w:t xml:space="preserve">When working locally against the </w:t>
      </w:r>
      <w:r w:rsidR="00713C3B">
        <w:t>S</w:t>
      </w:r>
      <w:r w:rsidRPr="003E3719">
        <w:t>torage</w:t>
      </w:r>
      <w:r w:rsidR="00713C3B">
        <w:t xml:space="preserve"> Emulator</w:t>
      </w:r>
      <w:r w:rsidRPr="003E3719">
        <w:t xml:space="preserve"> service for Table </w:t>
      </w:r>
      <w:r w:rsidR="000844F2">
        <w:t>Service</w:t>
      </w:r>
      <w:r w:rsidRPr="003E3719">
        <w:t xml:space="preserve">, you use </w:t>
      </w:r>
      <w:r w:rsidR="00567531">
        <w:t>WCF Data Services client library</w:t>
      </w:r>
      <w:r w:rsidRPr="003E3719">
        <w:t>.</w:t>
      </w:r>
    </w:p>
    <w:p w:rsidR="00B2334F" w:rsidRPr="003E3719" w:rsidRDefault="00B2334F" w:rsidP="00B2334F">
      <w:pPr>
        <w:pStyle w:val="ppBodyText"/>
      </w:pPr>
      <w:r w:rsidRPr="003E3719">
        <w:t xml:space="preserve">To use Windows Azure </w:t>
      </w:r>
      <w:r w:rsidR="000844F2">
        <w:t>table service</w:t>
      </w:r>
      <w:r w:rsidRPr="003E3719">
        <w:t xml:space="preserve"> in .NET, you construct a class that models the desired schema. In addition to the properties required by your model, the class must include a </w:t>
      </w:r>
      <w:r w:rsidRPr="003E3719">
        <w:rPr>
          <w:b/>
        </w:rPr>
        <w:t>Timestamp</w:t>
      </w:r>
      <w:r w:rsidRPr="003E3719">
        <w:t xml:space="preserve">, a </w:t>
      </w:r>
      <w:r w:rsidRPr="003E3719">
        <w:rPr>
          <w:b/>
        </w:rPr>
        <w:t>PartitionKey</w:t>
      </w:r>
      <w:r w:rsidRPr="003E3719">
        <w:t xml:space="preserve"> and a </w:t>
      </w:r>
      <w:r w:rsidRPr="003E3719">
        <w:rPr>
          <w:b/>
        </w:rPr>
        <w:t>RowKey</w:t>
      </w:r>
      <w:r w:rsidRPr="003E3719">
        <w:t xml:space="preserve"> property and it must be decorated with a </w:t>
      </w:r>
      <w:proofErr w:type="gramStart"/>
      <w:r w:rsidRPr="003E3719">
        <w:rPr>
          <w:b/>
        </w:rPr>
        <w:t>DataServiceKey</w:t>
      </w:r>
      <w:r w:rsidRPr="003E3719">
        <w:t>(</w:t>
      </w:r>
      <w:proofErr w:type="gramEnd"/>
      <w:r w:rsidRPr="003E3719">
        <w:t>“</w:t>
      </w:r>
      <w:r w:rsidRPr="003E3719">
        <w:rPr>
          <w:i/>
        </w:rPr>
        <w:t>PartitionKey”</w:t>
      </w:r>
      <w:r w:rsidRPr="003E3719">
        <w:t>, “</w:t>
      </w:r>
      <w:r w:rsidRPr="003E3719">
        <w:rPr>
          <w:i/>
        </w:rPr>
        <w:t>RowKey”</w:t>
      </w:r>
      <w:r w:rsidRPr="003E3719">
        <w:t xml:space="preserve">) custom attribute. To simplify this, the </w:t>
      </w:r>
      <w:r w:rsidR="00971749">
        <w:rPr>
          <w:b/>
        </w:rPr>
        <w:t>Microsoft.WindowsAzure.</w:t>
      </w:r>
      <w:r w:rsidRPr="003E3719">
        <w:rPr>
          <w:b/>
        </w:rPr>
        <w:t>StorageClient</w:t>
      </w:r>
      <w:r w:rsidRPr="003E3719">
        <w:t xml:space="preserve"> namespace includes a </w:t>
      </w:r>
      <w:r w:rsidRPr="003E3719">
        <w:rPr>
          <w:b/>
        </w:rPr>
        <w:t>TableServiceEntity</w:t>
      </w:r>
      <w:r w:rsidRPr="003E3719">
        <w:t xml:space="preserve"> class that already defines the mandatory properties and attribute</w:t>
      </w:r>
      <w:r w:rsidR="009769F9">
        <w:t>s</w:t>
      </w:r>
      <w:r w:rsidRPr="003E3719">
        <w:t xml:space="preserve"> and </w:t>
      </w:r>
      <w:proofErr w:type="gramStart"/>
      <w:r w:rsidRPr="003E3719">
        <w:t>can easily be derived from</w:t>
      </w:r>
      <w:proofErr w:type="gramEnd"/>
      <w:r w:rsidRPr="003E3719">
        <w:t xml:space="preserve"> in your class.</w:t>
      </w:r>
    </w:p>
    <w:p w:rsidR="00B2334F" w:rsidRPr="003E3719" w:rsidRDefault="00B2334F" w:rsidP="00B2334F">
      <w:pPr>
        <w:pStyle w:val="ppBodyText"/>
      </w:pPr>
      <w:r w:rsidRPr="003E3719">
        <w:t xml:space="preserve">In this task, you create the model where the data </w:t>
      </w:r>
      <w:r w:rsidR="009769F9">
        <w:t>is</w:t>
      </w:r>
      <w:r w:rsidRPr="003E3719">
        <w:t xml:space="preserve"> stored for the Chat application.</w:t>
      </w:r>
    </w:p>
    <w:p w:rsidR="00B2334F" w:rsidRPr="003E3719" w:rsidRDefault="00567531" w:rsidP="00B2334F">
      <w:pPr>
        <w:pStyle w:val="ppNumberList"/>
      </w:pPr>
      <w:r>
        <w:t>Add a reference to the WCF Data Services</w:t>
      </w:r>
      <w:r w:rsidR="00B2334F" w:rsidRPr="003E3719">
        <w:t xml:space="preserve"> client library to the Web role project. In </w:t>
      </w:r>
      <w:r w:rsidR="00B2334F" w:rsidRPr="003E3719">
        <w:rPr>
          <w:b/>
        </w:rPr>
        <w:t>Solution Explorer</w:t>
      </w:r>
      <w:r w:rsidR="00B2334F" w:rsidRPr="003E3719">
        <w:t xml:space="preserve">, right-click the </w:t>
      </w:r>
      <w:r w:rsidR="00B2334F" w:rsidRPr="003E3719">
        <w:rPr>
          <w:b/>
        </w:rPr>
        <w:t>RdChat_WebRole</w:t>
      </w:r>
      <w:r w:rsidR="00B2334F" w:rsidRPr="003E3719">
        <w:t xml:space="preserve"> project node and select </w:t>
      </w:r>
      <w:r w:rsidR="00B2334F" w:rsidRPr="003E3719">
        <w:rPr>
          <w:b/>
        </w:rPr>
        <w:t>Add Reference</w:t>
      </w:r>
      <w:r w:rsidR="00B2334F" w:rsidRPr="003E3719">
        <w:t xml:space="preserve">. In the </w:t>
      </w:r>
      <w:r w:rsidR="00B2334F" w:rsidRPr="003E3719">
        <w:rPr>
          <w:b/>
        </w:rPr>
        <w:t>.NET</w:t>
      </w:r>
      <w:r w:rsidR="00B2334F" w:rsidRPr="003E3719">
        <w:t xml:space="preserve"> tab, select the </w:t>
      </w:r>
      <w:r w:rsidR="00B2334F" w:rsidRPr="003E3719">
        <w:rPr>
          <w:b/>
        </w:rPr>
        <w:t>System.Data.Services.Client</w:t>
      </w:r>
      <w:r w:rsidR="00B2334F" w:rsidRPr="003E3719">
        <w:t xml:space="preserve"> assembly and click </w:t>
      </w:r>
      <w:r w:rsidR="00B2334F" w:rsidRPr="003E3719">
        <w:rPr>
          <w:b/>
        </w:rPr>
        <w:t>OK</w:t>
      </w:r>
      <w:r w:rsidR="00B2334F" w:rsidRPr="003E3719">
        <w:t>.</w:t>
      </w:r>
    </w:p>
    <w:p w:rsidR="00B2334F" w:rsidRPr="003E3719" w:rsidRDefault="00B2334F" w:rsidP="00B2334F">
      <w:pPr>
        <w:pStyle w:val="ppNumberList"/>
      </w:pPr>
      <w:r w:rsidRPr="003E3719">
        <w:t xml:space="preserve">Add a class to the Web role project to model the message table. To do this, in </w:t>
      </w:r>
      <w:r w:rsidRPr="003E3719">
        <w:rPr>
          <w:b/>
        </w:rPr>
        <w:t>Solution Explorer</w:t>
      </w:r>
      <w:r w:rsidRPr="003E3719">
        <w:t xml:space="preserve">, right-click the </w:t>
      </w:r>
      <w:r w:rsidRPr="003E3719">
        <w:rPr>
          <w:b/>
        </w:rPr>
        <w:t>RdChat_WebRole</w:t>
      </w:r>
      <w:r w:rsidRPr="003E3719">
        <w:t xml:space="preserve"> project node, point to </w:t>
      </w:r>
      <w:r w:rsidRPr="003E3719">
        <w:rPr>
          <w:b/>
        </w:rPr>
        <w:t>Add</w:t>
      </w:r>
      <w:r w:rsidRPr="003E3719">
        <w:t xml:space="preserve"> and select </w:t>
      </w:r>
      <w:r w:rsidRPr="003E3719">
        <w:rPr>
          <w:b/>
        </w:rPr>
        <w:t>Class</w:t>
      </w:r>
      <w:r w:rsidRPr="003E3719">
        <w:t xml:space="preserve">. In the </w:t>
      </w:r>
      <w:r w:rsidRPr="003E3719">
        <w:rPr>
          <w:b/>
        </w:rPr>
        <w:t>Add New Item</w:t>
      </w:r>
      <w:r w:rsidRPr="003E3719">
        <w:t xml:space="preserve"> dialog, set the </w:t>
      </w:r>
      <w:r w:rsidRPr="003E3719">
        <w:rPr>
          <w:b/>
        </w:rPr>
        <w:t>Name</w:t>
      </w:r>
      <w:r w:rsidRPr="003E3719">
        <w:t xml:space="preserve"> to </w:t>
      </w:r>
      <w:r w:rsidRPr="003E3719">
        <w:rPr>
          <w:b/>
        </w:rPr>
        <w:t>Message.cs</w:t>
      </w:r>
      <w:r w:rsidRPr="003E3719">
        <w:t xml:space="preserve"> </w:t>
      </w:r>
      <w:r w:rsidR="009769F9">
        <w:t xml:space="preserve">(for Visual C# projects) or </w:t>
      </w:r>
      <w:r w:rsidRPr="003E3719">
        <w:rPr>
          <w:b/>
        </w:rPr>
        <w:t>Message.vb</w:t>
      </w:r>
      <w:r w:rsidRPr="003E3719">
        <w:t xml:space="preserve"> </w:t>
      </w:r>
      <w:r w:rsidR="009769F9">
        <w:t xml:space="preserve">(for Visual Basic projects) </w:t>
      </w:r>
      <w:r w:rsidRPr="003E3719">
        <w:t xml:space="preserve">and </w:t>
      </w:r>
      <w:r w:rsidR="009769F9">
        <w:t xml:space="preserve">then </w:t>
      </w:r>
      <w:r w:rsidRPr="003E3719">
        <w:t xml:space="preserve">click </w:t>
      </w:r>
      <w:r w:rsidRPr="003E3719">
        <w:rPr>
          <w:b/>
        </w:rPr>
        <w:t>Add</w:t>
      </w:r>
      <w:r w:rsidRPr="003E3719">
        <w:t>.</w:t>
      </w:r>
    </w:p>
    <w:p w:rsidR="00B2334F" w:rsidRPr="003E3719" w:rsidRDefault="00B2334F" w:rsidP="00B2334F">
      <w:pPr>
        <w:pStyle w:val="ppNumberList"/>
      </w:pPr>
      <w:r w:rsidRPr="003E3719">
        <w:t xml:space="preserve">Update the declaration of the </w:t>
      </w:r>
      <w:r w:rsidRPr="003E3719">
        <w:rPr>
          <w:b/>
        </w:rPr>
        <w:t>Message</w:t>
      </w:r>
      <w:r w:rsidRPr="003E3719">
        <w:t xml:space="preserve"> class to derive from the </w:t>
      </w:r>
      <w:r w:rsidRPr="003E3719">
        <w:rPr>
          <w:b/>
        </w:rPr>
        <w:t>Microsoft.WindowsAzure.StorageClient.TableServiceEntity</w:t>
      </w:r>
      <w:r w:rsidRPr="003E3719">
        <w:t xml:space="preserve"> class. </w:t>
      </w:r>
    </w:p>
    <w:p w:rsidR="00B2334F" w:rsidRPr="003E3719" w:rsidRDefault="00B2334F" w:rsidP="00B2334F">
      <w:pPr>
        <w:pStyle w:val="ppBodyTextIndent"/>
      </w:pPr>
      <w:r w:rsidRPr="003E3719">
        <w:t xml:space="preserve">(Code Snippet – </w:t>
      </w:r>
      <w:r w:rsidRPr="003E3719">
        <w:rPr>
          <w:i/>
        </w:rPr>
        <w:t>ExploringWindowsAzureStorage-Ex01-01-MessageClass-CS</w:t>
      </w:r>
      <w:r w:rsidRPr="003E3719">
        <w:t>)</w:t>
      </w:r>
    </w:p>
    <w:p w:rsidR="00B2334F" w:rsidRPr="003E3719" w:rsidRDefault="00B2334F" w:rsidP="00B2334F">
      <w:pPr>
        <w:pStyle w:val="ppCodeLanguageIndent"/>
      </w:pPr>
      <w:r w:rsidRPr="003E3719">
        <w:t>C#</w:t>
      </w:r>
    </w:p>
    <w:p w:rsidR="000328B6" w:rsidRDefault="000328B6" w:rsidP="000328B6">
      <w:pPr>
        <w:pStyle w:val="ppCodeIndent"/>
        <w:rPr>
          <w:rFonts w:eastAsiaTheme="minorHAnsi"/>
          <w:noProof/>
          <w:lang w:bidi="ar-SA"/>
        </w:rPr>
      </w:pPr>
      <w:r>
        <w:rPr>
          <w:rFonts w:eastAsiaTheme="minorHAnsi"/>
          <w:noProof/>
          <w:color w:val="0000FF"/>
          <w:lang w:bidi="ar-SA"/>
        </w:rPr>
        <w:t>public</w:t>
      </w:r>
      <w:r>
        <w:rPr>
          <w:rFonts w:eastAsiaTheme="minorHAnsi"/>
          <w:noProof/>
          <w:lang w:bidi="ar-SA"/>
        </w:rPr>
        <w:t xml:space="preserve"> </w:t>
      </w:r>
      <w:r>
        <w:rPr>
          <w:rFonts w:eastAsiaTheme="minorHAnsi"/>
          <w:noProof/>
          <w:color w:val="0000FF"/>
          <w:lang w:bidi="ar-SA"/>
        </w:rPr>
        <w:t>class</w:t>
      </w:r>
      <w:r>
        <w:rPr>
          <w:rFonts w:eastAsiaTheme="minorHAnsi"/>
          <w:noProof/>
          <w:lang w:bidi="ar-SA"/>
        </w:rPr>
        <w:t xml:space="preserve"> </w:t>
      </w:r>
      <w:r>
        <w:rPr>
          <w:rFonts w:eastAsiaTheme="minorHAnsi"/>
          <w:noProof/>
          <w:color w:val="2B91AF"/>
          <w:lang w:bidi="ar-SA"/>
        </w:rPr>
        <w:t>Message</w:t>
      </w:r>
      <w:r>
        <w:rPr>
          <w:rFonts w:eastAsiaTheme="minorHAnsi"/>
          <w:noProof/>
          <w:lang w:bidi="ar-SA"/>
        </w:rPr>
        <w:t xml:space="preserve"> </w:t>
      </w:r>
    </w:p>
    <w:p w:rsidR="000328B6" w:rsidRPr="000328B6" w:rsidRDefault="000328B6" w:rsidP="000328B6">
      <w:pPr>
        <w:pStyle w:val="ppCodeIndent"/>
        <w:shd w:val="clear" w:color="auto" w:fill="C6D9F1" w:themeFill="text2" w:themeFillTint="33"/>
        <w:rPr>
          <w:rFonts w:eastAsiaTheme="minorHAnsi"/>
          <w:b/>
          <w:noProof/>
          <w:color w:val="2B91AF"/>
          <w:lang w:bidi="ar-SA"/>
        </w:rPr>
      </w:pPr>
      <w:r>
        <w:rPr>
          <w:rFonts w:eastAsiaTheme="minorHAnsi"/>
          <w:noProof/>
          <w:lang w:bidi="ar-SA"/>
        </w:rPr>
        <w:t xml:space="preserve">    </w:t>
      </w:r>
      <w:r w:rsidRPr="000328B6">
        <w:rPr>
          <w:rFonts w:eastAsiaTheme="minorHAnsi"/>
          <w:b/>
          <w:noProof/>
          <w:lang w:bidi="ar-SA"/>
        </w:rPr>
        <w:t>: Microsoft.WindowsAzure.StorageClient.</w:t>
      </w:r>
      <w:r w:rsidRPr="000328B6">
        <w:rPr>
          <w:rFonts w:eastAsiaTheme="minorHAnsi"/>
          <w:b/>
          <w:noProof/>
          <w:color w:val="2B91AF"/>
          <w:lang w:bidi="ar-SA"/>
        </w:rPr>
        <w:t>TableServiceEntity</w:t>
      </w:r>
    </w:p>
    <w:p w:rsidR="000328B6" w:rsidRDefault="000328B6" w:rsidP="000328B6">
      <w:pPr>
        <w:pStyle w:val="ppCodeIndent"/>
        <w:rPr>
          <w:rFonts w:eastAsiaTheme="minorHAnsi"/>
          <w:noProof/>
          <w:lang w:bidi="ar-SA"/>
        </w:rPr>
      </w:pPr>
      <w:r>
        <w:rPr>
          <w:rFonts w:eastAsiaTheme="minorHAnsi"/>
          <w:noProof/>
          <w:lang w:bidi="ar-SA"/>
        </w:rPr>
        <w:t>{</w:t>
      </w:r>
    </w:p>
    <w:p w:rsidR="000328B6" w:rsidRPr="003E3719" w:rsidRDefault="000328B6" w:rsidP="000328B6">
      <w:pPr>
        <w:pStyle w:val="ppCodeIndent"/>
        <w:rPr>
          <w:rFonts w:eastAsiaTheme="minorHAnsi"/>
          <w:b/>
          <w:lang w:bidi="ar-SA"/>
        </w:rPr>
      </w:pPr>
      <w:r>
        <w:rPr>
          <w:rFonts w:eastAsiaTheme="minorHAnsi"/>
          <w:noProof/>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ExploringWindowsAzureStorage-Ex01-01-MessageClass-VB</w:t>
      </w:r>
      <w:r w:rsidRPr="003E3719">
        <w:t>)</w:t>
      </w:r>
    </w:p>
    <w:p w:rsidR="00B2334F" w:rsidRPr="003E3719" w:rsidRDefault="00B2334F" w:rsidP="00B2334F">
      <w:pPr>
        <w:pStyle w:val="ppCodeLanguageIndent"/>
      </w:pPr>
      <w:r w:rsidRPr="003E3719">
        <w:lastRenderedPageBreak/>
        <w:t>Visual Basic</w:t>
      </w:r>
    </w:p>
    <w:p w:rsidR="000328B6" w:rsidRPr="000328B6" w:rsidRDefault="000328B6" w:rsidP="005B3118">
      <w:pPr>
        <w:pStyle w:val="ppCodeIndent"/>
        <w:ind w:left="709"/>
        <w:rPr>
          <w:rFonts w:eastAsiaTheme="minorHAnsi"/>
          <w:lang w:bidi="ar-SA"/>
        </w:rPr>
      </w:pPr>
      <w:r w:rsidRPr="000328B6">
        <w:rPr>
          <w:rFonts w:eastAsiaTheme="minorHAnsi"/>
          <w:color w:val="0000FF"/>
          <w:lang w:bidi="ar-SA"/>
        </w:rPr>
        <w:t>Public</w:t>
      </w:r>
      <w:r w:rsidRPr="000328B6">
        <w:rPr>
          <w:rFonts w:eastAsiaTheme="minorHAnsi"/>
          <w:lang w:bidi="ar-SA"/>
        </w:rPr>
        <w:t xml:space="preserve"> </w:t>
      </w:r>
      <w:r w:rsidRPr="000328B6">
        <w:rPr>
          <w:rFonts w:eastAsiaTheme="minorHAnsi"/>
          <w:color w:val="0000FF"/>
          <w:lang w:bidi="ar-SA"/>
        </w:rPr>
        <w:t>Class</w:t>
      </w:r>
      <w:r w:rsidRPr="000328B6">
        <w:rPr>
          <w:rFonts w:eastAsiaTheme="minorHAnsi"/>
          <w:lang w:bidi="ar-SA"/>
        </w:rPr>
        <w:t xml:space="preserve"> </w:t>
      </w:r>
      <w:r w:rsidRPr="000328B6">
        <w:rPr>
          <w:rFonts w:eastAsiaTheme="minorHAnsi"/>
          <w:color w:val="2B91AF"/>
          <w:lang w:bidi="ar-SA"/>
        </w:rPr>
        <w:t>Message</w:t>
      </w:r>
    </w:p>
    <w:p w:rsidR="000328B6" w:rsidRPr="000328B6" w:rsidRDefault="000328B6" w:rsidP="005B3118">
      <w:pPr>
        <w:pStyle w:val="ppCodeIndent"/>
        <w:shd w:val="clear" w:color="auto" w:fill="C6D9F1" w:themeFill="text2" w:themeFillTint="33"/>
        <w:ind w:left="709"/>
        <w:rPr>
          <w:rFonts w:eastAsiaTheme="minorHAnsi"/>
          <w:b/>
          <w:lang w:bidi="ar-SA"/>
        </w:rPr>
      </w:pPr>
      <w:r w:rsidRPr="000328B6">
        <w:rPr>
          <w:rFonts w:eastAsiaTheme="minorHAnsi"/>
          <w:b/>
          <w:lang w:bidi="ar-SA"/>
        </w:rPr>
        <w:t xml:space="preserve">    </w:t>
      </w:r>
      <w:r w:rsidRPr="000328B6">
        <w:rPr>
          <w:rFonts w:eastAsiaTheme="minorHAnsi"/>
          <w:b/>
          <w:color w:val="0000FF"/>
          <w:lang w:bidi="ar-SA"/>
        </w:rPr>
        <w:t>Inherits</w:t>
      </w:r>
      <w:r w:rsidRPr="000328B6">
        <w:rPr>
          <w:rFonts w:eastAsiaTheme="minorHAnsi"/>
          <w:b/>
          <w:lang w:bidi="ar-SA"/>
        </w:rPr>
        <w:t xml:space="preserve"> Microsoft.WindowsAzure.StorageClient.</w:t>
      </w:r>
      <w:r w:rsidRPr="000328B6">
        <w:rPr>
          <w:rFonts w:eastAsiaTheme="minorHAnsi"/>
          <w:b/>
          <w:color w:val="2B91AF"/>
          <w:lang w:bidi="ar-SA"/>
        </w:rPr>
        <w:t>TableServiceEntity</w:t>
      </w:r>
    </w:p>
    <w:p w:rsidR="000328B6" w:rsidRPr="000328B6" w:rsidRDefault="000328B6" w:rsidP="005B3118">
      <w:pPr>
        <w:pStyle w:val="ppCodeIndent"/>
        <w:ind w:left="709"/>
        <w:rPr>
          <w:rFonts w:eastAsiaTheme="minorHAnsi"/>
          <w:lang w:bidi="ar-SA"/>
        </w:rPr>
      </w:pPr>
    </w:p>
    <w:p w:rsidR="000328B6" w:rsidRPr="000328B6" w:rsidRDefault="000328B6" w:rsidP="005B3118">
      <w:pPr>
        <w:pStyle w:val="ppCodeIndent"/>
        <w:ind w:left="709"/>
        <w:rPr>
          <w:rFonts w:eastAsiaTheme="minorHAnsi"/>
          <w:lang w:bidi="ar-SA"/>
        </w:rPr>
      </w:pPr>
      <w:r w:rsidRPr="000328B6">
        <w:rPr>
          <w:rFonts w:eastAsiaTheme="minorHAnsi"/>
          <w:color w:val="0000FF"/>
          <w:lang w:bidi="ar-SA"/>
        </w:rPr>
        <w:t>End</w:t>
      </w:r>
      <w:r w:rsidRPr="000328B6">
        <w:rPr>
          <w:rFonts w:eastAsiaTheme="minorHAnsi"/>
          <w:lang w:bidi="ar-SA"/>
        </w:rPr>
        <w:t xml:space="preserve"> </w:t>
      </w:r>
      <w:r w:rsidRPr="000328B6">
        <w:rPr>
          <w:rFonts w:eastAsiaTheme="minorHAnsi"/>
          <w:color w:val="0000FF"/>
          <w:lang w:bidi="ar-SA"/>
        </w:rPr>
        <w:t>Class</w:t>
      </w:r>
    </w:p>
    <w:p w:rsidR="00B2334F" w:rsidRPr="003E3719" w:rsidRDefault="00B2334F" w:rsidP="00B2334F">
      <w:pPr>
        <w:pStyle w:val="ppBodyTextIndent"/>
      </w:pPr>
    </w:p>
    <w:p w:rsidR="00B2334F" w:rsidRPr="003E3719" w:rsidRDefault="00B2334F" w:rsidP="00B2334F">
      <w:pPr>
        <w:pStyle w:val="ppNoteIndent"/>
        <w:rPr>
          <w:b/>
        </w:rPr>
      </w:pPr>
      <w:r w:rsidRPr="003E3719">
        <w:rPr>
          <w:b/>
        </w:rPr>
        <w:t xml:space="preserve">Note: </w:t>
      </w:r>
      <w:r w:rsidRPr="003E3719">
        <w:t xml:space="preserve">The </w:t>
      </w:r>
      <w:r w:rsidRPr="003E3719">
        <w:rPr>
          <w:b/>
        </w:rPr>
        <w:t>TableServiceEntity</w:t>
      </w:r>
      <w:r w:rsidRPr="003E3719" w:rsidDel="00D04EBF">
        <w:rPr>
          <w:b/>
        </w:rPr>
        <w:t xml:space="preserve"> </w:t>
      </w:r>
      <w:r w:rsidRPr="003E3719">
        <w:t xml:space="preserve">class is included as part of the </w:t>
      </w:r>
      <w:r w:rsidRPr="003E3719">
        <w:rPr>
          <w:b/>
        </w:rPr>
        <w:t>Microsoft.WindowsAzure.StorageClient</w:t>
      </w:r>
      <w:r w:rsidRPr="003E3719">
        <w:t xml:space="preserve"> library. It defines the </w:t>
      </w:r>
      <w:r w:rsidRPr="003E3719">
        <w:rPr>
          <w:b/>
        </w:rPr>
        <w:t>PartititionKey</w:t>
      </w:r>
      <w:r w:rsidRPr="003E3719">
        <w:t xml:space="preserve">, </w:t>
      </w:r>
      <w:r w:rsidRPr="003E3719">
        <w:rPr>
          <w:b/>
        </w:rPr>
        <w:t>RowKey</w:t>
      </w:r>
      <w:r w:rsidRPr="003E3719">
        <w:t xml:space="preserve"> and </w:t>
      </w:r>
      <w:r w:rsidRPr="003E3719">
        <w:rPr>
          <w:b/>
        </w:rPr>
        <w:t>TimeStamp</w:t>
      </w:r>
      <w:r w:rsidRPr="003E3719">
        <w:t xml:space="preserve"> system properties required by every entity stored in a Windows Azure table.</w:t>
      </w:r>
    </w:p>
    <w:p w:rsidR="00B2334F" w:rsidRPr="003E3719" w:rsidRDefault="00B2334F" w:rsidP="00B2334F">
      <w:pPr>
        <w:pStyle w:val="ppNoteIndent"/>
      </w:pPr>
      <w:r w:rsidRPr="003E3719">
        <w:t xml:space="preserve">Together, the </w:t>
      </w:r>
      <w:r w:rsidRPr="003E3719">
        <w:rPr>
          <w:b/>
        </w:rPr>
        <w:t>PartitionKey</w:t>
      </w:r>
      <w:r w:rsidRPr="003E3719">
        <w:t xml:space="preserve"> and </w:t>
      </w:r>
      <w:r w:rsidRPr="003E3719">
        <w:rPr>
          <w:b/>
        </w:rPr>
        <w:t>RowKey</w:t>
      </w:r>
      <w:r w:rsidRPr="003E3719">
        <w:t xml:space="preserve"> define the </w:t>
      </w:r>
      <w:r w:rsidRPr="003E3719">
        <w:rPr>
          <w:b/>
        </w:rPr>
        <w:t>DataServiceKey</w:t>
      </w:r>
      <w:r w:rsidRPr="003E3719">
        <w:t xml:space="preserve"> that uniquely identifies every entity within a table.</w:t>
      </w:r>
    </w:p>
    <w:p w:rsidR="00B2334F" w:rsidRPr="003E3719" w:rsidRDefault="00B2334F" w:rsidP="00B2334F">
      <w:pPr>
        <w:pStyle w:val="ppBodyTextIndent"/>
      </w:pPr>
    </w:p>
    <w:p w:rsidR="00B2334F" w:rsidRPr="003E3719" w:rsidRDefault="00B2334F" w:rsidP="00B2334F">
      <w:pPr>
        <w:pStyle w:val="ppNumberList"/>
      </w:pPr>
      <w:r w:rsidRPr="003E3719">
        <w:t xml:space="preserve">Add a default constructor to the </w:t>
      </w:r>
      <w:r w:rsidRPr="003E3719">
        <w:rPr>
          <w:b/>
        </w:rPr>
        <w:t>Message</w:t>
      </w:r>
      <w:r w:rsidRPr="003E3719">
        <w:t xml:space="preserve"> class that initializes its </w:t>
      </w:r>
      <w:r w:rsidRPr="003E3719">
        <w:rPr>
          <w:b/>
        </w:rPr>
        <w:t>PartitionKey</w:t>
      </w:r>
      <w:r w:rsidRPr="003E3719">
        <w:t xml:space="preserve"> and </w:t>
      </w:r>
      <w:r w:rsidRPr="003E3719">
        <w:rPr>
          <w:b/>
        </w:rPr>
        <w:t>RowKey</w:t>
      </w:r>
      <w:r w:rsidRPr="003E3719">
        <w:t xml:space="preserve"> properties.</w:t>
      </w:r>
    </w:p>
    <w:p w:rsidR="00B2334F" w:rsidRPr="003E3719" w:rsidRDefault="00B2334F" w:rsidP="00B2334F">
      <w:pPr>
        <w:pStyle w:val="ppBodyTextIndent"/>
      </w:pPr>
      <w:r w:rsidRPr="003E3719">
        <w:t xml:space="preserve">(Code Snippet – </w:t>
      </w:r>
      <w:r w:rsidRPr="003E3719">
        <w:rPr>
          <w:i/>
        </w:rPr>
        <w:t>ExploringWindowsAzureStorage-Ex01-02-MessageConstructor-CS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Message()</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 xml:space="preserve">  PartitionKey = </w:t>
      </w:r>
      <w:r w:rsidRPr="003E3719">
        <w:rPr>
          <w:rFonts w:eastAsiaTheme="minorHAnsi" w:cs="Consolas"/>
          <w:b/>
          <w:color w:val="A31515"/>
          <w:szCs w:val="20"/>
          <w:lang w:bidi="ar-SA"/>
        </w:rPr>
        <w:t>"a"</w:t>
      </w:r>
      <w:r w:rsidRPr="003E3719">
        <w:rPr>
          <w:rFonts w:eastAsiaTheme="minorHAnsi" w:cs="Consolas"/>
          <w:b/>
          <w:szCs w:val="20"/>
          <w:lang w:bidi="ar-SA"/>
        </w:rPr>
        <w:t>;</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 xml:space="preserve">  RowKey = </w:t>
      </w:r>
      <w:r w:rsidRPr="003E3719">
        <w:rPr>
          <w:rFonts w:eastAsiaTheme="minorHAnsi" w:cs="Consolas"/>
          <w:b/>
          <w:color w:val="0000FF"/>
          <w:szCs w:val="20"/>
          <w:lang w:bidi="ar-SA"/>
        </w:rPr>
        <w:t>string</w:t>
      </w:r>
      <w:r w:rsidRPr="003E3719">
        <w:rPr>
          <w:rFonts w:eastAsiaTheme="minorHAnsi" w:cs="Consolas"/>
          <w:b/>
          <w:szCs w:val="20"/>
          <w:lang w:bidi="ar-SA"/>
        </w:rPr>
        <w:t>.Format(</w:t>
      </w:r>
      <w:r w:rsidRPr="003E3719">
        <w:rPr>
          <w:rFonts w:eastAsiaTheme="minorHAnsi" w:cs="Consolas"/>
          <w:b/>
          <w:color w:val="A31515"/>
          <w:szCs w:val="20"/>
          <w:lang w:bidi="ar-SA"/>
        </w:rPr>
        <w:t>"{0:10}_{1}"</w:t>
      </w:r>
      <w:r w:rsidRPr="003E3719">
        <w:rPr>
          <w:rFonts w:eastAsiaTheme="minorHAnsi" w:cs="Consolas"/>
          <w:b/>
          <w:szCs w:val="20"/>
          <w:lang w:bidi="ar-SA"/>
        </w:rPr>
        <w:t xml:space="preserve">, </w:t>
      </w:r>
      <w:r w:rsidRPr="003E3719">
        <w:rPr>
          <w:rFonts w:eastAsiaTheme="minorHAnsi" w:cs="Consolas"/>
          <w:b/>
          <w:color w:val="2B91AF"/>
          <w:szCs w:val="20"/>
          <w:lang w:bidi="ar-SA"/>
        </w:rPr>
        <w:t>DateTime</w:t>
      </w:r>
      <w:r w:rsidRPr="003E3719">
        <w:rPr>
          <w:rFonts w:eastAsiaTheme="minorHAnsi" w:cs="Consolas"/>
          <w:b/>
          <w:szCs w:val="20"/>
          <w:lang w:bidi="ar-SA"/>
        </w:rPr>
        <w:t xml:space="preserve">.MaxValue.Ticks - </w:t>
      </w:r>
      <w:r w:rsidRPr="003E3719">
        <w:rPr>
          <w:rFonts w:eastAsiaTheme="minorHAnsi" w:cs="Consolas"/>
          <w:b/>
          <w:color w:val="2B91AF"/>
          <w:szCs w:val="20"/>
          <w:lang w:bidi="ar-SA"/>
        </w:rPr>
        <w:t>DateTime</w:t>
      </w:r>
      <w:r w:rsidRPr="003E3719">
        <w:rPr>
          <w:rFonts w:eastAsiaTheme="minorHAnsi" w:cs="Consolas"/>
          <w:b/>
          <w:szCs w:val="20"/>
          <w:lang w:bidi="ar-SA"/>
        </w:rPr>
        <w:t xml:space="preserve">.Now.Ticks, </w:t>
      </w:r>
      <w:r w:rsidRPr="003E3719">
        <w:rPr>
          <w:rFonts w:eastAsiaTheme="minorHAnsi" w:cs="Consolas"/>
          <w:b/>
          <w:color w:val="2B91AF"/>
          <w:szCs w:val="20"/>
          <w:lang w:bidi="ar-SA"/>
        </w:rPr>
        <w:t>Guid</w:t>
      </w:r>
      <w:r w:rsidRPr="003E3719">
        <w:rPr>
          <w:rFonts w:eastAsiaTheme="minorHAnsi" w:cs="Consolas"/>
          <w:b/>
          <w:szCs w:val="20"/>
          <w:lang w:bidi="ar-SA"/>
        </w:rPr>
        <w:t>.NewGuid());</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ExploringWindowsAzureStorage-Ex01-02-MessageConstructor-VB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Sub</w:t>
      </w:r>
      <w:r w:rsidRPr="003E3719">
        <w:rPr>
          <w:rFonts w:eastAsiaTheme="minorHAnsi" w:cs="Consolas"/>
          <w:b/>
          <w:szCs w:val="20"/>
          <w:lang w:bidi="ar-SA"/>
        </w:rPr>
        <w:t xml:space="preserve"> </w:t>
      </w:r>
      <w:r w:rsidRPr="003E3719">
        <w:rPr>
          <w:rFonts w:eastAsiaTheme="minorHAnsi" w:cs="Consolas"/>
          <w:b/>
          <w:color w:val="0000FF"/>
          <w:szCs w:val="20"/>
          <w:lang w:bidi="ar-SA"/>
        </w:rPr>
        <w:t>New</w:t>
      </w:r>
      <w:r w:rsidRPr="003E3719">
        <w:rPr>
          <w:rFonts w:eastAsiaTheme="minorHAnsi" w:cs="Consolas"/>
          <w:b/>
          <w:szCs w:val="20"/>
          <w:lang w:bidi="ar-SA"/>
        </w:rPr>
        <w:t>()</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 xml:space="preserve">  PartitionKey = </w:t>
      </w:r>
      <w:r w:rsidRPr="003E3719">
        <w:rPr>
          <w:rFonts w:eastAsiaTheme="minorHAnsi" w:cs="Consolas"/>
          <w:b/>
          <w:color w:val="A31515"/>
          <w:szCs w:val="20"/>
          <w:lang w:bidi="ar-SA"/>
        </w:rPr>
        <w:t>"a"</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szCs w:val="20"/>
          <w:lang w:bidi="ar-SA"/>
        </w:rPr>
        <w:t xml:space="preserve">  RowKey = </w:t>
      </w:r>
      <w:r w:rsidRPr="003E3719">
        <w:rPr>
          <w:rFonts w:eastAsiaTheme="minorHAnsi" w:cs="Consolas"/>
          <w:b/>
          <w:color w:val="0000FF"/>
          <w:szCs w:val="20"/>
          <w:lang w:bidi="ar-SA"/>
        </w:rPr>
        <w:t>String</w:t>
      </w:r>
      <w:r w:rsidRPr="003E3719">
        <w:rPr>
          <w:rFonts w:eastAsiaTheme="minorHAnsi" w:cs="Consolas"/>
          <w:b/>
          <w:szCs w:val="20"/>
          <w:lang w:bidi="ar-SA"/>
        </w:rPr>
        <w:t>.Format(</w:t>
      </w:r>
      <w:r w:rsidRPr="003E3719">
        <w:rPr>
          <w:rFonts w:eastAsiaTheme="minorHAnsi" w:cs="Consolas"/>
          <w:b/>
          <w:color w:val="A31515"/>
          <w:szCs w:val="20"/>
          <w:lang w:bidi="ar-SA"/>
        </w:rPr>
        <w:t>"{0:10}_{1}"</w:t>
      </w:r>
      <w:r w:rsidRPr="003E3719">
        <w:rPr>
          <w:rFonts w:eastAsiaTheme="minorHAnsi" w:cs="Consolas"/>
          <w:b/>
          <w:szCs w:val="20"/>
          <w:lang w:bidi="ar-SA"/>
        </w:rPr>
        <w:t xml:space="preserve">, (DateTime.MaxValue.Ticks - </w:t>
      </w:r>
      <w:r w:rsidRPr="003E3719">
        <w:rPr>
          <w:rFonts w:eastAsiaTheme="minorHAnsi" w:cs="Consolas"/>
          <w:b/>
          <w:color w:val="2B91AF"/>
          <w:szCs w:val="20"/>
          <w:lang w:bidi="ar-SA"/>
        </w:rPr>
        <w:t>DateTime</w:t>
      </w:r>
      <w:r w:rsidRPr="003E3719">
        <w:rPr>
          <w:rFonts w:eastAsiaTheme="minorHAnsi" w:cs="Consolas"/>
          <w:b/>
          <w:szCs w:val="20"/>
          <w:lang w:bidi="ar-SA"/>
        </w:rPr>
        <w:t xml:space="preserve">.Now.Ticks), </w:t>
      </w:r>
      <w:r w:rsidRPr="003E3719">
        <w:rPr>
          <w:rFonts w:eastAsiaTheme="minorHAnsi" w:cs="Consolas"/>
          <w:b/>
          <w:color w:val="2B91AF"/>
          <w:szCs w:val="20"/>
          <w:lang w:bidi="ar-SA"/>
        </w:rPr>
        <w:t>Guid</w:t>
      </w:r>
      <w:r w:rsidRPr="003E3719">
        <w:rPr>
          <w:rFonts w:eastAsiaTheme="minorHAnsi" w:cs="Consolas"/>
          <w:b/>
          <w:szCs w:val="20"/>
          <w:lang w:bidi="ar-SA"/>
        </w:rPr>
        <w:t>.NewGuid)</w:t>
      </w:r>
    </w:p>
    <w:p w:rsidR="00B2334F" w:rsidRPr="003E3719" w:rsidRDefault="00B2334F" w:rsidP="005B3118">
      <w:pPr>
        <w:pStyle w:val="ppCodeIndent"/>
        <w:ind w:left="709"/>
        <w:rPr>
          <w:rFonts w:eastAsiaTheme="minorHAnsi" w:cs="Consolas"/>
          <w:color w:val="0000FF"/>
          <w:szCs w:val="20"/>
          <w:lang w:bidi="ar-SA"/>
        </w:rPr>
      </w:pPr>
      <w:r w:rsidRPr="003E3719">
        <w:rPr>
          <w:rFonts w:eastAsiaTheme="minorHAnsi" w:cs="Consolas"/>
          <w:b/>
          <w:color w:val="0000FF"/>
          <w:szCs w:val="20"/>
          <w:lang w:bidi="ar-SA"/>
        </w:rPr>
        <w:t>End</w:t>
      </w:r>
      <w:r w:rsidRPr="003E3719">
        <w:rPr>
          <w:rFonts w:eastAsiaTheme="minorHAnsi" w:cs="Consolas"/>
          <w:b/>
          <w:szCs w:val="20"/>
          <w:lang w:bidi="ar-SA"/>
        </w:rPr>
        <w:t xml:space="preserve"> </w:t>
      </w:r>
      <w:r w:rsidRPr="003E3719">
        <w:rPr>
          <w:rFonts w:eastAsiaTheme="minorHAnsi" w:cs="Consolas"/>
          <w:b/>
          <w:color w:val="0000FF"/>
          <w:szCs w:val="20"/>
          <w:lang w:bidi="ar-SA"/>
        </w:rPr>
        <w:t>Sub</w:t>
      </w:r>
    </w:p>
    <w:p w:rsidR="00B2334F" w:rsidRPr="003E3719" w:rsidRDefault="00B2334F" w:rsidP="00B2334F">
      <w:pPr>
        <w:pStyle w:val="ppBodyTextIndent"/>
      </w:pPr>
    </w:p>
    <w:p w:rsidR="00B2334F" w:rsidRPr="003E3719" w:rsidRDefault="00B2334F" w:rsidP="00B2334F">
      <w:pPr>
        <w:pStyle w:val="ppNoteIndent"/>
        <w:rPr>
          <w:b/>
        </w:rPr>
      </w:pPr>
      <w:r w:rsidRPr="003E3719">
        <w:rPr>
          <w:b/>
        </w:rPr>
        <w:t xml:space="preserve">Note: </w:t>
      </w:r>
      <w:r w:rsidRPr="003E3719">
        <w:t xml:space="preserve">For the purposes of this exercise, you assign a fixed value to the </w:t>
      </w:r>
      <w:r w:rsidRPr="003E3719">
        <w:rPr>
          <w:b/>
        </w:rPr>
        <w:t>PartitionKey</w:t>
      </w:r>
      <w:r w:rsidRPr="003E3719">
        <w:t xml:space="preserve"> property. In a more realistic scenario, you would choose a value that ensures load balancing across storage nodes.</w:t>
      </w:r>
    </w:p>
    <w:p w:rsidR="00B2334F" w:rsidRPr="003E3719" w:rsidRDefault="00B2334F" w:rsidP="00B2334F">
      <w:pPr>
        <w:pStyle w:val="ppBodyTextIndent"/>
      </w:pPr>
    </w:p>
    <w:p w:rsidR="00B2334F" w:rsidRPr="003E3719" w:rsidRDefault="00B2334F" w:rsidP="00B2334F">
      <w:pPr>
        <w:pStyle w:val="ppNumberList"/>
      </w:pPr>
      <w:r w:rsidRPr="003E3719">
        <w:t xml:space="preserve">Add two string properties to the </w:t>
      </w:r>
      <w:r w:rsidRPr="003E3719">
        <w:rPr>
          <w:b/>
        </w:rPr>
        <w:t>Message</w:t>
      </w:r>
      <w:r w:rsidRPr="003E3719">
        <w:t xml:space="preserve"> class, </w:t>
      </w:r>
      <w:r w:rsidRPr="003E3719">
        <w:rPr>
          <w:b/>
        </w:rPr>
        <w:t>Name</w:t>
      </w:r>
      <w:r w:rsidRPr="003E3719">
        <w:t xml:space="preserve"> and </w:t>
      </w:r>
      <w:r w:rsidRPr="003E3719">
        <w:rPr>
          <w:b/>
        </w:rPr>
        <w:t>Body</w:t>
      </w:r>
      <w:r w:rsidRPr="003E3719">
        <w:t>, to hold information about the chat message.</w:t>
      </w:r>
    </w:p>
    <w:p w:rsidR="00B2334F" w:rsidRPr="003E3719" w:rsidRDefault="00B2334F" w:rsidP="00B2334F">
      <w:pPr>
        <w:pStyle w:val="ppBodyTextIndent"/>
      </w:pPr>
      <w:r w:rsidRPr="003E3719">
        <w:lastRenderedPageBreak/>
        <w:t xml:space="preserve">(Code Snippet – </w:t>
      </w:r>
      <w:r w:rsidRPr="003E3719">
        <w:rPr>
          <w:i/>
        </w:rPr>
        <w:t>ExploringWindowsAzureStorage-Ex01-03-TableSchemaProperties-CS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string</w:t>
      </w:r>
      <w:r w:rsidRPr="003E3719">
        <w:rPr>
          <w:rFonts w:eastAsiaTheme="minorHAnsi" w:cs="Consolas"/>
          <w:b/>
          <w:szCs w:val="20"/>
          <w:lang w:bidi="ar-SA"/>
        </w:rPr>
        <w:t xml:space="preserve"> Name { </w:t>
      </w:r>
      <w:r w:rsidRPr="003E3719">
        <w:rPr>
          <w:rFonts w:eastAsiaTheme="minorHAnsi" w:cs="Consolas"/>
          <w:b/>
          <w:color w:val="0000FF"/>
          <w:szCs w:val="20"/>
          <w:lang w:bidi="ar-SA"/>
        </w:rPr>
        <w:t>get</w:t>
      </w:r>
      <w:r w:rsidRPr="003E3719">
        <w:rPr>
          <w:rFonts w:eastAsiaTheme="minorHAnsi" w:cs="Consolas"/>
          <w:b/>
          <w:szCs w:val="20"/>
          <w:lang w:bidi="ar-SA"/>
        </w:rPr>
        <w:t xml:space="preserve">; </w:t>
      </w:r>
      <w:r w:rsidRPr="003E3719">
        <w:rPr>
          <w:rFonts w:eastAsiaTheme="minorHAnsi" w:cs="Consolas"/>
          <w:b/>
          <w:color w:val="0000FF"/>
          <w:szCs w:val="20"/>
          <w:lang w:bidi="ar-SA"/>
        </w:rPr>
        <w:t>set</w:t>
      </w:r>
      <w:r w:rsidRPr="003E3719">
        <w:rPr>
          <w:rFonts w:eastAsiaTheme="minorHAnsi" w:cs="Consolas"/>
          <w:b/>
          <w:szCs w:val="20"/>
          <w:lang w:bidi="ar-SA"/>
        </w:rPr>
        <w:t>; }</w:t>
      </w:r>
    </w:p>
    <w:p w:rsidR="00B2334F" w:rsidRPr="003E3719" w:rsidRDefault="00B2334F"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string</w:t>
      </w:r>
      <w:r w:rsidRPr="003E3719">
        <w:rPr>
          <w:rFonts w:eastAsiaTheme="minorHAnsi" w:cs="Consolas"/>
          <w:b/>
          <w:szCs w:val="20"/>
          <w:lang w:bidi="ar-SA"/>
        </w:rPr>
        <w:t xml:space="preserve"> Body { </w:t>
      </w:r>
      <w:r w:rsidRPr="003E3719">
        <w:rPr>
          <w:rFonts w:eastAsiaTheme="minorHAnsi" w:cs="Consolas"/>
          <w:b/>
          <w:color w:val="0000FF"/>
          <w:szCs w:val="20"/>
          <w:lang w:bidi="ar-SA"/>
        </w:rPr>
        <w:t>get</w:t>
      </w:r>
      <w:r w:rsidRPr="003E3719">
        <w:rPr>
          <w:rFonts w:eastAsiaTheme="minorHAnsi" w:cs="Consolas"/>
          <w:b/>
          <w:szCs w:val="20"/>
          <w:lang w:bidi="ar-SA"/>
        </w:rPr>
        <w:t xml:space="preserve">; </w:t>
      </w:r>
      <w:r w:rsidRPr="003E3719">
        <w:rPr>
          <w:rFonts w:eastAsiaTheme="minorHAnsi" w:cs="Consolas"/>
          <w:b/>
          <w:color w:val="0000FF"/>
          <w:szCs w:val="20"/>
          <w:lang w:bidi="ar-SA"/>
        </w:rPr>
        <w:t>set</w:t>
      </w:r>
      <w:r w:rsidRPr="003E3719">
        <w:rPr>
          <w:rFonts w:eastAsiaTheme="minorHAnsi" w:cs="Consolas"/>
          <w:b/>
          <w:szCs w:val="20"/>
          <w:lang w:bidi="ar-SA"/>
        </w:rPr>
        <w:t>; }</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ExploringWindowsAzureStorage-Ex01-03-TableSchemaProperties-VB</w:t>
      </w:r>
      <w:r w:rsidRPr="003E3719">
        <w:t>)</w:t>
      </w:r>
    </w:p>
    <w:p w:rsidR="00C85C36" w:rsidRPr="003E3719" w:rsidRDefault="00C85C36" w:rsidP="00C85C36">
      <w:pPr>
        <w:pStyle w:val="ppCodeLanguageIndent"/>
      </w:pPr>
      <w:r w:rsidRPr="003E3719">
        <w:t>Visual Basic</w:t>
      </w:r>
    </w:p>
    <w:p w:rsidR="00C85C36" w:rsidRPr="003E3719" w:rsidRDefault="00C85C36"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Property</w:t>
      </w:r>
      <w:r w:rsidRPr="003E3719">
        <w:rPr>
          <w:rFonts w:eastAsiaTheme="minorHAnsi" w:cs="Consolas"/>
          <w:b/>
          <w:szCs w:val="20"/>
          <w:lang w:bidi="ar-SA"/>
        </w:rPr>
        <w:t xml:space="preserve"> Body </w:t>
      </w:r>
      <w:r w:rsidRPr="003E3719">
        <w:rPr>
          <w:rFonts w:eastAsiaTheme="minorHAnsi" w:cs="Consolas"/>
          <w:b/>
          <w:color w:val="0000FF"/>
          <w:szCs w:val="20"/>
          <w:lang w:bidi="ar-SA"/>
        </w:rPr>
        <w:t>As</w:t>
      </w:r>
      <w:r w:rsidRPr="003E3719">
        <w:rPr>
          <w:rFonts w:eastAsiaTheme="minorHAnsi" w:cs="Consolas"/>
          <w:b/>
          <w:szCs w:val="20"/>
          <w:lang w:bidi="ar-SA"/>
        </w:rPr>
        <w:t xml:space="preserve"> </w:t>
      </w:r>
      <w:r w:rsidRPr="003E3719">
        <w:rPr>
          <w:rFonts w:eastAsiaTheme="minorHAnsi" w:cs="Consolas"/>
          <w:b/>
          <w:color w:val="0000FF"/>
          <w:szCs w:val="20"/>
          <w:lang w:bidi="ar-SA"/>
        </w:rPr>
        <w:t>String</w:t>
      </w:r>
    </w:p>
    <w:p w:rsidR="00C85C36" w:rsidRPr="003E3719" w:rsidRDefault="00C85C36" w:rsidP="005B3118">
      <w:pPr>
        <w:pStyle w:val="ppCodeIndent"/>
        <w:ind w:left="709"/>
        <w:rPr>
          <w:rFonts w:eastAsiaTheme="minorHAnsi" w:cs="Consolas"/>
          <w:b/>
          <w:szCs w:val="20"/>
          <w:lang w:bidi="ar-SA"/>
        </w:rPr>
      </w:pPr>
      <w:r w:rsidRPr="003E3719">
        <w:rPr>
          <w:rFonts w:eastAsiaTheme="minorHAnsi" w:cs="Consolas"/>
          <w:b/>
          <w:color w:val="0000FF"/>
          <w:szCs w:val="20"/>
          <w:lang w:bidi="ar-SA"/>
        </w:rPr>
        <w:t>Public</w:t>
      </w:r>
      <w:r w:rsidRPr="003E3719">
        <w:rPr>
          <w:rFonts w:eastAsiaTheme="minorHAnsi" w:cs="Consolas"/>
          <w:b/>
          <w:szCs w:val="20"/>
          <w:lang w:bidi="ar-SA"/>
        </w:rPr>
        <w:t xml:space="preserve"> </w:t>
      </w:r>
      <w:r w:rsidRPr="003E3719">
        <w:rPr>
          <w:rFonts w:eastAsiaTheme="minorHAnsi" w:cs="Consolas"/>
          <w:b/>
          <w:color w:val="0000FF"/>
          <w:szCs w:val="20"/>
          <w:lang w:bidi="ar-SA"/>
        </w:rPr>
        <w:t>Property</w:t>
      </w:r>
      <w:r w:rsidRPr="003E3719">
        <w:rPr>
          <w:rFonts w:eastAsiaTheme="minorHAnsi" w:cs="Consolas"/>
          <w:b/>
          <w:szCs w:val="20"/>
          <w:lang w:bidi="ar-SA"/>
        </w:rPr>
        <w:t xml:space="preserve"> Name </w:t>
      </w:r>
      <w:r w:rsidRPr="003E3719">
        <w:rPr>
          <w:rFonts w:eastAsiaTheme="minorHAnsi" w:cs="Consolas"/>
          <w:b/>
          <w:color w:val="0000FF"/>
          <w:szCs w:val="20"/>
          <w:lang w:bidi="ar-SA"/>
        </w:rPr>
        <w:t>As</w:t>
      </w:r>
      <w:r w:rsidRPr="003E3719">
        <w:rPr>
          <w:rFonts w:eastAsiaTheme="minorHAnsi" w:cs="Consolas"/>
          <w:b/>
          <w:szCs w:val="20"/>
          <w:lang w:bidi="ar-SA"/>
        </w:rPr>
        <w:t xml:space="preserve"> </w:t>
      </w:r>
      <w:r w:rsidRPr="003E3719">
        <w:rPr>
          <w:rFonts w:eastAsiaTheme="minorHAnsi" w:cs="Consolas"/>
          <w:b/>
          <w:color w:val="0000FF"/>
          <w:szCs w:val="20"/>
          <w:lang w:bidi="ar-SA"/>
        </w:rPr>
        <w:t>String</w:t>
      </w:r>
    </w:p>
    <w:p w:rsidR="00B2334F" w:rsidRPr="003E3719" w:rsidRDefault="00B2334F" w:rsidP="00C85C36">
      <w:pPr>
        <w:pStyle w:val="ppBodyTextIndent"/>
      </w:pPr>
    </w:p>
    <w:p w:rsidR="00B2334F" w:rsidRPr="003E3719" w:rsidRDefault="00B2334F" w:rsidP="00B2334F">
      <w:pPr>
        <w:pStyle w:val="ppNumberList"/>
      </w:pPr>
      <w:r w:rsidRPr="003E3719">
        <w:t xml:space="preserve">Save the </w:t>
      </w:r>
      <w:r w:rsidRPr="003E3719">
        <w:rPr>
          <w:b/>
        </w:rPr>
        <w:t>Message.cs</w:t>
      </w:r>
      <w:r w:rsidRPr="003E3719">
        <w:t xml:space="preserve"> / </w:t>
      </w:r>
      <w:r w:rsidRPr="003E3719">
        <w:rPr>
          <w:b/>
        </w:rPr>
        <w:t>Message.vb</w:t>
      </w:r>
      <w:r w:rsidRPr="003E3719">
        <w:t xml:space="preserve"> file.</w:t>
      </w:r>
    </w:p>
    <w:p w:rsidR="00B2334F" w:rsidRPr="003E3719" w:rsidRDefault="00B2334F" w:rsidP="00B2334F">
      <w:pPr>
        <w:pStyle w:val="ppNumberList"/>
      </w:pPr>
      <w:r w:rsidRPr="003E3719">
        <w:t xml:space="preserve">Next, add a class to the Web role project to define the </w:t>
      </w:r>
      <w:r w:rsidR="00567531">
        <w:t>WCF Data Services</w:t>
      </w:r>
      <w:r w:rsidRPr="003E3719">
        <w:t xml:space="preserve"> </w:t>
      </w:r>
      <w:r w:rsidRPr="003E3719">
        <w:rPr>
          <w:b/>
        </w:rPr>
        <w:t>DataServiceContext</w:t>
      </w:r>
      <w:r w:rsidRPr="003E3719">
        <w:t xml:space="preserve"> required </w:t>
      </w:r>
      <w:proofErr w:type="gramStart"/>
      <w:r w:rsidRPr="003E3719">
        <w:t>to access</w:t>
      </w:r>
      <w:proofErr w:type="gramEnd"/>
      <w:r w:rsidRPr="003E3719">
        <w:t xml:space="preserve"> the </w:t>
      </w:r>
      <w:r w:rsidRPr="003E3719">
        <w:rPr>
          <w:i/>
        </w:rPr>
        <w:t>Messages</w:t>
      </w:r>
      <w:r w:rsidRPr="003E3719">
        <w:t xml:space="preserve"> table. To do this, in </w:t>
      </w:r>
      <w:r w:rsidRPr="003E3719">
        <w:rPr>
          <w:b/>
        </w:rPr>
        <w:t>Solution Explorer</w:t>
      </w:r>
      <w:r w:rsidRPr="003E3719">
        <w:t xml:space="preserve">, right-click the </w:t>
      </w:r>
      <w:r w:rsidRPr="003E3719">
        <w:rPr>
          <w:b/>
        </w:rPr>
        <w:t>RdChat_WebRole</w:t>
      </w:r>
      <w:r w:rsidRPr="003E3719">
        <w:t xml:space="preserve"> project node, point to </w:t>
      </w:r>
      <w:r w:rsidRPr="003E3719">
        <w:rPr>
          <w:b/>
        </w:rPr>
        <w:t>Add</w:t>
      </w:r>
      <w:r w:rsidRPr="003E3719">
        <w:t xml:space="preserve"> and select </w:t>
      </w:r>
      <w:r w:rsidRPr="003E3719">
        <w:rPr>
          <w:b/>
        </w:rPr>
        <w:t>Class</w:t>
      </w:r>
      <w:r w:rsidRPr="003E3719">
        <w:t xml:space="preserve">. In the </w:t>
      </w:r>
      <w:r w:rsidRPr="003E3719">
        <w:rPr>
          <w:b/>
        </w:rPr>
        <w:t>Add New Item</w:t>
      </w:r>
      <w:r w:rsidRPr="003E3719">
        <w:t xml:space="preserve"> dialog, set the </w:t>
      </w:r>
      <w:r w:rsidRPr="003E3719">
        <w:rPr>
          <w:b/>
        </w:rPr>
        <w:t>Name</w:t>
      </w:r>
      <w:r w:rsidRPr="003E3719">
        <w:t xml:space="preserve"> to </w:t>
      </w:r>
      <w:r w:rsidRPr="003E3719">
        <w:rPr>
          <w:b/>
        </w:rPr>
        <w:t>MessageDataServiceContext.cs</w:t>
      </w:r>
      <w:r w:rsidRPr="003E3719">
        <w:t xml:space="preserve"> </w:t>
      </w:r>
      <w:r w:rsidR="000328B6">
        <w:t xml:space="preserve">(for Visual C# projects) or </w:t>
      </w:r>
      <w:r w:rsidRPr="003E3719">
        <w:rPr>
          <w:b/>
        </w:rPr>
        <w:t>MessageDataServiceContext.vb</w:t>
      </w:r>
      <w:r w:rsidRPr="003E3719">
        <w:t xml:space="preserve"> </w:t>
      </w:r>
      <w:r w:rsidR="000328B6">
        <w:t xml:space="preserve">(for Visual Basic projects) </w:t>
      </w:r>
      <w:r w:rsidRPr="003E3719">
        <w:t xml:space="preserve">and </w:t>
      </w:r>
      <w:r w:rsidR="000328B6">
        <w:t xml:space="preserve">then </w:t>
      </w:r>
      <w:r w:rsidRPr="003E3719">
        <w:t xml:space="preserve">click </w:t>
      </w:r>
      <w:r w:rsidRPr="003E3719">
        <w:rPr>
          <w:b/>
        </w:rPr>
        <w:t>Add</w:t>
      </w:r>
      <w:r w:rsidRPr="003E3719">
        <w:t>.</w:t>
      </w:r>
    </w:p>
    <w:p w:rsidR="00B2334F" w:rsidRPr="003E3719" w:rsidRDefault="00B2334F" w:rsidP="00B2334F">
      <w:pPr>
        <w:pStyle w:val="ppNumberList"/>
      </w:pPr>
      <w:r w:rsidRPr="003E3719">
        <w:t>In the new class file, add the following using namespace directives.</w:t>
      </w:r>
    </w:p>
    <w:p w:rsidR="00B2334F" w:rsidRPr="003E3719" w:rsidRDefault="00B2334F" w:rsidP="00B2334F">
      <w:pPr>
        <w:pStyle w:val="ppBodyTextIndent"/>
      </w:pPr>
      <w:r w:rsidRPr="003E3719">
        <w:t xml:space="preserve">(Code Snippet – </w:t>
      </w:r>
      <w:r w:rsidRPr="003E3719">
        <w:rPr>
          <w:i/>
        </w:rPr>
        <w:t>ExploringWindowsAzureStorage-Ex01-04-Namespace-CS</w:t>
      </w:r>
      <w:r w:rsidRPr="003E3719">
        <w:t>)</w:t>
      </w:r>
    </w:p>
    <w:p w:rsidR="00B2334F" w:rsidRPr="003E3719" w:rsidRDefault="00B2334F" w:rsidP="00B2334F">
      <w:pPr>
        <w:pStyle w:val="ppCodeLanguageIndent"/>
      </w:pPr>
      <w:r w:rsidRPr="003E3719">
        <w:t>C#</w:t>
      </w:r>
    </w:p>
    <w:p w:rsidR="000571C5" w:rsidRPr="000571C5" w:rsidRDefault="000571C5" w:rsidP="005B3118">
      <w:pPr>
        <w:pStyle w:val="ppCodeIndent"/>
        <w:ind w:left="709"/>
        <w:rPr>
          <w:rFonts w:eastAsiaTheme="minorHAnsi"/>
          <w:b/>
          <w:noProof/>
          <w:lang w:bidi="ar-SA"/>
        </w:rPr>
      </w:pPr>
      <w:r w:rsidRPr="000571C5">
        <w:rPr>
          <w:rFonts w:eastAsiaTheme="minorHAnsi"/>
          <w:b/>
          <w:noProof/>
          <w:color w:val="0000FF"/>
          <w:lang w:bidi="ar-SA"/>
        </w:rPr>
        <w:t>using</w:t>
      </w:r>
      <w:r w:rsidRPr="000571C5">
        <w:rPr>
          <w:rFonts w:eastAsiaTheme="minorHAnsi"/>
          <w:b/>
          <w:noProof/>
          <w:lang w:bidi="ar-SA"/>
        </w:rPr>
        <w:t xml:space="preserve"> Microsoft.WindowsAzure;</w:t>
      </w:r>
    </w:p>
    <w:p w:rsidR="000571C5" w:rsidRPr="003E3719" w:rsidRDefault="000571C5" w:rsidP="005B3118">
      <w:pPr>
        <w:pStyle w:val="ppCodeIndent"/>
        <w:ind w:left="709"/>
        <w:rPr>
          <w:rFonts w:eastAsiaTheme="minorHAnsi" w:cs="Consolas"/>
          <w:sz w:val="19"/>
          <w:szCs w:val="19"/>
          <w:lang w:bidi="ar-SA"/>
        </w:rPr>
      </w:pPr>
      <w:r w:rsidRPr="000571C5">
        <w:rPr>
          <w:rFonts w:eastAsiaTheme="minorHAnsi"/>
          <w:b/>
          <w:noProof/>
          <w:color w:val="0000FF"/>
          <w:lang w:bidi="ar-SA"/>
        </w:rPr>
        <w:t>using</w:t>
      </w:r>
      <w:r w:rsidRPr="000571C5">
        <w:rPr>
          <w:rFonts w:eastAsiaTheme="minorHAnsi"/>
          <w:b/>
          <w:noProof/>
          <w:lang w:bidi="ar-SA"/>
        </w:rPr>
        <w:t xml:space="preserve"> Microsoft.WindowsAzure.StorageClient;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ExploringWindowsAzureStorage-Ex01-04-Namespace-VB</w:t>
      </w:r>
      <w:r w:rsidRPr="003E3719">
        <w:t>)</w:t>
      </w:r>
    </w:p>
    <w:p w:rsidR="00B2334F" w:rsidRPr="003E3719" w:rsidRDefault="00B2334F" w:rsidP="00B2334F">
      <w:pPr>
        <w:pStyle w:val="ppCodeLanguageIndent"/>
      </w:pPr>
      <w:r w:rsidRPr="003E3719">
        <w:t>Visual Basic</w:t>
      </w:r>
    </w:p>
    <w:p w:rsidR="000571C5" w:rsidRPr="000571C5" w:rsidRDefault="000571C5" w:rsidP="005B3118">
      <w:pPr>
        <w:pStyle w:val="ppCodeIndent"/>
        <w:ind w:left="709"/>
        <w:rPr>
          <w:rFonts w:eastAsiaTheme="minorHAnsi"/>
          <w:b/>
          <w:noProof/>
          <w:lang w:bidi="ar-SA"/>
        </w:rPr>
      </w:pPr>
      <w:r w:rsidRPr="000571C5">
        <w:rPr>
          <w:rFonts w:eastAsiaTheme="minorHAnsi"/>
          <w:b/>
          <w:noProof/>
          <w:color w:val="0000FF"/>
          <w:lang w:bidi="ar-SA"/>
        </w:rPr>
        <w:t>Imports</w:t>
      </w:r>
      <w:r w:rsidRPr="000571C5">
        <w:rPr>
          <w:rFonts w:eastAsiaTheme="minorHAnsi"/>
          <w:b/>
          <w:noProof/>
          <w:lang w:bidi="ar-SA"/>
        </w:rPr>
        <w:t xml:space="preserve"> Microsoft.WindowsAzure</w:t>
      </w:r>
    </w:p>
    <w:p w:rsidR="000571C5" w:rsidRPr="000571C5" w:rsidRDefault="000571C5" w:rsidP="005B3118">
      <w:pPr>
        <w:pStyle w:val="ppCodeIndent"/>
        <w:ind w:left="709"/>
        <w:rPr>
          <w:rFonts w:eastAsiaTheme="minorHAnsi"/>
          <w:noProof/>
          <w:lang w:bidi="ar-SA"/>
        </w:rPr>
      </w:pPr>
      <w:r w:rsidRPr="000571C5">
        <w:rPr>
          <w:rFonts w:eastAsiaTheme="minorHAnsi"/>
          <w:b/>
          <w:noProof/>
          <w:color w:val="0000FF"/>
          <w:lang w:bidi="ar-SA"/>
        </w:rPr>
        <w:t>Imports</w:t>
      </w:r>
      <w:r w:rsidRPr="000571C5">
        <w:rPr>
          <w:rFonts w:eastAsiaTheme="minorHAnsi"/>
          <w:b/>
          <w:noProof/>
          <w:lang w:bidi="ar-SA"/>
        </w:rPr>
        <w:t xml:space="preserve"> Microsoft.WindowsAzure.StorageClient</w:t>
      </w:r>
    </w:p>
    <w:p w:rsidR="00B2334F" w:rsidRPr="003E3719" w:rsidRDefault="00B2334F" w:rsidP="00B2334F">
      <w:pPr>
        <w:pStyle w:val="ppBodyTextIndent"/>
      </w:pPr>
    </w:p>
    <w:p w:rsidR="00B2334F" w:rsidRPr="003E3719" w:rsidRDefault="00B2334F" w:rsidP="00B2334F">
      <w:pPr>
        <w:pStyle w:val="ppNumberList"/>
      </w:pPr>
      <w:r w:rsidRPr="003E3719">
        <w:t xml:space="preserve">Replace the declaration of the new class to derive from the </w:t>
      </w:r>
      <w:r w:rsidRPr="003E3719">
        <w:rPr>
          <w:b/>
        </w:rPr>
        <w:t>TableServiceContext</w:t>
      </w:r>
      <w:r w:rsidRPr="003E3719" w:rsidDel="00D04EBF">
        <w:rPr>
          <w:b/>
        </w:rPr>
        <w:t xml:space="preserve"> </w:t>
      </w:r>
      <w:r w:rsidRPr="003E3719">
        <w:t>class and include a default constructor to initialize the base class with the storage account information.</w:t>
      </w:r>
    </w:p>
    <w:p w:rsidR="00B2334F" w:rsidRPr="003E3719" w:rsidRDefault="00B2334F" w:rsidP="00B2334F">
      <w:pPr>
        <w:pStyle w:val="ppBodyTextIndent"/>
      </w:pPr>
      <w:r w:rsidRPr="003E3719">
        <w:t xml:space="preserve">(Code Snippet – </w:t>
      </w:r>
      <w:r w:rsidRPr="003E3719">
        <w:rPr>
          <w:i/>
        </w:rPr>
        <w:t>ExploringWindowsAzureStorage-Ex01-05-MessageDataServiceContextClass-CS</w:t>
      </w:r>
      <w:r w:rsidRPr="003E3719">
        <w:t>)</w:t>
      </w:r>
    </w:p>
    <w:p w:rsidR="00B2334F" w:rsidRPr="003E3719" w:rsidRDefault="00B2334F" w:rsidP="00B2334F">
      <w:pPr>
        <w:pStyle w:val="ppCodeLanguageIndent"/>
      </w:pPr>
      <w:r w:rsidRPr="003E3719">
        <w:t>C#</w:t>
      </w:r>
    </w:p>
    <w:p w:rsidR="000571C5" w:rsidRPr="000571C5" w:rsidRDefault="000571C5" w:rsidP="005B3118">
      <w:pPr>
        <w:pStyle w:val="ppCodeIndent"/>
        <w:ind w:left="709"/>
        <w:rPr>
          <w:rFonts w:eastAsiaTheme="minorHAnsi"/>
          <w:lang w:bidi="ar-SA"/>
        </w:rPr>
      </w:pPr>
      <w:r w:rsidRPr="000571C5">
        <w:rPr>
          <w:rFonts w:eastAsiaTheme="minorHAnsi"/>
          <w:color w:val="0000FF"/>
          <w:lang w:bidi="ar-SA"/>
        </w:rPr>
        <w:t>namespace</w:t>
      </w:r>
      <w:r w:rsidRPr="000571C5">
        <w:rPr>
          <w:rFonts w:eastAsiaTheme="minorHAnsi"/>
          <w:lang w:bidi="ar-SA"/>
        </w:rPr>
        <w:t xml:space="preserve"> RdChat_WebRole</w:t>
      </w:r>
    </w:p>
    <w:p w:rsidR="000571C5" w:rsidRPr="000571C5" w:rsidRDefault="000571C5" w:rsidP="005B3118">
      <w:pPr>
        <w:pStyle w:val="ppCodeIndent"/>
        <w:ind w:left="709"/>
        <w:rPr>
          <w:rFonts w:eastAsiaTheme="minorHAnsi"/>
          <w:lang w:bidi="ar-SA"/>
        </w:rPr>
      </w:pPr>
      <w:r w:rsidRPr="000571C5">
        <w:rPr>
          <w:rFonts w:eastAsiaTheme="minorHAnsi"/>
          <w:lang w:bidi="ar-SA"/>
        </w:rPr>
        <w:t>{</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public</w:t>
      </w:r>
      <w:r w:rsidRPr="000571C5">
        <w:rPr>
          <w:rFonts w:eastAsiaTheme="minorHAnsi"/>
          <w:b/>
          <w:lang w:bidi="ar-SA"/>
        </w:rPr>
        <w:t xml:space="preserve"> </w:t>
      </w:r>
      <w:r w:rsidRPr="000571C5">
        <w:rPr>
          <w:rFonts w:eastAsiaTheme="minorHAnsi"/>
          <w:b/>
          <w:color w:val="0000FF"/>
          <w:lang w:bidi="ar-SA"/>
        </w:rPr>
        <w:t>class</w:t>
      </w:r>
      <w:r w:rsidRPr="000571C5">
        <w:rPr>
          <w:rFonts w:eastAsiaTheme="minorHAnsi"/>
          <w:b/>
          <w:lang w:bidi="ar-SA"/>
        </w:rPr>
        <w:t xml:space="preserve"> </w:t>
      </w:r>
      <w:r w:rsidRPr="000571C5">
        <w:rPr>
          <w:rFonts w:eastAsiaTheme="minorHAnsi"/>
          <w:b/>
          <w:color w:val="2B91AF"/>
          <w:lang w:bidi="ar-SA"/>
        </w:rPr>
        <w:t>MessageDataServiceContext</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 </w:t>
      </w:r>
      <w:r w:rsidRPr="000571C5">
        <w:rPr>
          <w:rFonts w:eastAsiaTheme="minorHAnsi"/>
          <w:b/>
          <w:color w:val="2B91AF"/>
          <w:lang w:bidi="ar-SA"/>
        </w:rPr>
        <w:t>TableServiceContext</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lastRenderedPageBreak/>
        <w:t xml:space="preserve">  {</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public</w:t>
      </w:r>
      <w:r w:rsidRPr="000571C5">
        <w:rPr>
          <w:rFonts w:eastAsiaTheme="minorHAnsi"/>
          <w:b/>
          <w:lang w:bidi="ar-SA"/>
        </w:rPr>
        <w:t xml:space="preserve"> MessageDataServiceContext(</w:t>
      </w:r>
      <w:r w:rsidRPr="000571C5">
        <w:rPr>
          <w:rFonts w:eastAsiaTheme="minorHAnsi"/>
          <w:b/>
          <w:color w:val="0000FF"/>
          <w:lang w:bidi="ar-SA"/>
        </w:rPr>
        <w:t>string</w:t>
      </w:r>
      <w:r w:rsidRPr="000571C5">
        <w:rPr>
          <w:rFonts w:eastAsiaTheme="minorHAnsi"/>
          <w:b/>
          <w:lang w:bidi="ar-SA"/>
        </w:rPr>
        <w:t xml:space="preserve"> baseAddress, </w:t>
      </w:r>
      <w:r w:rsidRPr="000571C5">
        <w:rPr>
          <w:rFonts w:eastAsiaTheme="minorHAnsi"/>
          <w:b/>
          <w:color w:val="2B91AF"/>
          <w:lang w:bidi="ar-SA"/>
        </w:rPr>
        <w:t>StorageCredentials</w:t>
      </w:r>
      <w:r w:rsidRPr="000571C5">
        <w:rPr>
          <w:rFonts w:eastAsiaTheme="minorHAnsi"/>
          <w:b/>
          <w:lang w:bidi="ar-SA"/>
        </w:rPr>
        <w:t xml:space="preserve"> credentials)</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 </w:t>
      </w:r>
      <w:r w:rsidRPr="000571C5">
        <w:rPr>
          <w:rFonts w:eastAsiaTheme="minorHAnsi"/>
          <w:b/>
          <w:color w:val="0000FF"/>
          <w:lang w:bidi="ar-SA"/>
        </w:rPr>
        <w:t>base</w:t>
      </w:r>
      <w:r w:rsidRPr="000571C5">
        <w:rPr>
          <w:rFonts w:eastAsiaTheme="minorHAnsi"/>
          <w:b/>
          <w:lang w:bidi="ar-SA"/>
        </w:rPr>
        <w:t>(baseAddress, credentials)</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p>
    <w:p w:rsidR="000571C5" w:rsidRPr="000571C5" w:rsidRDefault="000571C5" w:rsidP="005B3118">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p>
    <w:p w:rsidR="000571C5" w:rsidRPr="000571C5" w:rsidRDefault="000571C5" w:rsidP="005B3118">
      <w:pPr>
        <w:pStyle w:val="ppCodeIndent"/>
        <w:ind w:left="709"/>
        <w:rPr>
          <w:rFonts w:eastAsiaTheme="minorHAnsi"/>
          <w:lang w:bidi="ar-SA"/>
        </w:rPr>
      </w:pPr>
      <w:r w:rsidRPr="000571C5">
        <w:rPr>
          <w:rFonts w:eastAsiaTheme="minorHAnsi"/>
          <w:lang w:bidi="ar-SA"/>
        </w:rPr>
        <w:t>}</w:t>
      </w:r>
    </w:p>
    <w:p w:rsidR="00B2334F" w:rsidRPr="003E3719" w:rsidRDefault="00B2334F" w:rsidP="00B2334F">
      <w:pPr>
        <w:pStyle w:val="ppBodyTextIndent"/>
        <w:numPr>
          <w:ilvl w:val="0"/>
          <w:numId w:val="0"/>
        </w:numPr>
        <w:ind w:left="720"/>
      </w:pPr>
    </w:p>
    <w:p w:rsidR="00B2334F" w:rsidRPr="003E3719" w:rsidRDefault="00B2334F" w:rsidP="00B2334F">
      <w:pPr>
        <w:pStyle w:val="ppBodyTextIndent"/>
        <w:numPr>
          <w:ilvl w:val="0"/>
          <w:numId w:val="0"/>
        </w:numPr>
        <w:ind w:left="720"/>
      </w:pPr>
      <w:r w:rsidRPr="003E3719">
        <w:t xml:space="preserve">(Code Snippet – </w:t>
      </w:r>
      <w:r w:rsidRPr="003E3719">
        <w:rPr>
          <w:i/>
        </w:rPr>
        <w:t>ExploringWindowsAzureStorage-Ex01-05-MessageDataServiceContextClass-VB</w:t>
      </w:r>
      <w:r w:rsidRPr="003E3719">
        <w:t>)</w:t>
      </w:r>
    </w:p>
    <w:p w:rsidR="00B2334F" w:rsidRPr="003E3719" w:rsidRDefault="00B2334F" w:rsidP="00B2334F">
      <w:pPr>
        <w:pStyle w:val="ppCodeLanguageIndent"/>
      </w:pPr>
      <w:r w:rsidRPr="003E3719">
        <w:t>Visual Basic</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color w:val="0000FF"/>
          <w:lang w:bidi="ar-SA"/>
        </w:rPr>
        <w:t>Public</w:t>
      </w:r>
      <w:r w:rsidRPr="000571C5">
        <w:rPr>
          <w:rFonts w:eastAsiaTheme="minorHAnsi"/>
          <w:b/>
          <w:lang w:bidi="ar-SA"/>
        </w:rPr>
        <w:t xml:space="preserve"> </w:t>
      </w:r>
      <w:r w:rsidRPr="000571C5">
        <w:rPr>
          <w:rFonts w:eastAsiaTheme="minorHAnsi"/>
          <w:b/>
          <w:color w:val="0000FF"/>
          <w:lang w:bidi="ar-SA"/>
        </w:rPr>
        <w:t>Class</w:t>
      </w:r>
      <w:r w:rsidRPr="000571C5">
        <w:rPr>
          <w:rFonts w:eastAsiaTheme="minorHAnsi"/>
          <w:b/>
          <w:lang w:bidi="ar-SA"/>
        </w:rPr>
        <w:t xml:space="preserve"> </w:t>
      </w:r>
      <w:r w:rsidRPr="000571C5">
        <w:rPr>
          <w:rFonts w:eastAsiaTheme="minorHAnsi"/>
          <w:b/>
          <w:color w:val="2B91AF"/>
          <w:lang w:bidi="ar-SA"/>
        </w:rPr>
        <w:t>MessageDataServiceContext</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Inherits</w:t>
      </w:r>
      <w:r w:rsidRPr="000571C5">
        <w:rPr>
          <w:rFonts w:eastAsiaTheme="minorHAnsi"/>
          <w:b/>
          <w:lang w:bidi="ar-SA"/>
        </w:rPr>
        <w:t xml:space="preserve"> </w:t>
      </w:r>
      <w:r w:rsidRPr="000571C5">
        <w:rPr>
          <w:rFonts w:eastAsiaTheme="minorHAnsi"/>
          <w:b/>
          <w:color w:val="2B91AF"/>
          <w:lang w:bidi="ar-SA"/>
        </w:rPr>
        <w:t>TableServiceContext</w:t>
      </w:r>
    </w:p>
    <w:p w:rsidR="000571C5" w:rsidRPr="000571C5" w:rsidRDefault="000571C5" w:rsidP="005B1DCA">
      <w:pPr>
        <w:pStyle w:val="ppCodeIndent"/>
        <w:shd w:val="clear" w:color="auto" w:fill="C6D9F1" w:themeFill="text2" w:themeFillTint="33"/>
        <w:ind w:left="709"/>
        <w:rPr>
          <w:rFonts w:eastAsiaTheme="minorHAnsi"/>
          <w:b/>
          <w:lang w:bidi="ar-SA"/>
        </w:rPr>
      </w:pP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Public</w:t>
      </w:r>
      <w:r w:rsidRPr="000571C5">
        <w:rPr>
          <w:rFonts w:eastAsiaTheme="minorHAnsi"/>
          <w:b/>
          <w:lang w:bidi="ar-SA"/>
        </w:rPr>
        <w:t xml:space="preserve"> </w:t>
      </w:r>
      <w:r w:rsidRPr="000571C5">
        <w:rPr>
          <w:rFonts w:eastAsiaTheme="minorHAnsi"/>
          <w:b/>
          <w:color w:val="0000FF"/>
          <w:lang w:bidi="ar-SA"/>
        </w:rPr>
        <w:t>Sub</w:t>
      </w:r>
      <w:r w:rsidRPr="000571C5">
        <w:rPr>
          <w:rFonts w:eastAsiaTheme="minorHAnsi"/>
          <w:b/>
          <w:lang w:bidi="ar-SA"/>
        </w:rPr>
        <w:t xml:space="preserve"> </w:t>
      </w:r>
      <w:r w:rsidRPr="000571C5">
        <w:rPr>
          <w:rFonts w:eastAsiaTheme="minorHAnsi"/>
          <w:b/>
          <w:color w:val="0000FF"/>
          <w:lang w:bidi="ar-SA"/>
        </w:rPr>
        <w:t>New</w:t>
      </w:r>
      <w:r w:rsidRPr="000571C5">
        <w:rPr>
          <w:rFonts w:eastAsiaTheme="minorHAnsi"/>
          <w:b/>
          <w:lang w:bidi="ar-SA"/>
        </w:rPr>
        <w:t>(</w:t>
      </w:r>
      <w:r w:rsidRPr="000571C5">
        <w:rPr>
          <w:rFonts w:eastAsiaTheme="minorHAnsi"/>
          <w:b/>
          <w:color w:val="0000FF"/>
          <w:lang w:bidi="ar-SA"/>
        </w:rPr>
        <w:t>ByVal</w:t>
      </w:r>
      <w:r w:rsidRPr="000571C5">
        <w:rPr>
          <w:rFonts w:eastAsiaTheme="minorHAnsi"/>
          <w:b/>
          <w:lang w:bidi="ar-SA"/>
        </w:rPr>
        <w:t xml:space="preserve"> baseAddress </w:t>
      </w:r>
      <w:r w:rsidRPr="000571C5">
        <w:rPr>
          <w:rFonts w:eastAsiaTheme="minorHAnsi"/>
          <w:b/>
          <w:color w:val="0000FF"/>
          <w:lang w:bidi="ar-SA"/>
        </w:rPr>
        <w:t>As</w:t>
      </w:r>
      <w:r w:rsidRPr="000571C5">
        <w:rPr>
          <w:rFonts w:eastAsiaTheme="minorHAnsi"/>
          <w:b/>
          <w:lang w:bidi="ar-SA"/>
        </w:rPr>
        <w:t xml:space="preserve"> </w:t>
      </w:r>
      <w:r w:rsidRPr="000571C5">
        <w:rPr>
          <w:rFonts w:eastAsiaTheme="minorHAnsi"/>
          <w:b/>
          <w:color w:val="0000FF"/>
          <w:lang w:bidi="ar-SA"/>
        </w:rPr>
        <w:t>String</w:t>
      </w:r>
      <w:r w:rsidRPr="000571C5">
        <w:rPr>
          <w:rFonts w:eastAsiaTheme="minorHAnsi"/>
          <w:b/>
          <w:lang w:bidi="ar-SA"/>
        </w:rPr>
        <w:t xml:space="preserve">, </w:t>
      </w:r>
      <w:r w:rsidRPr="000571C5">
        <w:rPr>
          <w:rFonts w:eastAsiaTheme="minorHAnsi"/>
          <w:b/>
          <w:color w:val="0000FF"/>
          <w:lang w:bidi="ar-SA"/>
        </w:rPr>
        <w:t>ByVal</w:t>
      </w:r>
      <w:r w:rsidRPr="000571C5">
        <w:rPr>
          <w:rFonts w:eastAsiaTheme="minorHAnsi"/>
          <w:b/>
          <w:lang w:bidi="ar-SA"/>
        </w:rPr>
        <w:t xml:space="preserve"> credentials </w:t>
      </w:r>
      <w:r w:rsidRPr="000571C5">
        <w:rPr>
          <w:rFonts w:eastAsiaTheme="minorHAnsi"/>
          <w:b/>
          <w:color w:val="0000FF"/>
          <w:lang w:bidi="ar-SA"/>
        </w:rPr>
        <w:t>As</w:t>
      </w:r>
      <w:r w:rsidRPr="000571C5">
        <w:rPr>
          <w:rFonts w:eastAsiaTheme="minorHAnsi"/>
          <w:b/>
          <w:lang w:bidi="ar-SA"/>
        </w:rPr>
        <w:t xml:space="preserve"> </w:t>
      </w:r>
      <w:r w:rsidRPr="000571C5">
        <w:rPr>
          <w:rFonts w:eastAsiaTheme="minorHAnsi"/>
          <w:b/>
          <w:color w:val="2B91AF"/>
          <w:lang w:bidi="ar-SA"/>
        </w:rPr>
        <w:t>StorageCredentials</w:t>
      </w:r>
      <w:r w:rsidRPr="000571C5">
        <w:rPr>
          <w:rFonts w:eastAsiaTheme="minorHAnsi"/>
          <w:b/>
          <w:lang w:bidi="ar-SA"/>
        </w:rPr>
        <w:t>)</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MyBase</w:t>
      </w:r>
      <w:r w:rsidRPr="000571C5">
        <w:rPr>
          <w:rFonts w:eastAsiaTheme="minorHAnsi"/>
          <w:b/>
          <w:lang w:bidi="ar-SA"/>
        </w:rPr>
        <w:t>.New(baseAddress, credentials)</w:t>
      </w:r>
    </w:p>
    <w:p w:rsidR="000571C5" w:rsidRPr="000571C5" w:rsidRDefault="000571C5" w:rsidP="005B1DCA">
      <w:pPr>
        <w:pStyle w:val="ppCodeIndent"/>
        <w:shd w:val="clear" w:color="auto" w:fill="C6D9F1" w:themeFill="text2" w:themeFillTint="33"/>
        <w:ind w:left="709"/>
        <w:rPr>
          <w:rFonts w:eastAsiaTheme="minorHAnsi"/>
          <w:b/>
          <w:lang w:bidi="ar-SA"/>
        </w:rPr>
      </w:pPr>
      <w:r w:rsidRPr="000571C5">
        <w:rPr>
          <w:rFonts w:eastAsiaTheme="minorHAnsi"/>
          <w:b/>
          <w:lang w:bidi="ar-SA"/>
        </w:rPr>
        <w:t xml:space="preserve">  </w:t>
      </w:r>
      <w:r w:rsidRPr="000571C5">
        <w:rPr>
          <w:rFonts w:eastAsiaTheme="minorHAnsi"/>
          <w:b/>
          <w:color w:val="0000FF"/>
          <w:lang w:bidi="ar-SA"/>
        </w:rPr>
        <w:t>End</w:t>
      </w:r>
      <w:r w:rsidRPr="000571C5">
        <w:rPr>
          <w:rFonts w:eastAsiaTheme="minorHAnsi"/>
          <w:b/>
          <w:lang w:bidi="ar-SA"/>
        </w:rPr>
        <w:t xml:space="preserve"> </w:t>
      </w:r>
      <w:r w:rsidRPr="000571C5">
        <w:rPr>
          <w:rFonts w:eastAsiaTheme="minorHAnsi"/>
          <w:b/>
          <w:color w:val="0000FF"/>
          <w:lang w:bidi="ar-SA"/>
        </w:rPr>
        <w:t>Sub</w:t>
      </w:r>
    </w:p>
    <w:p w:rsidR="000571C5" w:rsidRPr="000571C5" w:rsidRDefault="000571C5" w:rsidP="005B1DCA">
      <w:pPr>
        <w:pStyle w:val="ppCodeIndent"/>
        <w:shd w:val="clear" w:color="auto" w:fill="C6D9F1" w:themeFill="text2" w:themeFillTint="33"/>
        <w:ind w:left="709"/>
        <w:rPr>
          <w:rFonts w:eastAsiaTheme="minorHAnsi"/>
          <w:lang w:bidi="ar-SA"/>
        </w:rPr>
      </w:pPr>
      <w:r w:rsidRPr="000571C5">
        <w:rPr>
          <w:rFonts w:eastAsiaTheme="minorHAnsi"/>
          <w:b/>
          <w:color w:val="0000FF"/>
          <w:lang w:bidi="ar-SA"/>
        </w:rPr>
        <w:t>End</w:t>
      </w:r>
      <w:r w:rsidRPr="000571C5">
        <w:rPr>
          <w:rFonts w:eastAsiaTheme="minorHAnsi"/>
          <w:b/>
          <w:lang w:bidi="ar-SA"/>
        </w:rPr>
        <w:t xml:space="preserve"> </w:t>
      </w:r>
      <w:r w:rsidRPr="000571C5">
        <w:rPr>
          <w:rFonts w:eastAsiaTheme="minorHAnsi"/>
          <w:b/>
          <w:color w:val="0000FF"/>
          <w:lang w:bidi="ar-SA"/>
        </w:rPr>
        <w:t>Class</w:t>
      </w:r>
    </w:p>
    <w:p w:rsidR="00B2334F" w:rsidRPr="003E3719" w:rsidRDefault="00B2334F" w:rsidP="00B2334F">
      <w:pPr>
        <w:pStyle w:val="ppBodyTextIndent"/>
      </w:pPr>
    </w:p>
    <w:p w:rsidR="00B2334F" w:rsidRPr="003E3719" w:rsidRDefault="00B2334F" w:rsidP="00B2334F">
      <w:pPr>
        <w:pStyle w:val="ppNumberList"/>
      </w:pPr>
      <w:r w:rsidRPr="003E3719">
        <w:t xml:space="preserve">Now, add a property to the </w:t>
      </w:r>
      <w:r w:rsidRPr="003E3719">
        <w:rPr>
          <w:b/>
        </w:rPr>
        <w:t>MessageDataServiceContext</w:t>
      </w:r>
      <w:r w:rsidRPr="003E3719">
        <w:t xml:space="preserve"> class to return a data service query for the </w:t>
      </w:r>
      <w:r w:rsidRPr="003E3719">
        <w:rPr>
          <w:i/>
        </w:rPr>
        <w:t>Messages</w:t>
      </w:r>
      <w:r w:rsidRPr="003E3719">
        <w:t xml:space="preserve"> table. </w:t>
      </w:r>
    </w:p>
    <w:p w:rsidR="00B2334F" w:rsidRPr="003E3719" w:rsidRDefault="00B2334F" w:rsidP="00B2334F">
      <w:pPr>
        <w:pStyle w:val="ppBodyTextIndent"/>
      </w:pPr>
      <w:r w:rsidRPr="003E3719">
        <w:t xml:space="preserve">(Code Snippet – </w:t>
      </w:r>
      <w:r w:rsidRPr="003E3719">
        <w:rPr>
          <w:i/>
        </w:rPr>
        <w:t>ExploringWindowsAzureStorage-Ex01-06-MessagesProperty-CS</w:t>
      </w:r>
      <w:r w:rsidRPr="003E3719">
        <w:t>)</w:t>
      </w:r>
    </w:p>
    <w:p w:rsidR="00B2334F" w:rsidRPr="003E3719" w:rsidRDefault="00B2334F" w:rsidP="00B2334F">
      <w:pPr>
        <w:pStyle w:val="ppCodeLanguageIndent"/>
      </w:pPr>
      <w:r w:rsidRPr="003E3719">
        <w:t>C#</w:t>
      </w:r>
    </w:p>
    <w:p w:rsidR="009B6B17" w:rsidRPr="009B6B17" w:rsidRDefault="009B6B17" w:rsidP="005B3118">
      <w:pPr>
        <w:pStyle w:val="ppCodeIndent"/>
        <w:ind w:left="709"/>
        <w:rPr>
          <w:rFonts w:eastAsiaTheme="minorHAnsi"/>
          <w:lang w:bidi="ar-SA"/>
        </w:rPr>
      </w:pPr>
      <w:r w:rsidRPr="009B6B17">
        <w:rPr>
          <w:rFonts w:eastAsiaTheme="minorHAnsi"/>
          <w:color w:val="0000FF"/>
          <w:lang w:bidi="ar-SA"/>
        </w:rPr>
        <w:t>public</w:t>
      </w:r>
      <w:r w:rsidRPr="009B6B17">
        <w:rPr>
          <w:rFonts w:eastAsiaTheme="minorHAnsi"/>
          <w:lang w:bidi="ar-SA"/>
        </w:rPr>
        <w:t xml:space="preserve"> </w:t>
      </w:r>
      <w:r w:rsidRPr="009B6B17">
        <w:rPr>
          <w:rFonts w:eastAsiaTheme="minorHAnsi"/>
          <w:color w:val="0000FF"/>
          <w:lang w:bidi="ar-SA"/>
        </w:rPr>
        <w:t>class</w:t>
      </w:r>
      <w:r w:rsidRPr="009B6B17">
        <w:rPr>
          <w:rFonts w:eastAsiaTheme="minorHAnsi"/>
          <w:lang w:bidi="ar-SA"/>
        </w:rPr>
        <w:t xml:space="preserve"> </w:t>
      </w:r>
      <w:r w:rsidRPr="009B6B17">
        <w:rPr>
          <w:rFonts w:eastAsiaTheme="minorHAnsi"/>
          <w:color w:val="2B91AF"/>
          <w:lang w:bidi="ar-SA"/>
        </w:rPr>
        <w:t>MessageDataServiceContext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 xml:space="preserve">    : </w:t>
      </w:r>
      <w:r w:rsidRPr="009B6B17">
        <w:rPr>
          <w:rFonts w:eastAsiaTheme="minorHAnsi"/>
          <w:color w:val="2B91AF"/>
          <w:lang w:bidi="ar-SA"/>
        </w:rPr>
        <w:t>TableServiceContext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w:t>
      </w:r>
    </w:p>
    <w:p w:rsidR="009B6B17" w:rsidRPr="009B6B17" w:rsidRDefault="009B6B17" w:rsidP="005B3118">
      <w:pPr>
        <w:pStyle w:val="ppCodeIndent"/>
        <w:ind w:left="709"/>
        <w:rPr>
          <w:rFonts w:eastAsiaTheme="minorHAnsi"/>
          <w:lang w:bidi="ar-SA"/>
        </w:rPr>
      </w:pPr>
      <w:r>
        <w:rPr>
          <w:rFonts w:eastAsiaTheme="minorHAnsi"/>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public</w:t>
      </w:r>
      <w:r w:rsidRPr="009B6B17">
        <w:rPr>
          <w:rFonts w:eastAsiaTheme="minorHAnsi"/>
          <w:b/>
          <w:lang w:bidi="ar-SA"/>
        </w:rPr>
        <w:t xml:space="preserve"> </w:t>
      </w:r>
      <w:r w:rsidRPr="009B6B17">
        <w:rPr>
          <w:rFonts w:eastAsiaTheme="minorHAnsi"/>
          <w:b/>
          <w:color w:val="2B91AF"/>
          <w:lang w:bidi="ar-SA"/>
        </w:rPr>
        <w:t>IQueryable</w:t>
      </w:r>
      <w:r w:rsidRPr="009B6B17">
        <w:rPr>
          <w:rFonts w:eastAsiaTheme="minorHAnsi"/>
          <w:b/>
          <w:lang w:bidi="ar-SA"/>
        </w:rPr>
        <w:t>&lt;</w:t>
      </w:r>
      <w:r w:rsidRPr="009B6B17">
        <w:rPr>
          <w:rFonts w:eastAsiaTheme="minorHAnsi"/>
          <w:b/>
          <w:color w:val="2B91AF"/>
          <w:lang w:bidi="ar-SA"/>
        </w:rPr>
        <w:t>Message</w:t>
      </w:r>
      <w:r w:rsidRPr="009B6B17">
        <w:rPr>
          <w:rFonts w:eastAsiaTheme="minorHAnsi"/>
          <w:b/>
          <w:lang w:bidi="ar-SA"/>
        </w:rPr>
        <w:t>&gt; Messages</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get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return</w:t>
      </w:r>
      <w:r w:rsidRPr="009B6B17">
        <w:rPr>
          <w:rFonts w:eastAsiaTheme="minorHAnsi"/>
          <w:b/>
          <w:lang w:bidi="ar-SA"/>
        </w:rPr>
        <w:t xml:space="preserve"> </w:t>
      </w:r>
      <w:r w:rsidRPr="009B6B17">
        <w:rPr>
          <w:rFonts w:eastAsiaTheme="minorHAnsi"/>
          <w:b/>
          <w:color w:val="0000FF"/>
          <w:lang w:bidi="ar-SA"/>
        </w:rPr>
        <w:t>this</w:t>
      </w:r>
      <w:r w:rsidRPr="009B6B17">
        <w:rPr>
          <w:rFonts w:eastAsiaTheme="minorHAnsi"/>
          <w:b/>
          <w:lang w:bidi="ar-SA"/>
        </w:rPr>
        <w:t>.CreateQuery&lt;</w:t>
      </w:r>
      <w:r w:rsidRPr="009B6B17">
        <w:rPr>
          <w:rFonts w:eastAsiaTheme="minorHAnsi"/>
          <w:b/>
          <w:color w:val="2B91AF"/>
          <w:lang w:bidi="ar-SA"/>
        </w:rPr>
        <w:t>Message</w:t>
      </w:r>
      <w:r w:rsidRPr="009B6B17">
        <w:rPr>
          <w:rFonts w:eastAsiaTheme="minorHAnsi"/>
          <w:b/>
          <w:lang w:bidi="ar-SA"/>
        </w:rPr>
        <w:t>&gt;(</w:t>
      </w:r>
      <w:r w:rsidRPr="009B6B17">
        <w:rPr>
          <w:rFonts w:eastAsiaTheme="minorHAnsi"/>
          <w:b/>
          <w:color w:val="A31515"/>
          <w:lang w:bidi="ar-SA"/>
        </w:rPr>
        <w:t>"Messages"</w:t>
      </w:r>
      <w:r w:rsidRPr="009B6B17">
        <w:rPr>
          <w:rFonts w:eastAsiaTheme="minorHAnsi"/>
          <w:b/>
          <w:lang w:bidi="ar-SA"/>
        </w:rPr>
        <w: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ind w:left="709"/>
        <w:rPr>
          <w:rFonts w:eastAsiaTheme="minorHAnsi"/>
          <w:lang w:bidi="ar-SA"/>
        </w:rPr>
      </w:pPr>
      <w:r w:rsidRPr="009B6B17">
        <w:rPr>
          <w:rFonts w:eastAsiaTheme="minorHAnsi"/>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ExploringWindowsAzureStorage-Ex01-06-MessagesProperty-VB</w:t>
      </w:r>
      <w:r w:rsidRPr="003E3719">
        <w:t>)</w:t>
      </w:r>
    </w:p>
    <w:p w:rsidR="00B2334F" w:rsidRPr="003E3719" w:rsidRDefault="00B2334F" w:rsidP="00B2334F">
      <w:pPr>
        <w:pStyle w:val="ppCodeLanguageIndent"/>
      </w:pPr>
      <w:r w:rsidRPr="003E3719">
        <w:t>Visual Basic</w:t>
      </w:r>
    </w:p>
    <w:p w:rsidR="009B6B17" w:rsidRPr="009B6B17" w:rsidRDefault="009B6B17" w:rsidP="005B3118">
      <w:pPr>
        <w:pStyle w:val="ppCodeIndent"/>
        <w:ind w:left="709"/>
        <w:rPr>
          <w:rFonts w:eastAsiaTheme="minorHAnsi"/>
          <w:lang w:bidi="ar-SA"/>
        </w:rPr>
      </w:pPr>
      <w:r w:rsidRPr="009B6B17">
        <w:rPr>
          <w:rFonts w:eastAsiaTheme="minorHAnsi"/>
          <w:color w:val="0000FF"/>
          <w:lang w:bidi="ar-SA"/>
        </w:rPr>
        <w:t>Public</w:t>
      </w:r>
      <w:r w:rsidRPr="009B6B17">
        <w:rPr>
          <w:rFonts w:eastAsiaTheme="minorHAnsi"/>
          <w:lang w:bidi="ar-SA"/>
        </w:rPr>
        <w:t xml:space="preserve"> </w:t>
      </w:r>
      <w:r w:rsidRPr="009B6B17">
        <w:rPr>
          <w:rFonts w:eastAsiaTheme="minorHAnsi"/>
          <w:color w:val="0000FF"/>
          <w:lang w:bidi="ar-SA"/>
        </w:rPr>
        <w:t>Class</w:t>
      </w:r>
      <w:r w:rsidRPr="009B6B17">
        <w:rPr>
          <w:rFonts w:eastAsiaTheme="minorHAnsi"/>
          <w:lang w:bidi="ar-SA"/>
        </w:rPr>
        <w:t xml:space="preserve"> </w:t>
      </w:r>
      <w:r w:rsidRPr="009B6B17">
        <w:rPr>
          <w:rFonts w:eastAsiaTheme="minorHAnsi"/>
          <w:color w:val="2B91AF"/>
          <w:lang w:bidi="ar-SA"/>
        </w:rPr>
        <w:t>MessageDataServiceContext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 xml:space="preserve">  </w:t>
      </w:r>
      <w:r w:rsidRPr="009B6B17">
        <w:rPr>
          <w:rFonts w:eastAsiaTheme="minorHAnsi"/>
          <w:color w:val="0000FF"/>
          <w:lang w:bidi="ar-SA"/>
        </w:rPr>
        <w:t>Inherits</w:t>
      </w:r>
      <w:r w:rsidRPr="009B6B17">
        <w:rPr>
          <w:rFonts w:eastAsiaTheme="minorHAnsi"/>
          <w:lang w:bidi="ar-SA"/>
        </w:rPr>
        <w:t xml:space="preserve"> </w:t>
      </w:r>
      <w:r w:rsidRPr="009B6B17">
        <w:rPr>
          <w:rFonts w:eastAsiaTheme="minorHAnsi"/>
          <w:color w:val="2B91AF"/>
          <w:lang w:bidi="ar-SA"/>
        </w:rPr>
        <w:t>TableServiceContext</w:t>
      </w:r>
    </w:p>
    <w:p w:rsidR="009B6B17" w:rsidRPr="009B6B17" w:rsidRDefault="009B6B17" w:rsidP="005B3118">
      <w:pPr>
        <w:pStyle w:val="ppCodeIndent"/>
        <w:ind w:left="709"/>
        <w:rPr>
          <w:rFonts w:eastAsiaTheme="minorHAnsi"/>
          <w:lang w:bidi="ar-SA"/>
        </w:rPr>
      </w:pPr>
      <w:r>
        <w:rPr>
          <w:rFonts w:eastAsiaTheme="minorHAnsi"/>
          <w:lang w:bidi="ar-SA"/>
        </w:rPr>
        <w:lastRenderedPageBreak/>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Public</w:t>
      </w:r>
      <w:r w:rsidRPr="009B6B17">
        <w:rPr>
          <w:rFonts w:eastAsiaTheme="minorHAnsi"/>
          <w:b/>
          <w:lang w:bidi="ar-SA"/>
        </w:rPr>
        <w:t xml:space="preserve"> </w:t>
      </w:r>
      <w:r w:rsidRPr="009B6B17">
        <w:rPr>
          <w:rFonts w:eastAsiaTheme="minorHAnsi"/>
          <w:b/>
          <w:color w:val="0000FF"/>
          <w:lang w:bidi="ar-SA"/>
        </w:rPr>
        <w:t>ReadOnly</w:t>
      </w:r>
      <w:r w:rsidRPr="009B6B17">
        <w:rPr>
          <w:rFonts w:eastAsiaTheme="minorHAnsi"/>
          <w:b/>
          <w:lang w:bidi="ar-SA"/>
        </w:rPr>
        <w:t xml:space="preserve"> </w:t>
      </w:r>
      <w:r w:rsidRPr="009B6B17">
        <w:rPr>
          <w:rFonts w:eastAsiaTheme="minorHAnsi"/>
          <w:b/>
          <w:color w:val="0000FF"/>
          <w:lang w:bidi="ar-SA"/>
        </w:rPr>
        <w:t>Property</w:t>
      </w:r>
      <w:r w:rsidRPr="009B6B17">
        <w:rPr>
          <w:rFonts w:eastAsiaTheme="minorHAnsi"/>
          <w:b/>
          <w:lang w:bidi="ar-SA"/>
        </w:rPr>
        <w:t xml:space="preserve"> Messages() </w:t>
      </w:r>
      <w:r w:rsidRPr="009B6B17">
        <w:rPr>
          <w:rFonts w:eastAsiaTheme="minorHAnsi"/>
          <w:b/>
          <w:color w:val="0000FF"/>
          <w:lang w:bidi="ar-SA"/>
        </w:rPr>
        <w:t>As</w:t>
      </w:r>
      <w:r w:rsidRPr="009B6B17">
        <w:rPr>
          <w:rFonts w:eastAsiaTheme="minorHAnsi"/>
          <w:b/>
          <w:lang w:bidi="ar-SA"/>
        </w:rPr>
        <w:t xml:space="preserve"> </w:t>
      </w:r>
      <w:r w:rsidRPr="009B6B17">
        <w:rPr>
          <w:rFonts w:eastAsiaTheme="minorHAnsi"/>
          <w:b/>
          <w:color w:val="2B91AF"/>
          <w:lang w:bidi="ar-SA"/>
        </w:rPr>
        <w:t>IQueryable</w:t>
      </w:r>
      <w:r w:rsidRPr="009B6B17">
        <w:rPr>
          <w:rFonts w:eastAsiaTheme="minorHAnsi"/>
          <w:b/>
          <w:lang w:bidi="ar-SA"/>
        </w:rPr>
        <w:t>(</w:t>
      </w:r>
      <w:r w:rsidRPr="009B6B17">
        <w:rPr>
          <w:rFonts w:eastAsiaTheme="minorHAnsi"/>
          <w:b/>
          <w:color w:val="0000FF"/>
          <w:lang w:bidi="ar-SA"/>
        </w:rPr>
        <w:t>Of</w:t>
      </w:r>
      <w:r w:rsidRPr="009B6B17">
        <w:rPr>
          <w:rFonts w:eastAsiaTheme="minorHAnsi"/>
          <w:b/>
          <w:lang w:bidi="ar-SA"/>
        </w:rPr>
        <w:t xml:space="preserve"> </w:t>
      </w:r>
      <w:r w:rsidRPr="009B6B17">
        <w:rPr>
          <w:rFonts w:eastAsiaTheme="minorHAnsi"/>
          <w:b/>
          <w:color w:val="2B91AF"/>
          <w:lang w:bidi="ar-SA"/>
        </w:rPr>
        <w:t>Message</w:t>
      </w:r>
      <w:r w:rsidRPr="009B6B17">
        <w:rPr>
          <w:rFonts w:eastAsiaTheme="minorHAnsi"/>
          <w:b/>
          <w:lang w:bidi="ar-SA"/>
        </w:rPr>
        <w: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Get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Return</w:t>
      </w:r>
      <w:r w:rsidRPr="009B6B17">
        <w:rPr>
          <w:rFonts w:eastAsiaTheme="minorHAnsi"/>
          <w:b/>
          <w:lang w:bidi="ar-SA"/>
        </w:rPr>
        <w:t xml:space="preserve"> </w:t>
      </w:r>
      <w:r w:rsidRPr="009B6B17">
        <w:rPr>
          <w:rFonts w:eastAsiaTheme="minorHAnsi"/>
          <w:b/>
          <w:color w:val="0000FF"/>
          <w:lang w:bidi="ar-SA"/>
        </w:rPr>
        <w:t>MyBase</w:t>
      </w:r>
      <w:r w:rsidRPr="009B6B17">
        <w:rPr>
          <w:rFonts w:eastAsiaTheme="minorHAnsi"/>
          <w:b/>
          <w:lang w:bidi="ar-SA"/>
        </w:rPr>
        <w:t>.CreateQuery(</w:t>
      </w:r>
      <w:r w:rsidRPr="009B6B17">
        <w:rPr>
          <w:rFonts w:eastAsiaTheme="minorHAnsi"/>
          <w:b/>
          <w:color w:val="0000FF"/>
          <w:lang w:bidi="ar-SA"/>
        </w:rPr>
        <w:t>Of</w:t>
      </w:r>
      <w:r w:rsidRPr="009B6B17">
        <w:rPr>
          <w:rFonts w:eastAsiaTheme="minorHAnsi"/>
          <w:b/>
          <w:lang w:bidi="ar-SA"/>
        </w:rPr>
        <w:t xml:space="preserve"> </w:t>
      </w:r>
      <w:r w:rsidRPr="009B6B17">
        <w:rPr>
          <w:rFonts w:eastAsiaTheme="minorHAnsi"/>
          <w:b/>
          <w:color w:val="2B91AF"/>
          <w:lang w:bidi="ar-SA"/>
        </w:rPr>
        <w:t>Message</w:t>
      </w:r>
      <w:r w:rsidRPr="009B6B17">
        <w:rPr>
          <w:rFonts w:eastAsiaTheme="minorHAnsi"/>
          <w:b/>
          <w:lang w:bidi="ar-SA"/>
        </w:rPr>
        <w:t>)(</w:t>
      </w:r>
      <w:r w:rsidRPr="009B6B17">
        <w:rPr>
          <w:rFonts w:eastAsiaTheme="minorHAnsi"/>
          <w:b/>
          <w:color w:val="A31515"/>
          <w:lang w:bidi="ar-SA"/>
        </w:rPr>
        <w:t>"Messages"</w:t>
      </w:r>
      <w:r w:rsidRPr="009B6B17">
        <w:rPr>
          <w:rFonts w:eastAsiaTheme="minorHAnsi"/>
          <w:b/>
          <w:lang w:bidi="ar-SA"/>
        </w:rPr>
        <w: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End</w:t>
      </w:r>
      <w:r w:rsidRPr="009B6B17">
        <w:rPr>
          <w:rFonts w:eastAsiaTheme="minorHAnsi"/>
          <w:b/>
          <w:lang w:bidi="ar-SA"/>
        </w:rPr>
        <w:t xml:space="preserve"> </w:t>
      </w:r>
      <w:r w:rsidRPr="009B6B17">
        <w:rPr>
          <w:rFonts w:eastAsiaTheme="minorHAnsi"/>
          <w:b/>
          <w:color w:val="0000FF"/>
          <w:lang w:bidi="ar-SA"/>
        </w:rPr>
        <w:t>Get</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End</w:t>
      </w:r>
      <w:r w:rsidRPr="009B6B17">
        <w:rPr>
          <w:rFonts w:eastAsiaTheme="minorHAnsi"/>
          <w:b/>
          <w:lang w:bidi="ar-SA"/>
        </w:rPr>
        <w:t xml:space="preserve"> </w:t>
      </w:r>
      <w:r w:rsidRPr="009B6B17">
        <w:rPr>
          <w:rFonts w:eastAsiaTheme="minorHAnsi"/>
          <w:b/>
          <w:color w:val="0000FF"/>
          <w:lang w:bidi="ar-SA"/>
        </w:rPr>
        <w:t>Property</w:t>
      </w:r>
    </w:p>
    <w:p w:rsidR="009B6B17" w:rsidRPr="009B6B17" w:rsidRDefault="009B6B17" w:rsidP="005B3118">
      <w:pPr>
        <w:pStyle w:val="ppCodeIndent"/>
        <w:ind w:left="709"/>
        <w:rPr>
          <w:rFonts w:eastAsiaTheme="minorHAnsi"/>
          <w:lang w:bidi="ar-SA"/>
        </w:rPr>
      </w:pPr>
      <w:r w:rsidRPr="009B6B17">
        <w:rPr>
          <w:rFonts w:eastAsiaTheme="minorHAnsi"/>
          <w:color w:val="0000FF"/>
          <w:lang w:bidi="ar-SA"/>
        </w:rPr>
        <w:t>End</w:t>
      </w:r>
      <w:r w:rsidRPr="009B6B17">
        <w:rPr>
          <w:rFonts w:eastAsiaTheme="minorHAnsi"/>
          <w:lang w:bidi="ar-SA"/>
        </w:rPr>
        <w:t xml:space="preserve"> </w:t>
      </w:r>
      <w:r w:rsidRPr="009B6B17">
        <w:rPr>
          <w:rFonts w:eastAsiaTheme="minorHAnsi"/>
          <w:color w:val="0000FF"/>
          <w:lang w:bidi="ar-SA"/>
        </w:rPr>
        <w:t>Class</w:t>
      </w:r>
    </w:p>
    <w:p w:rsidR="00B2334F" w:rsidRPr="003E3719" w:rsidRDefault="00B2334F" w:rsidP="00B2334F">
      <w:pPr>
        <w:pStyle w:val="ppBodyTextIndent"/>
        <w:rPr>
          <w:rFonts w:eastAsiaTheme="minorHAnsi"/>
          <w:lang w:bidi="ar-SA"/>
        </w:rPr>
      </w:pPr>
    </w:p>
    <w:p w:rsidR="00B2334F" w:rsidRPr="003E3719" w:rsidRDefault="00B2334F" w:rsidP="00B2334F">
      <w:pPr>
        <w:pStyle w:val="ppNumberList"/>
      </w:pPr>
      <w:r w:rsidRPr="003E3719">
        <w:t xml:space="preserve">Finally, add a method to the </w:t>
      </w:r>
      <w:r w:rsidRPr="003E3719">
        <w:rPr>
          <w:b/>
        </w:rPr>
        <w:t>MessageDataServiceContext</w:t>
      </w:r>
      <w:r w:rsidRPr="003E3719">
        <w:t xml:space="preserve"> class to insert new messages into the table. You will use this method later when implementing the chat functionality.</w:t>
      </w:r>
    </w:p>
    <w:p w:rsidR="00B2334F" w:rsidRPr="003E3719" w:rsidRDefault="00B2334F" w:rsidP="00B2334F">
      <w:pPr>
        <w:pStyle w:val="ppBodyTextIndent"/>
      </w:pPr>
      <w:r w:rsidRPr="003E3719">
        <w:t xml:space="preserve">(Code Snippet – </w:t>
      </w:r>
      <w:r w:rsidRPr="003E3719">
        <w:rPr>
          <w:i/>
        </w:rPr>
        <w:t>ExploringWindowsAzureStorage-Ex01-07-AddMessageMethod-CS</w:t>
      </w:r>
      <w:r w:rsidRPr="003E3719">
        <w:t>)</w:t>
      </w:r>
    </w:p>
    <w:p w:rsidR="00B2334F" w:rsidRPr="003E3719" w:rsidRDefault="00B2334F" w:rsidP="00B2334F">
      <w:pPr>
        <w:pStyle w:val="ppCodeLanguageIndent"/>
      </w:pPr>
      <w:r w:rsidRPr="003E3719">
        <w:t>C#</w:t>
      </w:r>
    </w:p>
    <w:p w:rsidR="009B6B17" w:rsidRPr="009B6B17" w:rsidRDefault="009B6B17" w:rsidP="005B3118">
      <w:pPr>
        <w:pStyle w:val="ppCodeIndent"/>
        <w:ind w:left="709"/>
        <w:rPr>
          <w:rFonts w:eastAsiaTheme="minorHAnsi"/>
          <w:lang w:bidi="ar-SA"/>
        </w:rPr>
      </w:pPr>
      <w:r w:rsidRPr="009B6B17">
        <w:rPr>
          <w:rFonts w:eastAsiaTheme="minorHAnsi"/>
          <w:color w:val="0000FF"/>
          <w:lang w:bidi="ar-SA"/>
        </w:rPr>
        <w:t>public</w:t>
      </w:r>
      <w:r w:rsidRPr="009B6B17">
        <w:rPr>
          <w:rFonts w:eastAsiaTheme="minorHAnsi"/>
          <w:lang w:bidi="ar-SA"/>
        </w:rPr>
        <w:t xml:space="preserve"> </w:t>
      </w:r>
      <w:r w:rsidRPr="009B6B17">
        <w:rPr>
          <w:rFonts w:eastAsiaTheme="minorHAnsi"/>
          <w:color w:val="0000FF"/>
          <w:lang w:bidi="ar-SA"/>
        </w:rPr>
        <w:t>class</w:t>
      </w:r>
      <w:r w:rsidRPr="009B6B17">
        <w:rPr>
          <w:rFonts w:eastAsiaTheme="minorHAnsi"/>
          <w:lang w:bidi="ar-SA"/>
        </w:rPr>
        <w:t xml:space="preserve"> </w:t>
      </w:r>
      <w:r w:rsidRPr="009B6B17">
        <w:rPr>
          <w:rFonts w:eastAsiaTheme="minorHAnsi"/>
          <w:color w:val="2B91AF"/>
          <w:lang w:bidi="ar-SA"/>
        </w:rPr>
        <w:t>MessageDataServiceContext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 xml:space="preserve">    : </w:t>
      </w:r>
      <w:r w:rsidRPr="009B6B17">
        <w:rPr>
          <w:rFonts w:eastAsiaTheme="minorHAnsi"/>
          <w:color w:val="2B91AF"/>
          <w:lang w:bidi="ar-SA"/>
        </w:rPr>
        <w:t>TableServiceContext</w:t>
      </w:r>
    </w:p>
    <w:p w:rsidR="009B6B17" w:rsidRPr="009B6B17" w:rsidRDefault="009B6B17" w:rsidP="005B3118">
      <w:pPr>
        <w:pStyle w:val="ppCodeIndent"/>
        <w:ind w:left="709"/>
        <w:rPr>
          <w:rFonts w:eastAsiaTheme="minorHAnsi"/>
          <w:lang w:bidi="ar-SA"/>
        </w:rPr>
      </w:pPr>
      <w:r w:rsidRPr="009B6B17">
        <w:rPr>
          <w:rFonts w:eastAsiaTheme="minorHAnsi"/>
          <w:lang w:bidi="ar-SA"/>
        </w:rPr>
        <w:t>{</w:t>
      </w:r>
    </w:p>
    <w:p w:rsidR="009B6B17" w:rsidRPr="009B6B17" w:rsidRDefault="009B6B17" w:rsidP="005B3118">
      <w:pPr>
        <w:pStyle w:val="ppCodeIndent"/>
        <w:ind w:left="709"/>
        <w:rPr>
          <w:rFonts w:eastAsiaTheme="minorHAnsi"/>
          <w:lang w:bidi="ar-SA"/>
        </w:rPr>
      </w:pPr>
      <w:r>
        <w:rPr>
          <w:rFonts w:eastAsiaTheme="minorHAnsi"/>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public</w:t>
      </w:r>
      <w:r w:rsidRPr="009B6B17">
        <w:rPr>
          <w:rFonts w:eastAsiaTheme="minorHAnsi"/>
          <w:b/>
          <w:lang w:bidi="ar-SA"/>
        </w:rPr>
        <w:t xml:space="preserve"> </w:t>
      </w:r>
      <w:r w:rsidRPr="009B6B17">
        <w:rPr>
          <w:rFonts w:eastAsiaTheme="minorHAnsi"/>
          <w:b/>
          <w:color w:val="0000FF"/>
          <w:lang w:bidi="ar-SA"/>
        </w:rPr>
        <w:t>void</w:t>
      </w:r>
      <w:r w:rsidRPr="009B6B17">
        <w:rPr>
          <w:rFonts w:eastAsiaTheme="minorHAnsi"/>
          <w:b/>
          <w:lang w:bidi="ar-SA"/>
        </w:rPr>
        <w:t xml:space="preserve"> AddMessage(</w:t>
      </w:r>
      <w:r w:rsidRPr="009B6B17">
        <w:rPr>
          <w:rFonts w:eastAsiaTheme="minorHAnsi"/>
          <w:b/>
          <w:color w:val="0000FF"/>
          <w:lang w:bidi="ar-SA"/>
        </w:rPr>
        <w:t>string</w:t>
      </w:r>
      <w:r w:rsidRPr="009B6B17">
        <w:rPr>
          <w:rFonts w:eastAsiaTheme="minorHAnsi"/>
          <w:b/>
          <w:lang w:bidi="ar-SA"/>
        </w:rPr>
        <w:t xml:space="preserve"> name, </w:t>
      </w:r>
      <w:r w:rsidRPr="009B6B17">
        <w:rPr>
          <w:rFonts w:eastAsiaTheme="minorHAnsi"/>
          <w:b/>
          <w:color w:val="0000FF"/>
          <w:lang w:bidi="ar-SA"/>
        </w:rPr>
        <w:t>string</w:t>
      </w:r>
      <w:r w:rsidRPr="009B6B17">
        <w:rPr>
          <w:rFonts w:eastAsiaTheme="minorHAnsi"/>
          <w:b/>
          <w:lang w:bidi="ar-SA"/>
        </w:rPr>
        <w:t xml:space="preserve"> body)</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this</w:t>
      </w:r>
      <w:r w:rsidRPr="009B6B17">
        <w:rPr>
          <w:rFonts w:eastAsiaTheme="minorHAnsi"/>
          <w:b/>
          <w:lang w:bidi="ar-SA"/>
        </w:rPr>
        <w:t>.AddObject(</w:t>
      </w:r>
      <w:r w:rsidRPr="009B6B17">
        <w:rPr>
          <w:rFonts w:eastAsiaTheme="minorHAnsi"/>
          <w:b/>
          <w:color w:val="A31515"/>
          <w:lang w:bidi="ar-SA"/>
        </w:rPr>
        <w:t>"Messages"</w:t>
      </w:r>
      <w:r w:rsidRPr="009B6B17">
        <w:rPr>
          <w:rFonts w:eastAsiaTheme="minorHAnsi"/>
          <w:b/>
          <w:lang w:bidi="ar-SA"/>
        </w:rPr>
        <w:t xml:space="preserve">, </w:t>
      </w:r>
      <w:r w:rsidRPr="009B6B17">
        <w:rPr>
          <w:rFonts w:eastAsiaTheme="minorHAnsi"/>
          <w:b/>
          <w:color w:val="0000FF"/>
          <w:lang w:bidi="ar-SA"/>
        </w:rPr>
        <w:t>new</w:t>
      </w:r>
      <w:r w:rsidRPr="009B6B17">
        <w:rPr>
          <w:rFonts w:eastAsiaTheme="minorHAnsi"/>
          <w:b/>
          <w:lang w:bidi="ar-SA"/>
        </w:rPr>
        <w:t xml:space="preserve"> </w:t>
      </w:r>
      <w:r w:rsidRPr="009B6B17">
        <w:rPr>
          <w:rFonts w:eastAsiaTheme="minorHAnsi"/>
          <w:b/>
          <w:color w:val="2B91AF"/>
          <w:lang w:bidi="ar-SA"/>
        </w:rPr>
        <w:t>Message</w:t>
      </w:r>
      <w:r w:rsidRPr="009B6B17">
        <w:rPr>
          <w:rFonts w:eastAsiaTheme="minorHAnsi"/>
          <w:b/>
          <w:lang w:bidi="ar-SA"/>
        </w:rPr>
        <w:t xml:space="preserve"> { Name = name, Body = body });</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r w:rsidRPr="009B6B17">
        <w:rPr>
          <w:rFonts w:eastAsiaTheme="minorHAnsi"/>
          <w:b/>
          <w:color w:val="0000FF"/>
          <w:lang w:bidi="ar-SA"/>
        </w:rPr>
        <w:t>this</w:t>
      </w:r>
      <w:r w:rsidRPr="009B6B17">
        <w:rPr>
          <w:rFonts w:eastAsiaTheme="minorHAnsi"/>
          <w:b/>
          <w:lang w:bidi="ar-SA"/>
        </w:rPr>
        <w:t>.SaveChanges();</w:t>
      </w:r>
    </w:p>
    <w:p w:rsidR="009B6B17" w:rsidRPr="009B6B17" w:rsidRDefault="009B6B17" w:rsidP="005B3118">
      <w:pPr>
        <w:pStyle w:val="ppCodeIndent"/>
        <w:shd w:val="clear" w:color="auto" w:fill="C6D9F1" w:themeFill="text2" w:themeFillTint="33"/>
        <w:ind w:left="709"/>
        <w:rPr>
          <w:rFonts w:eastAsiaTheme="minorHAnsi"/>
          <w:b/>
          <w:lang w:bidi="ar-SA"/>
        </w:rPr>
      </w:pPr>
      <w:r w:rsidRPr="009B6B17">
        <w:rPr>
          <w:rFonts w:eastAsiaTheme="minorHAnsi"/>
          <w:b/>
          <w:lang w:bidi="ar-SA"/>
        </w:rPr>
        <w:t xml:space="preserve">  }</w:t>
      </w:r>
    </w:p>
    <w:p w:rsidR="009B6B17" w:rsidRPr="009B6B17" w:rsidRDefault="009B6B17" w:rsidP="005B3118">
      <w:pPr>
        <w:pStyle w:val="ppCodeIndent"/>
        <w:ind w:left="709"/>
        <w:rPr>
          <w:rFonts w:eastAsiaTheme="minorHAnsi"/>
          <w:lang w:bidi="ar-SA"/>
        </w:rPr>
      </w:pPr>
      <w:r w:rsidRPr="009B6B17">
        <w:rPr>
          <w:rFonts w:eastAsiaTheme="minorHAnsi"/>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ExploringWindowsAzureStorage-Ex01-07-AddMessageMethod-VB</w:t>
      </w:r>
      <w:r w:rsidRPr="003E3719">
        <w:t>)</w:t>
      </w:r>
    </w:p>
    <w:p w:rsidR="00B2334F" w:rsidRPr="003E3719" w:rsidRDefault="00B2334F" w:rsidP="00B2334F">
      <w:pPr>
        <w:pStyle w:val="ppCodeLanguageIndent"/>
      </w:pPr>
      <w:r w:rsidRPr="003E3719">
        <w:t>Visual Basic</w:t>
      </w:r>
    </w:p>
    <w:p w:rsidR="00D9733E" w:rsidRPr="00D9733E" w:rsidRDefault="00D9733E" w:rsidP="005B3118">
      <w:pPr>
        <w:pStyle w:val="ppCodeIndent"/>
        <w:ind w:left="709"/>
        <w:rPr>
          <w:rFonts w:eastAsiaTheme="minorHAnsi"/>
          <w:lang w:bidi="ar-SA"/>
        </w:rPr>
      </w:pPr>
      <w:r w:rsidRPr="00D9733E">
        <w:rPr>
          <w:rFonts w:eastAsiaTheme="minorHAnsi"/>
          <w:color w:val="0000FF"/>
          <w:lang w:bidi="ar-SA"/>
        </w:rPr>
        <w:t>Public</w:t>
      </w:r>
      <w:r w:rsidRPr="00D9733E">
        <w:rPr>
          <w:rFonts w:eastAsiaTheme="minorHAnsi"/>
          <w:lang w:bidi="ar-SA"/>
        </w:rPr>
        <w:t xml:space="preserve"> </w:t>
      </w:r>
      <w:r w:rsidRPr="00D9733E">
        <w:rPr>
          <w:rFonts w:eastAsiaTheme="minorHAnsi"/>
          <w:color w:val="0000FF"/>
          <w:lang w:bidi="ar-SA"/>
        </w:rPr>
        <w:t>Class</w:t>
      </w:r>
      <w:r w:rsidRPr="00D9733E">
        <w:rPr>
          <w:rFonts w:eastAsiaTheme="minorHAnsi"/>
          <w:lang w:bidi="ar-SA"/>
        </w:rPr>
        <w:t xml:space="preserve"> </w:t>
      </w:r>
      <w:r w:rsidRPr="00D9733E">
        <w:rPr>
          <w:rFonts w:eastAsiaTheme="minorHAnsi"/>
          <w:color w:val="2B91AF"/>
          <w:lang w:bidi="ar-SA"/>
        </w:rPr>
        <w:t>MessageDataServiceContext</w:t>
      </w:r>
    </w:p>
    <w:p w:rsidR="00D9733E" w:rsidRPr="00D9733E" w:rsidRDefault="00D9733E" w:rsidP="005B3118">
      <w:pPr>
        <w:pStyle w:val="ppCodeIndent"/>
        <w:ind w:left="709"/>
        <w:rPr>
          <w:rFonts w:eastAsiaTheme="minorHAnsi"/>
          <w:lang w:bidi="ar-SA"/>
        </w:rPr>
      </w:pPr>
      <w:r w:rsidRPr="00D9733E">
        <w:rPr>
          <w:rFonts w:eastAsiaTheme="minorHAnsi"/>
          <w:lang w:bidi="ar-SA"/>
        </w:rPr>
        <w:t xml:space="preserve">  </w:t>
      </w:r>
      <w:r w:rsidRPr="00D9733E">
        <w:rPr>
          <w:rFonts w:eastAsiaTheme="minorHAnsi"/>
          <w:color w:val="0000FF"/>
          <w:lang w:bidi="ar-SA"/>
        </w:rPr>
        <w:t>Inherits</w:t>
      </w:r>
      <w:r w:rsidRPr="00D9733E">
        <w:rPr>
          <w:rFonts w:eastAsiaTheme="minorHAnsi"/>
          <w:lang w:bidi="ar-SA"/>
        </w:rPr>
        <w:t xml:space="preserve"> </w:t>
      </w:r>
      <w:r w:rsidRPr="00D9733E">
        <w:rPr>
          <w:rFonts w:eastAsiaTheme="minorHAnsi"/>
          <w:color w:val="2B91AF"/>
          <w:lang w:bidi="ar-SA"/>
        </w:rPr>
        <w:t>TableServiceContext</w:t>
      </w:r>
    </w:p>
    <w:p w:rsidR="00D9733E" w:rsidRPr="00D9733E" w:rsidRDefault="00D9733E" w:rsidP="005B3118">
      <w:pPr>
        <w:pStyle w:val="ppCodeIndent"/>
        <w:ind w:left="709"/>
        <w:rPr>
          <w:rFonts w:eastAsiaTheme="minorHAnsi"/>
          <w:lang w:bidi="ar-SA"/>
        </w:rPr>
      </w:pPr>
      <w:r>
        <w:rPr>
          <w:rFonts w:eastAsiaTheme="minorHAnsi"/>
          <w:lang w:bidi="ar-SA"/>
        </w:rPr>
        <w:t xml:space="preserve">  ...</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Public</w:t>
      </w:r>
      <w:r w:rsidRPr="00D9733E">
        <w:rPr>
          <w:rFonts w:eastAsiaTheme="minorHAnsi"/>
          <w:b/>
          <w:lang w:bidi="ar-SA"/>
        </w:rPr>
        <w:t xml:space="preserve"> </w:t>
      </w:r>
      <w:r w:rsidRPr="00D9733E">
        <w:rPr>
          <w:rFonts w:eastAsiaTheme="minorHAnsi"/>
          <w:b/>
          <w:color w:val="0000FF"/>
          <w:lang w:bidi="ar-SA"/>
        </w:rPr>
        <w:t>Sub</w:t>
      </w:r>
      <w:r w:rsidRPr="00D9733E">
        <w:rPr>
          <w:rFonts w:eastAsiaTheme="minorHAnsi"/>
          <w:b/>
          <w:lang w:bidi="ar-SA"/>
        </w:rPr>
        <w:t xml:space="preserve"> AddMessage(</w:t>
      </w:r>
      <w:r w:rsidRPr="00D9733E">
        <w:rPr>
          <w:rFonts w:eastAsiaTheme="minorHAnsi"/>
          <w:b/>
          <w:color w:val="0000FF"/>
          <w:lang w:bidi="ar-SA"/>
        </w:rPr>
        <w:t>ByVal</w:t>
      </w:r>
      <w:r w:rsidRPr="00D9733E">
        <w:rPr>
          <w:rFonts w:eastAsiaTheme="minorHAnsi"/>
          <w:b/>
          <w:lang w:bidi="ar-SA"/>
        </w:rPr>
        <w:t xml:space="preserve"> name </w:t>
      </w:r>
      <w:r w:rsidRPr="00D9733E">
        <w:rPr>
          <w:rFonts w:eastAsiaTheme="minorHAnsi"/>
          <w:b/>
          <w:color w:val="0000FF"/>
          <w:lang w:bidi="ar-SA"/>
        </w:rPr>
        <w:t>As</w:t>
      </w:r>
      <w:r w:rsidRPr="00D9733E">
        <w:rPr>
          <w:rFonts w:eastAsiaTheme="minorHAnsi"/>
          <w:b/>
          <w:lang w:bidi="ar-SA"/>
        </w:rPr>
        <w:t xml:space="preserve"> </w:t>
      </w:r>
      <w:r w:rsidRPr="00D9733E">
        <w:rPr>
          <w:rFonts w:eastAsiaTheme="minorHAnsi"/>
          <w:b/>
          <w:color w:val="0000FF"/>
          <w:lang w:bidi="ar-SA"/>
        </w:rPr>
        <w:t>String</w:t>
      </w:r>
      <w:r w:rsidRPr="00D9733E">
        <w:rPr>
          <w:rFonts w:eastAsiaTheme="minorHAnsi"/>
          <w:b/>
          <w:lang w:bidi="ar-SA"/>
        </w:rPr>
        <w:t xml:space="preserve">, </w:t>
      </w:r>
      <w:r w:rsidRPr="00D9733E">
        <w:rPr>
          <w:rFonts w:eastAsiaTheme="minorHAnsi"/>
          <w:b/>
          <w:color w:val="0000FF"/>
          <w:lang w:bidi="ar-SA"/>
        </w:rPr>
        <w:t>ByVal</w:t>
      </w:r>
      <w:r w:rsidRPr="00D9733E">
        <w:rPr>
          <w:rFonts w:eastAsiaTheme="minorHAnsi"/>
          <w:b/>
          <w:lang w:bidi="ar-SA"/>
        </w:rPr>
        <w:t xml:space="preserve"> body </w:t>
      </w:r>
      <w:r w:rsidRPr="00D9733E">
        <w:rPr>
          <w:rFonts w:eastAsiaTheme="minorHAnsi"/>
          <w:b/>
          <w:color w:val="0000FF"/>
          <w:lang w:bidi="ar-SA"/>
        </w:rPr>
        <w:t>As</w:t>
      </w:r>
      <w:r w:rsidRPr="00D9733E">
        <w:rPr>
          <w:rFonts w:eastAsiaTheme="minorHAnsi"/>
          <w:b/>
          <w:lang w:bidi="ar-SA"/>
        </w:rPr>
        <w:t xml:space="preserve"> </w:t>
      </w:r>
      <w:r w:rsidRPr="00D9733E">
        <w:rPr>
          <w:rFonts w:eastAsiaTheme="minorHAnsi"/>
          <w:b/>
          <w:color w:val="0000FF"/>
          <w:lang w:bidi="ar-SA"/>
        </w:rPr>
        <w:t>String</w:t>
      </w:r>
      <w:r w:rsidRPr="00D9733E">
        <w:rPr>
          <w:rFonts w:eastAsiaTheme="minorHAnsi"/>
          <w:b/>
          <w:lang w:bidi="ar-SA"/>
        </w:rPr>
        <w:t>)</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Dim</w:t>
      </w:r>
      <w:r w:rsidRPr="00D9733E">
        <w:rPr>
          <w:rFonts w:eastAsiaTheme="minorHAnsi"/>
          <w:b/>
          <w:lang w:bidi="ar-SA"/>
        </w:rPr>
        <w:t xml:space="preserve"> message </w:t>
      </w:r>
      <w:r w:rsidRPr="00D9733E">
        <w:rPr>
          <w:rFonts w:eastAsiaTheme="minorHAnsi"/>
          <w:b/>
          <w:color w:val="0000FF"/>
          <w:lang w:bidi="ar-SA"/>
        </w:rPr>
        <w:t>As</w:t>
      </w:r>
      <w:r w:rsidRPr="00D9733E">
        <w:rPr>
          <w:rFonts w:eastAsiaTheme="minorHAnsi"/>
          <w:b/>
          <w:lang w:bidi="ar-SA"/>
        </w:rPr>
        <w:t xml:space="preserve"> </w:t>
      </w:r>
      <w:r w:rsidRPr="00D9733E">
        <w:rPr>
          <w:rFonts w:eastAsiaTheme="minorHAnsi"/>
          <w:b/>
          <w:color w:val="0000FF"/>
          <w:lang w:bidi="ar-SA"/>
        </w:rPr>
        <w:t>New</w:t>
      </w:r>
      <w:r w:rsidRPr="00D9733E">
        <w:rPr>
          <w:rFonts w:eastAsiaTheme="minorHAnsi"/>
          <w:b/>
          <w:lang w:bidi="ar-SA"/>
        </w:rPr>
        <w:t xml:space="preserve"> </w:t>
      </w:r>
      <w:r w:rsidRPr="00D9733E">
        <w:rPr>
          <w:rFonts w:eastAsiaTheme="minorHAnsi"/>
          <w:b/>
          <w:color w:val="2B91AF"/>
          <w:lang w:bidi="ar-SA"/>
        </w:rPr>
        <w:t>Message</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message.Name = name</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message.Body = body</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MyBase</w:t>
      </w:r>
      <w:r w:rsidRPr="00D9733E">
        <w:rPr>
          <w:rFonts w:eastAsiaTheme="minorHAnsi"/>
          <w:b/>
          <w:lang w:bidi="ar-SA"/>
        </w:rPr>
        <w:t>.AddObject(</w:t>
      </w:r>
      <w:r w:rsidRPr="00D9733E">
        <w:rPr>
          <w:rFonts w:eastAsiaTheme="minorHAnsi"/>
          <w:b/>
          <w:color w:val="A31515"/>
          <w:lang w:bidi="ar-SA"/>
        </w:rPr>
        <w:t>"Messages"</w:t>
      </w:r>
      <w:r w:rsidRPr="00D9733E">
        <w:rPr>
          <w:rFonts w:eastAsiaTheme="minorHAnsi"/>
          <w:b/>
          <w:lang w:bidi="ar-SA"/>
        </w:rPr>
        <w:t>, message)</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MyBase</w:t>
      </w:r>
      <w:r w:rsidRPr="00D9733E">
        <w:rPr>
          <w:rFonts w:eastAsiaTheme="minorHAnsi"/>
          <w:b/>
          <w:lang w:bidi="ar-SA"/>
        </w:rPr>
        <w:t>.SaveChanges()</w:t>
      </w:r>
    </w:p>
    <w:p w:rsidR="00D9733E" w:rsidRPr="00D9733E" w:rsidRDefault="00D9733E" w:rsidP="005B3118">
      <w:pPr>
        <w:pStyle w:val="ppCodeIndent"/>
        <w:shd w:val="clear" w:color="auto" w:fill="C6D9F1" w:themeFill="text2" w:themeFillTint="33"/>
        <w:ind w:left="709"/>
        <w:rPr>
          <w:rFonts w:eastAsiaTheme="minorHAnsi"/>
          <w:b/>
          <w:lang w:bidi="ar-SA"/>
        </w:rPr>
      </w:pPr>
      <w:r w:rsidRPr="00D9733E">
        <w:rPr>
          <w:rFonts w:eastAsiaTheme="minorHAnsi"/>
          <w:b/>
          <w:lang w:bidi="ar-SA"/>
        </w:rPr>
        <w:t xml:space="preserve">  </w:t>
      </w:r>
      <w:r w:rsidRPr="00D9733E">
        <w:rPr>
          <w:rFonts w:eastAsiaTheme="minorHAnsi"/>
          <w:b/>
          <w:color w:val="0000FF"/>
          <w:lang w:bidi="ar-SA"/>
        </w:rPr>
        <w:t>End</w:t>
      </w:r>
      <w:r w:rsidRPr="00D9733E">
        <w:rPr>
          <w:rFonts w:eastAsiaTheme="minorHAnsi"/>
          <w:b/>
          <w:lang w:bidi="ar-SA"/>
        </w:rPr>
        <w:t xml:space="preserve"> </w:t>
      </w:r>
      <w:r w:rsidRPr="00D9733E">
        <w:rPr>
          <w:rFonts w:eastAsiaTheme="minorHAnsi"/>
          <w:b/>
          <w:color w:val="0000FF"/>
          <w:lang w:bidi="ar-SA"/>
        </w:rPr>
        <w:t>Sub</w:t>
      </w:r>
    </w:p>
    <w:p w:rsidR="00D9733E" w:rsidRPr="00D9733E" w:rsidRDefault="00D9733E" w:rsidP="005B3118">
      <w:pPr>
        <w:pStyle w:val="ppCodeIndent"/>
        <w:ind w:left="709"/>
        <w:rPr>
          <w:rFonts w:eastAsiaTheme="minorHAnsi"/>
          <w:lang w:bidi="ar-SA"/>
        </w:rPr>
      </w:pPr>
      <w:r w:rsidRPr="00D9733E">
        <w:rPr>
          <w:rFonts w:eastAsiaTheme="minorHAnsi"/>
          <w:color w:val="0000FF"/>
          <w:lang w:bidi="ar-SA"/>
        </w:rPr>
        <w:t>End</w:t>
      </w:r>
      <w:r w:rsidRPr="00D9733E">
        <w:rPr>
          <w:rFonts w:eastAsiaTheme="minorHAnsi"/>
          <w:lang w:bidi="ar-SA"/>
        </w:rPr>
        <w:t xml:space="preserve"> </w:t>
      </w:r>
      <w:r w:rsidRPr="00D9733E">
        <w:rPr>
          <w:rFonts w:eastAsiaTheme="minorHAnsi"/>
          <w:color w:val="0000FF"/>
          <w:lang w:bidi="ar-SA"/>
        </w:rPr>
        <w:t>Class</w:t>
      </w:r>
    </w:p>
    <w:p w:rsidR="00B2334F" w:rsidRPr="003E3719" w:rsidRDefault="00B2334F" w:rsidP="00B2334F">
      <w:pPr>
        <w:pStyle w:val="ppBodyTextIndent"/>
      </w:pPr>
    </w:p>
    <w:p w:rsidR="00B2334F" w:rsidRPr="003E3719" w:rsidRDefault="00B2334F" w:rsidP="00B2334F">
      <w:pPr>
        <w:pStyle w:val="ppNumberList"/>
      </w:pPr>
      <w:r w:rsidRPr="003E3719">
        <w:t xml:space="preserve">In the </w:t>
      </w:r>
      <w:r w:rsidRPr="003E3719">
        <w:rPr>
          <w:b/>
        </w:rPr>
        <w:t>Build</w:t>
      </w:r>
      <w:r w:rsidRPr="003E3719">
        <w:t xml:space="preserve"> menu, select </w:t>
      </w:r>
      <w:r w:rsidRPr="003E3719">
        <w:rPr>
          <w:b/>
        </w:rPr>
        <w:t>Build Solution</w:t>
      </w:r>
      <w:r w:rsidRPr="003E3719">
        <w:t>.</w:t>
      </w:r>
    </w:p>
    <w:p w:rsidR="00B2334F" w:rsidRPr="003E3719" w:rsidRDefault="00B2334F" w:rsidP="00B2334F">
      <w:pPr>
        <w:pStyle w:val="ppListEnd"/>
      </w:pPr>
    </w:p>
    <w:p w:rsidR="00B2334F" w:rsidRPr="003E3719" w:rsidRDefault="00B2334F" w:rsidP="00B2334F">
      <w:pPr>
        <w:pStyle w:val="ppBodyText"/>
      </w:pPr>
    </w:p>
    <w:p w:rsidR="00B2334F" w:rsidRPr="003E3719" w:rsidRDefault="00D8196F" w:rsidP="00B2334F">
      <w:pPr>
        <w:pStyle w:val="ppProcedureStart"/>
      </w:pPr>
      <w:bookmarkStart w:id="14" w:name="_Toc237236800"/>
      <w:bookmarkStart w:id="15" w:name="_Toc237232700"/>
      <w:bookmarkStart w:id="16" w:name="_Toc237232765"/>
      <w:bookmarkStart w:id="17" w:name="_Toc260287046"/>
      <w:bookmarkStart w:id="18" w:name="_Toc303243849"/>
      <w:bookmarkStart w:id="19" w:name="_Toc310346227"/>
      <w:r>
        <w:t xml:space="preserve">Task 3 – </w:t>
      </w:r>
      <w:r w:rsidR="00B2334F" w:rsidRPr="003E3719">
        <w:t>Creating</w:t>
      </w:r>
      <w:r>
        <w:t xml:space="preserve"> </w:t>
      </w:r>
      <w:r w:rsidR="00B2334F" w:rsidRPr="003E3719">
        <w:t>the Chat User Interface</w:t>
      </w:r>
      <w:bookmarkEnd w:id="14"/>
      <w:bookmarkEnd w:id="15"/>
      <w:bookmarkEnd w:id="16"/>
      <w:bookmarkEnd w:id="17"/>
      <w:bookmarkEnd w:id="18"/>
      <w:bookmarkEnd w:id="19"/>
    </w:p>
    <w:p w:rsidR="00B2334F" w:rsidRPr="003E3719" w:rsidRDefault="00B2334F" w:rsidP="00B2334F">
      <w:pPr>
        <w:pStyle w:val="ppBodyText"/>
      </w:pPr>
      <w:r w:rsidRPr="003E3719">
        <w:lastRenderedPageBreak/>
        <w:t>In this task, you add the code necessary to store messages in a Windows Azure table and display them on the Web page.</w:t>
      </w:r>
    </w:p>
    <w:p w:rsidR="00B2334F" w:rsidRPr="003E3719" w:rsidRDefault="00B2334F" w:rsidP="00B2334F">
      <w:pPr>
        <w:pStyle w:val="ppNumberList"/>
      </w:pPr>
      <w:r w:rsidRPr="003E3719">
        <w:t xml:space="preserve">Locate the </w:t>
      </w:r>
      <w:r w:rsidR="00830A58">
        <w:rPr>
          <w:b/>
        </w:rPr>
        <w:t>Application_</w:t>
      </w:r>
      <w:r w:rsidRPr="003E3719">
        <w:rPr>
          <w:b/>
        </w:rPr>
        <w:t>Start</w:t>
      </w:r>
      <w:r w:rsidRPr="003E3719">
        <w:t xml:space="preserve"> method in </w:t>
      </w:r>
      <w:r w:rsidR="00830A58">
        <w:rPr>
          <w:b/>
        </w:rPr>
        <w:t>Global.asax</w:t>
      </w:r>
      <w:r w:rsidRPr="003E3719">
        <w:rPr>
          <w:b/>
        </w:rPr>
        <w:t>.cs</w:t>
      </w:r>
      <w:r w:rsidRPr="003E3719">
        <w:t xml:space="preserve"> / </w:t>
      </w:r>
      <w:r w:rsidR="00830A58">
        <w:rPr>
          <w:b/>
        </w:rPr>
        <w:t>Global.asax</w:t>
      </w:r>
      <w:r w:rsidRPr="003E3719">
        <w:rPr>
          <w:b/>
        </w:rPr>
        <w:t>.vb</w:t>
      </w:r>
      <w:r w:rsidRPr="003E3719">
        <w:t xml:space="preserve"> file and insert the following code (shown in </w:t>
      </w:r>
      <w:r w:rsidRPr="003E3719">
        <w:rPr>
          <w:b/>
        </w:rPr>
        <w:t>bold</w:t>
      </w:r>
      <w:r w:rsidR="00CC08BA">
        <w:t>) into it</w:t>
      </w:r>
      <w:r w:rsidR="00427BEE">
        <w:t xml:space="preserve">. </w:t>
      </w:r>
      <w:r w:rsidRPr="003E3719">
        <w:t xml:space="preserve">This creates storage tables from </w:t>
      </w:r>
      <w:r w:rsidRPr="003E3719">
        <w:rPr>
          <w:b/>
        </w:rPr>
        <w:t>MessageDataServiceContext</w:t>
      </w:r>
      <w:r w:rsidRPr="003E3719">
        <w:t xml:space="preserve"> that we created earlier.</w:t>
      </w:r>
    </w:p>
    <w:p w:rsidR="00B2334F" w:rsidRPr="003E3719" w:rsidRDefault="00B2334F" w:rsidP="00B2334F">
      <w:pPr>
        <w:pStyle w:val="ppBodyTextIndent"/>
      </w:pPr>
      <w:r w:rsidRPr="003E3719">
        <w:t xml:space="preserve">(Code Snippet – </w:t>
      </w:r>
      <w:r w:rsidRPr="003E3719">
        <w:rPr>
          <w:i/>
        </w:rPr>
        <w:t>Expl</w:t>
      </w:r>
      <w:r w:rsidR="004C11AA">
        <w:rPr>
          <w:i/>
        </w:rPr>
        <w:t>oringWindowsAzureStorage-Ex01-08</w:t>
      </w:r>
      <w:r w:rsidRPr="003E3719">
        <w:rPr>
          <w:i/>
        </w:rPr>
        <w:t>-</w:t>
      </w:r>
      <w:r w:rsidR="00347147">
        <w:rPr>
          <w:i/>
        </w:rPr>
        <w:t>ApplicationStart</w:t>
      </w:r>
      <w:r w:rsidRPr="003E3719">
        <w:rPr>
          <w:i/>
        </w:rPr>
        <w:t>Method-CS</w:t>
      </w:r>
      <w:r w:rsidRPr="003E3719">
        <w:t>)</w:t>
      </w:r>
    </w:p>
    <w:p w:rsidR="00B2334F" w:rsidRPr="003E3719" w:rsidRDefault="00B2334F" w:rsidP="00B2334F">
      <w:pPr>
        <w:pStyle w:val="ppCodeLanguageIndent"/>
      </w:pPr>
      <w:r w:rsidRPr="003E3719">
        <w:t>C#</w:t>
      </w:r>
    </w:p>
    <w:p w:rsidR="00CD6212" w:rsidRPr="00CD6212" w:rsidRDefault="00B961E5" w:rsidP="005B3118">
      <w:pPr>
        <w:pStyle w:val="ppCodeIndent"/>
        <w:ind w:left="709"/>
        <w:rPr>
          <w:rFonts w:eastAsiaTheme="minorHAnsi"/>
          <w:lang w:bidi="ar-SA"/>
        </w:rPr>
      </w:pPr>
      <w:r>
        <w:rPr>
          <w:rFonts w:eastAsiaTheme="minorHAnsi"/>
          <w:color w:val="0000FF"/>
          <w:lang w:bidi="ar-SA"/>
        </w:rPr>
        <w:t>protected</w:t>
      </w:r>
      <w:r>
        <w:rPr>
          <w:rFonts w:eastAsiaTheme="minorHAnsi"/>
          <w:lang w:bidi="ar-SA"/>
        </w:rPr>
        <w:t xml:space="preserve"> </w:t>
      </w:r>
      <w:r>
        <w:rPr>
          <w:rFonts w:eastAsiaTheme="minorHAnsi"/>
          <w:color w:val="0000FF"/>
          <w:lang w:bidi="ar-SA"/>
        </w:rPr>
        <w:t>void</w:t>
      </w:r>
      <w:r>
        <w:rPr>
          <w:rFonts w:eastAsiaTheme="minorHAnsi"/>
          <w:lang w:bidi="ar-SA"/>
        </w:rPr>
        <w:t xml:space="preserve"> Application_</w:t>
      </w:r>
      <w:r w:rsidR="00CD6212" w:rsidRPr="00CD6212">
        <w:rPr>
          <w:rFonts w:eastAsiaTheme="minorHAnsi"/>
          <w:lang w:bidi="ar-SA"/>
        </w:rPr>
        <w:t>Start()</w:t>
      </w:r>
    </w:p>
    <w:p w:rsidR="00CD6212" w:rsidRPr="00CD6212" w:rsidRDefault="00CD6212" w:rsidP="005B3118">
      <w:pPr>
        <w:pStyle w:val="ppCodeIndent"/>
        <w:ind w:left="709"/>
        <w:rPr>
          <w:rFonts w:eastAsiaTheme="minorHAnsi"/>
          <w:lang w:bidi="ar-SA"/>
        </w:rPr>
      </w:pPr>
      <w:r w:rsidRPr="00CD6212">
        <w:rPr>
          <w:rFonts w:eastAsiaTheme="minorHAnsi"/>
          <w:lang w:bidi="ar-SA"/>
        </w:rPr>
        <w:t>{</w:t>
      </w:r>
    </w:p>
    <w:p w:rsidR="00CD6212" w:rsidRDefault="00CD6212" w:rsidP="005B3118">
      <w:pPr>
        <w:pStyle w:val="ppCodeIndent"/>
        <w:ind w:left="709"/>
        <w:rPr>
          <w:rFonts w:eastAsiaTheme="minorHAnsi"/>
          <w:lang w:bidi="ar-SA"/>
        </w:rPr>
      </w:pPr>
      <w:r>
        <w:rPr>
          <w:rFonts w:eastAsiaTheme="minorHAnsi"/>
          <w:lang w:bidi="ar-SA"/>
        </w:rPr>
        <w:t xml:space="preserve">  ...</w:t>
      </w:r>
    </w:p>
    <w:p w:rsidR="00CD6212" w:rsidRPr="00CD6212" w:rsidRDefault="00CD6212" w:rsidP="005B3118">
      <w:pPr>
        <w:pStyle w:val="ppCodeIndent"/>
        <w:ind w:left="709"/>
        <w:rPr>
          <w:rFonts w:eastAsiaTheme="minorHAnsi"/>
          <w:lang w:bidi="ar-SA"/>
        </w:rPr>
      </w:pP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808080"/>
          <w:lang w:bidi="ar-SA"/>
        </w:rPr>
        <w:t>///</w:t>
      </w:r>
      <w:r w:rsidRPr="00CD6212">
        <w:rPr>
          <w:rFonts w:eastAsiaTheme="minorHAnsi"/>
          <w:b/>
          <w:color w:val="008000"/>
          <w:lang w:bidi="ar-SA"/>
        </w:rPr>
        <w:t xml:space="preserve"> Create data table from MessageDataServiceContext</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808080"/>
          <w:lang w:bidi="ar-SA"/>
        </w:rPr>
        <w:t>///</w:t>
      </w:r>
      <w:r w:rsidRPr="00CD6212">
        <w:rPr>
          <w:rFonts w:eastAsiaTheme="minorHAnsi"/>
          <w:b/>
          <w:color w:val="008000"/>
          <w:lang w:bidi="ar-SA"/>
        </w:rPr>
        <w:t xml:space="preserve"> </w:t>
      </w:r>
      <w:proofErr w:type="gramStart"/>
      <w:r w:rsidRPr="00CD6212">
        <w:rPr>
          <w:rFonts w:eastAsiaTheme="minorHAnsi"/>
          <w:b/>
          <w:color w:val="008000"/>
          <w:lang w:bidi="ar-SA"/>
        </w:rPr>
        <w:t>It</w:t>
      </w:r>
      <w:proofErr w:type="gramEnd"/>
      <w:r w:rsidRPr="00CD6212">
        <w:rPr>
          <w:rFonts w:eastAsiaTheme="minorHAnsi"/>
          <w:b/>
          <w:color w:val="008000"/>
          <w:lang w:bidi="ar-SA"/>
        </w:rPr>
        <w:t xml:space="preserve"> is recommended the data tables should be only created once. It is typically done as a </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proofErr w:type="gramStart"/>
      <w:r w:rsidRPr="00CD6212">
        <w:rPr>
          <w:rFonts w:eastAsiaTheme="minorHAnsi"/>
          <w:b/>
          <w:color w:val="808080"/>
          <w:lang w:bidi="ar-SA"/>
        </w:rPr>
        <w:t>///</w:t>
      </w:r>
      <w:r w:rsidRPr="00CD6212">
        <w:rPr>
          <w:rFonts w:eastAsiaTheme="minorHAnsi"/>
          <w:b/>
          <w:color w:val="008000"/>
          <w:lang w:bidi="ar-SA"/>
        </w:rPr>
        <w:t xml:space="preserve"> provisioning step and rarely in application code.</w:t>
      </w:r>
      <w:proofErr w:type="gramEnd"/>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0000FF"/>
          <w:lang w:bidi="ar-SA"/>
        </w:rPr>
        <w:t>var</w:t>
      </w:r>
      <w:r w:rsidRPr="00CD6212">
        <w:rPr>
          <w:rFonts w:eastAsiaTheme="minorHAnsi"/>
          <w:b/>
          <w:lang w:bidi="ar-SA"/>
        </w:rPr>
        <w:t xml:space="preserve"> account = </w:t>
      </w:r>
      <w:r w:rsidRPr="00CD6212">
        <w:rPr>
          <w:rFonts w:eastAsiaTheme="minorHAnsi"/>
          <w:b/>
          <w:color w:val="2B91AF"/>
          <w:lang w:bidi="ar-SA"/>
        </w:rPr>
        <w:t>CloudStorageAccount</w:t>
      </w:r>
      <w:r w:rsidRPr="00CD6212">
        <w:rPr>
          <w:rFonts w:eastAsiaTheme="minorHAnsi"/>
          <w:b/>
          <w:lang w:bidi="ar-SA"/>
        </w:rPr>
        <w:t>.FromConfigurationSetting(</w:t>
      </w:r>
      <w:r w:rsidRPr="00CD6212">
        <w:rPr>
          <w:rFonts w:eastAsiaTheme="minorHAnsi"/>
          <w:b/>
          <w:color w:val="A31515"/>
          <w:lang w:bidi="ar-SA"/>
        </w:rPr>
        <w:t>"DataConnectionString"</w:t>
      </w:r>
      <w:r w:rsidRPr="00CD6212">
        <w:rPr>
          <w:rFonts w:eastAsiaTheme="minorHAnsi"/>
          <w:b/>
          <w:lang w:bidi="ar-SA"/>
        </w:rPr>
        <w:t>);</w:t>
      </w:r>
    </w:p>
    <w:p w:rsidR="00CD6212" w:rsidRPr="00CD6212" w:rsidRDefault="00CD6212" w:rsidP="005B3118">
      <w:pPr>
        <w:pStyle w:val="ppCodeIndent"/>
        <w:shd w:val="clear" w:color="auto" w:fill="C6D9F1" w:themeFill="text2" w:themeFillTint="33"/>
        <w:ind w:left="709"/>
        <w:rPr>
          <w:rFonts w:eastAsiaTheme="minorHAnsi"/>
          <w:b/>
          <w:lang w:bidi="ar-SA"/>
        </w:rPr>
      </w:pP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008000"/>
          <w:lang w:bidi="ar-SA"/>
        </w:rPr>
        <w:t>// dynamically create the tables</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2B91AF"/>
          <w:lang w:bidi="ar-SA"/>
        </w:rPr>
        <w:t>CloudTableClient</w:t>
      </w:r>
      <w:r w:rsidRPr="00CD6212">
        <w:rPr>
          <w:rFonts w:eastAsiaTheme="minorHAnsi"/>
          <w:b/>
          <w:lang w:bidi="ar-SA"/>
        </w:rPr>
        <w:t>.CreateTablesFromModel(</w:t>
      </w:r>
      <w:r w:rsidRPr="00CD6212">
        <w:rPr>
          <w:rFonts w:eastAsiaTheme="minorHAnsi"/>
          <w:b/>
          <w:color w:val="0000FF"/>
          <w:lang w:bidi="ar-SA"/>
        </w:rPr>
        <w:t>typeof</w:t>
      </w:r>
      <w:r w:rsidRPr="00CD6212">
        <w:rPr>
          <w:rFonts w:eastAsiaTheme="minorHAnsi"/>
          <w:b/>
          <w:lang w:bidi="ar-SA"/>
        </w:rPr>
        <w:t>(</w:t>
      </w:r>
      <w:r w:rsidRPr="00CD6212">
        <w:rPr>
          <w:rFonts w:eastAsiaTheme="minorHAnsi"/>
          <w:b/>
          <w:color w:val="2B91AF"/>
          <w:lang w:bidi="ar-SA"/>
        </w:rPr>
        <w:t>MessageDataServiceContext</w:t>
      </w:r>
      <w:r w:rsidRPr="00CD6212">
        <w:rPr>
          <w:rFonts w:eastAsiaTheme="minorHAnsi"/>
          <w:b/>
          <w:lang w:bidi="ar-SA"/>
        </w:rPr>
        <w:t>),</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account.TableEndpoint.AbsoluteUri, account.Credentials);</w:t>
      </w:r>
    </w:p>
    <w:p w:rsidR="00CD6212" w:rsidRPr="00CD6212" w:rsidRDefault="00CD6212" w:rsidP="005B3118">
      <w:pPr>
        <w:pStyle w:val="ppCodeIndent"/>
        <w:ind w:left="709"/>
        <w:rPr>
          <w:rFonts w:eastAsiaTheme="minorHAnsi"/>
          <w:lang w:bidi="ar-SA"/>
        </w:rPr>
      </w:pPr>
    </w:p>
    <w:p w:rsidR="00CD6212" w:rsidRPr="00CD6212" w:rsidRDefault="00CD6212" w:rsidP="005B3118">
      <w:pPr>
        <w:pStyle w:val="ppCodeIndent"/>
        <w:ind w:left="709"/>
        <w:rPr>
          <w:rFonts w:eastAsiaTheme="minorHAnsi"/>
          <w:lang w:bidi="ar-SA"/>
        </w:rPr>
      </w:pPr>
      <w:r w:rsidRPr="00CD6212">
        <w:rPr>
          <w:rFonts w:eastAsiaTheme="minorHAnsi"/>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w:t>
      </w:r>
      <w:r w:rsidR="004C11AA">
        <w:rPr>
          <w:i/>
        </w:rPr>
        <w:t>08</w:t>
      </w:r>
      <w:r w:rsidRPr="003E3719">
        <w:rPr>
          <w:i/>
        </w:rPr>
        <w:t>-</w:t>
      </w:r>
      <w:r w:rsidR="00347147" w:rsidRPr="00347147">
        <w:rPr>
          <w:i/>
        </w:rPr>
        <w:t xml:space="preserve"> </w:t>
      </w:r>
      <w:r w:rsidR="00347147">
        <w:rPr>
          <w:i/>
        </w:rPr>
        <w:t>ApplicationStart</w:t>
      </w:r>
      <w:r w:rsidR="00347147" w:rsidRPr="003E3719">
        <w:rPr>
          <w:i/>
        </w:rPr>
        <w:t>Method</w:t>
      </w:r>
      <w:r w:rsidRPr="003E3719">
        <w:rPr>
          <w:i/>
        </w:rPr>
        <w:t>-VB</w:t>
      </w:r>
      <w:r w:rsidRPr="003E3719">
        <w:t>)</w:t>
      </w:r>
    </w:p>
    <w:p w:rsidR="00B2334F" w:rsidRPr="003E3719" w:rsidRDefault="00B2334F" w:rsidP="00B2334F">
      <w:pPr>
        <w:pStyle w:val="ppCodeLanguageIndent"/>
      </w:pPr>
      <w:r w:rsidRPr="003E3719">
        <w:t>Visual Basic</w:t>
      </w:r>
    </w:p>
    <w:p w:rsidR="007D2965" w:rsidRDefault="007D2965" w:rsidP="005B3118">
      <w:pPr>
        <w:pStyle w:val="ppCodeIndent"/>
        <w:ind w:left="709"/>
        <w:rPr>
          <w:rFonts w:eastAsiaTheme="minorHAnsi"/>
          <w:lang w:bidi="ar-SA"/>
        </w:rPr>
      </w:pPr>
      <w:r>
        <w:rPr>
          <w:rFonts w:eastAsiaTheme="minorHAnsi"/>
          <w:color w:val="0000FF"/>
          <w:lang w:bidi="ar-SA"/>
        </w:rPr>
        <w:t>Sub</w:t>
      </w:r>
      <w:r>
        <w:rPr>
          <w:rFonts w:eastAsiaTheme="minorHAnsi"/>
          <w:lang w:bidi="ar-SA"/>
        </w:rPr>
        <w:t xml:space="preserve"> Application_</w:t>
      </w:r>
      <w:r w:rsidR="00CD6212" w:rsidRPr="00CD6212">
        <w:rPr>
          <w:rFonts w:eastAsiaTheme="minorHAnsi"/>
          <w:lang w:bidi="ar-SA"/>
        </w:rPr>
        <w:t>Start</w:t>
      </w:r>
      <w:r>
        <w:rPr>
          <w:rFonts w:eastAsiaTheme="minorHAnsi"/>
          <w:lang w:bidi="ar-SA"/>
        </w:rPr>
        <w:t>(</w:t>
      </w:r>
      <w:r>
        <w:rPr>
          <w:rFonts w:eastAsiaTheme="minorHAnsi"/>
          <w:color w:val="0000FF"/>
          <w:lang w:bidi="ar-SA"/>
        </w:rPr>
        <w:t>ByVal</w:t>
      </w:r>
      <w:r>
        <w:rPr>
          <w:rFonts w:eastAsiaTheme="minorHAnsi"/>
          <w:lang w:bidi="ar-SA"/>
        </w:rPr>
        <w:t xml:space="preserve"> sender </w:t>
      </w:r>
      <w:r>
        <w:rPr>
          <w:rFonts w:eastAsiaTheme="minorHAnsi"/>
          <w:color w:val="0000FF"/>
          <w:lang w:bidi="ar-SA"/>
        </w:rPr>
        <w:t>As</w:t>
      </w:r>
      <w:r>
        <w:rPr>
          <w:rFonts w:eastAsiaTheme="minorHAnsi"/>
          <w:lang w:bidi="ar-SA"/>
        </w:rPr>
        <w:t xml:space="preserve"> </w:t>
      </w:r>
      <w:r>
        <w:rPr>
          <w:rFonts w:eastAsiaTheme="minorHAnsi"/>
          <w:color w:val="0000FF"/>
          <w:lang w:bidi="ar-SA"/>
        </w:rPr>
        <w:t>Object</w:t>
      </w:r>
      <w:r>
        <w:rPr>
          <w:rFonts w:eastAsiaTheme="minorHAnsi"/>
          <w:lang w:bidi="ar-SA"/>
        </w:rPr>
        <w:t xml:space="preserve">, </w:t>
      </w:r>
      <w:r>
        <w:rPr>
          <w:rFonts w:eastAsiaTheme="minorHAnsi"/>
          <w:color w:val="0000FF"/>
          <w:lang w:bidi="ar-SA"/>
        </w:rPr>
        <w:t>ByVal</w:t>
      </w:r>
      <w:r>
        <w:rPr>
          <w:rFonts w:eastAsiaTheme="minorHAnsi"/>
          <w:lang w:bidi="ar-SA"/>
        </w:rPr>
        <w:t xml:space="preserve"> e </w:t>
      </w:r>
      <w:r>
        <w:rPr>
          <w:rFonts w:eastAsiaTheme="minorHAnsi"/>
          <w:color w:val="0000FF"/>
          <w:lang w:bidi="ar-SA"/>
        </w:rPr>
        <w:t>As</w:t>
      </w:r>
      <w:r>
        <w:rPr>
          <w:rFonts w:eastAsiaTheme="minorHAnsi"/>
          <w:lang w:bidi="ar-SA"/>
        </w:rPr>
        <w:t xml:space="preserve"> </w:t>
      </w:r>
      <w:r>
        <w:rPr>
          <w:rFonts w:eastAsiaTheme="minorHAnsi"/>
          <w:color w:val="2B91AF"/>
          <w:lang w:bidi="ar-SA"/>
        </w:rPr>
        <w:t>EventArgs</w:t>
      </w:r>
      <w:r>
        <w:rPr>
          <w:rFonts w:eastAsiaTheme="minorHAnsi"/>
          <w:lang w:bidi="ar-SA"/>
        </w:rPr>
        <w:t>)</w:t>
      </w:r>
    </w:p>
    <w:p w:rsidR="00CD6212" w:rsidRPr="00CD6212" w:rsidRDefault="00CD6212" w:rsidP="005B3118">
      <w:pPr>
        <w:pStyle w:val="ppCodeIndent"/>
        <w:ind w:left="709"/>
        <w:rPr>
          <w:rFonts w:eastAsiaTheme="minorHAnsi"/>
          <w:lang w:bidi="ar-SA"/>
        </w:rPr>
      </w:pPr>
    </w:p>
    <w:p w:rsidR="00CD6212" w:rsidRDefault="00CD6212" w:rsidP="005B3118">
      <w:pPr>
        <w:pStyle w:val="ppCodeIndent"/>
        <w:ind w:left="709"/>
        <w:rPr>
          <w:rFonts w:eastAsiaTheme="minorHAnsi"/>
          <w:lang w:bidi="ar-SA"/>
        </w:rPr>
      </w:pPr>
      <w:r>
        <w:rPr>
          <w:rFonts w:eastAsiaTheme="minorHAnsi"/>
          <w:lang w:bidi="ar-SA"/>
        </w:rPr>
        <w:t xml:space="preserve">  ...</w:t>
      </w:r>
    </w:p>
    <w:p w:rsidR="00CD6212" w:rsidRPr="00CD6212" w:rsidRDefault="00CD6212" w:rsidP="005B3118">
      <w:pPr>
        <w:pStyle w:val="ppCodeIndent"/>
        <w:ind w:left="709"/>
        <w:rPr>
          <w:rFonts w:eastAsiaTheme="minorHAnsi"/>
          <w:lang w:bidi="ar-SA"/>
        </w:rPr>
      </w:pPr>
    </w:p>
    <w:p w:rsidR="00B45759" w:rsidRPr="00B45759" w:rsidRDefault="00CD6212" w:rsidP="005B3118">
      <w:pPr>
        <w:pStyle w:val="ppCodeIndent"/>
        <w:shd w:val="clear" w:color="auto" w:fill="C6D9F1" w:themeFill="text2" w:themeFillTint="33"/>
        <w:ind w:left="709"/>
        <w:rPr>
          <w:rFonts w:eastAsiaTheme="minorHAnsi"/>
          <w:b/>
          <w:lang w:bidi="ar-SA"/>
        </w:rPr>
      </w:pPr>
      <w:r w:rsidRPr="00B45759">
        <w:rPr>
          <w:rFonts w:eastAsiaTheme="minorHAnsi"/>
          <w:b/>
          <w:lang w:bidi="ar-SA"/>
        </w:rPr>
        <w:t xml:space="preserve">  </w:t>
      </w:r>
      <w:r w:rsidRPr="00B45759">
        <w:rPr>
          <w:rFonts w:eastAsiaTheme="minorHAnsi"/>
          <w:b/>
          <w:color w:val="2B91AF"/>
          <w:lang w:bidi="ar-SA"/>
        </w:rPr>
        <w:t>CloudStorageAccount</w:t>
      </w:r>
      <w:r w:rsidRPr="00B45759">
        <w:rPr>
          <w:rFonts w:eastAsiaTheme="minorHAnsi"/>
          <w:b/>
          <w:lang w:bidi="ar-SA"/>
        </w:rPr>
        <w:t>.SetConfigurationSettingPublisher</w:t>
      </w:r>
      <w:r w:rsidR="00B45759" w:rsidRPr="00B45759">
        <w:rPr>
          <w:rFonts w:eastAsiaTheme="minorHAnsi"/>
          <w:b/>
          <w:lang w:bidi="ar-SA"/>
        </w:rPr>
        <w:t xml:space="preserve"> (</w:t>
      </w:r>
      <w:r w:rsidR="00B45759" w:rsidRPr="00B45759">
        <w:rPr>
          <w:rFonts w:eastAsiaTheme="minorHAnsi"/>
          <w:b/>
          <w:color w:val="0000FF"/>
          <w:lang w:bidi="ar-SA"/>
        </w:rPr>
        <w:t>Sub</w:t>
      </w:r>
      <w:r w:rsidR="00B45759" w:rsidRPr="00B45759">
        <w:rPr>
          <w:rFonts w:eastAsiaTheme="minorHAnsi"/>
          <w:b/>
          <w:lang w:bidi="ar-SA"/>
        </w:rPr>
        <w:t xml:space="preserve">(configName, configSetter) </w:t>
      </w:r>
      <w:r w:rsidR="00B45759" w:rsidRPr="00B45759">
        <w:rPr>
          <w:rFonts w:eastAsiaTheme="minorHAnsi"/>
          <w:b/>
        </w:rPr>
        <w:t>configSetter(RoleEnvironment.GetConfig</w:t>
      </w:r>
      <w:r w:rsidR="00B45759" w:rsidRPr="00B45759">
        <w:rPr>
          <w:rFonts w:eastAsiaTheme="minorHAnsi"/>
          <w:b/>
          <w:lang w:bidi="ar-SA"/>
        </w:rPr>
        <w:t>urationSettingValue(configName)))</w:t>
      </w:r>
    </w:p>
    <w:p w:rsidR="00CD6212" w:rsidRPr="00CD6212" w:rsidRDefault="00CD6212" w:rsidP="005B3118">
      <w:pPr>
        <w:pStyle w:val="ppCodeIndent"/>
        <w:shd w:val="clear" w:color="auto" w:fill="C6D9F1" w:themeFill="text2" w:themeFillTint="33"/>
        <w:ind w:left="709"/>
        <w:rPr>
          <w:rFonts w:eastAsiaTheme="minorHAnsi"/>
          <w:b/>
          <w:lang w:bidi="ar-SA"/>
        </w:rPr>
      </w:pPr>
    </w:p>
    <w:p w:rsidR="00011B7B" w:rsidRPr="00CD6212" w:rsidRDefault="00011B7B" w:rsidP="005B3118">
      <w:pPr>
        <w:pStyle w:val="ppCodeIndent"/>
        <w:shd w:val="clear" w:color="auto" w:fill="C6D9F1" w:themeFill="text2" w:themeFillTint="33"/>
        <w:ind w:left="709"/>
        <w:rPr>
          <w:rFonts w:eastAsiaTheme="minorHAnsi"/>
          <w:b/>
          <w:lang w:bidi="ar-SA"/>
        </w:rPr>
      </w:pPr>
      <w:r>
        <w:rPr>
          <w:rFonts w:eastAsiaTheme="minorHAnsi"/>
          <w:b/>
          <w:color w:val="808080"/>
          <w:lang w:bidi="ar-SA"/>
        </w:rPr>
        <w:t xml:space="preserve">  </w:t>
      </w:r>
      <w:r w:rsidRPr="009E13DC">
        <w:rPr>
          <w:rFonts w:eastAsiaTheme="minorHAnsi"/>
          <w:b/>
          <w:color w:val="008000"/>
          <w:lang w:bidi="ar-SA"/>
        </w:rPr>
        <w:t>'</w:t>
      </w:r>
      <w:r>
        <w:rPr>
          <w:rFonts w:eastAsiaTheme="minorHAnsi"/>
          <w:b/>
          <w:color w:val="008000"/>
          <w:lang w:bidi="ar-SA"/>
        </w:rPr>
        <w:t xml:space="preserve"> </w:t>
      </w:r>
      <w:r w:rsidRPr="00CD6212">
        <w:rPr>
          <w:rFonts w:eastAsiaTheme="minorHAnsi"/>
          <w:b/>
          <w:color w:val="008000"/>
          <w:lang w:bidi="ar-SA"/>
        </w:rPr>
        <w:t>Create data table from MessageDataServiceContext</w:t>
      </w:r>
    </w:p>
    <w:p w:rsidR="00011B7B" w:rsidRPr="00CD6212" w:rsidRDefault="00011B7B"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Pr>
          <w:rFonts w:eastAsiaTheme="minorHAnsi"/>
          <w:b/>
          <w:lang w:bidi="ar-SA"/>
        </w:rPr>
        <w:t xml:space="preserve"> </w:t>
      </w:r>
      <w:proofErr w:type="gramStart"/>
      <w:r w:rsidRPr="009E13DC">
        <w:rPr>
          <w:rFonts w:eastAsiaTheme="minorHAnsi"/>
          <w:b/>
          <w:color w:val="008000"/>
          <w:lang w:bidi="ar-SA"/>
        </w:rPr>
        <w:t>'</w:t>
      </w:r>
      <w:r>
        <w:rPr>
          <w:rFonts w:eastAsiaTheme="minorHAnsi"/>
          <w:b/>
          <w:color w:val="008000"/>
          <w:lang w:bidi="ar-SA"/>
        </w:rPr>
        <w:t xml:space="preserve"> </w:t>
      </w:r>
      <w:r w:rsidRPr="00F12B4D">
        <w:rPr>
          <w:rFonts w:eastAsiaTheme="minorHAnsi"/>
          <w:b/>
          <w:color w:val="008000"/>
          <w:lang w:bidi="ar-SA"/>
        </w:rPr>
        <w:t>It</w:t>
      </w:r>
      <w:proofErr w:type="gramEnd"/>
      <w:r w:rsidRPr="00F12B4D">
        <w:rPr>
          <w:rFonts w:eastAsiaTheme="minorHAnsi"/>
          <w:b/>
          <w:color w:val="008000"/>
          <w:lang w:bidi="ar-SA"/>
        </w:rPr>
        <w:t xml:space="preserve"> is a recommended practice to create data tables only once.</w:t>
      </w:r>
      <w:r w:rsidRPr="00CD6212">
        <w:rPr>
          <w:rFonts w:eastAsiaTheme="minorHAnsi"/>
          <w:b/>
          <w:color w:val="008000"/>
          <w:lang w:bidi="ar-SA"/>
        </w:rPr>
        <w:t xml:space="preserve"> It is typically done as a </w:t>
      </w:r>
    </w:p>
    <w:p w:rsidR="00011B7B" w:rsidRPr="00CD6212" w:rsidRDefault="00011B7B"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proofErr w:type="gramStart"/>
      <w:r w:rsidRPr="009E13DC">
        <w:rPr>
          <w:rFonts w:eastAsiaTheme="minorHAnsi"/>
          <w:b/>
          <w:color w:val="008000"/>
          <w:lang w:bidi="ar-SA"/>
        </w:rPr>
        <w:t>'</w:t>
      </w:r>
      <w:r>
        <w:rPr>
          <w:rFonts w:eastAsiaTheme="minorHAnsi"/>
          <w:b/>
          <w:color w:val="008000"/>
          <w:lang w:bidi="ar-SA"/>
        </w:rPr>
        <w:t xml:space="preserve"> </w:t>
      </w:r>
      <w:r w:rsidRPr="00CD6212">
        <w:rPr>
          <w:rFonts w:eastAsiaTheme="minorHAnsi"/>
          <w:b/>
          <w:color w:val="008000"/>
          <w:lang w:bidi="ar-SA"/>
        </w:rPr>
        <w:t>provisioning</w:t>
      </w:r>
      <w:proofErr w:type="gramEnd"/>
      <w:r w:rsidRPr="00CD6212">
        <w:rPr>
          <w:rFonts w:eastAsiaTheme="minorHAnsi"/>
          <w:b/>
          <w:color w:val="008000"/>
          <w:lang w:bidi="ar-SA"/>
        </w:rPr>
        <w:t xml:space="preserve"> step and rarely in application code.</w:t>
      </w:r>
    </w:p>
    <w:p w:rsidR="00011B7B" w:rsidRDefault="00011B7B"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t xml:space="preserve">  </w:t>
      </w:r>
      <w:r w:rsidRPr="00CD6212">
        <w:rPr>
          <w:rFonts w:eastAsiaTheme="minorHAnsi"/>
          <w:b/>
          <w:color w:val="0000FF"/>
          <w:lang w:bidi="ar-SA"/>
        </w:rPr>
        <w:t>Dim</w:t>
      </w:r>
      <w:r w:rsidRPr="00CD6212">
        <w:rPr>
          <w:rFonts w:eastAsiaTheme="minorHAnsi"/>
          <w:b/>
          <w:lang w:bidi="ar-SA"/>
        </w:rPr>
        <w:t xml:space="preserve"> account </w:t>
      </w:r>
      <w:r w:rsidRPr="00CD6212">
        <w:rPr>
          <w:rFonts w:eastAsiaTheme="minorHAnsi"/>
          <w:b/>
          <w:color w:val="0000FF"/>
          <w:lang w:bidi="ar-SA"/>
        </w:rPr>
        <w:t>As</w:t>
      </w:r>
      <w:r w:rsidRPr="00CD6212">
        <w:rPr>
          <w:rFonts w:eastAsiaTheme="minorHAnsi"/>
          <w:b/>
          <w:lang w:bidi="ar-SA"/>
        </w:rPr>
        <w:t xml:space="preserve"> </w:t>
      </w:r>
      <w:r w:rsidRPr="00CD6212">
        <w:rPr>
          <w:rFonts w:eastAsiaTheme="minorHAnsi"/>
          <w:b/>
          <w:color w:val="2B91AF"/>
          <w:lang w:bidi="ar-SA"/>
        </w:rPr>
        <w:t>CloudStorageAccount</w:t>
      </w:r>
      <w:r w:rsidRPr="00CD6212">
        <w:rPr>
          <w:rFonts w:eastAsiaTheme="minorHAnsi"/>
          <w:b/>
          <w:lang w:bidi="ar-SA"/>
        </w:rPr>
        <w:t xml:space="preserve"> = </w:t>
      </w:r>
      <w:r w:rsidRPr="00CD6212">
        <w:rPr>
          <w:rFonts w:eastAsiaTheme="minorHAnsi"/>
          <w:b/>
          <w:color w:val="2B91AF"/>
          <w:lang w:bidi="ar-SA"/>
        </w:rPr>
        <w:t>CloudStorageAccount</w:t>
      </w:r>
      <w:r w:rsidRPr="00CD6212">
        <w:rPr>
          <w:rFonts w:eastAsiaTheme="minorHAnsi"/>
          <w:b/>
          <w:lang w:bidi="ar-SA"/>
        </w:rPr>
        <w:t>.FromConfigurationSetting(</w:t>
      </w:r>
      <w:r w:rsidRPr="00CD6212">
        <w:rPr>
          <w:rFonts w:eastAsiaTheme="minorHAnsi"/>
          <w:b/>
          <w:color w:val="A31515"/>
          <w:lang w:bidi="ar-SA"/>
        </w:rPr>
        <w:t>"DataConnectionString"</w:t>
      </w:r>
      <w:r w:rsidRPr="00CD6212">
        <w:rPr>
          <w:rFonts w:eastAsiaTheme="minorHAnsi"/>
          <w:b/>
          <w:lang w:bidi="ar-SA"/>
        </w:rPr>
        <w:t>)</w:t>
      </w:r>
    </w:p>
    <w:p w:rsidR="00011B7B" w:rsidRPr="00F12B4D" w:rsidRDefault="00011B7B" w:rsidP="005B3118">
      <w:pPr>
        <w:pStyle w:val="ppCodeIndent"/>
        <w:shd w:val="clear" w:color="auto" w:fill="C6D9F1" w:themeFill="text2" w:themeFillTint="33"/>
        <w:ind w:left="709"/>
        <w:rPr>
          <w:rFonts w:eastAsiaTheme="minorHAnsi"/>
          <w:b/>
          <w:lang w:bidi="ar-SA"/>
        </w:rPr>
      </w:pPr>
    </w:p>
    <w:p w:rsidR="00011B7B" w:rsidRPr="00CD6212" w:rsidRDefault="00011B7B" w:rsidP="005B3118">
      <w:pPr>
        <w:pStyle w:val="ppCodeIndent"/>
        <w:shd w:val="clear" w:color="auto" w:fill="C6D9F1" w:themeFill="text2" w:themeFillTint="33"/>
        <w:ind w:left="709"/>
        <w:rPr>
          <w:rFonts w:eastAsiaTheme="minorHAnsi"/>
          <w:b/>
          <w:lang w:bidi="ar-SA"/>
        </w:rPr>
      </w:pPr>
      <w:r>
        <w:rPr>
          <w:rFonts w:eastAsiaTheme="minorHAnsi"/>
          <w:b/>
          <w:lang w:bidi="ar-SA"/>
        </w:rPr>
        <w:t xml:space="preserve">  </w:t>
      </w:r>
      <w:r w:rsidRPr="009E13DC">
        <w:rPr>
          <w:rFonts w:eastAsiaTheme="minorHAnsi"/>
          <w:b/>
          <w:color w:val="008000"/>
          <w:lang w:bidi="ar-SA"/>
        </w:rPr>
        <w:t>'</w:t>
      </w:r>
      <w:r>
        <w:rPr>
          <w:rFonts w:eastAsiaTheme="minorHAnsi"/>
          <w:b/>
          <w:color w:val="008000"/>
          <w:lang w:bidi="ar-SA"/>
        </w:rPr>
        <w:t xml:space="preserve"> </w:t>
      </w:r>
      <w:r w:rsidRPr="00CD6212">
        <w:rPr>
          <w:rFonts w:eastAsiaTheme="minorHAnsi"/>
          <w:b/>
          <w:color w:val="008000"/>
          <w:lang w:bidi="ar-SA"/>
        </w:rPr>
        <w:t>dynamically create the tables</w:t>
      </w:r>
    </w:p>
    <w:p w:rsidR="00CD6212" w:rsidRPr="00CD6212" w:rsidRDefault="00CD6212" w:rsidP="005B3118">
      <w:pPr>
        <w:pStyle w:val="ppCodeIndent"/>
        <w:shd w:val="clear" w:color="auto" w:fill="C6D9F1" w:themeFill="text2" w:themeFillTint="33"/>
        <w:ind w:left="709"/>
        <w:rPr>
          <w:rFonts w:eastAsiaTheme="minorHAnsi"/>
          <w:b/>
          <w:lang w:bidi="ar-SA"/>
        </w:rPr>
      </w:pPr>
      <w:r w:rsidRPr="00CD6212">
        <w:rPr>
          <w:rFonts w:eastAsiaTheme="minorHAnsi"/>
          <w:b/>
          <w:lang w:bidi="ar-SA"/>
        </w:rPr>
        <w:lastRenderedPageBreak/>
        <w:t xml:space="preserve">  </w:t>
      </w:r>
      <w:r w:rsidRPr="00CD6212">
        <w:rPr>
          <w:rFonts w:eastAsiaTheme="minorHAnsi"/>
          <w:b/>
          <w:color w:val="2B91AF"/>
          <w:lang w:bidi="ar-SA"/>
        </w:rPr>
        <w:t>CloudTableClient</w:t>
      </w:r>
      <w:r w:rsidRPr="00CD6212">
        <w:rPr>
          <w:rFonts w:eastAsiaTheme="minorHAnsi"/>
          <w:b/>
          <w:lang w:bidi="ar-SA"/>
        </w:rPr>
        <w:t>.CreateTablesFromModel(</w:t>
      </w:r>
      <w:r w:rsidRPr="00CD6212">
        <w:rPr>
          <w:rFonts w:eastAsiaTheme="minorHAnsi"/>
          <w:b/>
          <w:color w:val="0000FF"/>
          <w:lang w:bidi="ar-SA"/>
        </w:rPr>
        <w:t>GetType</w:t>
      </w:r>
      <w:r w:rsidRPr="00CD6212">
        <w:rPr>
          <w:rFonts w:eastAsiaTheme="minorHAnsi"/>
          <w:b/>
          <w:lang w:bidi="ar-SA"/>
        </w:rPr>
        <w:t>(</w:t>
      </w:r>
      <w:r w:rsidRPr="00CD6212">
        <w:rPr>
          <w:rFonts w:eastAsiaTheme="minorHAnsi"/>
          <w:b/>
          <w:color w:val="2B91AF"/>
          <w:lang w:bidi="ar-SA"/>
        </w:rPr>
        <w:t>MessageDataServiceContext</w:t>
      </w:r>
      <w:r w:rsidRPr="00CD6212">
        <w:rPr>
          <w:rFonts w:eastAsiaTheme="minorHAnsi"/>
          <w:b/>
          <w:lang w:bidi="ar-SA"/>
        </w:rPr>
        <w:t>), account.TableEndpoint.AbsoluteUri, account.Credentials)</w:t>
      </w:r>
    </w:p>
    <w:p w:rsidR="00CD6212" w:rsidRPr="00CD6212" w:rsidRDefault="00CD6212" w:rsidP="005B3118">
      <w:pPr>
        <w:pStyle w:val="ppCodeIndent"/>
        <w:ind w:left="709"/>
        <w:rPr>
          <w:rFonts w:eastAsiaTheme="minorHAnsi"/>
          <w:lang w:bidi="ar-SA"/>
        </w:rPr>
      </w:pPr>
    </w:p>
    <w:p w:rsidR="00CD6212" w:rsidRPr="00CD6212" w:rsidRDefault="00CD6212" w:rsidP="005B3118">
      <w:pPr>
        <w:pStyle w:val="ppCodeIndent"/>
        <w:ind w:left="709"/>
        <w:rPr>
          <w:rFonts w:eastAsiaTheme="minorHAnsi"/>
          <w:lang w:bidi="ar-SA"/>
        </w:rPr>
      </w:pPr>
      <w:r w:rsidRPr="00CD6212">
        <w:rPr>
          <w:rFonts w:eastAsiaTheme="minorHAnsi"/>
          <w:color w:val="0000FF"/>
          <w:lang w:bidi="ar-SA"/>
        </w:rPr>
        <w:t>End</w:t>
      </w:r>
      <w:r w:rsidRPr="00CD6212">
        <w:rPr>
          <w:rFonts w:eastAsiaTheme="minorHAnsi"/>
          <w:lang w:bidi="ar-SA"/>
        </w:rPr>
        <w:t xml:space="preserve"> </w:t>
      </w:r>
      <w:r w:rsidR="00EF283B">
        <w:rPr>
          <w:rFonts w:eastAsiaTheme="minorHAnsi"/>
          <w:color w:val="0000FF"/>
          <w:lang w:bidi="ar-SA"/>
        </w:rPr>
        <w:t>Sub</w:t>
      </w:r>
    </w:p>
    <w:p w:rsidR="00B2334F" w:rsidRPr="003E3719" w:rsidRDefault="00B2334F" w:rsidP="00B2334F">
      <w:pPr>
        <w:pStyle w:val="ppBodyTextIndent"/>
      </w:pPr>
    </w:p>
    <w:p w:rsidR="005E3312" w:rsidRDefault="00CD6212" w:rsidP="00B2334F">
      <w:pPr>
        <w:pStyle w:val="ppNoteIndent"/>
        <w:ind w:left="810"/>
      </w:pPr>
      <w:r w:rsidRPr="005E3312">
        <w:rPr>
          <w:b/>
        </w:rPr>
        <w:t>Note:</w:t>
      </w:r>
      <w:r>
        <w:t xml:space="preserve"> T</w:t>
      </w:r>
      <w:r w:rsidR="00B2334F" w:rsidRPr="003E3719">
        <w:t xml:space="preserve">he code </w:t>
      </w:r>
      <w:r>
        <w:t xml:space="preserve">shown above </w:t>
      </w:r>
      <w:r w:rsidR="00B2334F" w:rsidRPr="003E3719">
        <w:t xml:space="preserve">creates the required tables from the </w:t>
      </w:r>
      <w:r>
        <w:t xml:space="preserve">model defined by the </w:t>
      </w:r>
      <w:r w:rsidR="00B2334F" w:rsidRPr="005E3312">
        <w:rPr>
          <w:b/>
        </w:rPr>
        <w:t>MessageDataServiceContext</w:t>
      </w:r>
      <w:r w:rsidR="00B2334F" w:rsidRPr="003E3719">
        <w:t xml:space="preserve"> class created earlier. </w:t>
      </w:r>
    </w:p>
    <w:p w:rsidR="005E3312" w:rsidRDefault="00B2334F" w:rsidP="00B2334F">
      <w:pPr>
        <w:pStyle w:val="ppNoteIndent"/>
        <w:ind w:left="810"/>
      </w:pPr>
      <w:r w:rsidRPr="003E3719">
        <w:t xml:space="preserve">Note that </w:t>
      </w:r>
      <w:r w:rsidR="00CD6212">
        <w:t xml:space="preserve">the recommendation is that </w:t>
      </w:r>
      <w:r w:rsidRPr="003E3719">
        <w:t xml:space="preserve">data tables </w:t>
      </w:r>
      <w:proofErr w:type="gramStart"/>
      <w:r w:rsidRPr="003E3719">
        <w:t xml:space="preserve">should </w:t>
      </w:r>
      <w:r w:rsidR="00CD6212" w:rsidRPr="003E3719">
        <w:t xml:space="preserve">only </w:t>
      </w:r>
      <w:r w:rsidRPr="003E3719">
        <w:t>be created</w:t>
      </w:r>
      <w:proofErr w:type="gramEnd"/>
      <w:r w:rsidRPr="003E3719">
        <w:t xml:space="preserve"> once</w:t>
      </w:r>
      <w:r w:rsidR="00CD6212">
        <w:t xml:space="preserve">. Typically, you would do this during </w:t>
      </w:r>
      <w:r w:rsidRPr="003E3719">
        <w:t xml:space="preserve">a provisioning step and rarely in application code. The </w:t>
      </w:r>
      <w:r w:rsidR="0006347D" w:rsidRPr="005E3312">
        <w:rPr>
          <w:b/>
        </w:rPr>
        <w:t>Application_Start</w:t>
      </w:r>
      <w:r w:rsidRPr="003E3719">
        <w:t xml:space="preserve"> method in </w:t>
      </w:r>
      <w:r w:rsidR="00CD6212">
        <w:t xml:space="preserve">the </w:t>
      </w:r>
      <w:r w:rsidR="0006347D" w:rsidRPr="005E3312">
        <w:rPr>
          <w:b/>
        </w:rPr>
        <w:t>Global</w:t>
      </w:r>
      <w:r w:rsidRPr="003E3719">
        <w:t xml:space="preserve"> class is a recommended place for this initialization logic.</w:t>
      </w:r>
    </w:p>
    <w:p w:rsidR="005E3312" w:rsidRDefault="00B2334F" w:rsidP="00B2334F">
      <w:pPr>
        <w:pStyle w:val="ppNoteIndent"/>
        <w:ind w:left="810"/>
      </w:pPr>
      <w:r w:rsidRPr="003E3719">
        <w:t>To retrieve and display messages, the method creates an instance of the</w:t>
      </w:r>
      <w:r w:rsidRPr="005E3312">
        <w:rPr>
          <w:b/>
        </w:rPr>
        <w:t xml:space="preserve"> MessageDataServiceContext</w:t>
      </w:r>
      <w:r w:rsidRPr="003E3719">
        <w:t xml:space="preserve"> class and initializes it from account information available in the service configuration file</w:t>
      </w:r>
      <w:r w:rsidRPr="005E3312">
        <w:rPr>
          <w:b/>
        </w:rPr>
        <w:t xml:space="preserve"> </w:t>
      </w:r>
      <w:r w:rsidRPr="005B1DCA">
        <w:t>(</w:t>
      </w:r>
      <w:r w:rsidRPr="005E3312">
        <w:rPr>
          <w:b/>
        </w:rPr>
        <w:t>ServiceConfiguration.cscfg</w:t>
      </w:r>
      <w:r w:rsidRPr="003E3719">
        <w:t>). It binds th</w:t>
      </w:r>
      <w:r w:rsidRPr="00683BE2">
        <w:t xml:space="preserve">e </w:t>
      </w:r>
      <w:r w:rsidRPr="005E3312">
        <w:rPr>
          <w:b/>
        </w:rPr>
        <w:t>Messages</w:t>
      </w:r>
      <w:r w:rsidRPr="003E3719">
        <w:t xml:space="preserve"> property, which returns a data service query for th</w:t>
      </w:r>
      <w:r w:rsidRPr="005E3312">
        <w:rPr>
          <w:i/>
        </w:rPr>
        <w:t>e Messages</w:t>
      </w:r>
      <w:r w:rsidRPr="003E3719">
        <w:t xml:space="preserve"> table, to </w:t>
      </w:r>
      <w:r w:rsidRPr="00683BE2">
        <w:t>a</w:t>
      </w:r>
      <w:r w:rsidRPr="005E3312">
        <w:rPr>
          <w:b/>
        </w:rPr>
        <w:t xml:space="preserve"> ListView</w:t>
      </w:r>
      <w:r w:rsidRPr="003E3719">
        <w:t xml:space="preserve"> control on the page for display. </w:t>
      </w:r>
    </w:p>
    <w:p w:rsidR="00B2334F" w:rsidRPr="003E3719" w:rsidRDefault="00B2334F" w:rsidP="00B2334F">
      <w:pPr>
        <w:pStyle w:val="ppNoteIndent"/>
        <w:ind w:left="810"/>
      </w:pPr>
      <w:r w:rsidRPr="003E3719">
        <w:t xml:space="preserve">Objects of type </w:t>
      </w:r>
      <w:r w:rsidRPr="005E3312">
        <w:rPr>
          <w:b/>
        </w:rPr>
        <w:t>CloudStorageAccount</w:t>
      </w:r>
      <w:r w:rsidRPr="003E3719">
        <w:t xml:space="preserve"> represent a storage account, which contains the settings required to make a connection to the Storage Service.  Associated with a storage account are the account name, the URI of the account and a shared key, which the </w:t>
      </w:r>
      <w:r w:rsidRPr="005E3312">
        <w:rPr>
          <w:b/>
        </w:rPr>
        <w:t>CloudTableClient</w:t>
      </w:r>
      <w:r w:rsidRPr="003E3719">
        <w:t xml:space="preserve"> helper class uses for its initialization. These settings </w:t>
      </w:r>
      <w:proofErr w:type="gramStart"/>
      <w:r w:rsidRPr="003E3719">
        <w:t>are obtained</w:t>
      </w:r>
      <w:proofErr w:type="gramEnd"/>
      <w:r w:rsidRPr="003E3719">
        <w:t xml:space="preserve"> from </w:t>
      </w:r>
      <w:r w:rsidRPr="005E3312">
        <w:rPr>
          <w:b/>
        </w:rPr>
        <w:t>ServiceConfiguration.cscfg</w:t>
      </w:r>
      <w:r w:rsidRPr="003E3719">
        <w:t>.</w:t>
      </w:r>
    </w:p>
    <w:p w:rsidR="00B2334F" w:rsidRPr="003E3719" w:rsidRDefault="00B2334F" w:rsidP="00B2334F">
      <w:pPr>
        <w:pStyle w:val="ppBodyTextIndent"/>
      </w:pPr>
    </w:p>
    <w:p w:rsidR="009852D1" w:rsidRPr="003E3719" w:rsidRDefault="009852D1" w:rsidP="009852D1">
      <w:pPr>
        <w:pStyle w:val="ppNumberList"/>
      </w:pPr>
      <w:r w:rsidRPr="003E3719">
        <w:t xml:space="preserve">Make sure the following namespace directives exist </w:t>
      </w:r>
      <w:r>
        <w:t>at</w:t>
      </w:r>
      <w:r w:rsidRPr="003E3719">
        <w:t xml:space="preserve"> the top of the</w:t>
      </w:r>
      <w:r w:rsidR="001742F2">
        <w:t xml:space="preserve"> </w:t>
      </w:r>
      <w:r w:rsidR="001742F2">
        <w:rPr>
          <w:b/>
        </w:rPr>
        <w:t>Global.asax</w:t>
      </w:r>
      <w:r w:rsidR="001742F2" w:rsidRPr="003E3719">
        <w:rPr>
          <w:b/>
        </w:rPr>
        <w:t>.cs</w:t>
      </w:r>
      <w:r w:rsidR="001742F2" w:rsidRPr="003E3719">
        <w:t xml:space="preserve"> / </w:t>
      </w:r>
      <w:r w:rsidR="001742F2">
        <w:rPr>
          <w:b/>
        </w:rPr>
        <w:t>Global.asax</w:t>
      </w:r>
      <w:r w:rsidR="001742F2" w:rsidRPr="003E3719">
        <w:rPr>
          <w:b/>
        </w:rPr>
        <w:t>.vb</w:t>
      </w:r>
      <w:r w:rsidR="001742F2">
        <w:t xml:space="preserve"> </w:t>
      </w:r>
      <w:r w:rsidRPr="003E3719">
        <w:t xml:space="preserve">code file. They are for the utility storage classes and for the </w:t>
      </w:r>
      <w:r w:rsidRPr="003E3719">
        <w:rPr>
          <w:b/>
        </w:rPr>
        <w:t>ServiceRuntime</w:t>
      </w:r>
      <w:r w:rsidRPr="003E3719">
        <w:t xml:space="preserve"> classes.</w:t>
      </w:r>
    </w:p>
    <w:p w:rsidR="009852D1" w:rsidRPr="003E3719" w:rsidRDefault="009852D1" w:rsidP="009852D1">
      <w:pPr>
        <w:pStyle w:val="ppBodyTextIndent"/>
      </w:pPr>
      <w:r w:rsidRPr="003E3719">
        <w:t xml:space="preserve">(Code Snippet – </w:t>
      </w:r>
      <w:r w:rsidRPr="003E3719">
        <w:rPr>
          <w:i/>
        </w:rPr>
        <w:t>E</w:t>
      </w:r>
      <w:r w:rsidR="00067203">
        <w:rPr>
          <w:i/>
        </w:rPr>
        <w:t>xploringWindowsAzureStorage-Ex01</w:t>
      </w:r>
      <w:r w:rsidRPr="003E3719">
        <w:rPr>
          <w:i/>
        </w:rPr>
        <w:t>-</w:t>
      </w:r>
      <w:r w:rsidR="004A54E8">
        <w:rPr>
          <w:i/>
        </w:rPr>
        <w:t>09</w:t>
      </w:r>
      <w:r w:rsidRPr="003E3719">
        <w:rPr>
          <w:i/>
        </w:rPr>
        <w:t>-</w:t>
      </w:r>
      <w:r w:rsidR="00002926">
        <w:rPr>
          <w:i/>
        </w:rPr>
        <w:t>Global</w:t>
      </w:r>
      <w:r w:rsidRPr="003E3719">
        <w:rPr>
          <w:i/>
        </w:rPr>
        <w:t>Namespace-CS</w:t>
      </w:r>
      <w:r w:rsidRPr="003E3719">
        <w:t>)</w:t>
      </w:r>
    </w:p>
    <w:p w:rsidR="009852D1" w:rsidRPr="003E3719" w:rsidRDefault="009852D1" w:rsidP="009852D1">
      <w:pPr>
        <w:pStyle w:val="ppCodeLanguageIndent"/>
      </w:pPr>
      <w:r w:rsidRPr="003E3719">
        <w:t>C#</w:t>
      </w:r>
    </w:p>
    <w:p w:rsidR="009852D1" w:rsidRPr="00C17A2F" w:rsidRDefault="009852D1" w:rsidP="005B3118">
      <w:pPr>
        <w:pStyle w:val="ppCodeIndent"/>
        <w:ind w:left="709"/>
        <w:rPr>
          <w:rFonts w:eastAsiaTheme="minorHAnsi"/>
          <w:b/>
          <w:noProof/>
          <w:lang w:bidi="ar-SA"/>
        </w:rPr>
      </w:pPr>
      <w:r w:rsidRPr="00C17A2F">
        <w:rPr>
          <w:rFonts w:eastAsiaTheme="minorHAnsi"/>
          <w:b/>
          <w:noProof/>
          <w:color w:val="0000FF"/>
          <w:lang w:bidi="ar-SA"/>
        </w:rPr>
        <w:t>using</w:t>
      </w:r>
      <w:r w:rsidRPr="00C17A2F">
        <w:rPr>
          <w:rFonts w:eastAsiaTheme="minorHAnsi"/>
          <w:b/>
          <w:noProof/>
          <w:lang w:bidi="ar-SA"/>
        </w:rPr>
        <w:t xml:space="preserve"> Microsoft.WindowsAzure;</w:t>
      </w:r>
    </w:p>
    <w:p w:rsidR="009852D1" w:rsidRPr="00C17A2F" w:rsidRDefault="009852D1" w:rsidP="005B3118">
      <w:pPr>
        <w:pStyle w:val="ppCodeIndent"/>
        <w:ind w:left="709"/>
        <w:rPr>
          <w:rFonts w:eastAsiaTheme="minorHAnsi"/>
          <w:b/>
          <w:noProof/>
          <w:lang w:bidi="ar-SA"/>
        </w:rPr>
      </w:pPr>
      <w:r w:rsidRPr="00C17A2F">
        <w:rPr>
          <w:rFonts w:eastAsiaTheme="minorHAnsi"/>
          <w:b/>
          <w:noProof/>
          <w:color w:val="0000FF"/>
          <w:lang w:bidi="ar-SA"/>
        </w:rPr>
        <w:t>using</w:t>
      </w:r>
      <w:r w:rsidRPr="00C17A2F">
        <w:rPr>
          <w:rFonts w:eastAsiaTheme="minorHAnsi"/>
          <w:b/>
          <w:noProof/>
          <w:lang w:bidi="ar-SA"/>
        </w:rPr>
        <w:t xml:space="preserve"> Microsoft.WindowsAzure.ServiceRuntime;</w:t>
      </w:r>
    </w:p>
    <w:p w:rsidR="009852D1" w:rsidRPr="00C17A2F" w:rsidRDefault="009852D1" w:rsidP="005B3118">
      <w:pPr>
        <w:pStyle w:val="ppCodeIndent"/>
        <w:ind w:left="709"/>
        <w:rPr>
          <w:rFonts w:eastAsiaTheme="minorHAnsi"/>
          <w:noProof/>
          <w:lang w:bidi="ar-SA"/>
        </w:rPr>
      </w:pPr>
      <w:r w:rsidRPr="00C17A2F">
        <w:rPr>
          <w:rFonts w:eastAsiaTheme="minorHAnsi"/>
          <w:b/>
          <w:noProof/>
          <w:color w:val="0000FF"/>
          <w:lang w:bidi="ar-SA"/>
        </w:rPr>
        <w:t>using</w:t>
      </w:r>
      <w:r w:rsidRPr="00C17A2F">
        <w:rPr>
          <w:rFonts w:eastAsiaTheme="minorHAnsi"/>
          <w:b/>
          <w:noProof/>
          <w:lang w:bidi="ar-SA"/>
        </w:rPr>
        <w:t xml:space="preserve"> Microsoft.WindowsAzure.StorageClient;</w:t>
      </w:r>
    </w:p>
    <w:p w:rsidR="009852D1" w:rsidRPr="003E3719" w:rsidRDefault="009852D1" w:rsidP="009852D1">
      <w:pPr>
        <w:pStyle w:val="ppBodyTextIndent"/>
      </w:pPr>
    </w:p>
    <w:p w:rsidR="009852D1" w:rsidRPr="003E3719" w:rsidRDefault="009852D1" w:rsidP="009852D1">
      <w:pPr>
        <w:pStyle w:val="ppBodyTextIndent"/>
      </w:pPr>
      <w:r w:rsidRPr="003E3719">
        <w:t xml:space="preserve">(Code Snippet – </w:t>
      </w:r>
      <w:r w:rsidRPr="003E3719">
        <w:rPr>
          <w:i/>
        </w:rPr>
        <w:t>ExploringWindowsAzur</w:t>
      </w:r>
      <w:r w:rsidR="00067203">
        <w:rPr>
          <w:i/>
        </w:rPr>
        <w:t>eStorage-Ex01</w:t>
      </w:r>
      <w:r w:rsidRPr="003E3719">
        <w:rPr>
          <w:i/>
        </w:rPr>
        <w:t>-</w:t>
      </w:r>
      <w:r w:rsidR="004A54E8">
        <w:rPr>
          <w:i/>
        </w:rPr>
        <w:t>09</w:t>
      </w:r>
      <w:r w:rsidRPr="003E3719">
        <w:rPr>
          <w:i/>
        </w:rPr>
        <w:t>-</w:t>
      </w:r>
      <w:r w:rsidR="00002926" w:rsidRPr="00002926">
        <w:rPr>
          <w:i/>
        </w:rPr>
        <w:t xml:space="preserve"> </w:t>
      </w:r>
      <w:r w:rsidR="00002926">
        <w:rPr>
          <w:i/>
        </w:rPr>
        <w:t>Global</w:t>
      </w:r>
      <w:r w:rsidR="00002926" w:rsidRPr="003E3719">
        <w:rPr>
          <w:i/>
        </w:rPr>
        <w:t xml:space="preserve">Namespace </w:t>
      </w:r>
      <w:r w:rsidRPr="003E3719">
        <w:rPr>
          <w:i/>
        </w:rPr>
        <w:t>-VB</w:t>
      </w:r>
      <w:r w:rsidRPr="003E3719">
        <w:t>)</w:t>
      </w:r>
    </w:p>
    <w:p w:rsidR="009852D1" w:rsidRPr="003E3719" w:rsidRDefault="009852D1" w:rsidP="009852D1">
      <w:pPr>
        <w:pStyle w:val="ppCodeLanguageIndent"/>
      </w:pPr>
      <w:r w:rsidRPr="003E3719">
        <w:t>Visual Basic</w:t>
      </w:r>
    </w:p>
    <w:p w:rsidR="009852D1" w:rsidRDefault="009852D1" w:rsidP="005B3118">
      <w:pPr>
        <w:pStyle w:val="ppCodeIndent"/>
        <w:ind w:left="709"/>
        <w:rPr>
          <w:rFonts w:eastAsiaTheme="minorHAnsi" w:cs="Consolas"/>
          <w:b/>
          <w:szCs w:val="20"/>
          <w:lang w:bidi="ar-SA"/>
        </w:rPr>
      </w:pPr>
      <w:r w:rsidRPr="003E3719">
        <w:rPr>
          <w:rFonts w:eastAsiaTheme="minorHAnsi" w:cs="Consolas"/>
          <w:b/>
          <w:color w:val="0000FF"/>
          <w:szCs w:val="20"/>
          <w:lang w:bidi="ar-SA"/>
        </w:rPr>
        <w:t>Imports</w:t>
      </w:r>
      <w:r w:rsidRPr="003E3719">
        <w:rPr>
          <w:rFonts w:eastAsiaTheme="minorHAnsi" w:cs="Consolas"/>
          <w:b/>
          <w:szCs w:val="20"/>
          <w:lang w:bidi="ar-SA"/>
        </w:rPr>
        <w:t xml:space="preserve"> Microsoft.WindowsAzure</w:t>
      </w:r>
    </w:p>
    <w:p w:rsidR="009852D1" w:rsidRDefault="009852D1" w:rsidP="005B3118">
      <w:pPr>
        <w:pStyle w:val="ppCodeIndent"/>
        <w:ind w:left="709"/>
        <w:rPr>
          <w:rFonts w:eastAsiaTheme="minorHAnsi" w:cs="Consolas"/>
          <w:b/>
          <w:szCs w:val="20"/>
          <w:lang w:bidi="ar-SA"/>
        </w:rPr>
      </w:pPr>
      <w:r w:rsidRPr="003E3719">
        <w:rPr>
          <w:rFonts w:eastAsiaTheme="minorHAnsi" w:cs="Consolas"/>
          <w:b/>
          <w:color w:val="0000FF"/>
          <w:szCs w:val="20"/>
          <w:lang w:bidi="ar-SA"/>
        </w:rPr>
        <w:t>Imports</w:t>
      </w:r>
      <w:r w:rsidRPr="003E3719">
        <w:rPr>
          <w:rFonts w:eastAsiaTheme="minorHAnsi" w:cs="Consolas"/>
          <w:b/>
          <w:szCs w:val="20"/>
          <w:lang w:bidi="ar-SA"/>
        </w:rPr>
        <w:t xml:space="preserve"> Microsoft.WindowsAzure.ServiceRuntime</w:t>
      </w:r>
    </w:p>
    <w:p w:rsidR="00002926" w:rsidRPr="003E3719" w:rsidRDefault="00002926" w:rsidP="005B3118">
      <w:pPr>
        <w:pStyle w:val="ppCodeIndent"/>
        <w:ind w:left="709"/>
        <w:rPr>
          <w:rFonts w:eastAsiaTheme="minorHAnsi" w:cs="Consolas"/>
          <w:b/>
          <w:szCs w:val="20"/>
          <w:lang w:bidi="ar-SA"/>
        </w:rPr>
      </w:pPr>
      <w:r w:rsidRPr="003E3719">
        <w:rPr>
          <w:rFonts w:eastAsiaTheme="minorHAnsi" w:cs="Consolas"/>
          <w:b/>
          <w:color w:val="0000FF"/>
          <w:szCs w:val="20"/>
          <w:lang w:bidi="ar-SA"/>
        </w:rPr>
        <w:t>Imports</w:t>
      </w:r>
      <w:r w:rsidRPr="003E3719">
        <w:rPr>
          <w:rFonts w:eastAsiaTheme="minorHAnsi" w:cs="Consolas"/>
          <w:b/>
          <w:szCs w:val="20"/>
          <w:lang w:bidi="ar-SA"/>
        </w:rPr>
        <w:t xml:space="preserve"> Microsoft.WindowsAzure.StorageClient</w:t>
      </w:r>
    </w:p>
    <w:p w:rsidR="009852D1" w:rsidRPr="00002926" w:rsidRDefault="009852D1" w:rsidP="00002926">
      <w:pPr>
        <w:pStyle w:val="ppBodyTextIndent"/>
      </w:pPr>
    </w:p>
    <w:p w:rsidR="00B2334F" w:rsidRPr="003E3719" w:rsidRDefault="00B2334F" w:rsidP="00B2334F">
      <w:pPr>
        <w:pStyle w:val="ppNumberList"/>
      </w:pPr>
      <w:r w:rsidRPr="003E3719">
        <w:lastRenderedPageBreak/>
        <w:t xml:space="preserve">Expand the </w:t>
      </w:r>
      <w:r w:rsidRPr="003E3719">
        <w:rPr>
          <w:b/>
        </w:rPr>
        <w:t>RDChat_WebRole</w:t>
      </w:r>
      <w:r w:rsidRPr="003E3719">
        <w:t xml:space="preserve"> node in </w:t>
      </w:r>
      <w:r w:rsidRPr="003E3719">
        <w:rPr>
          <w:b/>
        </w:rPr>
        <w:t>Solution Explorer</w:t>
      </w:r>
      <w:r w:rsidRPr="003E3719">
        <w:t xml:space="preserve">, then right-click </w:t>
      </w:r>
      <w:r w:rsidRPr="003E3719">
        <w:rPr>
          <w:b/>
        </w:rPr>
        <w:t>Default.aspx</w:t>
      </w:r>
      <w:r w:rsidRPr="003E3719">
        <w:t xml:space="preserve"> and select </w:t>
      </w:r>
      <w:r w:rsidRPr="003E3719">
        <w:rPr>
          <w:b/>
        </w:rPr>
        <w:t>View Code</w:t>
      </w:r>
      <w:r w:rsidR="003238D9">
        <w:t xml:space="preserve"> to</w:t>
      </w:r>
      <w:r w:rsidR="003238D9" w:rsidRPr="003238D9">
        <w:t xml:space="preserve"> </w:t>
      </w:r>
      <w:r w:rsidR="003238D9">
        <w:t>o</w:t>
      </w:r>
      <w:r w:rsidR="003238D9" w:rsidRPr="003E3719">
        <w:t>pen the code-behind file for the Web page that contains the UI for the chat application.</w:t>
      </w:r>
    </w:p>
    <w:p w:rsidR="00B2334F" w:rsidRPr="003E3719" w:rsidRDefault="00B2334F" w:rsidP="00B2334F">
      <w:pPr>
        <w:pStyle w:val="ppBodyTextIndent"/>
      </w:pPr>
      <w:r w:rsidRPr="003E3719">
        <w:t xml:space="preserve">Make sure the following namespace directives </w:t>
      </w:r>
      <w:r w:rsidR="003238D9">
        <w:t xml:space="preserve">are included </w:t>
      </w:r>
      <w:r w:rsidRPr="003E3719">
        <w:t xml:space="preserve">in the </w:t>
      </w:r>
      <w:r w:rsidRPr="003E3719">
        <w:rPr>
          <w:b/>
        </w:rPr>
        <w:t>Default.aspx.cs</w:t>
      </w:r>
      <w:r w:rsidRPr="003E3719">
        <w:t xml:space="preserve"> / </w:t>
      </w:r>
      <w:r w:rsidRPr="003E3719">
        <w:rPr>
          <w:b/>
        </w:rPr>
        <w:t>Default.aspx.vb</w:t>
      </w:r>
      <w:r w:rsidR="003238D9">
        <w:t xml:space="preserve"> code-behind file</w:t>
      </w:r>
      <w:r w:rsidRPr="003E3719">
        <w:t>.</w:t>
      </w:r>
    </w:p>
    <w:p w:rsidR="00B2334F" w:rsidRPr="003E3719" w:rsidRDefault="00B2334F" w:rsidP="00B2334F">
      <w:pPr>
        <w:pStyle w:val="ppBodyTextIndent"/>
      </w:pPr>
      <w:r w:rsidRPr="003E3719">
        <w:t xml:space="preserve">(Code Snippet – </w:t>
      </w:r>
      <w:r w:rsidRPr="003E3719">
        <w:rPr>
          <w:i/>
        </w:rPr>
        <w:t>ExploringWindowsAzureStorage-Ex01-</w:t>
      </w:r>
      <w:r w:rsidR="004A54E8">
        <w:rPr>
          <w:i/>
        </w:rPr>
        <w:t>10</w:t>
      </w:r>
      <w:r w:rsidRPr="003E3719">
        <w:rPr>
          <w:i/>
        </w:rPr>
        <w:t>-Namespace-CS</w:t>
      </w:r>
      <w:r w:rsidRPr="003E3719">
        <w:t>)</w:t>
      </w:r>
    </w:p>
    <w:p w:rsidR="00B2334F" w:rsidRPr="003E3719" w:rsidRDefault="00B2334F" w:rsidP="00B2334F">
      <w:pPr>
        <w:pStyle w:val="ppCodeLanguageIndent"/>
      </w:pPr>
      <w:r w:rsidRPr="003E3719">
        <w:t>C#</w:t>
      </w:r>
    </w:p>
    <w:p w:rsidR="003238D9" w:rsidRPr="003238D9" w:rsidRDefault="003238D9" w:rsidP="005B3118">
      <w:pPr>
        <w:pStyle w:val="ppCodeIndent"/>
        <w:ind w:left="709"/>
        <w:rPr>
          <w:rFonts w:eastAsiaTheme="minorHAnsi"/>
          <w:b/>
          <w:lang w:bidi="ar-SA"/>
        </w:rPr>
      </w:pPr>
      <w:r w:rsidRPr="003238D9">
        <w:rPr>
          <w:rFonts w:eastAsiaTheme="minorHAnsi"/>
          <w:b/>
          <w:color w:val="0000FF"/>
          <w:lang w:bidi="ar-SA"/>
        </w:rPr>
        <w:t>using</w:t>
      </w:r>
      <w:r w:rsidRPr="003238D9">
        <w:rPr>
          <w:rFonts w:eastAsiaTheme="minorHAnsi"/>
          <w:b/>
          <w:lang w:bidi="ar-SA"/>
        </w:rPr>
        <w:t xml:space="preserve"> System.Data.Services.Client;</w:t>
      </w:r>
    </w:p>
    <w:p w:rsidR="003238D9" w:rsidRPr="003238D9" w:rsidRDefault="003238D9" w:rsidP="005B3118">
      <w:pPr>
        <w:pStyle w:val="ppCodeIndent"/>
        <w:ind w:left="709"/>
        <w:rPr>
          <w:rFonts w:eastAsiaTheme="minorHAnsi"/>
          <w:b/>
          <w:lang w:bidi="ar-SA"/>
        </w:rPr>
      </w:pPr>
      <w:r w:rsidRPr="003238D9">
        <w:rPr>
          <w:rFonts w:eastAsiaTheme="minorHAnsi"/>
          <w:b/>
          <w:color w:val="0000FF"/>
          <w:lang w:bidi="ar-SA"/>
        </w:rPr>
        <w:t>using</w:t>
      </w:r>
      <w:r w:rsidRPr="003238D9">
        <w:rPr>
          <w:rFonts w:eastAsiaTheme="minorHAnsi"/>
          <w:b/>
          <w:lang w:bidi="ar-SA"/>
        </w:rPr>
        <w:t xml:space="preserve"> Microsoft.WindowsAzure;</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w:t>
      </w:r>
      <w:r w:rsidR="004A54E8">
        <w:rPr>
          <w:i/>
        </w:rPr>
        <w:t>10</w:t>
      </w:r>
      <w:r w:rsidRPr="003E3719">
        <w:rPr>
          <w:i/>
        </w:rPr>
        <w:t>-Namespace-VB</w:t>
      </w:r>
      <w:r w:rsidRPr="003E3719">
        <w:t>)</w:t>
      </w:r>
    </w:p>
    <w:p w:rsidR="00B2334F" w:rsidRPr="003E3719" w:rsidRDefault="00B2334F" w:rsidP="00B2334F">
      <w:pPr>
        <w:pStyle w:val="ppCodeLanguageIndent"/>
      </w:pPr>
      <w:r w:rsidRPr="003E3719">
        <w:t>Visual Basic</w:t>
      </w:r>
    </w:p>
    <w:p w:rsidR="003238D9" w:rsidRPr="003238D9" w:rsidRDefault="003238D9" w:rsidP="005B3118">
      <w:pPr>
        <w:pStyle w:val="ppCodeIndent"/>
        <w:ind w:left="709"/>
        <w:rPr>
          <w:rFonts w:eastAsiaTheme="minorHAnsi"/>
          <w:b/>
          <w:noProof/>
          <w:lang w:bidi="ar-SA"/>
        </w:rPr>
      </w:pPr>
      <w:r w:rsidRPr="003238D9">
        <w:rPr>
          <w:rFonts w:eastAsiaTheme="minorHAnsi"/>
          <w:b/>
          <w:noProof/>
          <w:color w:val="0000FF"/>
          <w:lang w:bidi="ar-SA"/>
        </w:rPr>
        <w:t>Imports</w:t>
      </w:r>
      <w:r w:rsidRPr="003238D9">
        <w:rPr>
          <w:rFonts w:eastAsiaTheme="minorHAnsi"/>
          <w:b/>
          <w:noProof/>
          <w:lang w:bidi="ar-SA"/>
        </w:rPr>
        <w:t xml:space="preserve"> System.Data.Services.Client</w:t>
      </w:r>
    </w:p>
    <w:p w:rsidR="003238D9" w:rsidRPr="003238D9" w:rsidRDefault="003238D9" w:rsidP="005B3118">
      <w:pPr>
        <w:pStyle w:val="ppCodeIndent"/>
        <w:ind w:left="709"/>
        <w:rPr>
          <w:rFonts w:eastAsiaTheme="minorHAnsi"/>
          <w:b/>
          <w:noProof/>
          <w:lang w:bidi="ar-SA"/>
        </w:rPr>
      </w:pPr>
      <w:r w:rsidRPr="003238D9">
        <w:rPr>
          <w:rFonts w:eastAsiaTheme="minorHAnsi"/>
          <w:b/>
          <w:noProof/>
          <w:color w:val="0000FF"/>
          <w:lang w:bidi="ar-SA"/>
        </w:rPr>
        <w:t>Imports</w:t>
      </w:r>
      <w:r w:rsidRPr="003238D9">
        <w:rPr>
          <w:rFonts w:eastAsiaTheme="minorHAnsi"/>
          <w:b/>
          <w:noProof/>
          <w:lang w:bidi="ar-SA"/>
        </w:rPr>
        <w:t xml:space="preserve"> Microsoft.WindowsAzure</w:t>
      </w:r>
    </w:p>
    <w:p w:rsidR="00B2334F" w:rsidRPr="003E3719" w:rsidRDefault="00B2334F" w:rsidP="00B2334F">
      <w:pPr>
        <w:pStyle w:val="ppBodyTextIndent"/>
      </w:pPr>
    </w:p>
    <w:p w:rsidR="00B2334F" w:rsidRPr="003E3719" w:rsidRDefault="00B2334F" w:rsidP="00B2334F">
      <w:pPr>
        <w:pStyle w:val="ppNumberList"/>
      </w:pPr>
      <w:r w:rsidRPr="003E3719">
        <w:t xml:space="preserve">Locate the </w:t>
      </w:r>
      <w:r w:rsidRPr="003E3719">
        <w:rPr>
          <w:b/>
        </w:rPr>
        <w:t>SubmitButton_Click</w:t>
      </w:r>
      <w:r w:rsidRPr="003E3719">
        <w:t xml:space="preserve"> event handler </w:t>
      </w:r>
      <w:r w:rsidRPr="003238D9">
        <w:t>in</w:t>
      </w:r>
      <w:r w:rsidRPr="003E3719">
        <w:rPr>
          <w:b/>
        </w:rPr>
        <w:t xml:space="preserve"> Default.aspx.cs </w:t>
      </w:r>
      <w:r w:rsidRPr="003E3719">
        <w:t>/</w:t>
      </w:r>
      <w:r w:rsidRPr="003E3719">
        <w:rPr>
          <w:b/>
        </w:rPr>
        <w:t xml:space="preserve"> Default.aspx.vb</w:t>
      </w:r>
      <w:r w:rsidRPr="003E3719">
        <w:t xml:space="preserve"> and insert the following code (shown in </w:t>
      </w:r>
      <w:r w:rsidRPr="003E3719">
        <w:rPr>
          <w:b/>
        </w:rPr>
        <w:t>bold</w:t>
      </w:r>
      <w:r w:rsidRPr="003E3719">
        <w:t xml:space="preserve">) into the method body to save messages entered by the user to the </w:t>
      </w:r>
      <w:r w:rsidR="000844F2">
        <w:t>Table Service</w:t>
      </w:r>
      <w:r w:rsidRPr="003E3719">
        <w:t xml:space="preserve">, then data bind messages from Table </w:t>
      </w:r>
      <w:r w:rsidR="000844F2">
        <w:t>Service</w:t>
      </w:r>
      <w:r w:rsidRPr="003E3719">
        <w:t xml:space="preserve"> to the page. The method uses the </w:t>
      </w:r>
      <w:r w:rsidRPr="003E3719">
        <w:rPr>
          <w:b/>
        </w:rPr>
        <w:t>AddMessage</w:t>
      </w:r>
      <w:r w:rsidRPr="003E3719">
        <w:t xml:space="preserve"> method, which you created earlier in the lab, to insert a new </w:t>
      </w:r>
      <w:r w:rsidRPr="003E3719">
        <w:rPr>
          <w:b/>
        </w:rPr>
        <w:t>Message</w:t>
      </w:r>
      <w:r w:rsidRPr="003E3719">
        <w:t xml:space="preserve"> entity into the table. </w:t>
      </w:r>
    </w:p>
    <w:p w:rsidR="00B2334F" w:rsidRPr="003E3719" w:rsidRDefault="00B2334F" w:rsidP="00B2334F">
      <w:pPr>
        <w:pStyle w:val="ppBodyTextIndent"/>
      </w:pPr>
      <w:r w:rsidRPr="003E3719">
        <w:t xml:space="preserve">(Code Snippet – </w:t>
      </w:r>
      <w:r w:rsidRPr="003E3719">
        <w:rPr>
          <w:i/>
        </w:rPr>
        <w:t>ExploringWindowsAzureStorage-Ex01-</w:t>
      </w:r>
      <w:r w:rsidR="004A54E8">
        <w:rPr>
          <w:i/>
        </w:rPr>
        <w:t>11</w:t>
      </w:r>
      <w:r w:rsidRPr="003E3719">
        <w:rPr>
          <w:i/>
        </w:rPr>
        <w:t>-SubmitButtonClick-CS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SubmitButton_Click(</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sender,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e)</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statusMessage = </w:t>
      </w:r>
      <w:r w:rsidRPr="003E3719">
        <w:rPr>
          <w:rFonts w:eastAsiaTheme="minorHAnsi" w:cs="Consolas"/>
          <w:b/>
          <w:color w:val="2B91AF"/>
          <w:sz w:val="19"/>
          <w:szCs w:val="19"/>
          <w:lang w:bidi="ar-SA"/>
        </w:rPr>
        <w:t>String</w:t>
      </w:r>
      <w:r w:rsidRPr="003E3719">
        <w:rPr>
          <w:rFonts w:eastAsiaTheme="minorHAnsi" w:cs="Consolas"/>
          <w:b/>
          <w:sz w:val="19"/>
          <w:szCs w:val="19"/>
          <w:lang w:bidi="ar-SA"/>
        </w:rPr>
        <w:t>.Empty;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account = CloudStorageAccount.FromConfigurationSetting(</w:t>
      </w:r>
      <w:r w:rsidRPr="003E3719">
        <w:rPr>
          <w:rFonts w:eastAsiaTheme="minorHAnsi" w:cs="Consolas"/>
          <w:b/>
          <w:color w:val="A31515"/>
          <w:sz w:val="19"/>
          <w:szCs w:val="19"/>
          <w:lang w:bidi="ar-SA"/>
        </w:rPr>
        <w:t>"DataConnectionString"</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context = </w:t>
      </w:r>
      <w:r w:rsidRPr="003E3719">
        <w:rPr>
          <w:rFonts w:eastAsiaTheme="minorHAnsi" w:cs="Consolas"/>
          <w:b/>
          <w:color w:val="0000FF"/>
          <w:sz w:val="19"/>
          <w:szCs w:val="19"/>
          <w:lang w:bidi="ar-SA"/>
        </w:rPr>
        <w:t>new</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MessageDataServiceContext</w:t>
      </w:r>
      <w:r w:rsidRPr="003E3719">
        <w:rPr>
          <w:rFonts w:eastAsiaTheme="minorHAnsi" w:cs="Consolas"/>
          <w:b/>
          <w:sz w:val="19"/>
          <w:szCs w:val="19"/>
          <w:lang w:bidi="ar-SA"/>
        </w:rPr>
        <w:t>(account.TableEndpoint.ToString(), account.Credentials);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context.AddMessage(</w:t>
      </w:r>
      <w:r w:rsidR="003E2C0D">
        <w:rPr>
          <w:rFonts w:eastAsiaTheme="minorHAnsi" w:cs="Consolas"/>
          <w:b/>
          <w:color w:val="2B91AF"/>
          <w:sz w:val="19"/>
          <w:szCs w:val="19"/>
          <w:lang w:bidi="ar-SA"/>
        </w:rPr>
        <w:t>HttpUtility</w:t>
      </w:r>
      <w:r w:rsidR="003E2C0D">
        <w:rPr>
          <w:rFonts w:eastAsiaTheme="minorHAnsi" w:cs="Consolas"/>
          <w:b/>
          <w:sz w:val="19"/>
          <w:szCs w:val="19"/>
          <w:lang w:bidi="ar-SA"/>
        </w:rPr>
        <w:t>.HtmlEncode(</w:t>
      </w:r>
      <w:r w:rsidRPr="003E3719">
        <w:rPr>
          <w:rFonts w:eastAsiaTheme="minorHAnsi" w:cs="Consolas"/>
          <w:b/>
          <w:color w:val="0000FF"/>
          <w:sz w:val="19"/>
          <w:szCs w:val="19"/>
          <w:lang w:bidi="ar-SA"/>
        </w:rPr>
        <w:t>this</w:t>
      </w:r>
      <w:r w:rsidRPr="003E3719">
        <w:rPr>
          <w:rFonts w:eastAsiaTheme="minorHAnsi" w:cs="Consolas"/>
          <w:b/>
          <w:sz w:val="19"/>
          <w:szCs w:val="19"/>
          <w:lang w:bidi="ar-SA"/>
        </w:rPr>
        <w:t>.nameBox.Text</w:t>
      </w:r>
      <w:r w:rsidR="003E2C0D">
        <w:rPr>
          <w:rFonts w:eastAsiaTheme="minorHAnsi" w:cs="Consolas"/>
          <w:b/>
          <w:sz w:val="19"/>
          <w:szCs w:val="19"/>
          <w:lang w:bidi="ar-SA"/>
        </w:rPr>
        <w:t>)</w:t>
      </w:r>
      <w:r w:rsidRPr="003E3719">
        <w:rPr>
          <w:rFonts w:eastAsiaTheme="minorHAnsi" w:cs="Consolas"/>
          <w:b/>
          <w:sz w:val="19"/>
          <w:szCs w:val="19"/>
          <w:lang w:bidi="ar-SA"/>
        </w:rPr>
        <w:t xml:space="preserve">, </w:t>
      </w:r>
      <w:r w:rsidR="003E2C0D">
        <w:rPr>
          <w:rFonts w:eastAsiaTheme="minorHAnsi" w:cs="Consolas"/>
          <w:b/>
          <w:color w:val="2B91AF"/>
          <w:sz w:val="19"/>
          <w:szCs w:val="19"/>
          <w:lang w:bidi="ar-SA"/>
        </w:rPr>
        <w:t>HttpUtility</w:t>
      </w:r>
      <w:r w:rsidR="003E2C0D">
        <w:rPr>
          <w:rFonts w:eastAsiaTheme="minorHAnsi" w:cs="Consolas"/>
          <w:b/>
          <w:sz w:val="19"/>
          <w:szCs w:val="19"/>
          <w:lang w:bidi="ar-SA"/>
        </w:rPr>
        <w:t>.HtmlEncode(</w:t>
      </w:r>
      <w:r w:rsidRPr="003E3719">
        <w:rPr>
          <w:rFonts w:eastAsiaTheme="minorHAnsi" w:cs="Consolas"/>
          <w:b/>
          <w:color w:val="0000FF"/>
          <w:sz w:val="19"/>
          <w:szCs w:val="19"/>
          <w:lang w:bidi="ar-SA"/>
        </w:rPr>
        <w:t>this</w:t>
      </w:r>
      <w:r w:rsidRPr="003E3719">
        <w:rPr>
          <w:rFonts w:eastAsiaTheme="minorHAnsi" w:cs="Consolas"/>
          <w:b/>
          <w:sz w:val="19"/>
          <w:szCs w:val="19"/>
          <w:lang w:bidi="ar-SA"/>
        </w:rPr>
        <w:t>.messageBox.Text</w:t>
      </w:r>
      <w:r w:rsidR="003E2C0D">
        <w:rPr>
          <w:rFonts w:eastAsiaTheme="minorHAnsi" w:cs="Consolas"/>
          <w:b/>
          <w:sz w:val="19"/>
          <w:szCs w:val="19"/>
          <w:lang w:bidi="ar-SA"/>
        </w:rPr>
        <w:t>)</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this</w:t>
      </w:r>
      <w:r w:rsidRPr="003E3719">
        <w:rPr>
          <w:rFonts w:eastAsiaTheme="minorHAnsi" w:cs="Consolas"/>
          <w:b/>
          <w:sz w:val="19"/>
          <w:szCs w:val="19"/>
          <w:lang w:bidi="ar-SA"/>
        </w:rPr>
        <w:t>.messageList.DataSource = context.Messages;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this</w:t>
      </w:r>
      <w:r w:rsidRPr="003E3719">
        <w:rPr>
          <w:rFonts w:eastAsiaTheme="minorHAnsi" w:cs="Consolas"/>
          <w:b/>
          <w:sz w:val="19"/>
          <w:szCs w:val="19"/>
          <w:lang w:bidi="ar-SA"/>
        </w:rPr>
        <w:t>.messageList.DataBind();</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catch</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DataServiceRequestException</w:t>
      </w:r>
      <w:r w:rsidRPr="003E3719">
        <w:rPr>
          <w:rFonts w:eastAsiaTheme="minorHAnsi" w:cs="Consolas"/>
          <w:b/>
          <w:sz w:val="19"/>
          <w:szCs w:val="19"/>
          <w:lang w:bidi="ar-SA"/>
        </w:rPr>
        <w:t xml:space="preserve"> ex)</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lastRenderedPageBreak/>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roofErr w:type="gramStart"/>
      <w:r w:rsidRPr="003E3719">
        <w:rPr>
          <w:rFonts w:eastAsiaTheme="minorHAnsi" w:cs="Consolas"/>
          <w:b/>
          <w:sz w:val="19"/>
          <w:szCs w:val="19"/>
          <w:lang w:bidi="ar-SA"/>
        </w:rPr>
        <w:t>statusMessage</w:t>
      </w:r>
      <w:proofErr w:type="gramEnd"/>
      <w:r w:rsidRPr="003E3719">
        <w:rPr>
          <w:rFonts w:eastAsiaTheme="minorHAnsi" w:cs="Consolas"/>
          <w:b/>
          <w:sz w:val="19"/>
          <w:szCs w:val="19"/>
          <w:lang w:bidi="ar-SA"/>
        </w:rPr>
        <w:t xml:space="preserve"> = </w:t>
      </w:r>
      <w:r w:rsidRPr="003E3719">
        <w:rPr>
          <w:rFonts w:eastAsiaTheme="minorHAnsi" w:cs="Consolas"/>
          <w:b/>
          <w:color w:val="A31515"/>
          <w:sz w:val="19"/>
          <w:szCs w:val="19"/>
          <w:lang w:bidi="ar-SA"/>
        </w:rPr>
        <w:t>"Unable to connect to the table storage server. Please check that the service is running.&lt;br&gt;"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 ex.Message;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status.Text = statusMessage;</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ExploringWindowsAzureStorage-Ex01-</w:t>
      </w:r>
      <w:r w:rsidR="004A54E8">
        <w:rPr>
          <w:i/>
        </w:rPr>
        <w:t>11</w:t>
      </w:r>
      <w:r w:rsidRPr="003E3719">
        <w:rPr>
          <w:i/>
        </w:rPr>
        <w:t>-SubmitButtonClick-VB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SubmitButton_Click(</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sender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e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2B91AF"/>
          <w:sz w:val="19"/>
          <w:szCs w:val="19"/>
          <w:lang w:bidi="ar-SA"/>
        </w:rPr>
        <w:t>EventArgs</w:t>
      </w:r>
      <w:r w:rsidRPr="003E3719">
        <w:rPr>
          <w:rFonts w:eastAsiaTheme="minorHAnsi" w:cs="Consolas"/>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color w:val="0000FF"/>
          <w:sz w:val="19"/>
          <w:szCs w:val="19"/>
          <w:lang w:bidi="ar-SA"/>
        </w:rPr>
        <w:t xml:space="preserve">  Dim</w:t>
      </w:r>
      <w:r w:rsidRPr="003E3719">
        <w:rPr>
          <w:rFonts w:eastAsiaTheme="minorHAnsi" w:cs="Consolas"/>
          <w:b/>
          <w:sz w:val="19"/>
          <w:szCs w:val="19"/>
          <w:lang w:bidi="ar-SA"/>
        </w:rPr>
        <w:t xml:space="preserve"> statusMessage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String</w:t>
      </w:r>
      <w:r w:rsidRPr="003E3719">
        <w:rPr>
          <w:rFonts w:eastAsiaTheme="minorHAnsi" w:cs="Consolas"/>
          <w:b/>
          <w:sz w:val="19"/>
          <w:szCs w:val="19"/>
          <w:lang w:bidi="ar-SA"/>
        </w:rPr>
        <w:t xml:space="preserve"> = </w:t>
      </w:r>
      <w:r w:rsidRPr="003E3719">
        <w:rPr>
          <w:rFonts w:eastAsiaTheme="minorHAnsi" w:cs="Consolas"/>
          <w:b/>
          <w:color w:val="0000FF"/>
          <w:sz w:val="19"/>
          <w:szCs w:val="19"/>
          <w:lang w:bidi="ar-SA"/>
        </w:rPr>
        <w:t>String</w:t>
      </w:r>
      <w:r w:rsidRPr="003E3719">
        <w:rPr>
          <w:rFonts w:eastAsiaTheme="minorHAnsi" w:cs="Consolas"/>
          <w:b/>
          <w:sz w:val="19"/>
          <w:szCs w:val="19"/>
          <w:lang w:bidi="ar-SA"/>
        </w:rPr>
        <w:t>.Empty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account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CloudStorageAccount = CloudStorageAccount.FromConfigurationSetting(</w:t>
      </w:r>
      <w:r w:rsidRPr="003E3719">
        <w:rPr>
          <w:rFonts w:eastAsiaTheme="minorHAnsi" w:cs="Consolas"/>
          <w:b/>
          <w:color w:val="A31515"/>
          <w:sz w:val="19"/>
          <w:szCs w:val="19"/>
          <w:lang w:bidi="ar-SA"/>
        </w:rPr>
        <w:t>"DataConnectionString"</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context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New</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MessageDataServiceContext</w:t>
      </w:r>
      <w:r w:rsidRPr="003E3719">
        <w:rPr>
          <w:rFonts w:eastAsiaTheme="minorHAnsi" w:cs="Consolas"/>
          <w:b/>
          <w:sz w:val="19"/>
          <w:szCs w:val="19"/>
          <w:lang w:bidi="ar-SA"/>
        </w:rPr>
        <w:t>(account.TableEndpoint.ToString, account.Credentials)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context.AddMessage(</w:t>
      </w:r>
      <w:r w:rsidR="00BE5B21">
        <w:rPr>
          <w:rFonts w:eastAsiaTheme="minorHAnsi" w:cs="Consolas"/>
          <w:b/>
          <w:color w:val="2B91AF"/>
          <w:sz w:val="19"/>
          <w:szCs w:val="19"/>
          <w:lang w:bidi="ar-SA"/>
        </w:rPr>
        <w:t>HttpUtility</w:t>
      </w:r>
      <w:r w:rsidR="00BE5B21">
        <w:rPr>
          <w:rFonts w:eastAsiaTheme="minorHAnsi" w:cs="Consolas"/>
          <w:b/>
          <w:sz w:val="19"/>
          <w:szCs w:val="19"/>
          <w:lang w:bidi="ar-SA"/>
        </w:rPr>
        <w:t>.HtmlEncode(</w:t>
      </w:r>
      <w:r w:rsidRPr="003E3719">
        <w:rPr>
          <w:rFonts w:eastAsiaTheme="minorHAnsi" w:cs="Consolas"/>
          <w:b/>
          <w:color w:val="0000FF"/>
          <w:sz w:val="19"/>
          <w:szCs w:val="19"/>
          <w:lang w:bidi="ar-SA"/>
        </w:rPr>
        <w:t>Me</w:t>
      </w:r>
      <w:r w:rsidRPr="003E3719">
        <w:rPr>
          <w:rFonts w:eastAsiaTheme="minorHAnsi" w:cs="Consolas"/>
          <w:b/>
          <w:sz w:val="19"/>
          <w:szCs w:val="19"/>
          <w:lang w:bidi="ar-SA"/>
        </w:rPr>
        <w:t>.nameBox.Text</w:t>
      </w:r>
      <w:r w:rsidR="00BE5B21">
        <w:rPr>
          <w:rFonts w:eastAsiaTheme="minorHAnsi" w:cs="Consolas"/>
          <w:b/>
          <w:sz w:val="19"/>
          <w:szCs w:val="19"/>
          <w:lang w:bidi="ar-SA"/>
        </w:rPr>
        <w:t>)</w:t>
      </w:r>
      <w:r w:rsidRPr="003E3719">
        <w:rPr>
          <w:rFonts w:eastAsiaTheme="minorHAnsi" w:cs="Consolas"/>
          <w:b/>
          <w:sz w:val="19"/>
          <w:szCs w:val="19"/>
          <w:lang w:bidi="ar-SA"/>
        </w:rPr>
        <w:t xml:space="preserve">, </w:t>
      </w:r>
      <w:r w:rsidR="00BE5B21">
        <w:rPr>
          <w:rFonts w:eastAsiaTheme="minorHAnsi" w:cs="Consolas"/>
          <w:b/>
          <w:color w:val="2B91AF"/>
          <w:sz w:val="19"/>
          <w:szCs w:val="19"/>
          <w:lang w:bidi="ar-SA"/>
        </w:rPr>
        <w:t>HttpUtility</w:t>
      </w:r>
      <w:r w:rsidR="00BE5B21">
        <w:rPr>
          <w:rFonts w:eastAsiaTheme="minorHAnsi" w:cs="Consolas"/>
          <w:b/>
          <w:sz w:val="19"/>
          <w:szCs w:val="19"/>
          <w:lang w:bidi="ar-SA"/>
        </w:rPr>
        <w:t>.HtmlEncode(</w:t>
      </w:r>
      <w:r w:rsidRPr="003E3719">
        <w:rPr>
          <w:rFonts w:eastAsiaTheme="minorHAnsi" w:cs="Consolas"/>
          <w:b/>
          <w:color w:val="0000FF"/>
          <w:sz w:val="19"/>
          <w:szCs w:val="19"/>
          <w:lang w:bidi="ar-SA"/>
        </w:rPr>
        <w:t>Me</w:t>
      </w:r>
      <w:r w:rsidRPr="003E3719">
        <w:rPr>
          <w:rFonts w:eastAsiaTheme="minorHAnsi" w:cs="Consolas"/>
          <w:b/>
          <w:sz w:val="19"/>
          <w:szCs w:val="19"/>
          <w:lang w:bidi="ar-SA"/>
        </w:rPr>
        <w:t>.messageBox.Text</w:t>
      </w:r>
      <w:r w:rsidR="00BE5B21">
        <w:rPr>
          <w:rFonts w:eastAsiaTheme="minorHAnsi" w:cs="Consolas"/>
          <w:b/>
          <w:sz w:val="19"/>
          <w:szCs w:val="19"/>
          <w:lang w:bidi="ar-SA"/>
        </w:rPr>
        <w:t>)</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.messageList.DataSource = context.Messages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.messageList.DataBind()</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Catch</w:t>
      </w:r>
      <w:r w:rsidRPr="003E3719">
        <w:rPr>
          <w:rFonts w:eastAsiaTheme="minorHAnsi" w:cs="Consolas"/>
          <w:b/>
          <w:sz w:val="19"/>
          <w:szCs w:val="19"/>
          <w:lang w:bidi="ar-SA"/>
        </w:rPr>
        <w:t xml:space="preserve"> ex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DataServiceRequestException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roofErr w:type="gramStart"/>
      <w:r w:rsidRPr="003E3719">
        <w:rPr>
          <w:rFonts w:eastAsiaTheme="minorHAnsi" w:cs="Consolas"/>
          <w:b/>
          <w:sz w:val="19"/>
          <w:szCs w:val="19"/>
          <w:lang w:bidi="ar-SA"/>
        </w:rPr>
        <w:t>statusMessage</w:t>
      </w:r>
      <w:proofErr w:type="gramEnd"/>
      <w:r w:rsidRPr="003E3719">
        <w:rPr>
          <w:rFonts w:eastAsiaTheme="minorHAnsi" w:cs="Consolas"/>
          <w:b/>
          <w:sz w:val="19"/>
          <w:szCs w:val="19"/>
          <w:lang w:bidi="ar-SA"/>
        </w:rPr>
        <w:t xml:space="preserve"> = (</w:t>
      </w:r>
      <w:r w:rsidRPr="003E3719">
        <w:rPr>
          <w:rFonts w:eastAsiaTheme="minorHAnsi" w:cs="Consolas"/>
          <w:b/>
          <w:color w:val="A31515"/>
          <w:sz w:val="19"/>
          <w:szCs w:val="19"/>
          <w:lang w:bidi="ar-SA"/>
        </w:rPr>
        <w:t>"Unable to connect to the table storage server. Please check that the service is running.&lt;br&gt;"</w:t>
      </w:r>
      <w:r w:rsidRPr="003E3719">
        <w:rPr>
          <w:rFonts w:eastAsiaTheme="minorHAnsi" w:cs="Consolas"/>
          <w:b/>
          <w:sz w:val="19"/>
          <w:szCs w:val="19"/>
          <w:lang w:bidi="ar-SA"/>
        </w:rPr>
        <w:t xml:space="preserve"> &amp; ex.Message)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Try</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.status.Text = statusMessage</w:t>
      </w: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pPr>
    </w:p>
    <w:p w:rsidR="00B2334F" w:rsidRPr="003E3719" w:rsidRDefault="00B2334F" w:rsidP="00B2334F">
      <w:pPr>
        <w:pStyle w:val="ppNumberList"/>
      </w:pPr>
      <w:r w:rsidRPr="003E3719">
        <w:t xml:space="preserve">Save the all files and select </w:t>
      </w:r>
      <w:r w:rsidRPr="003E3719">
        <w:rPr>
          <w:b/>
        </w:rPr>
        <w:t>Build Solution</w:t>
      </w:r>
      <w:r w:rsidRPr="003E3719">
        <w:t xml:space="preserve"> from the </w:t>
      </w:r>
      <w:r w:rsidRPr="003E3719">
        <w:rPr>
          <w:b/>
        </w:rPr>
        <w:t>Build</w:t>
      </w:r>
      <w:r w:rsidRPr="003E3719">
        <w:t xml:space="preserve"> menu.</w:t>
      </w:r>
    </w:p>
    <w:p w:rsidR="00B2334F" w:rsidRPr="003E3719" w:rsidRDefault="00B2334F" w:rsidP="00B2334F">
      <w:pPr>
        <w:pStyle w:val="ppListEnd"/>
      </w:pPr>
    </w:p>
    <w:p w:rsidR="00B2334F" w:rsidRPr="003E3719" w:rsidRDefault="00B2334F" w:rsidP="00B2334F">
      <w:pPr>
        <w:pStyle w:val="ppBodyText"/>
      </w:pPr>
    </w:p>
    <w:p w:rsidR="00B2334F" w:rsidRPr="003E3719" w:rsidRDefault="00B2334F" w:rsidP="00B2334F">
      <w:pPr>
        <w:pStyle w:val="ppProcedureStart"/>
        <w:numPr>
          <w:ilvl w:val="0"/>
          <w:numId w:val="1"/>
        </w:numPr>
      </w:pPr>
      <w:bookmarkStart w:id="20" w:name="_Toc260287047"/>
      <w:bookmarkStart w:id="21" w:name="_Toc303119926"/>
      <w:bookmarkStart w:id="22" w:name="_Toc303240600"/>
      <w:bookmarkStart w:id="23" w:name="_Toc303243850"/>
      <w:bookmarkStart w:id="24" w:name="_Toc310346228"/>
      <w:r w:rsidRPr="003E3719">
        <w:t>Verification</w:t>
      </w:r>
      <w:bookmarkEnd w:id="20"/>
      <w:bookmarkEnd w:id="21"/>
      <w:bookmarkEnd w:id="22"/>
      <w:bookmarkEnd w:id="23"/>
      <w:bookmarkEnd w:id="24"/>
    </w:p>
    <w:p w:rsidR="00B2334F" w:rsidRPr="003E3719" w:rsidRDefault="00B2334F" w:rsidP="00B2334F">
      <w:pPr>
        <w:pStyle w:val="ppBodyText"/>
      </w:pPr>
      <w:r w:rsidRPr="003E3719">
        <w:t xml:space="preserve">To test your service running in the </w:t>
      </w:r>
      <w:r w:rsidR="00D45048">
        <w:t>Compute</w:t>
      </w:r>
      <w:r w:rsidRPr="003E3719">
        <w:t xml:space="preserve"> </w:t>
      </w:r>
      <w:r w:rsidR="00D45048">
        <w:t>Emulator</w:t>
      </w:r>
      <w:r w:rsidRPr="003E3719">
        <w:t>:</w:t>
      </w:r>
    </w:p>
    <w:p w:rsidR="00B2334F" w:rsidRPr="003E3719" w:rsidRDefault="00B2334F" w:rsidP="00B2334F">
      <w:pPr>
        <w:pStyle w:val="ppNumberList"/>
      </w:pPr>
      <w:r w:rsidRPr="003E3719">
        <w:t xml:space="preserve">In Visual Studio, press </w:t>
      </w:r>
      <w:r w:rsidRPr="003E3719">
        <w:rPr>
          <w:b/>
        </w:rPr>
        <w:t>F5</w:t>
      </w:r>
      <w:r w:rsidRPr="003E3719">
        <w:t xml:space="preserve"> to build and run the application. The </w:t>
      </w:r>
      <w:r w:rsidR="005E3312">
        <w:t>c</w:t>
      </w:r>
      <w:r w:rsidR="00D45048">
        <w:t xml:space="preserve">ompute </w:t>
      </w:r>
      <w:r w:rsidR="005E3312">
        <w:t>e</w:t>
      </w:r>
      <w:r w:rsidR="00D45048">
        <w:t>mulator</w:t>
      </w:r>
      <w:r w:rsidRPr="003E3719">
        <w:t xml:space="preserve"> starts and a new deployment containing the </w:t>
      </w:r>
      <w:r w:rsidRPr="003E3719">
        <w:rPr>
          <w:b/>
        </w:rPr>
        <w:t>RdChat</w:t>
      </w:r>
      <w:r w:rsidRPr="003E3719">
        <w:t xml:space="preserve"> Web Role initializes. A browser window opens to display the Windows Azure Chat Web page. </w:t>
      </w:r>
    </w:p>
    <w:p w:rsidR="00B2334F" w:rsidRPr="003E3719" w:rsidRDefault="00B2334F" w:rsidP="00B2334F">
      <w:pPr>
        <w:pStyle w:val="ppFigureIndent"/>
      </w:pPr>
      <w:r w:rsidRPr="003E3719">
        <w:rPr>
          <w:noProof/>
          <w:lang w:bidi="ar-SA"/>
        </w:rPr>
        <w:lastRenderedPageBreak/>
        <w:t xml:space="preserve"> </w:t>
      </w:r>
      <w:r w:rsidRPr="003E3719">
        <w:rPr>
          <w:rFonts w:ascii="Consolas" w:eastAsia="Times New Roman" w:hAnsi="Consolas"/>
          <w:noProof/>
          <w:sz w:val="20"/>
          <w:lang w:bidi="ar-SA"/>
        </w:rPr>
        <w:drawing>
          <wp:inline distT="0" distB="0" distL="0" distR="0" wp14:anchorId="47F77B2F" wp14:editId="7C3D940F">
            <wp:extent cx="5389200" cy="3230065"/>
            <wp:effectExtent l="19050" t="0" r="1950" b="0"/>
            <wp:docPr id="2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389200" cy="3230065"/>
                    </a:xfrm>
                    <a:prstGeom prst="rect">
                      <a:avLst/>
                    </a:prstGeom>
                    <a:noFill/>
                    <a:ln w="9525">
                      <a:noFill/>
                      <a:miter lim="800000"/>
                      <a:headEnd/>
                      <a:tailEnd/>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7</w:t>
      </w:r>
      <w:r w:rsidR="00681F0A">
        <w:rPr>
          <w:noProof/>
        </w:rPr>
        <w:fldChar w:fldCharType="end"/>
      </w:r>
    </w:p>
    <w:p w:rsidR="00B2334F" w:rsidRPr="003E3719" w:rsidRDefault="00B2334F" w:rsidP="00B2334F">
      <w:pPr>
        <w:pStyle w:val="ppFigureCaptionIndent"/>
      </w:pPr>
      <w:r w:rsidRPr="003E3719">
        <w:t xml:space="preserve">Application after connecting successfully to the </w:t>
      </w:r>
      <w:r w:rsidR="00D56608">
        <w:t>storage emulator</w:t>
      </w:r>
      <w:r w:rsidRPr="003E3719">
        <w:t xml:space="preserve"> table server</w:t>
      </w:r>
    </w:p>
    <w:p w:rsidR="00B2334F" w:rsidRPr="003E3719" w:rsidRDefault="00B2334F" w:rsidP="00B2334F">
      <w:pPr>
        <w:pStyle w:val="ppBodyTextIndent"/>
      </w:pPr>
    </w:p>
    <w:p w:rsidR="00B2334F" w:rsidRPr="003E3719" w:rsidRDefault="00B2334F" w:rsidP="00B2334F">
      <w:pPr>
        <w:pStyle w:val="ppBodyTextIndent"/>
      </w:pPr>
      <w:r w:rsidRPr="003E3719">
        <w:t>When you start the program in the debugger, Visual Studio automatically starts Storage</w:t>
      </w:r>
      <w:r w:rsidR="0062222B">
        <w:t xml:space="preserve"> Emulator</w:t>
      </w:r>
      <w:r w:rsidRPr="003E3719">
        <w:t xml:space="preserve">. If the Chat application is unable to access the </w:t>
      </w:r>
      <w:r w:rsidR="000844F2">
        <w:t>table service</w:t>
      </w:r>
      <w:r w:rsidRPr="003E3719">
        <w:t xml:space="preserve"> server, you will see an error as shown </w:t>
      </w:r>
      <w:r w:rsidR="00933643">
        <w:t>on the page</w:t>
      </w:r>
      <w:r w:rsidRPr="003E3719">
        <w:t xml:space="preserve">. To examine the status of the service, right-click the icon in the system tray (it looks like a server) and select </w:t>
      </w:r>
      <w:r w:rsidR="00B46C58">
        <w:rPr>
          <w:b/>
        </w:rPr>
        <w:t>Show</w:t>
      </w:r>
      <w:r w:rsidRPr="003E3719">
        <w:rPr>
          <w:b/>
        </w:rPr>
        <w:t xml:space="preserve"> Storage</w:t>
      </w:r>
      <w:r w:rsidR="00B46C58">
        <w:rPr>
          <w:b/>
        </w:rPr>
        <w:t xml:space="preserve"> Emulator</w:t>
      </w:r>
      <w:r w:rsidRPr="003E3719">
        <w:rPr>
          <w:b/>
        </w:rPr>
        <w:t xml:space="preserve"> UI</w:t>
      </w:r>
      <w:r w:rsidRPr="003E3719">
        <w:t>.</w:t>
      </w:r>
    </w:p>
    <w:p w:rsidR="00B2334F" w:rsidRPr="003E3719" w:rsidRDefault="000E196B" w:rsidP="00B2334F">
      <w:pPr>
        <w:pStyle w:val="ppFigureIndent"/>
        <w:keepNext/>
      </w:pPr>
      <w:r>
        <w:rPr>
          <w:noProof/>
          <w:lang w:bidi="ar-SA"/>
        </w:rPr>
        <w:drawing>
          <wp:inline distT="0" distB="0" distL="0" distR="0" wp14:anchorId="6166096B" wp14:editId="22844562">
            <wp:extent cx="3048000" cy="1838325"/>
            <wp:effectExtent l="0" t="0" r="0" b="0"/>
            <wp:docPr id="23" name="Picture 23" descr="C:\Users\Southy\AppData\Local\Temp\SNAGHTML381d3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thy\AppData\Local\Temp\SNAGHTML381d3b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8000" cy="1838325"/>
                    </a:xfrm>
                    <a:prstGeom prst="rect">
                      <a:avLst/>
                    </a:prstGeom>
                    <a:noFill/>
                    <a:ln>
                      <a:noFill/>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8</w:t>
      </w:r>
      <w:r w:rsidR="00681F0A">
        <w:rPr>
          <w:noProof/>
        </w:rPr>
        <w:fldChar w:fldCharType="end"/>
      </w:r>
    </w:p>
    <w:p w:rsidR="00B2334F" w:rsidRPr="003E3719" w:rsidRDefault="00B2334F" w:rsidP="00B2334F">
      <w:pPr>
        <w:pStyle w:val="ppFigureCaptionIndent"/>
      </w:pPr>
      <w:r w:rsidRPr="003E3719">
        <w:t xml:space="preserve">Viewing the status of </w:t>
      </w:r>
      <w:r w:rsidR="00D56608">
        <w:t>storage emulator</w:t>
      </w:r>
    </w:p>
    <w:p w:rsidR="00B2334F" w:rsidRPr="003E3719" w:rsidRDefault="00B2334F" w:rsidP="00B2334F">
      <w:pPr>
        <w:pStyle w:val="ppBodyTextIndent"/>
      </w:pPr>
    </w:p>
    <w:p w:rsidR="00B2334F" w:rsidRPr="003E3719" w:rsidRDefault="00B2334F" w:rsidP="00B2334F">
      <w:pPr>
        <w:pStyle w:val="ppNumberList"/>
      </w:pPr>
      <w:r w:rsidRPr="003E3719">
        <w:t xml:space="preserve">Now, test the Chat application by entering a few messages. Type your name and the text of your message and click </w:t>
      </w:r>
      <w:r w:rsidRPr="003E3719">
        <w:rPr>
          <w:b/>
        </w:rPr>
        <w:t>Submit</w:t>
      </w:r>
      <w:r w:rsidR="008A47BA">
        <w:t>.</w:t>
      </w:r>
    </w:p>
    <w:p w:rsidR="00B2334F" w:rsidRPr="003E3719" w:rsidRDefault="00B2334F" w:rsidP="00B2334F">
      <w:pPr>
        <w:pStyle w:val="ppNumberList"/>
      </w:pPr>
      <w:r w:rsidRPr="003E3719">
        <w:lastRenderedPageBreak/>
        <w:t xml:space="preserve">In Internet Explorer, press </w:t>
      </w:r>
      <w:r w:rsidRPr="003E3719">
        <w:rPr>
          <w:b/>
        </w:rPr>
        <w:t>Ctrl + N</w:t>
      </w:r>
      <w:r w:rsidRPr="003E3719">
        <w:t xml:space="preserve"> to open a second browser window. Enter a different name and type a few more messages. Notice how </w:t>
      </w:r>
      <w:r w:rsidR="0074652E">
        <w:t>the chat box updates the conversation after sending a new message</w:t>
      </w:r>
      <w:r w:rsidRPr="003E3719">
        <w:t>.</w:t>
      </w:r>
    </w:p>
    <w:p w:rsidR="00B2334F" w:rsidRPr="003E3719" w:rsidRDefault="00B2334F" w:rsidP="00B2334F">
      <w:pPr>
        <w:pStyle w:val="ppFigureIndent"/>
        <w:keepNext/>
      </w:pPr>
      <w:r w:rsidRPr="003E3719">
        <w:rPr>
          <w:noProof/>
          <w:lang w:bidi="ar-SA"/>
        </w:rPr>
        <w:drawing>
          <wp:inline distT="0" distB="0" distL="0" distR="0" wp14:anchorId="47668F93" wp14:editId="449EE57A">
            <wp:extent cx="5389200" cy="3601437"/>
            <wp:effectExtent l="19050" t="0" r="1950" b="0"/>
            <wp:docPr id="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389200" cy="3601437"/>
                    </a:xfrm>
                    <a:prstGeom prst="rect">
                      <a:avLst/>
                    </a:prstGeom>
                    <a:noFill/>
                    <a:ln w="9525">
                      <a:noFill/>
                      <a:miter lim="800000"/>
                      <a:headEnd/>
                      <a:tailEnd/>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9</w:t>
      </w:r>
      <w:r w:rsidR="00681F0A">
        <w:rPr>
          <w:noProof/>
        </w:rPr>
        <w:fldChar w:fldCharType="end"/>
      </w:r>
    </w:p>
    <w:p w:rsidR="00B2334F" w:rsidRPr="003E3719" w:rsidRDefault="00B2334F" w:rsidP="00B2334F">
      <w:pPr>
        <w:pStyle w:val="ppFigureCaptionIndent"/>
      </w:pPr>
      <w:r w:rsidRPr="003E3719">
        <w:t>Using the Windows Azure chat application</w:t>
      </w:r>
    </w:p>
    <w:p w:rsidR="00B2334F" w:rsidRPr="003E3719" w:rsidRDefault="00B2334F" w:rsidP="00B2334F">
      <w:pPr>
        <w:pStyle w:val="ppListEnd"/>
      </w:pPr>
    </w:p>
    <w:p w:rsidR="00B2334F" w:rsidRPr="003E3719" w:rsidRDefault="00B2334F" w:rsidP="00B2334F">
      <w:pPr>
        <w:pStyle w:val="ppBodyText"/>
      </w:pPr>
    </w:p>
    <w:bookmarkStart w:id="25" w:name="_Toc310346229" w:displacedByCustomXml="next"/>
    <w:bookmarkStart w:id="26" w:name="_Toc303243851" w:displacedByCustomXml="next"/>
    <w:bookmarkStart w:id="27" w:name="_Toc303240601" w:displacedByCustomXml="next"/>
    <w:bookmarkStart w:id="28" w:name="_Toc303119927" w:displacedByCustomXml="next"/>
    <w:sdt>
      <w:sdtPr>
        <w:alias w:val="Topic"/>
        <w:tag w:val="f8054394-8c99-46f3-93f1-077b412ae10a"/>
        <w:id w:val="3994728"/>
        <w:placeholder>
          <w:docPart w:val="DefaultPlaceholder_22675703"/>
        </w:placeholder>
        <w:text/>
      </w:sdtPr>
      <w:sdtContent>
        <w:p w:rsidR="00D8196F" w:rsidRDefault="00640C26" w:rsidP="00D8196F">
          <w:pPr>
            <w:pStyle w:val="ppTopic"/>
          </w:pPr>
          <w:r>
            <w:t>Exercise 2: Working with Blobs</w:t>
          </w:r>
        </w:p>
      </w:sdtContent>
    </w:sdt>
    <w:bookmarkEnd w:id="25" w:displacedByCustomXml="prev"/>
    <w:bookmarkEnd w:id="26" w:displacedByCustomXml="prev"/>
    <w:bookmarkEnd w:id="27" w:displacedByCustomXml="prev"/>
    <w:bookmarkEnd w:id="28" w:displacedByCustomXml="prev"/>
    <w:p w:rsidR="008F3C6F" w:rsidRPr="003E3719" w:rsidRDefault="008F3C6F" w:rsidP="008F3C6F">
      <w:pPr>
        <w:pStyle w:val="ppBodyText"/>
        <w:rPr>
          <w:highlight w:val="yellow"/>
        </w:rPr>
      </w:pPr>
      <w:r w:rsidRPr="003E3719">
        <w:t xml:space="preserve">In this exercise, you will use the Windows Azure Blob </w:t>
      </w:r>
      <w:r w:rsidR="000844F2">
        <w:t>Service</w:t>
      </w:r>
      <w:r w:rsidRPr="003E3719">
        <w:t xml:space="preserve"> API to create an application that saves and retrieves image data stored as blobs in Windows Azure storage. It consists of a simple image gallery Web site that can display, upload and remove images in Windows Azure storage, and allows you to enter and display related metadata. The application uses a single container to store its image content as blobs.</w:t>
      </w:r>
    </w:p>
    <w:p w:rsidR="008F3C6F" w:rsidRPr="003E3719" w:rsidRDefault="008F3C6F" w:rsidP="008F3C6F">
      <w:pPr>
        <w:pStyle w:val="ppBodyText"/>
        <w:rPr>
          <w:highlight w:val="yellow"/>
        </w:rPr>
      </w:pPr>
      <w:r w:rsidRPr="003E3719">
        <w:t>When you create a blob in Windows Azure, you associate a content type that specifies the format in which the API returns it and allows you to retrieve an image directly from the URL of the corresponding blob.</w:t>
      </w:r>
    </w:p>
    <w:p w:rsidR="008F3C6F" w:rsidRPr="003E3719" w:rsidRDefault="008F3C6F" w:rsidP="008F3C6F">
      <w:pPr>
        <w:pStyle w:val="ppBodyText"/>
      </w:pPr>
    </w:p>
    <w:p w:rsidR="008F3C6F" w:rsidRPr="003E3719" w:rsidRDefault="008F3C6F" w:rsidP="008F3C6F">
      <w:pPr>
        <w:pStyle w:val="ppProcedureStart"/>
      </w:pPr>
      <w:bookmarkStart w:id="29" w:name="_Toc260287049"/>
      <w:bookmarkStart w:id="30" w:name="_Toc303119928"/>
      <w:bookmarkStart w:id="31" w:name="_Toc303243852"/>
      <w:bookmarkStart w:id="32" w:name="_Toc310346230"/>
      <w:r w:rsidRPr="003E3719">
        <w:t>Task 1 – Retrieving Blob Data from Storage</w:t>
      </w:r>
      <w:bookmarkEnd w:id="29"/>
      <w:bookmarkEnd w:id="30"/>
      <w:bookmarkEnd w:id="31"/>
      <w:bookmarkEnd w:id="32"/>
    </w:p>
    <w:p w:rsidR="008F3C6F" w:rsidRPr="003E3719" w:rsidRDefault="008F3C6F" w:rsidP="008F3C6F">
      <w:pPr>
        <w:pStyle w:val="ppBodyText"/>
      </w:pPr>
      <w:r w:rsidRPr="003E3719">
        <w:lastRenderedPageBreak/>
        <w:t>In this task, you will create an image gallery web page to display images retrieved from Windows Azure storage. The provided solution consists of a web site project with a single page that contains the elements required to display images and enter metadata.  You will add the necessary functionality by editing the code-behind file.</w:t>
      </w:r>
    </w:p>
    <w:p w:rsidR="008F3C6F" w:rsidRPr="003E3719" w:rsidRDefault="008F3C6F" w:rsidP="008F3C6F">
      <w:pPr>
        <w:pStyle w:val="ppNumberList"/>
      </w:pPr>
      <w:r w:rsidRPr="003E3719">
        <w:t xml:space="preserve">Open Microsoft Visual Studio 2010 elevated </w:t>
      </w:r>
      <w:r w:rsidRPr="003E3719">
        <w:rPr>
          <w:b/>
        </w:rPr>
        <w:t>as Administrator</w:t>
      </w:r>
      <w:r w:rsidRPr="003E3719">
        <w:t xml:space="preserve"> from </w:t>
      </w:r>
      <w:r w:rsidRPr="003E3719">
        <w:rPr>
          <w:b/>
        </w:rPr>
        <w:t>Start</w:t>
      </w:r>
      <w:r w:rsidRPr="003E3719">
        <w:t xml:space="preserve"> | </w:t>
      </w:r>
      <w:r w:rsidRPr="003E3719">
        <w:rPr>
          <w:b/>
        </w:rPr>
        <w:t>All Programs</w:t>
      </w:r>
      <w:r w:rsidRPr="003E3719">
        <w:t xml:space="preserve"> | </w:t>
      </w:r>
      <w:r w:rsidRPr="003E3719">
        <w:rPr>
          <w:b/>
        </w:rPr>
        <w:t>Microsoft Visual Studio 2010</w:t>
      </w:r>
      <w:r w:rsidRPr="003E3719">
        <w:t xml:space="preserve"> by right-clicking </w:t>
      </w:r>
      <w:r w:rsidRPr="003E3719">
        <w:rPr>
          <w:b/>
        </w:rPr>
        <w:t>Microsoft Visual Studio 2010</w:t>
      </w:r>
      <w:r w:rsidRPr="003E3719">
        <w:t xml:space="preserve"> and choosing </w:t>
      </w:r>
      <w:r w:rsidRPr="003E3719">
        <w:rPr>
          <w:b/>
        </w:rPr>
        <w:t>Run as administrator</w:t>
      </w:r>
      <w:r w:rsidRPr="003E3719">
        <w:t>.</w:t>
      </w:r>
    </w:p>
    <w:p w:rsidR="008F3C6F" w:rsidRPr="003E3719" w:rsidRDefault="008F3C6F" w:rsidP="008F3C6F">
      <w:pPr>
        <w:pStyle w:val="ppNumberList"/>
      </w:pPr>
      <w:r w:rsidRPr="003E3719">
        <w:t xml:space="preserve">In the </w:t>
      </w:r>
      <w:r w:rsidRPr="003E3719">
        <w:rPr>
          <w:b/>
        </w:rPr>
        <w:t>File</w:t>
      </w:r>
      <w:r w:rsidRPr="003E3719">
        <w:t xml:space="preserve"> menu, choose </w:t>
      </w:r>
      <w:r w:rsidRPr="003E3719">
        <w:rPr>
          <w:b/>
        </w:rPr>
        <w:t>Open</w:t>
      </w:r>
      <w:r w:rsidRPr="003E3719">
        <w:t xml:space="preserve"> and then </w:t>
      </w:r>
      <w:r w:rsidRPr="003E3719">
        <w:rPr>
          <w:b/>
        </w:rPr>
        <w:t>Project/Solution</w:t>
      </w:r>
      <w:r w:rsidRPr="003E3719">
        <w:t xml:space="preserve">. In the </w:t>
      </w:r>
      <w:r w:rsidRPr="003E3719">
        <w:rPr>
          <w:b/>
        </w:rPr>
        <w:t>Open Project</w:t>
      </w:r>
      <w:r w:rsidRPr="003E3719">
        <w:t xml:space="preserve"> dialog, browse to </w:t>
      </w:r>
      <w:r w:rsidR="008922B8">
        <w:rPr>
          <w:b/>
        </w:rPr>
        <w:t>\Source</w:t>
      </w:r>
      <w:r w:rsidR="008922B8" w:rsidRPr="001B5816">
        <w:rPr>
          <w:b/>
        </w:rPr>
        <w:t>\</w:t>
      </w:r>
      <w:r w:rsidRPr="003E3719">
        <w:rPr>
          <w:b/>
        </w:rPr>
        <w:t>Ex02-WorkingWithBlobs\</w:t>
      </w:r>
      <w:r w:rsidR="004E50A7">
        <w:rPr>
          <w:b/>
        </w:rPr>
        <w:t>b</w:t>
      </w:r>
      <w:r w:rsidRPr="003E3719">
        <w:rPr>
          <w:b/>
        </w:rPr>
        <w:t>egin</w:t>
      </w:r>
      <w:r w:rsidRPr="003E3719">
        <w:t xml:space="preserve">, select the folder for your preferred language and open the </w:t>
      </w:r>
      <w:r w:rsidR="004E50A7">
        <w:rPr>
          <w:b/>
        </w:rPr>
        <w:t>b</w:t>
      </w:r>
      <w:r w:rsidRPr="003E3719">
        <w:rPr>
          <w:b/>
        </w:rPr>
        <w:t>egin.sln</w:t>
      </w:r>
      <w:r w:rsidRPr="003E3719">
        <w:t xml:space="preserve"> file.</w:t>
      </w:r>
    </w:p>
    <w:p w:rsidR="00CC1BDB" w:rsidRPr="003E3719" w:rsidRDefault="00CC1BDB" w:rsidP="00CC1BDB">
      <w:pPr>
        <w:pStyle w:val="ppNumberList"/>
      </w:pPr>
      <w:r w:rsidRPr="003E3719">
        <w:t xml:space="preserve">Update the service definition to define the configuration settings required to access Windows Azure </w:t>
      </w:r>
      <w:r w:rsidR="000844F2">
        <w:t>Table service</w:t>
      </w:r>
      <w:r w:rsidRPr="003E3719">
        <w:t xml:space="preserve">.  </w:t>
      </w:r>
      <w:r>
        <w:t xml:space="preserve">To do this, expand </w:t>
      </w:r>
      <w:r w:rsidRPr="003E3719">
        <w:t xml:space="preserve">the </w:t>
      </w:r>
      <w:r w:rsidRPr="003E3719">
        <w:rPr>
          <w:b/>
        </w:rPr>
        <w:t>Roles</w:t>
      </w:r>
      <w:r>
        <w:t xml:space="preserve"> folder of the </w:t>
      </w:r>
      <w:r w:rsidRPr="00AA62F2">
        <w:rPr>
          <w:b/>
        </w:rPr>
        <w:t>R</w:t>
      </w:r>
      <w:r>
        <w:rPr>
          <w:b/>
        </w:rPr>
        <w:t>DImageGallery</w:t>
      </w:r>
      <w:r>
        <w:t xml:space="preserve"> project i</w:t>
      </w:r>
      <w:r w:rsidRPr="003E3719">
        <w:t xml:space="preserve">n </w:t>
      </w:r>
      <w:r w:rsidRPr="003E3719">
        <w:rPr>
          <w:b/>
        </w:rPr>
        <w:t>Solution Explorer</w:t>
      </w:r>
      <w:r>
        <w:t xml:space="preserve">, </w:t>
      </w:r>
      <w:r w:rsidRPr="00253011">
        <w:t xml:space="preserve">right-click </w:t>
      </w:r>
      <w:r>
        <w:rPr>
          <w:b/>
        </w:rPr>
        <w:t>RDImageGallery</w:t>
      </w:r>
      <w:r w:rsidRPr="00253011">
        <w:rPr>
          <w:b/>
        </w:rPr>
        <w:t>_WebRole</w:t>
      </w:r>
      <w:r>
        <w:t xml:space="preserve">, and then select </w:t>
      </w:r>
      <w:r w:rsidRPr="00AA62F2">
        <w:rPr>
          <w:b/>
        </w:rPr>
        <w:t>Properties</w:t>
      </w:r>
      <w:r>
        <w:t>.</w:t>
      </w:r>
    </w:p>
    <w:p w:rsidR="008F3C6F" w:rsidRPr="003E3719" w:rsidRDefault="00D92F49" w:rsidP="008F3C6F">
      <w:pPr>
        <w:pStyle w:val="ppFigureIndent"/>
      </w:pPr>
      <w:r>
        <w:rPr>
          <w:noProof/>
          <w:lang w:bidi="ar-SA"/>
        </w:rPr>
        <w:drawing>
          <wp:inline distT="0" distB="0" distL="0" distR="0" wp14:anchorId="1ED64274" wp14:editId="1CC01A69">
            <wp:extent cx="3829050" cy="2819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2819400"/>
                    </a:xfrm>
                    <a:prstGeom prst="rect">
                      <a:avLst/>
                    </a:prstGeom>
                    <a:noFill/>
                    <a:ln>
                      <a:noFill/>
                    </a:ln>
                  </pic:spPr>
                </pic:pic>
              </a:graphicData>
            </a:graphic>
          </wp:inline>
        </w:drawing>
      </w:r>
    </w:p>
    <w:p w:rsidR="00222B0A" w:rsidRPr="003E3719" w:rsidRDefault="00222B0A" w:rsidP="00222B0A">
      <w:pPr>
        <w:pStyle w:val="ppFigureNumberIndent"/>
      </w:pPr>
      <w:r w:rsidRPr="003E3719">
        <w:t xml:space="preserve">Figure </w:t>
      </w:r>
      <w:r w:rsidR="00681F0A">
        <w:fldChar w:fldCharType="begin"/>
      </w:r>
      <w:r w:rsidR="00681F0A">
        <w:instrText xml:space="preserve"> SEQ Figure \* ARABIC </w:instrText>
      </w:r>
      <w:r w:rsidR="00681F0A">
        <w:fldChar w:fldCharType="separate"/>
      </w:r>
      <w:r>
        <w:rPr>
          <w:noProof/>
        </w:rPr>
        <w:t>10</w:t>
      </w:r>
      <w:r w:rsidR="00681F0A">
        <w:rPr>
          <w:noProof/>
        </w:rPr>
        <w:fldChar w:fldCharType="end"/>
      </w:r>
    </w:p>
    <w:p w:rsidR="008F3C6F" w:rsidRPr="003E3719" w:rsidRDefault="008F3C6F" w:rsidP="008F3C6F">
      <w:pPr>
        <w:pStyle w:val="ppFigureCaptionIndent"/>
      </w:pPr>
      <w:r w:rsidRPr="003E3719">
        <w:t>Setting role configuration settings</w:t>
      </w:r>
    </w:p>
    <w:p w:rsidR="008F3C6F" w:rsidRPr="003E3719" w:rsidRDefault="008F3C6F" w:rsidP="008F3C6F">
      <w:pPr>
        <w:pStyle w:val="ppBodyTextIndent"/>
      </w:pPr>
    </w:p>
    <w:p w:rsidR="008F3C6F" w:rsidRPr="003E3719" w:rsidRDefault="00CC1BDB" w:rsidP="008F3C6F">
      <w:pPr>
        <w:pStyle w:val="ppNumberList"/>
      </w:pPr>
      <w:r>
        <w:t>In</w:t>
      </w:r>
      <w:r w:rsidR="008F3C6F" w:rsidRPr="003E3719">
        <w:t xml:space="preserve"> the </w:t>
      </w:r>
      <w:r w:rsidR="008F3C6F" w:rsidRPr="003E3719">
        <w:rPr>
          <w:b/>
        </w:rPr>
        <w:t>Settings</w:t>
      </w:r>
      <w:r w:rsidR="008F3C6F" w:rsidRPr="003E3719">
        <w:t xml:space="preserve"> tab, click </w:t>
      </w:r>
      <w:r w:rsidR="008F3C6F" w:rsidRPr="003E3719">
        <w:rPr>
          <w:b/>
        </w:rPr>
        <w:t>Add Setting</w:t>
      </w:r>
      <w:r w:rsidR="008F3C6F" w:rsidRPr="003E3719">
        <w:t xml:space="preserve"> and create a </w:t>
      </w:r>
      <w:r w:rsidR="008F3C6F" w:rsidRPr="003E3719">
        <w:rPr>
          <w:b/>
        </w:rPr>
        <w:t>ConnectionString</w:t>
      </w:r>
      <w:r w:rsidR="008F3C6F" w:rsidRPr="003E3719">
        <w:t xml:space="preserve"> type </w:t>
      </w:r>
      <w:r>
        <w:t xml:space="preserve">named </w:t>
      </w:r>
      <w:r w:rsidR="008F3C6F" w:rsidRPr="003E3719">
        <w:rPr>
          <w:i/>
        </w:rPr>
        <w:t>DataConnectionString</w:t>
      </w:r>
      <w:r w:rsidR="008F3C6F" w:rsidRPr="003E3719">
        <w:t xml:space="preserve">. Click the </w:t>
      </w:r>
      <w:r>
        <w:t xml:space="preserve">button labeled with an ellipsis </w:t>
      </w:r>
      <w:r w:rsidR="008F3C6F" w:rsidRPr="003E3719">
        <w:t xml:space="preserve">and set the connection string to </w:t>
      </w:r>
      <w:r w:rsidR="008F3C6F" w:rsidRPr="003E3719">
        <w:rPr>
          <w:b/>
        </w:rPr>
        <w:t xml:space="preserve">Use </w:t>
      </w:r>
      <w:r w:rsidR="00D56608">
        <w:rPr>
          <w:b/>
        </w:rPr>
        <w:t>storage emulator</w:t>
      </w:r>
      <w:r w:rsidR="008F3C6F" w:rsidRPr="003E3719">
        <w:t>.</w:t>
      </w:r>
    </w:p>
    <w:p w:rsidR="008F3C6F" w:rsidRPr="003E3719" w:rsidRDefault="00A5395C" w:rsidP="008F3C6F">
      <w:pPr>
        <w:pStyle w:val="ppFigureIndent"/>
        <w:keepNext/>
      </w:pPr>
      <w:r>
        <w:rPr>
          <w:noProof/>
          <w:lang w:bidi="ar-SA"/>
        </w:rPr>
        <w:lastRenderedPageBreak/>
        <w:drawing>
          <wp:inline distT="0" distB="0" distL="0" distR="0" wp14:anchorId="10C1DF73" wp14:editId="78A6062E">
            <wp:extent cx="5943600" cy="2091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91690"/>
                    </a:xfrm>
                    <a:prstGeom prst="rect">
                      <a:avLst/>
                    </a:prstGeom>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11</w:t>
      </w:r>
      <w:r w:rsidR="00681F0A">
        <w:rPr>
          <w:noProof/>
        </w:rPr>
        <w:fldChar w:fldCharType="end"/>
      </w:r>
    </w:p>
    <w:p w:rsidR="008F3C6F" w:rsidRPr="003E3719" w:rsidRDefault="008F3C6F" w:rsidP="008F3C6F">
      <w:pPr>
        <w:pStyle w:val="ppFigureCaptionIndent"/>
      </w:pPr>
      <w:r w:rsidRPr="003E3719">
        <w:t xml:space="preserve">Configuring a storage connection string </w:t>
      </w:r>
    </w:p>
    <w:p w:rsidR="008F3C6F" w:rsidRPr="003E3719" w:rsidRDefault="008F3C6F" w:rsidP="008F3C6F">
      <w:pPr>
        <w:pStyle w:val="ppBodyTextIndent"/>
      </w:pPr>
    </w:p>
    <w:p w:rsidR="008F3C6F" w:rsidRPr="003E3719" w:rsidRDefault="00117F15" w:rsidP="008F3C6F">
      <w:pPr>
        <w:pStyle w:val="ppFigureIndent"/>
        <w:keepNext/>
      </w:pPr>
      <w:r>
        <w:rPr>
          <w:noProof/>
          <w:lang w:bidi="ar-SA"/>
        </w:rPr>
        <w:drawing>
          <wp:inline distT="0" distB="0" distL="0" distR="0" wp14:anchorId="144816E3" wp14:editId="2CA2C5D4">
            <wp:extent cx="5394960" cy="3300984"/>
            <wp:effectExtent l="0" t="0" r="0" b="0"/>
            <wp:docPr id="7" name="Picture 7" descr="C:\Users\Southy\AppData\Local\Temp\SNAGHTMLb5d8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uthy\AppData\Local\Temp\SNAGHTMLb5d8f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300984"/>
                    </a:xfrm>
                    <a:prstGeom prst="rect">
                      <a:avLst/>
                    </a:prstGeom>
                    <a:noFill/>
                    <a:ln>
                      <a:noFill/>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12</w:t>
      </w:r>
      <w:r w:rsidR="00681F0A">
        <w:rPr>
          <w:noProof/>
        </w:rPr>
        <w:fldChar w:fldCharType="end"/>
      </w:r>
    </w:p>
    <w:p w:rsidR="008F3C6F" w:rsidRPr="003E3719" w:rsidRDefault="008F3C6F" w:rsidP="008F3C6F">
      <w:pPr>
        <w:pStyle w:val="ppFigureCaptionIndent"/>
      </w:pPr>
      <w:r w:rsidRPr="003E3719">
        <w:t>Storage connection string dialog</w:t>
      </w:r>
    </w:p>
    <w:p w:rsidR="008F3C6F" w:rsidRPr="003E3719" w:rsidRDefault="008F3C6F" w:rsidP="008F3C6F">
      <w:pPr>
        <w:pStyle w:val="ppBodyTextIndent"/>
      </w:pPr>
    </w:p>
    <w:p w:rsidR="008F3C6F" w:rsidRPr="003E3719" w:rsidRDefault="008F3C6F" w:rsidP="008F3C6F">
      <w:pPr>
        <w:pStyle w:val="ppNumberList"/>
      </w:pPr>
      <w:r w:rsidRPr="003E3719">
        <w:t xml:space="preserve">Add another setting </w:t>
      </w:r>
      <w:r w:rsidR="00CC1BDB">
        <w:t>named</w:t>
      </w:r>
      <w:r w:rsidRPr="003E3719">
        <w:t xml:space="preserve"> </w:t>
      </w:r>
      <w:r w:rsidRPr="003E3719">
        <w:rPr>
          <w:i/>
        </w:rPr>
        <w:t>ContainerName</w:t>
      </w:r>
      <w:r w:rsidRPr="003E3719">
        <w:t xml:space="preserve"> and set </w:t>
      </w:r>
      <w:r w:rsidR="00CC1BDB">
        <w:t>its</w:t>
      </w:r>
      <w:r w:rsidRPr="003E3719">
        <w:t xml:space="preserve"> value to ‘</w:t>
      </w:r>
      <w:r w:rsidRPr="003E3719">
        <w:rPr>
          <w:i/>
        </w:rPr>
        <w:t>gallery’</w:t>
      </w:r>
      <w:r w:rsidRPr="003E3719">
        <w:t>.</w:t>
      </w:r>
    </w:p>
    <w:p w:rsidR="008F3C6F" w:rsidRPr="003E3719" w:rsidRDefault="00A5395C" w:rsidP="008F3C6F">
      <w:pPr>
        <w:pStyle w:val="ppFigureIndent"/>
        <w:keepNext/>
      </w:pPr>
      <w:r>
        <w:rPr>
          <w:noProof/>
          <w:lang w:bidi="ar-SA"/>
        </w:rPr>
        <w:lastRenderedPageBreak/>
        <w:drawing>
          <wp:inline distT="0" distB="0" distL="0" distR="0" wp14:anchorId="7B8C14CD" wp14:editId="480704EB">
            <wp:extent cx="5943600" cy="21920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192020"/>
                    </a:xfrm>
                    <a:prstGeom prst="rect">
                      <a:avLst/>
                    </a:prstGeom>
                  </pic:spPr>
                </pic:pic>
              </a:graphicData>
            </a:graphic>
          </wp:inline>
        </w:drawing>
      </w:r>
      <w:r w:rsidR="00EB2D59" w:rsidRPr="003E3719">
        <w:rPr>
          <w:noProof/>
          <w:lang w:bidi="ar-SA"/>
        </w:rPr>
        <w:t xml:space="preserve"> </w:t>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13</w:t>
      </w:r>
      <w:r w:rsidR="00681F0A">
        <w:rPr>
          <w:noProof/>
        </w:rPr>
        <w:fldChar w:fldCharType="end"/>
      </w:r>
    </w:p>
    <w:p w:rsidR="008F3C6F" w:rsidRPr="003E3719" w:rsidRDefault="008F3C6F" w:rsidP="008F3C6F">
      <w:pPr>
        <w:pStyle w:val="ppFigureCaptionIndent"/>
      </w:pPr>
      <w:r w:rsidRPr="003E3719">
        <w:t>Creating a setting for the container name</w:t>
      </w:r>
    </w:p>
    <w:p w:rsidR="008F3C6F" w:rsidRPr="003E3719" w:rsidRDefault="008F3C6F" w:rsidP="008F3C6F">
      <w:pPr>
        <w:pStyle w:val="ppBodyTextIndent"/>
        <w:numPr>
          <w:ilvl w:val="0"/>
          <w:numId w:val="0"/>
        </w:numPr>
        <w:ind w:left="720"/>
      </w:pPr>
    </w:p>
    <w:p w:rsidR="008F3C6F" w:rsidRPr="003E3719" w:rsidRDefault="008F3C6F" w:rsidP="008F3C6F">
      <w:pPr>
        <w:pStyle w:val="ppNoteIndent"/>
        <w:rPr>
          <w:b/>
        </w:rPr>
      </w:pPr>
      <w:r w:rsidRPr="003E3719">
        <w:rPr>
          <w:b/>
        </w:rPr>
        <w:t xml:space="preserve">Note: </w:t>
      </w:r>
      <w:r w:rsidRPr="003E3719">
        <w:tab/>
        <w:t>The container name must be a valid Domain Name System (DNS) name, conforming to the following naming rules:</w:t>
      </w:r>
    </w:p>
    <w:p w:rsidR="008F3C6F" w:rsidRPr="003E3719" w:rsidRDefault="008F3C6F" w:rsidP="008F3C6F">
      <w:pPr>
        <w:pStyle w:val="ppNoteIndent"/>
      </w:pPr>
      <w:r w:rsidRPr="003E3719">
        <w:t xml:space="preserve">- Must start with a letter or number, and can contain only letters, numbers, and </w:t>
      </w:r>
      <w:proofErr w:type="gramStart"/>
      <w:r w:rsidRPr="003E3719">
        <w:t>dash(</w:t>
      </w:r>
      <w:proofErr w:type="gramEnd"/>
      <w:r w:rsidRPr="003E3719">
        <w:t>-) characters.</w:t>
      </w:r>
    </w:p>
    <w:p w:rsidR="008F3C6F" w:rsidRPr="003E3719" w:rsidRDefault="008F3C6F" w:rsidP="008F3C6F">
      <w:pPr>
        <w:pStyle w:val="ppNoteIndent"/>
      </w:pPr>
      <w:r w:rsidRPr="003E3719">
        <w:t>- All letters must be lowercase.</w:t>
      </w:r>
    </w:p>
    <w:p w:rsidR="008F3C6F" w:rsidRPr="003E3719" w:rsidRDefault="008F3C6F" w:rsidP="008F3C6F">
      <w:pPr>
        <w:pStyle w:val="ppNoteIndent"/>
      </w:pPr>
      <w:r w:rsidRPr="003E3719">
        <w:t xml:space="preserve">- Must be from </w:t>
      </w:r>
      <w:proofErr w:type="gramStart"/>
      <w:r w:rsidRPr="003E3719">
        <w:t>3</w:t>
      </w:r>
      <w:proofErr w:type="gramEnd"/>
      <w:r w:rsidRPr="003E3719">
        <w:t xml:space="preserve"> to 63 characters long.</w:t>
      </w:r>
    </w:p>
    <w:p w:rsidR="008F3C6F" w:rsidRPr="003E3719" w:rsidRDefault="008F3C6F" w:rsidP="008F3C6F">
      <w:pPr>
        <w:pStyle w:val="ppNoteIndent"/>
        <w:rPr>
          <w:b/>
        </w:rPr>
      </w:pPr>
      <w:r w:rsidRPr="003E3719">
        <w:t>- A name cannot contain a dash next to a period.</w:t>
      </w:r>
    </w:p>
    <w:p w:rsidR="008F3C6F" w:rsidRPr="003E3719" w:rsidRDefault="008F3C6F" w:rsidP="008F3C6F">
      <w:pPr>
        <w:pStyle w:val="ppBodyTextIndent"/>
      </w:pPr>
    </w:p>
    <w:p w:rsidR="008F3C6F" w:rsidRPr="003E3719" w:rsidRDefault="00EB2D59" w:rsidP="008F3C6F">
      <w:pPr>
        <w:pStyle w:val="ppNumberList"/>
      </w:pPr>
      <w:r w:rsidRPr="003E3719">
        <w:t xml:space="preserve">Expand the </w:t>
      </w:r>
      <w:r w:rsidRPr="00EB2D59">
        <w:rPr>
          <w:b/>
        </w:rPr>
        <w:t>RDImageGallery_WebRole</w:t>
      </w:r>
      <w:r w:rsidRPr="003E3719">
        <w:t xml:space="preserve"> node in </w:t>
      </w:r>
      <w:r w:rsidRPr="00EB2D59">
        <w:rPr>
          <w:b/>
        </w:rPr>
        <w:t>Solution Explorer</w:t>
      </w:r>
      <w:r w:rsidRPr="003E3719">
        <w:t xml:space="preserve">, then right-click </w:t>
      </w:r>
      <w:r w:rsidRPr="00EB2D59">
        <w:rPr>
          <w:b/>
        </w:rPr>
        <w:t>Default.aspx</w:t>
      </w:r>
      <w:r w:rsidRPr="003E3719">
        <w:t xml:space="preserve"> and select </w:t>
      </w:r>
      <w:r w:rsidRPr="00EB2D59">
        <w:rPr>
          <w:b/>
        </w:rPr>
        <w:t>View Code</w:t>
      </w:r>
      <w:r>
        <w:t xml:space="preserve"> to</w:t>
      </w:r>
      <w:r w:rsidRPr="003238D9">
        <w:t xml:space="preserve"> </w:t>
      </w:r>
      <w:r>
        <w:t>o</w:t>
      </w:r>
      <w:r w:rsidRPr="003E3719">
        <w:t xml:space="preserve">pen the code-behind file for </w:t>
      </w:r>
      <w:r w:rsidR="008F3C6F" w:rsidRPr="003E3719">
        <w:t xml:space="preserve">the user interface </w:t>
      </w:r>
      <w:r>
        <w:t>of</w:t>
      </w:r>
      <w:r w:rsidR="008F3C6F" w:rsidRPr="003E3719">
        <w:t xml:space="preserve"> the image gallery. In the next steps, you will modify th</w:t>
      </w:r>
      <w:r>
        <w:t>is</w:t>
      </w:r>
      <w:r w:rsidR="008F3C6F" w:rsidRPr="003E3719">
        <w:t xml:space="preserve"> file to add some of the required functionality.</w:t>
      </w:r>
    </w:p>
    <w:p w:rsidR="008F3C6F" w:rsidRPr="003E3719" w:rsidRDefault="008F3C6F" w:rsidP="008F3C6F">
      <w:pPr>
        <w:pStyle w:val="ppNumberList"/>
      </w:pPr>
      <w:r w:rsidRPr="003E3719">
        <w:t xml:space="preserve">Make sure the following namespace directives exist </w:t>
      </w:r>
      <w:r w:rsidR="00930290">
        <w:t>at</w:t>
      </w:r>
      <w:r w:rsidRPr="003E3719">
        <w:t xml:space="preserve"> the top of the code file. They are for the utility storage classes and for the </w:t>
      </w:r>
      <w:r w:rsidRPr="003E3719">
        <w:rPr>
          <w:b/>
        </w:rPr>
        <w:t>ServiceRuntime</w:t>
      </w:r>
      <w:r w:rsidRPr="003E3719">
        <w:t xml:space="preserve"> classes.</w:t>
      </w:r>
    </w:p>
    <w:p w:rsidR="008F3C6F" w:rsidRPr="003E3719" w:rsidRDefault="008F3C6F" w:rsidP="008F3C6F">
      <w:pPr>
        <w:pStyle w:val="ppBodyTextIndent"/>
      </w:pPr>
      <w:r w:rsidRPr="003E3719">
        <w:t xml:space="preserve">(Code Snippet – </w:t>
      </w:r>
      <w:r w:rsidRPr="003E3719">
        <w:rPr>
          <w:i/>
        </w:rPr>
        <w:t>ExploringWindowsAzureStorage-Ex02-01-Namespace-CS</w:t>
      </w:r>
      <w:r w:rsidRPr="003E3719">
        <w:t>)</w:t>
      </w:r>
    </w:p>
    <w:p w:rsidR="008F3C6F" w:rsidRPr="003E3719" w:rsidRDefault="008F3C6F" w:rsidP="008F3C6F">
      <w:pPr>
        <w:pStyle w:val="ppCodeLanguageIndent"/>
      </w:pPr>
      <w:r w:rsidRPr="003E3719">
        <w:t>C#</w:t>
      </w:r>
    </w:p>
    <w:p w:rsidR="00C17A2F" w:rsidRPr="003F7461" w:rsidRDefault="00C17A2F" w:rsidP="005B3118">
      <w:pPr>
        <w:pStyle w:val="ppCodeIndent"/>
        <w:ind w:left="709"/>
        <w:rPr>
          <w:rFonts w:eastAsiaTheme="minorHAnsi"/>
          <w:b/>
          <w:noProof/>
          <w:lang w:bidi="ar-SA"/>
        </w:rPr>
      </w:pPr>
      <w:r w:rsidRPr="003F7461">
        <w:rPr>
          <w:rFonts w:eastAsiaTheme="minorHAnsi"/>
          <w:b/>
          <w:noProof/>
          <w:color w:val="0000FF"/>
          <w:lang w:bidi="ar-SA"/>
        </w:rPr>
        <w:t>using</w:t>
      </w:r>
      <w:r w:rsidRPr="003F7461">
        <w:rPr>
          <w:rFonts w:eastAsiaTheme="minorHAnsi"/>
          <w:b/>
          <w:noProof/>
          <w:lang w:bidi="ar-SA"/>
        </w:rPr>
        <w:t xml:space="preserve"> Microsoft.WindowsAzure;</w:t>
      </w:r>
    </w:p>
    <w:p w:rsidR="00C17A2F" w:rsidRPr="003F7461" w:rsidRDefault="00C17A2F" w:rsidP="005B3118">
      <w:pPr>
        <w:pStyle w:val="ppCodeIndent"/>
        <w:ind w:left="709"/>
        <w:rPr>
          <w:rFonts w:eastAsiaTheme="minorHAnsi"/>
          <w:b/>
          <w:noProof/>
          <w:lang w:bidi="ar-SA"/>
        </w:rPr>
      </w:pPr>
      <w:r w:rsidRPr="003F7461">
        <w:rPr>
          <w:rFonts w:eastAsiaTheme="minorHAnsi"/>
          <w:b/>
          <w:noProof/>
          <w:color w:val="0000FF"/>
          <w:lang w:bidi="ar-SA"/>
        </w:rPr>
        <w:t>using</w:t>
      </w:r>
      <w:r w:rsidRPr="003F7461">
        <w:rPr>
          <w:rFonts w:eastAsiaTheme="minorHAnsi"/>
          <w:b/>
          <w:noProof/>
          <w:lang w:bidi="ar-SA"/>
        </w:rPr>
        <w:t xml:space="preserve"> Microsoft.WindowsAzure.ServiceRuntime;</w:t>
      </w:r>
    </w:p>
    <w:p w:rsidR="00C17A2F" w:rsidRPr="003F7461" w:rsidRDefault="00C17A2F" w:rsidP="005B3118">
      <w:pPr>
        <w:pStyle w:val="ppCodeIndent"/>
        <w:ind w:left="709"/>
        <w:rPr>
          <w:rFonts w:eastAsiaTheme="minorHAnsi"/>
          <w:b/>
          <w:noProof/>
          <w:lang w:bidi="ar-SA"/>
        </w:rPr>
      </w:pPr>
      <w:r w:rsidRPr="003F7461">
        <w:rPr>
          <w:rFonts w:eastAsiaTheme="minorHAnsi"/>
          <w:b/>
          <w:noProof/>
          <w:color w:val="0000FF"/>
          <w:lang w:bidi="ar-SA"/>
        </w:rPr>
        <w:t>using</w:t>
      </w:r>
      <w:r w:rsidRPr="003F7461">
        <w:rPr>
          <w:rFonts w:eastAsiaTheme="minorHAnsi"/>
          <w:b/>
          <w:noProof/>
          <w:lang w:bidi="ar-SA"/>
        </w:rPr>
        <w:t xml:space="preserve"> Microsoft.WindowsAzure.StorageClient;</w:t>
      </w:r>
    </w:p>
    <w:p w:rsidR="001F1E2A" w:rsidRPr="003F7461" w:rsidRDefault="001F1E2A" w:rsidP="005B3118">
      <w:pPr>
        <w:pStyle w:val="ppCodeIndent"/>
        <w:ind w:left="709"/>
        <w:rPr>
          <w:rFonts w:eastAsiaTheme="minorHAnsi"/>
          <w:b/>
          <w:noProof/>
          <w:lang w:bidi="ar-SA"/>
        </w:rPr>
      </w:pPr>
      <w:r w:rsidRPr="003F7461">
        <w:rPr>
          <w:rFonts w:eastAsiaTheme="minorHAnsi"/>
          <w:b/>
          <w:noProof/>
          <w:color w:val="0000FF"/>
          <w:lang w:bidi="ar-SA"/>
        </w:rPr>
        <w:t>using</w:t>
      </w:r>
      <w:r w:rsidRPr="003F7461">
        <w:rPr>
          <w:rFonts w:eastAsiaTheme="minorHAnsi"/>
          <w:b/>
          <w:noProof/>
          <w:lang w:bidi="ar-SA"/>
        </w:rPr>
        <w:t xml:space="preserve"> Microsoft.WindowsAzure.StorageClient.Protocol;</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ExploringWindowsAzureStorage-Ex02-01-Namespace-VB</w:t>
      </w:r>
      <w:r w:rsidRPr="003E3719">
        <w:t>)</w:t>
      </w:r>
    </w:p>
    <w:p w:rsidR="008F3C6F" w:rsidRPr="003E3719" w:rsidRDefault="008F3C6F" w:rsidP="008F3C6F">
      <w:pPr>
        <w:pStyle w:val="ppCodeLanguageIndent"/>
      </w:pPr>
      <w:r w:rsidRPr="003E3719">
        <w:lastRenderedPageBreak/>
        <w:t>Visual Basic</w:t>
      </w:r>
    </w:p>
    <w:p w:rsidR="008F3C6F" w:rsidRPr="003F7461" w:rsidRDefault="008F3C6F" w:rsidP="005B3118">
      <w:pPr>
        <w:pStyle w:val="ppCodeIndent"/>
        <w:ind w:left="709"/>
        <w:rPr>
          <w:rFonts w:eastAsiaTheme="minorHAnsi" w:cs="Consolas"/>
          <w:b/>
          <w:szCs w:val="20"/>
          <w:lang w:bidi="ar-SA"/>
        </w:rPr>
      </w:pPr>
      <w:r w:rsidRPr="003F7461">
        <w:rPr>
          <w:rFonts w:eastAsiaTheme="minorHAnsi" w:cs="Consolas"/>
          <w:b/>
          <w:color w:val="0000FF"/>
          <w:szCs w:val="20"/>
          <w:lang w:bidi="ar-SA"/>
        </w:rPr>
        <w:t>Imports</w:t>
      </w:r>
      <w:r w:rsidRPr="003F7461">
        <w:rPr>
          <w:rFonts w:eastAsiaTheme="minorHAnsi" w:cs="Consolas"/>
          <w:b/>
          <w:szCs w:val="20"/>
          <w:lang w:bidi="ar-SA"/>
        </w:rPr>
        <w:t xml:space="preserve"> Microsoft.WindowsAzure</w:t>
      </w:r>
    </w:p>
    <w:p w:rsidR="00C17A2F" w:rsidRPr="003F7461" w:rsidRDefault="00C17A2F" w:rsidP="005B3118">
      <w:pPr>
        <w:pStyle w:val="ppCodeIndent"/>
        <w:ind w:left="709"/>
        <w:rPr>
          <w:rFonts w:eastAsiaTheme="minorHAnsi" w:cs="Consolas"/>
          <w:b/>
          <w:szCs w:val="20"/>
          <w:lang w:bidi="ar-SA"/>
        </w:rPr>
      </w:pPr>
      <w:r w:rsidRPr="003F7461">
        <w:rPr>
          <w:rFonts w:eastAsiaTheme="minorHAnsi" w:cs="Consolas"/>
          <w:b/>
          <w:color w:val="0000FF"/>
          <w:szCs w:val="20"/>
          <w:lang w:bidi="ar-SA"/>
        </w:rPr>
        <w:t>Imports</w:t>
      </w:r>
      <w:r w:rsidRPr="003F7461">
        <w:rPr>
          <w:rFonts w:eastAsiaTheme="minorHAnsi" w:cs="Consolas"/>
          <w:b/>
          <w:szCs w:val="20"/>
          <w:lang w:bidi="ar-SA"/>
        </w:rPr>
        <w:t xml:space="preserve"> Microsoft.WindowsAzure.ServiceRuntime</w:t>
      </w:r>
    </w:p>
    <w:p w:rsidR="008F3C6F" w:rsidRPr="003F7461" w:rsidRDefault="008F3C6F" w:rsidP="005B3118">
      <w:pPr>
        <w:pStyle w:val="ppCodeIndent"/>
        <w:ind w:left="709"/>
        <w:rPr>
          <w:rFonts w:eastAsiaTheme="minorHAnsi" w:cs="Consolas"/>
          <w:b/>
          <w:szCs w:val="20"/>
          <w:lang w:bidi="ar-SA"/>
        </w:rPr>
      </w:pPr>
      <w:r w:rsidRPr="003F7461">
        <w:rPr>
          <w:rFonts w:eastAsiaTheme="minorHAnsi" w:cs="Consolas"/>
          <w:b/>
          <w:color w:val="0000FF"/>
          <w:szCs w:val="20"/>
          <w:lang w:bidi="ar-SA"/>
        </w:rPr>
        <w:t>Imports</w:t>
      </w:r>
      <w:r w:rsidRPr="003F7461">
        <w:rPr>
          <w:rFonts w:eastAsiaTheme="minorHAnsi" w:cs="Consolas"/>
          <w:b/>
          <w:szCs w:val="20"/>
          <w:lang w:bidi="ar-SA"/>
        </w:rPr>
        <w:t xml:space="preserve"> Microsoft.WindowsAzure.StorageClient</w:t>
      </w:r>
    </w:p>
    <w:p w:rsidR="008F3C6F" w:rsidRPr="003F7461" w:rsidRDefault="003F7461" w:rsidP="005B3118">
      <w:pPr>
        <w:pStyle w:val="ppCodeIndent"/>
        <w:ind w:left="709"/>
        <w:rPr>
          <w:b/>
        </w:rPr>
      </w:pPr>
      <w:r w:rsidRPr="003F7461">
        <w:rPr>
          <w:rFonts w:eastAsiaTheme="minorHAnsi" w:cs="Consolas"/>
          <w:b/>
          <w:color w:val="0000FF"/>
          <w:szCs w:val="20"/>
          <w:lang w:bidi="ar-SA"/>
        </w:rPr>
        <w:t xml:space="preserve">Imports </w:t>
      </w:r>
      <w:r w:rsidRPr="003F7461">
        <w:rPr>
          <w:rFonts w:eastAsiaTheme="minorHAnsi" w:cs="Consolas"/>
          <w:b/>
          <w:szCs w:val="20"/>
          <w:lang w:bidi="ar-SA"/>
        </w:rPr>
        <w:t>Microsoft.WindowsAzure.StorageClient.Protocol</w:t>
      </w:r>
    </w:p>
    <w:p w:rsidR="00FD0F59" w:rsidRDefault="00FD0F59" w:rsidP="00FD0F59">
      <w:pPr>
        <w:pStyle w:val="ppBodyTextIndent"/>
      </w:pPr>
    </w:p>
    <w:p w:rsidR="008F3C6F" w:rsidRPr="003E3719" w:rsidRDefault="008F3C6F" w:rsidP="008F3C6F">
      <w:pPr>
        <w:pStyle w:val="ppNumberList"/>
      </w:pPr>
      <w:r w:rsidRPr="003E3719">
        <w:t xml:space="preserve">For this lab, </w:t>
      </w:r>
      <w:r w:rsidR="00EB2D59">
        <w:t>you</w:t>
      </w:r>
      <w:r w:rsidRPr="003E3719">
        <w:t xml:space="preserve"> need to store the blobs in a public container, so they are visible on the web to normal, anonymous users.  In this step, </w:t>
      </w:r>
      <w:r w:rsidR="00EB2D59">
        <w:t xml:space="preserve">you </w:t>
      </w:r>
      <w:r w:rsidRPr="003E3719">
        <w:t xml:space="preserve">will ensure that the container specified in </w:t>
      </w:r>
      <w:r w:rsidRPr="003E3719">
        <w:rPr>
          <w:b/>
        </w:rPr>
        <w:t>ServiceConfiguration.cscfg</w:t>
      </w:r>
      <w:r w:rsidRPr="003E3719">
        <w:t xml:space="preserve"> </w:t>
      </w:r>
      <w:r w:rsidR="009737AF">
        <w:t>exists</w:t>
      </w:r>
      <w:r w:rsidRPr="003E3719">
        <w:t xml:space="preserve">. To do this, add the following method </w:t>
      </w:r>
      <w:r w:rsidR="008E489B">
        <w:t>at</w:t>
      </w:r>
      <w:r w:rsidRPr="003E3719">
        <w:t xml:space="preserve"> the bottom of the </w:t>
      </w:r>
      <w:r w:rsidRPr="003E3719">
        <w:rPr>
          <w:b/>
        </w:rPr>
        <w:t>_Default</w:t>
      </w:r>
      <w:r w:rsidRPr="003E3719">
        <w:t xml:space="preserve"> class.</w:t>
      </w:r>
    </w:p>
    <w:p w:rsidR="008F3C6F" w:rsidRPr="003E3719" w:rsidRDefault="008F3C6F" w:rsidP="008F3C6F">
      <w:pPr>
        <w:pStyle w:val="ppBodyTextIndent"/>
      </w:pPr>
      <w:r w:rsidRPr="003E3719">
        <w:t xml:space="preserve">(Code Snippet – </w:t>
      </w:r>
      <w:r w:rsidRPr="003E3719">
        <w:rPr>
          <w:i/>
        </w:rPr>
        <w:t>ExploringWindowsAzureStorage-Ex02-02-EnsureContainerExistsMethod-CS</w:t>
      </w:r>
      <w:r w:rsidRPr="003E3719">
        <w:t>)</w:t>
      </w:r>
    </w:p>
    <w:p w:rsidR="008F3C6F" w:rsidRPr="003E3719" w:rsidRDefault="008F3C6F" w:rsidP="008F3C6F">
      <w:pPr>
        <w:pStyle w:val="ppCodeLanguageIndent"/>
      </w:pPr>
      <w:r w:rsidRPr="003E3719">
        <w:t>C#</w:t>
      </w:r>
    </w:p>
    <w:p w:rsidR="009737AF" w:rsidRPr="009737AF" w:rsidRDefault="009737AF" w:rsidP="005B3118">
      <w:pPr>
        <w:pStyle w:val="ppCodeIndent"/>
        <w:ind w:left="709"/>
        <w:rPr>
          <w:rFonts w:eastAsiaTheme="minorHAnsi"/>
          <w:lang w:bidi="ar-SA"/>
        </w:rPr>
      </w:pPr>
      <w:r w:rsidRPr="009737AF">
        <w:rPr>
          <w:rFonts w:eastAsiaTheme="minorHAnsi"/>
          <w:color w:val="0000FF"/>
          <w:lang w:bidi="ar-SA"/>
        </w:rPr>
        <w:t>public</w:t>
      </w:r>
      <w:r w:rsidRPr="009737AF">
        <w:rPr>
          <w:rFonts w:eastAsiaTheme="minorHAnsi"/>
          <w:lang w:bidi="ar-SA"/>
        </w:rPr>
        <w:t xml:space="preserve"> </w:t>
      </w:r>
      <w:r w:rsidRPr="009737AF">
        <w:rPr>
          <w:rFonts w:eastAsiaTheme="minorHAnsi"/>
          <w:color w:val="0000FF"/>
          <w:lang w:bidi="ar-SA"/>
        </w:rPr>
        <w:t>partial</w:t>
      </w:r>
      <w:r w:rsidRPr="009737AF">
        <w:rPr>
          <w:rFonts w:eastAsiaTheme="minorHAnsi"/>
          <w:lang w:bidi="ar-SA"/>
        </w:rPr>
        <w:t xml:space="preserve"> </w:t>
      </w:r>
      <w:r w:rsidRPr="009737AF">
        <w:rPr>
          <w:rFonts w:eastAsiaTheme="minorHAnsi"/>
          <w:color w:val="0000FF"/>
          <w:lang w:bidi="ar-SA"/>
        </w:rPr>
        <w:t>class</w:t>
      </w:r>
      <w:r w:rsidRPr="009737AF">
        <w:rPr>
          <w:rFonts w:eastAsiaTheme="minorHAnsi"/>
          <w:lang w:bidi="ar-SA"/>
        </w:rPr>
        <w:t xml:space="preserve"> </w:t>
      </w:r>
      <w:r w:rsidRPr="009737AF">
        <w:rPr>
          <w:rFonts w:eastAsiaTheme="minorHAnsi"/>
          <w:color w:val="2B91AF"/>
          <w:lang w:bidi="ar-SA"/>
        </w:rPr>
        <w:t>_Default</w:t>
      </w:r>
      <w:r w:rsidRPr="009737AF">
        <w:rPr>
          <w:rFonts w:eastAsiaTheme="minorHAnsi"/>
          <w:lang w:bidi="ar-SA"/>
        </w:rPr>
        <w:t xml:space="preserve"> : System.Web.UI.</w:t>
      </w:r>
      <w:r w:rsidRPr="009737AF">
        <w:rPr>
          <w:rFonts w:eastAsiaTheme="minorHAnsi"/>
          <w:color w:val="2B91AF"/>
          <w:lang w:bidi="ar-SA"/>
        </w:rPr>
        <w:t>Page</w:t>
      </w:r>
    </w:p>
    <w:p w:rsidR="009737AF" w:rsidRPr="009737AF" w:rsidRDefault="009737AF" w:rsidP="005B3118">
      <w:pPr>
        <w:pStyle w:val="ppCodeIndent"/>
        <w:ind w:left="709"/>
        <w:rPr>
          <w:rFonts w:eastAsiaTheme="minorHAnsi"/>
          <w:lang w:bidi="ar-SA"/>
        </w:rPr>
      </w:pPr>
      <w:r w:rsidRPr="009737AF">
        <w:rPr>
          <w:rFonts w:eastAsiaTheme="minorHAnsi"/>
          <w:lang w:bidi="ar-SA"/>
        </w:rPr>
        <w:t>{</w:t>
      </w:r>
    </w:p>
    <w:p w:rsidR="009737AF" w:rsidRPr="009737AF" w:rsidRDefault="009737AF" w:rsidP="005B3118">
      <w:pPr>
        <w:pStyle w:val="ppCodeIndent"/>
        <w:ind w:left="709"/>
        <w:rPr>
          <w:rFonts w:eastAsiaTheme="minorHAnsi"/>
          <w:lang w:bidi="ar-SA"/>
        </w:rPr>
      </w:pPr>
      <w:r>
        <w:rPr>
          <w:rFonts w:eastAsiaTheme="minorHAnsi"/>
          <w:lang w:bidi="ar-SA"/>
        </w:rPr>
        <w:t xml:space="preserve">  ...</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private</w:t>
      </w:r>
      <w:r w:rsidRPr="009E13DC">
        <w:rPr>
          <w:rFonts w:eastAsiaTheme="minorHAnsi"/>
          <w:b/>
          <w:lang w:bidi="ar-SA"/>
        </w:rPr>
        <w:t xml:space="preserve"> </w:t>
      </w:r>
      <w:r w:rsidRPr="009E13DC">
        <w:rPr>
          <w:rFonts w:eastAsiaTheme="minorHAnsi"/>
          <w:b/>
          <w:color w:val="0000FF"/>
          <w:lang w:bidi="ar-SA"/>
        </w:rPr>
        <w:t>void</w:t>
      </w:r>
      <w:r w:rsidRPr="009E13DC">
        <w:rPr>
          <w:rFonts w:eastAsiaTheme="minorHAnsi"/>
          <w:b/>
          <w:lang w:bidi="ar-SA"/>
        </w:rPr>
        <w:t xml:space="preserve"> EnsureContainerExists()</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var</w:t>
      </w:r>
      <w:r w:rsidRPr="009E13DC">
        <w:rPr>
          <w:rFonts w:eastAsiaTheme="minorHAnsi"/>
          <w:b/>
          <w:lang w:bidi="ar-SA"/>
        </w:rPr>
        <w:t xml:space="preserve"> container = GetContainer();</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container.CreateIfNotExist();</w:t>
      </w:r>
    </w:p>
    <w:p w:rsidR="009737AF" w:rsidRPr="009E13DC" w:rsidRDefault="009737AF" w:rsidP="005B3118">
      <w:pPr>
        <w:pStyle w:val="ppCodeIndent"/>
        <w:shd w:val="clear" w:color="auto" w:fill="C6D9F1" w:themeFill="text2" w:themeFillTint="33"/>
        <w:ind w:left="709"/>
        <w:rPr>
          <w:rFonts w:eastAsiaTheme="minorHAnsi"/>
          <w:b/>
          <w:lang w:bidi="ar-SA"/>
        </w:rPr>
      </w:pP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var</w:t>
      </w:r>
      <w:r w:rsidRPr="009E13DC">
        <w:rPr>
          <w:rFonts w:eastAsiaTheme="minorHAnsi"/>
          <w:b/>
          <w:lang w:bidi="ar-SA"/>
        </w:rPr>
        <w:t xml:space="preserve"> permissions = container.GetPermissions();</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permissions.PublicAccess = </w:t>
      </w:r>
      <w:r w:rsidRPr="009E13DC">
        <w:rPr>
          <w:rFonts w:eastAsiaTheme="minorHAnsi"/>
          <w:b/>
          <w:color w:val="2B91AF"/>
          <w:lang w:bidi="ar-SA"/>
        </w:rPr>
        <w:t>BlobContainerPublicAccessType</w:t>
      </w:r>
      <w:r w:rsidRPr="009E13DC">
        <w:rPr>
          <w:rFonts w:eastAsiaTheme="minorHAnsi"/>
          <w:b/>
          <w:lang w:bidi="ar-SA"/>
        </w:rPr>
        <w:t>.Container;</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container.SetPermissions(permissions);</w:t>
      </w:r>
    </w:p>
    <w:p w:rsidR="009737AF" w:rsidRPr="009E13DC" w:rsidRDefault="009737AF"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p>
    <w:p w:rsidR="009737AF" w:rsidRPr="009737AF" w:rsidRDefault="009737AF" w:rsidP="005B3118">
      <w:pPr>
        <w:pStyle w:val="ppCodeIndent"/>
        <w:ind w:left="709"/>
        <w:rPr>
          <w:rFonts w:eastAsiaTheme="minorHAnsi"/>
          <w:lang w:bidi="ar-SA"/>
        </w:rPr>
      </w:pPr>
      <w:r w:rsidRPr="009737AF">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ExploringWindowsAzureStorage-Ex02-02-EnsureContainerExistsMethod-VB</w:t>
      </w:r>
      <w:r w:rsidRPr="003E3719">
        <w:t>)</w:t>
      </w:r>
    </w:p>
    <w:p w:rsidR="009E13DC" w:rsidRPr="003E3719" w:rsidRDefault="009E13DC" w:rsidP="009E13DC">
      <w:pPr>
        <w:pStyle w:val="ppCodeLanguageIndent"/>
      </w:pPr>
      <w:r w:rsidRPr="003E3719">
        <w:t>Visual Basic</w:t>
      </w:r>
    </w:p>
    <w:p w:rsidR="009E13DC" w:rsidRPr="009E13DC" w:rsidRDefault="009E13DC" w:rsidP="005B3118">
      <w:pPr>
        <w:pStyle w:val="ppCodeIndent"/>
        <w:ind w:left="709"/>
        <w:rPr>
          <w:rFonts w:eastAsiaTheme="minorHAnsi"/>
          <w:lang w:bidi="ar-SA"/>
        </w:rPr>
      </w:pPr>
      <w:r w:rsidRPr="009E13DC">
        <w:rPr>
          <w:rFonts w:eastAsiaTheme="minorHAnsi"/>
          <w:color w:val="0000FF"/>
          <w:lang w:bidi="ar-SA"/>
        </w:rPr>
        <w:t>Partial</w:t>
      </w:r>
      <w:r w:rsidRPr="009E13DC">
        <w:rPr>
          <w:rFonts w:eastAsiaTheme="minorHAnsi"/>
          <w:lang w:bidi="ar-SA"/>
        </w:rPr>
        <w:t xml:space="preserve"> </w:t>
      </w:r>
      <w:r w:rsidRPr="009E13DC">
        <w:rPr>
          <w:rFonts w:eastAsiaTheme="minorHAnsi"/>
          <w:color w:val="0000FF"/>
          <w:lang w:bidi="ar-SA"/>
        </w:rPr>
        <w:t>Public</w:t>
      </w:r>
      <w:r w:rsidRPr="009E13DC">
        <w:rPr>
          <w:rFonts w:eastAsiaTheme="minorHAnsi"/>
          <w:lang w:bidi="ar-SA"/>
        </w:rPr>
        <w:t xml:space="preserve"> </w:t>
      </w:r>
      <w:r w:rsidRPr="009E13DC">
        <w:rPr>
          <w:rFonts w:eastAsiaTheme="minorHAnsi"/>
          <w:color w:val="0000FF"/>
          <w:lang w:bidi="ar-SA"/>
        </w:rPr>
        <w:t>Class</w:t>
      </w:r>
      <w:r w:rsidRPr="009E13DC">
        <w:rPr>
          <w:rFonts w:eastAsiaTheme="minorHAnsi"/>
          <w:lang w:bidi="ar-SA"/>
        </w:rPr>
        <w:t xml:space="preserve"> </w:t>
      </w:r>
      <w:r w:rsidRPr="009E13DC">
        <w:rPr>
          <w:rFonts w:eastAsiaTheme="minorHAnsi"/>
          <w:color w:val="2B91AF"/>
          <w:lang w:bidi="ar-SA"/>
        </w:rPr>
        <w:t>_Default</w:t>
      </w:r>
    </w:p>
    <w:p w:rsidR="009E13DC" w:rsidRPr="009E13DC" w:rsidRDefault="009E13DC" w:rsidP="005B3118">
      <w:pPr>
        <w:pStyle w:val="ppCodeIndent"/>
        <w:ind w:left="709"/>
        <w:rPr>
          <w:rFonts w:eastAsiaTheme="minorHAnsi"/>
          <w:lang w:bidi="ar-SA"/>
        </w:rPr>
      </w:pPr>
      <w:r w:rsidRPr="009E13DC">
        <w:rPr>
          <w:rFonts w:eastAsiaTheme="minorHAnsi"/>
          <w:lang w:bidi="ar-SA"/>
        </w:rPr>
        <w:t xml:space="preserve">  </w:t>
      </w:r>
      <w:r w:rsidRPr="009E13DC">
        <w:rPr>
          <w:rFonts w:eastAsiaTheme="minorHAnsi"/>
          <w:color w:val="0000FF"/>
          <w:lang w:bidi="ar-SA"/>
        </w:rPr>
        <w:t>Inherits</w:t>
      </w:r>
      <w:r w:rsidRPr="009E13DC">
        <w:rPr>
          <w:rFonts w:eastAsiaTheme="minorHAnsi"/>
          <w:lang w:bidi="ar-SA"/>
        </w:rPr>
        <w:t xml:space="preserve"> System.Web.UI.</w:t>
      </w:r>
      <w:r w:rsidRPr="009E13DC">
        <w:rPr>
          <w:rFonts w:eastAsiaTheme="minorHAnsi"/>
          <w:color w:val="2B91AF"/>
          <w:lang w:bidi="ar-SA"/>
        </w:rPr>
        <w:t>Page</w:t>
      </w:r>
    </w:p>
    <w:p w:rsidR="009E13DC" w:rsidRPr="009E13DC" w:rsidRDefault="009E13DC" w:rsidP="005B3118">
      <w:pPr>
        <w:pStyle w:val="ppCodeIndent"/>
        <w:ind w:left="709"/>
        <w:rPr>
          <w:rFonts w:eastAsiaTheme="minorHAnsi"/>
          <w:lang w:bidi="ar-SA"/>
        </w:rPr>
      </w:pPr>
      <w:r>
        <w:rPr>
          <w:rFonts w:eastAsiaTheme="minorHAnsi"/>
          <w:lang w:bidi="ar-SA"/>
        </w:rPr>
        <w:t xml:space="preserve">  ...</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Private</w:t>
      </w:r>
      <w:r w:rsidRPr="009E13DC">
        <w:rPr>
          <w:rFonts w:eastAsiaTheme="minorHAnsi"/>
          <w:b/>
          <w:lang w:bidi="ar-SA"/>
        </w:rPr>
        <w:t xml:space="preserve"> </w:t>
      </w:r>
      <w:r w:rsidRPr="009E13DC">
        <w:rPr>
          <w:rFonts w:eastAsiaTheme="minorHAnsi"/>
          <w:b/>
          <w:color w:val="0000FF"/>
          <w:lang w:bidi="ar-SA"/>
        </w:rPr>
        <w:t>Sub</w:t>
      </w:r>
      <w:r w:rsidRPr="009E13DC">
        <w:rPr>
          <w:rFonts w:eastAsiaTheme="minorHAnsi"/>
          <w:b/>
          <w:lang w:bidi="ar-SA"/>
        </w:rPr>
        <w:t xml:space="preserve"> EnsureContainerExists()</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Dim</w:t>
      </w:r>
      <w:r w:rsidRPr="009E13DC">
        <w:rPr>
          <w:rFonts w:eastAsiaTheme="minorHAnsi"/>
          <w:b/>
          <w:lang w:bidi="ar-SA"/>
        </w:rPr>
        <w:t xml:space="preserve"> container = GetContainer()</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container.CreateIfNotExist()</w:t>
      </w:r>
    </w:p>
    <w:p w:rsidR="009E13DC" w:rsidRPr="009E13DC" w:rsidRDefault="009E13DC" w:rsidP="005B3118">
      <w:pPr>
        <w:pStyle w:val="ppCodeIndent"/>
        <w:shd w:val="clear" w:color="auto" w:fill="C6D9F1" w:themeFill="text2" w:themeFillTint="33"/>
        <w:ind w:left="709"/>
        <w:rPr>
          <w:rFonts w:eastAsiaTheme="minorHAnsi"/>
          <w:b/>
          <w:lang w:bidi="ar-SA"/>
        </w:rPr>
      </w:pP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Dim</w:t>
      </w:r>
      <w:r w:rsidRPr="009E13DC">
        <w:rPr>
          <w:rFonts w:eastAsiaTheme="minorHAnsi"/>
          <w:b/>
          <w:lang w:bidi="ar-SA"/>
        </w:rPr>
        <w:t xml:space="preserve"> permissions = container.GetPermissions()</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permissions.PublicAccess = </w:t>
      </w:r>
      <w:r w:rsidRPr="009E13DC">
        <w:rPr>
          <w:rFonts w:eastAsiaTheme="minorHAnsi"/>
          <w:b/>
          <w:color w:val="2B91AF"/>
          <w:lang w:bidi="ar-SA"/>
        </w:rPr>
        <w:t>BlobContainerPublicAccessType</w:t>
      </w:r>
      <w:r w:rsidRPr="009E13DC">
        <w:rPr>
          <w:rFonts w:eastAsiaTheme="minorHAnsi"/>
          <w:b/>
          <w:lang w:bidi="ar-SA"/>
        </w:rPr>
        <w:t>.Container</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container.SetPermissions(permissions)</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End</w:t>
      </w:r>
      <w:r w:rsidRPr="009E13DC">
        <w:rPr>
          <w:rFonts w:eastAsiaTheme="minorHAnsi"/>
          <w:b/>
          <w:lang w:bidi="ar-SA"/>
        </w:rPr>
        <w:t xml:space="preserve"> </w:t>
      </w:r>
      <w:r w:rsidRPr="009E13DC">
        <w:rPr>
          <w:rFonts w:eastAsiaTheme="minorHAnsi"/>
          <w:b/>
          <w:color w:val="0000FF"/>
          <w:lang w:bidi="ar-SA"/>
        </w:rPr>
        <w:t>Sub</w:t>
      </w:r>
    </w:p>
    <w:p w:rsidR="009E13DC" w:rsidRPr="009E13DC" w:rsidRDefault="009E13DC" w:rsidP="005B3118">
      <w:pPr>
        <w:pStyle w:val="ppCodeIndent"/>
        <w:ind w:left="709"/>
        <w:rPr>
          <w:rFonts w:eastAsiaTheme="minorHAnsi"/>
          <w:color w:val="0000FF"/>
          <w:lang w:bidi="ar-SA"/>
        </w:rPr>
      </w:pPr>
      <w:r w:rsidRPr="009E13DC">
        <w:rPr>
          <w:rFonts w:eastAsiaTheme="minorHAnsi"/>
          <w:color w:val="0000FF"/>
          <w:lang w:bidi="ar-SA"/>
        </w:rPr>
        <w:t>End</w:t>
      </w:r>
      <w:r w:rsidRPr="009E13DC">
        <w:rPr>
          <w:rFonts w:eastAsiaTheme="minorHAnsi"/>
          <w:lang w:bidi="ar-SA"/>
        </w:rPr>
        <w:t xml:space="preserve"> </w:t>
      </w:r>
      <w:r w:rsidRPr="009E13DC">
        <w:rPr>
          <w:rFonts w:eastAsiaTheme="minorHAnsi"/>
          <w:color w:val="0000FF"/>
          <w:lang w:bidi="ar-SA"/>
        </w:rPr>
        <w:t>Class</w:t>
      </w:r>
    </w:p>
    <w:p w:rsidR="008F3C6F" w:rsidRPr="003E3719" w:rsidRDefault="008F3C6F" w:rsidP="008F3C6F">
      <w:pPr>
        <w:pStyle w:val="ppBodyTextIndent"/>
      </w:pPr>
    </w:p>
    <w:p w:rsidR="008F3C6F" w:rsidRPr="003E3719" w:rsidRDefault="009737AF" w:rsidP="008F3C6F">
      <w:pPr>
        <w:pStyle w:val="ppNumberList"/>
      </w:pPr>
      <w:r>
        <w:lastRenderedPageBreak/>
        <w:t xml:space="preserve">Next, you </w:t>
      </w:r>
      <w:r w:rsidR="008F3C6F" w:rsidRPr="003E3719">
        <w:t xml:space="preserve">create a utility method to </w:t>
      </w:r>
      <w:r>
        <w:t>retrieve a reference to</w:t>
      </w:r>
      <w:r w:rsidR="008F3C6F" w:rsidRPr="003E3719">
        <w:t xml:space="preserve"> the container created</w:t>
      </w:r>
      <w:r>
        <w:t xml:space="preserve"> by the code in the previous step</w:t>
      </w:r>
      <w:r w:rsidR="008F3C6F" w:rsidRPr="003E3719">
        <w:t xml:space="preserve">.  This method </w:t>
      </w:r>
      <w:proofErr w:type="gramStart"/>
      <w:r w:rsidR="008F3C6F" w:rsidRPr="003E3719">
        <w:t>will be called</w:t>
      </w:r>
      <w:proofErr w:type="gramEnd"/>
      <w:r w:rsidR="008F3C6F" w:rsidRPr="003E3719">
        <w:t xml:space="preserve"> in almost all operations since the container is invo</w:t>
      </w:r>
      <w:r w:rsidR="00632F50">
        <w:t xml:space="preserve">lved with all blob operations. </w:t>
      </w:r>
      <w:r w:rsidR="008F3C6F" w:rsidRPr="003E3719">
        <w:t xml:space="preserve">Add a method to create the container at the bottom of the </w:t>
      </w:r>
      <w:r w:rsidR="008F3C6F" w:rsidRPr="003E3719">
        <w:rPr>
          <w:b/>
        </w:rPr>
        <w:t>_Default</w:t>
      </w:r>
      <w:r w:rsidR="008F3C6F" w:rsidRPr="003E3719">
        <w:t xml:space="preserve"> class. This method uses the configuration settings you entered in earlier steps.</w:t>
      </w:r>
    </w:p>
    <w:p w:rsidR="008F3C6F" w:rsidRPr="003E3719" w:rsidRDefault="008F3C6F" w:rsidP="008F3C6F">
      <w:pPr>
        <w:pStyle w:val="ppBodyTextIndent"/>
      </w:pPr>
      <w:r w:rsidRPr="003E3719">
        <w:t xml:space="preserve">(Code Snippet – </w:t>
      </w:r>
      <w:r w:rsidRPr="003E3719">
        <w:rPr>
          <w:i/>
        </w:rPr>
        <w:t>ExploringWindowsAzureStorage-Ex02-03-GetContainerMethod-CS</w:t>
      </w:r>
      <w:r w:rsidRPr="003E3719">
        <w:t>)</w:t>
      </w:r>
    </w:p>
    <w:p w:rsidR="009E13DC" w:rsidRPr="003E3719" w:rsidRDefault="009E13DC" w:rsidP="009E13DC">
      <w:pPr>
        <w:pStyle w:val="ppCodeLanguageIndent"/>
      </w:pPr>
      <w:r w:rsidRPr="003E3719">
        <w:t>C#</w:t>
      </w:r>
    </w:p>
    <w:p w:rsidR="009E13DC" w:rsidRPr="009737AF" w:rsidRDefault="009E13DC" w:rsidP="005B3118">
      <w:pPr>
        <w:pStyle w:val="ppCodeIndent"/>
        <w:ind w:left="709"/>
        <w:rPr>
          <w:rFonts w:eastAsiaTheme="minorHAnsi"/>
          <w:lang w:bidi="ar-SA"/>
        </w:rPr>
      </w:pPr>
      <w:r w:rsidRPr="009737AF">
        <w:rPr>
          <w:rFonts w:eastAsiaTheme="minorHAnsi"/>
          <w:color w:val="0000FF"/>
          <w:lang w:bidi="ar-SA"/>
        </w:rPr>
        <w:t>public</w:t>
      </w:r>
      <w:r w:rsidRPr="009737AF">
        <w:rPr>
          <w:rFonts w:eastAsiaTheme="minorHAnsi"/>
          <w:lang w:bidi="ar-SA"/>
        </w:rPr>
        <w:t xml:space="preserve"> </w:t>
      </w:r>
      <w:r w:rsidRPr="009737AF">
        <w:rPr>
          <w:rFonts w:eastAsiaTheme="minorHAnsi"/>
          <w:color w:val="0000FF"/>
          <w:lang w:bidi="ar-SA"/>
        </w:rPr>
        <w:t>partial</w:t>
      </w:r>
      <w:r w:rsidRPr="009737AF">
        <w:rPr>
          <w:rFonts w:eastAsiaTheme="minorHAnsi"/>
          <w:lang w:bidi="ar-SA"/>
        </w:rPr>
        <w:t xml:space="preserve"> </w:t>
      </w:r>
      <w:r w:rsidRPr="009737AF">
        <w:rPr>
          <w:rFonts w:eastAsiaTheme="minorHAnsi"/>
          <w:color w:val="0000FF"/>
          <w:lang w:bidi="ar-SA"/>
        </w:rPr>
        <w:t>class</w:t>
      </w:r>
      <w:r w:rsidRPr="009737AF">
        <w:rPr>
          <w:rFonts w:eastAsiaTheme="minorHAnsi"/>
          <w:lang w:bidi="ar-SA"/>
        </w:rPr>
        <w:t xml:space="preserve"> </w:t>
      </w:r>
      <w:r w:rsidRPr="009737AF">
        <w:rPr>
          <w:rFonts w:eastAsiaTheme="minorHAnsi"/>
          <w:color w:val="2B91AF"/>
          <w:lang w:bidi="ar-SA"/>
        </w:rPr>
        <w:t>_Default</w:t>
      </w:r>
      <w:r w:rsidRPr="009737AF">
        <w:rPr>
          <w:rFonts w:eastAsiaTheme="minorHAnsi"/>
          <w:lang w:bidi="ar-SA"/>
        </w:rPr>
        <w:t xml:space="preserve"> : System.Web.UI.</w:t>
      </w:r>
      <w:r w:rsidRPr="009737AF">
        <w:rPr>
          <w:rFonts w:eastAsiaTheme="minorHAnsi"/>
          <w:color w:val="2B91AF"/>
          <w:lang w:bidi="ar-SA"/>
        </w:rPr>
        <w:t>Page</w:t>
      </w:r>
    </w:p>
    <w:p w:rsidR="009E13DC" w:rsidRPr="009737AF" w:rsidRDefault="009E13DC" w:rsidP="005B3118">
      <w:pPr>
        <w:pStyle w:val="ppCodeIndent"/>
        <w:ind w:left="709"/>
        <w:rPr>
          <w:rFonts w:eastAsiaTheme="minorHAnsi"/>
          <w:lang w:bidi="ar-SA"/>
        </w:rPr>
      </w:pPr>
      <w:r w:rsidRPr="009737AF">
        <w:rPr>
          <w:rFonts w:eastAsiaTheme="minorHAnsi"/>
          <w:lang w:bidi="ar-SA"/>
        </w:rPr>
        <w:t>{</w:t>
      </w:r>
    </w:p>
    <w:p w:rsidR="009E13DC" w:rsidRPr="009737AF" w:rsidRDefault="009E13DC" w:rsidP="005B3118">
      <w:pPr>
        <w:pStyle w:val="ppCodeIndent"/>
        <w:ind w:left="709"/>
        <w:rPr>
          <w:rFonts w:eastAsiaTheme="minorHAnsi"/>
          <w:lang w:bidi="ar-SA"/>
        </w:rPr>
      </w:pPr>
      <w:r>
        <w:rPr>
          <w:rFonts w:eastAsiaTheme="minorHAnsi"/>
          <w:lang w:bidi="ar-SA"/>
        </w:rPr>
        <w:t xml:space="preserve">  ...</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private</w:t>
      </w:r>
      <w:r w:rsidRPr="009E13DC">
        <w:rPr>
          <w:rFonts w:eastAsiaTheme="minorHAnsi"/>
          <w:b/>
          <w:lang w:bidi="ar-SA"/>
        </w:rPr>
        <w:t xml:space="preserve"> </w:t>
      </w:r>
      <w:r w:rsidRPr="009E13DC">
        <w:rPr>
          <w:rFonts w:eastAsiaTheme="minorHAnsi"/>
          <w:b/>
          <w:color w:val="2B91AF"/>
          <w:lang w:bidi="ar-SA"/>
        </w:rPr>
        <w:t>CloudBlobContainer</w:t>
      </w:r>
      <w:r w:rsidRPr="009E13DC">
        <w:rPr>
          <w:rFonts w:eastAsiaTheme="minorHAnsi"/>
          <w:b/>
          <w:lang w:bidi="ar-SA"/>
        </w:rPr>
        <w:t xml:space="preserve"> GetContainer()</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8000"/>
          <w:lang w:bidi="ar-SA"/>
        </w:rPr>
        <w:t xml:space="preserve">// Get a handle on account, create a </w:t>
      </w:r>
      <w:r w:rsidR="000844F2">
        <w:rPr>
          <w:rFonts w:eastAsiaTheme="minorHAnsi"/>
          <w:b/>
          <w:color w:val="008000"/>
          <w:lang w:bidi="ar-SA"/>
        </w:rPr>
        <w:t>blob service</w:t>
      </w:r>
      <w:r w:rsidRPr="009E13DC">
        <w:rPr>
          <w:rFonts w:eastAsiaTheme="minorHAnsi"/>
          <w:b/>
          <w:color w:val="008000"/>
          <w:lang w:bidi="ar-SA"/>
        </w:rPr>
        <w:t xml:space="preserve"> client and get container proxy</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var</w:t>
      </w:r>
      <w:r w:rsidRPr="009E13DC">
        <w:rPr>
          <w:rFonts w:eastAsiaTheme="minorHAnsi"/>
          <w:b/>
          <w:lang w:bidi="ar-SA"/>
        </w:rPr>
        <w:t xml:space="preserve"> account = </w:t>
      </w:r>
      <w:r w:rsidRPr="009E13DC">
        <w:rPr>
          <w:rFonts w:eastAsiaTheme="minorHAnsi"/>
          <w:b/>
          <w:color w:val="2B91AF"/>
          <w:lang w:bidi="ar-SA"/>
        </w:rPr>
        <w:t>CloudStorageAccount</w:t>
      </w:r>
      <w:r w:rsidRPr="009E13DC">
        <w:rPr>
          <w:rFonts w:eastAsiaTheme="minorHAnsi"/>
          <w:b/>
          <w:lang w:bidi="ar-SA"/>
        </w:rPr>
        <w:t>.FromConfigurationSetting(</w:t>
      </w:r>
      <w:r w:rsidRPr="009E13DC">
        <w:rPr>
          <w:rFonts w:eastAsiaTheme="minorHAnsi"/>
          <w:b/>
          <w:color w:val="A31515"/>
          <w:lang w:bidi="ar-SA"/>
        </w:rPr>
        <w:t>"DataConnectionString"</w:t>
      </w:r>
      <w:r w:rsidRPr="009E13DC">
        <w:rPr>
          <w:rFonts w:eastAsiaTheme="minorHAnsi"/>
          <w:b/>
          <w:lang w:bidi="ar-SA"/>
        </w:rPr>
        <w:t>);</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var</w:t>
      </w:r>
      <w:r w:rsidRPr="009E13DC">
        <w:rPr>
          <w:rFonts w:eastAsiaTheme="minorHAnsi"/>
          <w:b/>
          <w:lang w:bidi="ar-SA"/>
        </w:rPr>
        <w:t xml:space="preserve"> client = account.CreateCloudBlobClient();</w:t>
      </w:r>
    </w:p>
    <w:p w:rsidR="009E13DC" w:rsidRPr="009E13DC" w:rsidRDefault="009E13DC" w:rsidP="005B3118">
      <w:pPr>
        <w:pStyle w:val="ppCodeIndent"/>
        <w:shd w:val="clear" w:color="auto" w:fill="C6D9F1" w:themeFill="text2" w:themeFillTint="33"/>
        <w:ind w:left="709"/>
        <w:rPr>
          <w:rFonts w:eastAsiaTheme="minorHAnsi"/>
          <w:b/>
          <w:lang w:bidi="ar-SA"/>
        </w:rPr>
      </w:pP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return</w:t>
      </w:r>
      <w:r w:rsidRPr="009E13DC">
        <w:rPr>
          <w:rFonts w:eastAsiaTheme="minorHAnsi"/>
          <w:b/>
          <w:lang w:bidi="ar-SA"/>
        </w:rPr>
        <w:t xml:space="preserve"> client.GetContainerReference(</w:t>
      </w:r>
      <w:r w:rsidRPr="009E13DC">
        <w:rPr>
          <w:rFonts w:eastAsiaTheme="minorHAnsi"/>
          <w:b/>
          <w:color w:val="2B91AF"/>
          <w:lang w:bidi="ar-SA"/>
        </w:rPr>
        <w:t>RoleEnvironment</w:t>
      </w:r>
      <w:r w:rsidRPr="009E13DC">
        <w:rPr>
          <w:rFonts w:eastAsiaTheme="minorHAnsi"/>
          <w:b/>
          <w:lang w:bidi="ar-SA"/>
        </w:rPr>
        <w:t>.GetConfigurationSettingValue(</w:t>
      </w:r>
      <w:r w:rsidRPr="009E13DC">
        <w:rPr>
          <w:rFonts w:eastAsiaTheme="minorHAnsi"/>
          <w:b/>
          <w:color w:val="A31515"/>
          <w:lang w:bidi="ar-SA"/>
        </w:rPr>
        <w:t>"ContainerName"</w:t>
      </w:r>
      <w:r w:rsidRPr="009E13DC">
        <w:rPr>
          <w:rFonts w:eastAsiaTheme="minorHAnsi"/>
          <w:b/>
          <w:lang w:bidi="ar-SA"/>
        </w:rPr>
        <w:t>));</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p>
    <w:p w:rsidR="009E13DC" w:rsidRPr="009737AF" w:rsidRDefault="009E13DC" w:rsidP="005B3118">
      <w:pPr>
        <w:pStyle w:val="ppCodeIndent"/>
        <w:ind w:left="709"/>
        <w:rPr>
          <w:rFonts w:eastAsiaTheme="minorHAnsi"/>
          <w:lang w:bidi="ar-SA"/>
        </w:rPr>
      </w:pPr>
      <w:r w:rsidRPr="009737AF">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ExploringWindowsAzureStorage-Ex02-03-GetContainerMethod-VB</w:t>
      </w:r>
      <w:r w:rsidRPr="003E3719">
        <w:t>)</w:t>
      </w:r>
    </w:p>
    <w:p w:rsidR="008F3C6F" w:rsidRPr="003E3719" w:rsidRDefault="008F3C6F" w:rsidP="008F3C6F">
      <w:pPr>
        <w:pStyle w:val="ppCodeLanguageIndent"/>
      </w:pPr>
      <w:r w:rsidRPr="003E3719">
        <w:t>Visual Basic</w:t>
      </w:r>
    </w:p>
    <w:p w:rsidR="009E13DC" w:rsidRPr="009E13DC" w:rsidRDefault="009E13DC" w:rsidP="005B3118">
      <w:pPr>
        <w:pStyle w:val="ppCodeIndent"/>
        <w:ind w:left="709"/>
        <w:rPr>
          <w:rFonts w:eastAsiaTheme="minorHAnsi"/>
          <w:lang w:bidi="ar-SA"/>
        </w:rPr>
      </w:pPr>
      <w:r w:rsidRPr="009E13DC">
        <w:rPr>
          <w:rFonts w:eastAsiaTheme="minorHAnsi"/>
          <w:color w:val="0000FF"/>
          <w:lang w:bidi="ar-SA"/>
        </w:rPr>
        <w:t>Partial</w:t>
      </w:r>
      <w:r w:rsidRPr="009E13DC">
        <w:rPr>
          <w:rFonts w:eastAsiaTheme="minorHAnsi"/>
          <w:lang w:bidi="ar-SA"/>
        </w:rPr>
        <w:t xml:space="preserve"> </w:t>
      </w:r>
      <w:r w:rsidRPr="009E13DC">
        <w:rPr>
          <w:rFonts w:eastAsiaTheme="minorHAnsi"/>
          <w:color w:val="0000FF"/>
          <w:lang w:bidi="ar-SA"/>
        </w:rPr>
        <w:t>Public</w:t>
      </w:r>
      <w:r w:rsidRPr="009E13DC">
        <w:rPr>
          <w:rFonts w:eastAsiaTheme="minorHAnsi"/>
          <w:lang w:bidi="ar-SA"/>
        </w:rPr>
        <w:t xml:space="preserve"> </w:t>
      </w:r>
      <w:r w:rsidRPr="009E13DC">
        <w:rPr>
          <w:rFonts w:eastAsiaTheme="minorHAnsi"/>
          <w:color w:val="0000FF"/>
          <w:lang w:bidi="ar-SA"/>
        </w:rPr>
        <w:t>Class</w:t>
      </w:r>
      <w:r w:rsidRPr="009E13DC">
        <w:rPr>
          <w:rFonts w:eastAsiaTheme="minorHAnsi"/>
          <w:lang w:bidi="ar-SA"/>
        </w:rPr>
        <w:t xml:space="preserve"> </w:t>
      </w:r>
      <w:r w:rsidRPr="009E13DC">
        <w:rPr>
          <w:rFonts w:eastAsiaTheme="minorHAnsi"/>
          <w:color w:val="2B91AF"/>
          <w:lang w:bidi="ar-SA"/>
        </w:rPr>
        <w:t>_Default</w:t>
      </w:r>
    </w:p>
    <w:p w:rsidR="009E13DC" w:rsidRPr="009E13DC" w:rsidRDefault="009E13DC" w:rsidP="005B3118">
      <w:pPr>
        <w:pStyle w:val="ppCodeIndent"/>
        <w:ind w:left="709"/>
        <w:rPr>
          <w:rFonts w:eastAsiaTheme="minorHAnsi"/>
          <w:lang w:bidi="ar-SA"/>
        </w:rPr>
      </w:pPr>
      <w:r w:rsidRPr="009E13DC">
        <w:rPr>
          <w:rFonts w:eastAsiaTheme="minorHAnsi"/>
          <w:lang w:bidi="ar-SA"/>
        </w:rPr>
        <w:t xml:space="preserve">  </w:t>
      </w:r>
      <w:r w:rsidRPr="009E13DC">
        <w:rPr>
          <w:rFonts w:eastAsiaTheme="minorHAnsi"/>
          <w:color w:val="0000FF"/>
          <w:lang w:bidi="ar-SA"/>
        </w:rPr>
        <w:t>Inherits</w:t>
      </w:r>
      <w:r w:rsidRPr="009E13DC">
        <w:rPr>
          <w:rFonts w:eastAsiaTheme="minorHAnsi"/>
          <w:lang w:bidi="ar-SA"/>
        </w:rPr>
        <w:t xml:space="preserve"> System.Web.UI.</w:t>
      </w:r>
      <w:r w:rsidRPr="009E13DC">
        <w:rPr>
          <w:rFonts w:eastAsiaTheme="minorHAnsi"/>
          <w:color w:val="2B91AF"/>
          <w:lang w:bidi="ar-SA"/>
        </w:rPr>
        <w:t>Page</w:t>
      </w:r>
    </w:p>
    <w:p w:rsidR="009E13DC" w:rsidRPr="009E13DC" w:rsidRDefault="009E13DC" w:rsidP="005B3118">
      <w:pPr>
        <w:pStyle w:val="ppCodeIndent"/>
        <w:ind w:left="709"/>
        <w:rPr>
          <w:rFonts w:eastAsiaTheme="minorHAnsi"/>
          <w:lang w:bidi="ar-SA"/>
        </w:rPr>
      </w:pPr>
      <w:r>
        <w:rPr>
          <w:rFonts w:eastAsiaTheme="minorHAnsi"/>
          <w:lang w:bidi="ar-SA"/>
        </w:rPr>
        <w:t xml:space="preserve">  ...</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Private</w:t>
      </w:r>
      <w:r w:rsidRPr="009E13DC">
        <w:rPr>
          <w:rFonts w:eastAsiaTheme="minorHAnsi"/>
          <w:b/>
          <w:lang w:bidi="ar-SA"/>
        </w:rPr>
        <w:t xml:space="preserve"> </w:t>
      </w:r>
      <w:r w:rsidRPr="009E13DC">
        <w:rPr>
          <w:rFonts w:eastAsiaTheme="minorHAnsi"/>
          <w:b/>
          <w:color w:val="0000FF"/>
          <w:lang w:bidi="ar-SA"/>
        </w:rPr>
        <w:t>Function</w:t>
      </w:r>
      <w:r w:rsidRPr="009E13DC">
        <w:rPr>
          <w:rFonts w:eastAsiaTheme="minorHAnsi"/>
          <w:b/>
          <w:lang w:bidi="ar-SA"/>
        </w:rPr>
        <w:t xml:space="preserve"> GetContainer() </w:t>
      </w:r>
      <w:r w:rsidRPr="009E13DC">
        <w:rPr>
          <w:rFonts w:eastAsiaTheme="minorHAnsi"/>
          <w:b/>
          <w:color w:val="0000FF"/>
          <w:lang w:bidi="ar-SA"/>
        </w:rPr>
        <w:t>As</w:t>
      </w:r>
      <w:r w:rsidRPr="009E13DC">
        <w:rPr>
          <w:rFonts w:eastAsiaTheme="minorHAnsi"/>
          <w:b/>
          <w:lang w:bidi="ar-SA"/>
        </w:rPr>
        <w:t xml:space="preserve"> </w:t>
      </w:r>
      <w:r w:rsidRPr="009E13DC">
        <w:rPr>
          <w:rFonts w:eastAsiaTheme="minorHAnsi"/>
          <w:b/>
          <w:color w:val="2B91AF"/>
          <w:lang w:bidi="ar-SA"/>
        </w:rPr>
        <w:t>CloudBlobContainer</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8000"/>
          <w:lang w:bidi="ar-SA"/>
        </w:rPr>
        <w:t xml:space="preserve">' Get a handle on account, create a </w:t>
      </w:r>
      <w:r w:rsidR="000844F2">
        <w:rPr>
          <w:rFonts w:eastAsiaTheme="minorHAnsi"/>
          <w:b/>
          <w:color w:val="008000"/>
          <w:lang w:bidi="ar-SA"/>
        </w:rPr>
        <w:t>blob service</w:t>
      </w:r>
      <w:r w:rsidRPr="009E13DC">
        <w:rPr>
          <w:rFonts w:eastAsiaTheme="minorHAnsi"/>
          <w:b/>
          <w:color w:val="008000"/>
          <w:lang w:bidi="ar-SA"/>
        </w:rPr>
        <w:t xml:space="preserve"> client and get container proxy</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Dim</w:t>
      </w:r>
      <w:r w:rsidRPr="009E13DC">
        <w:rPr>
          <w:rFonts w:eastAsiaTheme="minorHAnsi"/>
          <w:b/>
          <w:lang w:bidi="ar-SA"/>
        </w:rPr>
        <w:t xml:space="preserve"> account = </w:t>
      </w:r>
      <w:r w:rsidRPr="009E13DC">
        <w:rPr>
          <w:rFonts w:eastAsiaTheme="minorHAnsi"/>
          <w:b/>
          <w:color w:val="2B91AF"/>
          <w:lang w:bidi="ar-SA"/>
        </w:rPr>
        <w:t>CloudStorageAccount</w:t>
      </w:r>
      <w:r w:rsidRPr="009E13DC">
        <w:rPr>
          <w:rFonts w:eastAsiaTheme="minorHAnsi"/>
          <w:b/>
          <w:lang w:bidi="ar-SA"/>
        </w:rPr>
        <w:t>.FromConfigurationSetting(</w:t>
      </w:r>
      <w:r w:rsidRPr="009E13DC">
        <w:rPr>
          <w:rFonts w:eastAsiaTheme="minorHAnsi"/>
          <w:b/>
          <w:color w:val="A31515"/>
          <w:lang w:bidi="ar-SA"/>
        </w:rPr>
        <w:t>"DataConnectionString"</w:t>
      </w:r>
      <w:r w:rsidRPr="009E13DC">
        <w:rPr>
          <w:rFonts w:eastAsiaTheme="minorHAnsi"/>
          <w:b/>
          <w:lang w:bidi="ar-SA"/>
        </w:rPr>
        <w:t>)</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Dim</w:t>
      </w:r>
      <w:r w:rsidRPr="009E13DC">
        <w:rPr>
          <w:rFonts w:eastAsiaTheme="minorHAnsi"/>
          <w:b/>
          <w:lang w:bidi="ar-SA"/>
        </w:rPr>
        <w:t xml:space="preserve"> client = account.CreateCloudBlobClient()</w:t>
      </w:r>
    </w:p>
    <w:p w:rsidR="009E13DC" w:rsidRPr="009E13DC" w:rsidRDefault="009E13DC" w:rsidP="005B3118">
      <w:pPr>
        <w:pStyle w:val="ppCodeIndent"/>
        <w:shd w:val="clear" w:color="auto" w:fill="C6D9F1" w:themeFill="text2" w:themeFillTint="33"/>
        <w:ind w:left="709"/>
        <w:rPr>
          <w:rFonts w:eastAsiaTheme="minorHAnsi"/>
          <w:b/>
          <w:lang w:bidi="ar-SA"/>
        </w:rPr>
      </w:pP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Return</w:t>
      </w:r>
      <w:r w:rsidRPr="009E13DC">
        <w:rPr>
          <w:rFonts w:eastAsiaTheme="minorHAnsi"/>
          <w:b/>
          <w:lang w:bidi="ar-SA"/>
        </w:rPr>
        <w:t xml:space="preserve"> client.GetContainerReference(</w:t>
      </w:r>
      <w:r w:rsidRPr="009E13DC">
        <w:rPr>
          <w:rFonts w:eastAsiaTheme="minorHAnsi"/>
          <w:b/>
          <w:color w:val="2B91AF"/>
          <w:lang w:bidi="ar-SA"/>
        </w:rPr>
        <w:t>RoleEnvironment</w:t>
      </w:r>
      <w:r w:rsidRPr="009E13DC">
        <w:rPr>
          <w:rFonts w:eastAsiaTheme="minorHAnsi"/>
          <w:b/>
          <w:lang w:bidi="ar-SA"/>
        </w:rPr>
        <w:t>.GetConfigurationSettingValue(</w:t>
      </w:r>
      <w:r w:rsidRPr="009E13DC">
        <w:rPr>
          <w:rFonts w:eastAsiaTheme="minorHAnsi"/>
          <w:b/>
          <w:color w:val="A31515"/>
          <w:lang w:bidi="ar-SA"/>
        </w:rPr>
        <w:t>"ContainerName"</w:t>
      </w:r>
      <w:r w:rsidRPr="009E13DC">
        <w:rPr>
          <w:rFonts w:eastAsiaTheme="minorHAnsi"/>
          <w:b/>
          <w:lang w:bidi="ar-SA"/>
        </w:rPr>
        <w:t>))</w:t>
      </w:r>
    </w:p>
    <w:p w:rsidR="009E13DC" w:rsidRPr="009E13DC" w:rsidRDefault="009E13DC" w:rsidP="005B3118">
      <w:pPr>
        <w:pStyle w:val="ppCodeIndent"/>
        <w:shd w:val="clear" w:color="auto" w:fill="C6D9F1" w:themeFill="text2" w:themeFillTint="33"/>
        <w:ind w:left="709"/>
        <w:rPr>
          <w:rFonts w:eastAsiaTheme="minorHAnsi"/>
          <w:b/>
          <w:lang w:bidi="ar-SA"/>
        </w:rPr>
      </w:pPr>
      <w:r w:rsidRPr="009E13DC">
        <w:rPr>
          <w:rFonts w:eastAsiaTheme="minorHAnsi"/>
          <w:b/>
          <w:lang w:bidi="ar-SA"/>
        </w:rPr>
        <w:t xml:space="preserve">  </w:t>
      </w:r>
      <w:r w:rsidRPr="009E13DC">
        <w:rPr>
          <w:rFonts w:eastAsiaTheme="minorHAnsi"/>
          <w:b/>
          <w:color w:val="0000FF"/>
          <w:lang w:bidi="ar-SA"/>
        </w:rPr>
        <w:t>End</w:t>
      </w:r>
      <w:r w:rsidRPr="009E13DC">
        <w:rPr>
          <w:rFonts w:eastAsiaTheme="minorHAnsi"/>
          <w:b/>
          <w:lang w:bidi="ar-SA"/>
        </w:rPr>
        <w:t xml:space="preserve"> </w:t>
      </w:r>
      <w:r w:rsidRPr="009E13DC">
        <w:rPr>
          <w:rFonts w:eastAsiaTheme="minorHAnsi"/>
          <w:b/>
          <w:color w:val="0000FF"/>
          <w:lang w:bidi="ar-SA"/>
        </w:rPr>
        <w:t>Function</w:t>
      </w:r>
    </w:p>
    <w:p w:rsidR="009E13DC" w:rsidRPr="009E13DC" w:rsidRDefault="009E13DC" w:rsidP="005B3118">
      <w:pPr>
        <w:pStyle w:val="ppCodeIndent"/>
        <w:ind w:left="709"/>
        <w:rPr>
          <w:rFonts w:eastAsiaTheme="minorHAnsi"/>
          <w:color w:val="0000FF"/>
          <w:lang w:bidi="ar-SA"/>
        </w:rPr>
      </w:pPr>
      <w:r w:rsidRPr="009E13DC">
        <w:rPr>
          <w:rFonts w:eastAsiaTheme="minorHAnsi"/>
          <w:color w:val="0000FF"/>
          <w:lang w:bidi="ar-SA"/>
        </w:rPr>
        <w:t>End</w:t>
      </w:r>
      <w:r w:rsidRPr="009E13DC">
        <w:rPr>
          <w:rFonts w:eastAsiaTheme="minorHAnsi"/>
          <w:lang w:bidi="ar-SA"/>
        </w:rPr>
        <w:t xml:space="preserve"> </w:t>
      </w:r>
      <w:r w:rsidRPr="009E13DC">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lastRenderedPageBreak/>
        <w:t xml:space="preserve">Insert the following code (shown in </w:t>
      </w:r>
      <w:r w:rsidRPr="003E3719">
        <w:rPr>
          <w:b/>
        </w:rPr>
        <w:t>bold</w:t>
      </w:r>
      <w:r w:rsidRPr="003E3719">
        <w:t xml:space="preserve">) in the </w:t>
      </w:r>
      <w:r w:rsidRPr="003E3719">
        <w:rPr>
          <w:b/>
        </w:rPr>
        <w:t>Page_Load</w:t>
      </w:r>
      <w:r w:rsidRPr="003E3719">
        <w:t xml:space="preserve"> method to initialize the container and refresh the </w:t>
      </w:r>
      <w:r w:rsidRPr="003E3719">
        <w:rPr>
          <w:b/>
        </w:rPr>
        <w:t>asp</w:t>
      </w:r>
      <w:proofErr w:type="gramStart"/>
      <w:r w:rsidRPr="003E3719">
        <w:rPr>
          <w:b/>
        </w:rPr>
        <w:t>:ListView</w:t>
      </w:r>
      <w:proofErr w:type="gramEnd"/>
      <w:r w:rsidRPr="003E3719">
        <w:t xml:space="preserve"> control on the page that displays the images retrieved from storage.</w:t>
      </w:r>
    </w:p>
    <w:p w:rsidR="008F3C6F" w:rsidRPr="003E3719" w:rsidRDefault="008F3C6F" w:rsidP="008F3C6F">
      <w:pPr>
        <w:pStyle w:val="ppBodyTextIndent"/>
      </w:pPr>
      <w:r w:rsidRPr="003E3719">
        <w:t xml:space="preserve">(Code Snippet – </w:t>
      </w:r>
      <w:r w:rsidRPr="003E3719">
        <w:rPr>
          <w:i/>
        </w:rPr>
        <w:t>ExploringWindowsAzureStorage-Ex02-04-PageLoadMethod-CS</w:t>
      </w:r>
      <w:r w:rsidRPr="003E3719">
        <w:t>)</w:t>
      </w:r>
    </w:p>
    <w:p w:rsidR="008F3C6F" w:rsidRPr="003E3719" w:rsidRDefault="008F3C6F" w:rsidP="008F3C6F">
      <w:pPr>
        <w:pStyle w:val="ppCodeLanguageIndent"/>
      </w:pPr>
      <w:r w:rsidRPr="003E3719">
        <w:t>C#</w:t>
      </w:r>
    </w:p>
    <w:p w:rsidR="004100E0" w:rsidRPr="004100E0" w:rsidRDefault="004100E0" w:rsidP="005B3118">
      <w:pPr>
        <w:pStyle w:val="ppCodeIndent"/>
        <w:ind w:left="709"/>
        <w:rPr>
          <w:rFonts w:eastAsiaTheme="minorHAnsi"/>
          <w:lang w:bidi="ar-SA"/>
        </w:rPr>
      </w:pPr>
      <w:r w:rsidRPr="004100E0">
        <w:rPr>
          <w:rFonts w:eastAsiaTheme="minorHAnsi"/>
          <w:color w:val="0000FF"/>
          <w:lang w:bidi="ar-SA"/>
        </w:rPr>
        <w:t>public</w:t>
      </w:r>
      <w:r w:rsidRPr="004100E0">
        <w:rPr>
          <w:rFonts w:eastAsiaTheme="minorHAnsi"/>
          <w:lang w:bidi="ar-SA"/>
        </w:rPr>
        <w:t xml:space="preserve"> </w:t>
      </w:r>
      <w:r w:rsidRPr="004100E0">
        <w:rPr>
          <w:rFonts w:eastAsiaTheme="minorHAnsi"/>
          <w:color w:val="0000FF"/>
          <w:lang w:bidi="ar-SA"/>
        </w:rPr>
        <w:t>partial</w:t>
      </w:r>
      <w:r w:rsidRPr="004100E0">
        <w:rPr>
          <w:rFonts w:eastAsiaTheme="minorHAnsi"/>
          <w:lang w:bidi="ar-SA"/>
        </w:rPr>
        <w:t xml:space="preserve"> </w:t>
      </w:r>
      <w:r w:rsidRPr="004100E0">
        <w:rPr>
          <w:rFonts w:eastAsiaTheme="minorHAnsi"/>
          <w:color w:val="0000FF"/>
          <w:lang w:bidi="ar-SA"/>
        </w:rPr>
        <w:t>class</w:t>
      </w:r>
      <w:r w:rsidRPr="004100E0">
        <w:rPr>
          <w:rFonts w:eastAsiaTheme="minorHAnsi"/>
          <w:lang w:bidi="ar-SA"/>
        </w:rPr>
        <w:t xml:space="preserve"> </w:t>
      </w:r>
      <w:r w:rsidRPr="004100E0">
        <w:rPr>
          <w:rFonts w:eastAsiaTheme="minorHAnsi"/>
          <w:color w:val="2B91AF"/>
          <w:lang w:bidi="ar-SA"/>
        </w:rPr>
        <w:t>_Default</w:t>
      </w:r>
      <w:r w:rsidRPr="004100E0">
        <w:rPr>
          <w:rFonts w:eastAsiaTheme="minorHAnsi"/>
          <w:lang w:bidi="ar-SA"/>
        </w:rPr>
        <w:t xml:space="preserve"> : System.Web.UI.</w:t>
      </w:r>
      <w:r w:rsidRPr="004100E0">
        <w:rPr>
          <w:rFonts w:eastAsiaTheme="minorHAnsi"/>
          <w:color w:val="2B91AF"/>
          <w:lang w:bidi="ar-SA"/>
        </w:rPr>
        <w:t>Page</w:t>
      </w:r>
    </w:p>
    <w:p w:rsidR="004100E0" w:rsidRDefault="004100E0" w:rsidP="005B3118">
      <w:pPr>
        <w:pStyle w:val="ppCodeIndent"/>
        <w:ind w:left="709"/>
        <w:rPr>
          <w:rFonts w:eastAsiaTheme="minorHAnsi"/>
          <w:lang w:bidi="ar-SA"/>
        </w:rPr>
      </w:pPr>
      <w:r w:rsidRPr="004100E0">
        <w:rPr>
          <w:rFonts w:eastAsiaTheme="minorHAnsi"/>
          <w:lang w:bidi="ar-SA"/>
        </w:rPr>
        <w:t>{</w:t>
      </w:r>
    </w:p>
    <w:p w:rsidR="004100E0" w:rsidRPr="004100E0" w:rsidRDefault="004100E0" w:rsidP="005B3118">
      <w:pPr>
        <w:pStyle w:val="ppCodeIndent"/>
        <w:ind w:left="709"/>
        <w:rPr>
          <w:rFonts w:eastAsiaTheme="minorHAnsi"/>
          <w:lang w:bidi="ar-SA"/>
        </w:rPr>
      </w:pPr>
      <w:r>
        <w:rPr>
          <w:rFonts w:eastAsiaTheme="minorHAnsi"/>
          <w:lang w:bidi="ar-SA"/>
        </w:rPr>
        <w:t xml:space="preserve">  ...</w:t>
      </w:r>
    </w:p>
    <w:p w:rsidR="004100E0" w:rsidRPr="004100E0" w:rsidRDefault="004100E0" w:rsidP="005B3118">
      <w:pPr>
        <w:pStyle w:val="ppCodeIndent"/>
        <w:ind w:left="709"/>
        <w:rPr>
          <w:rFonts w:eastAsiaTheme="minorHAnsi"/>
          <w:lang w:bidi="ar-SA"/>
        </w:rPr>
      </w:pPr>
      <w:r w:rsidRPr="004100E0">
        <w:rPr>
          <w:rFonts w:eastAsiaTheme="minorHAnsi"/>
          <w:lang w:bidi="ar-SA"/>
        </w:rPr>
        <w:t xml:space="preserve">  </w:t>
      </w:r>
      <w:r w:rsidRPr="004100E0">
        <w:rPr>
          <w:rFonts w:eastAsiaTheme="minorHAnsi"/>
          <w:color w:val="0000FF"/>
          <w:lang w:bidi="ar-SA"/>
        </w:rPr>
        <w:t>protected</w:t>
      </w:r>
      <w:r w:rsidRPr="004100E0">
        <w:rPr>
          <w:rFonts w:eastAsiaTheme="minorHAnsi"/>
          <w:lang w:bidi="ar-SA"/>
        </w:rPr>
        <w:t xml:space="preserve"> </w:t>
      </w:r>
      <w:r w:rsidRPr="004100E0">
        <w:rPr>
          <w:rFonts w:eastAsiaTheme="minorHAnsi"/>
          <w:color w:val="0000FF"/>
          <w:lang w:bidi="ar-SA"/>
        </w:rPr>
        <w:t>void</w:t>
      </w:r>
      <w:r w:rsidRPr="004100E0">
        <w:rPr>
          <w:rFonts w:eastAsiaTheme="minorHAnsi"/>
          <w:lang w:bidi="ar-SA"/>
        </w:rPr>
        <w:t xml:space="preserve"> Page_Load(</w:t>
      </w:r>
      <w:r w:rsidRPr="004100E0">
        <w:rPr>
          <w:rFonts w:eastAsiaTheme="minorHAnsi"/>
          <w:color w:val="0000FF"/>
          <w:lang w:bidi="ar-SA"/>
        </w:rPr>
        <w:t>object</w:t>
      </w:r>
      <w:r w:rsidRPr="004100E0">
        <w:rPr>
          <w:rFonts w:eastAsiaTheme="minorHAnsi"/>
          <w:lang w:bidi="ar-SA"/>
        </w:rPr>
        <w:t xml:space="preserve"> sender, </w:t>
      </w:r>
      <w:r w:rsidRPr="004100E0">
        <w:rPr>
          <w:rFonts w:eastAsiaTheme="minorHAnsi"/>
          <w:color w:val="2B91AF"/>
          <w:lang w:bidi="ar-SA"/>
        </w:rPr>
        <w:t>EventArgs</w:t>
      </w:r>
      <w:r w:rsidRPr="004100E0">
        <w:rPr>
          <w:rFonts w:eastAsiaTheme="minorHAnsi"/>
          <w:lang w:bidi="ar-SA"/>
        </w:rPr>
        <w:t xml:space="preserve"> e)</w:t>
      </w:r>
    </w:p>
    <w:p w:rsidR="004100E0" w:rsidRPr="004100E0" w:rsidRDefault="004100E0" w:rsidP="005B3118">
      <w:pPr>
        <w:pStyle w:val="ppCodeIndent"/>
        <w:ind w:left="709"/>
        <w:rPr>
          <w:rFonts w:eastAsiaTheme="minorHAnsi"/>
          <w:lang w:bidi="ar-SA"/>
        </w:rPr>
      </w:pPr>
      <w:r w:rsidRPr="004100E0">
        <w:rPr>
          <w:rFonts w:eastAsiaTheme="minorHAnsi"/>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try</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if</w:t>
      </w:r>
      <w:r w:rsidRPr="004100E0">
        <w:rPr>
          <w:rFonts w:eastAsiaTheme="minorHAnsi"/>
          <w:b/>
          <w:lang w:bidi="ar-SA"/>
        </w:rPr>
        <w:t xml:space="preserve"> (!IsPostBack)</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this</w:t>
      </w:r>
      <w:r w:rsidRPr="004100E0">
        <w:rPr>
          <w:rFonts w:eastAsiaTheme="minorHAnsi"/>
          <w:b/>
          <w:lang w:bidi="ar-SA"/>
        </w:rPr>
        <w:t>.EnsureContainerExists();</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this</w:t>
      </w:r>
      <w:r w:rsidRPr="004100E0">
        <w:rPr>
          <w:rFonts w:eastAsiaTheme="minorHAnsi"/>
          <w:b/>
          <w:lang w:bidi="ar-SA"/>
        </w:rPr>
        <w:t>.RefreshGallery();</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catch</w:t>
      </w:r>
      <w:r w:rsidRPr="004100E0">
        <w:rPr>
          <w:rFonts w:eastAsiaTheme="minorHAnsi"/>
          <w:b/>
          <w:lang w:bidi="ar-SA"/>
        </w:rPr>
        <w:t xml:space="preserve"> (System.Net.</w:t>
      </w:r>
      <w:r w:rsidRPr="004100E0">
        <w:rPr>
          <w:rFonts w:eastAsiaTheme="minorHAnsi"/>
          <w:b/>
          <w:color w:val="2B91AF"/>
          <w:lang w:bidi="ar-SA"/>
        </w:rPr>
        <w:t>WebException</w:t>
      </w:r>
      <w:r w:rsidRPr="004100E0">
        <w:rPr>
          <w:rFonts w:eastAsiaTheme="minorHAnsi"/>
          <w:b/>
          <w:lang w:bidi="ar-SA"/>
        </w:rPr>
        <w:t xml:space="preserve"> we)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status.Text = </w:t>
      </w:r>
      <w:r w:rsidRPr="004100E0">
        <w:rPr>
          <w:rFonts w:eastAsiaTheme="minorHAnsi"/>
          <w:b/>
          <w:color w:val="A31515"/>
          <w:lang w:bidi="ar-SA"/>
        </w:rPr>
        <w:t>"Network error: "</w:t>
      </w:r>
      <w:r w:rsidRPr="004100E0">
        <w:rPr>
          <w:rFonts w:eastAsiaTheme="minorHAnsi"/>
          <w:b/>
          <w:lang w:bidi="ar-SA"/>
        </w:rPr>
        <w:t xml:space="preserve"> + we.Message;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if</w:t>
      </w:r>
      <w:r w:rsidRPr="004100E0">
        <w:rPr>
          <w:rFonts w:eastAsiaTheme="minorHAnsi"/>
          <w:b/>
          <w:lang w:bidi="ar-SA"/>
        </w:rPr>
        <w:t xml:space="preserve"> (we.Status == System.Net.</w:t>
      </w:r>
      <w:r w:rsidRPr="004100E0">
        <w:rPr>
          <w:rFonts w:eastAsiaTheme="minorHAnsi"/>
          <w:b/>
          <w:color w:val="2B91AF"/>
          <w:lang w:bidi="ar-SA"/>
        </w:rPr>
        <w:t>WebExceptionStatus</w:t>
      </w:r>
      <w:r w:rsidRPr="004100E0">
        <w:rPr>
          <w:rFonts w:eastAsiaTheme="minorHAnsi"/>
          <w:b/>
          <w:lang w:bidi="ar-SA"/>
        </w:rPr>
        <w:t>.ConnectFailure)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status.Text += </w:t>
      </w:r>
      <w:r w:rsidRPr="004100E0">
        <w:rPr>
          <w:rFonts w:eastAsiaTheme="minorHAnsi"/>
          <w:b/>
          <w:color w:val="A31515"/>
          <w:lang w:bidi="ar-SA"/>
        </w:rPr>
        <w:t>"&lt;br /&gt;Please check if the blob service is running at "</w:t>
      </w: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2B91AF"/>
          <w:lang w:bidi="ar-SA"/>
        </w:rPr>
        <w:t>ConfigurationManager</w:t>
      </w:r>
      <w:r w:rsidRPr="004100E0">
        <w:rPr>
          <w:rFonts w:eastAsiaTheme="minorHAnsi"/>
          <w:b/>
          <w:lang w:bidi="ar-SA"/>
        </w:rPr>
        <w:t>.AppSettings[</w:t>
      </w:r>
      <w:r w:rsidRPr="004100E0">
        <w:rPr>
          <w:rFonts w:eastAsiaTheme="minorHAnsi"/>
          <w:b/>
          <w:color w:val="A31515"/>
          <w:lang w:bidi="ar-SA"/>
        </w:rPr>
        <w:t>"storageEndpoint"</w:t>
      </w:r>
      <w:r w:rsidRPr="004100E0">
        <w:rPr>
          <w:rFonts w:eastAsiaTheme="minorHAnsi"/>
          <w:b/>
          <w:lang w:bidi="ar-SA"/>
        </w:rPr>
        <w:t>];</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catch</w:t>
      </w:r>
      <w:r w:rsidRPr="004100E0">
        <w:rPr>
          <w:rFonts w:eastAsiaTheme="minorHAnsi"/>
          <w:b/>
          <w:lang w:bidi="ar-SA"/>
        </w:rPr>
        <w:t xml:space="preserve"> (</w:t>
      </w:r>
      <w:r w:rsidRPr="004100E0">
        <w:rPr>
          <w:rFonts w:eastAsiaTheme="minorHAnsi"/>
          <w:b/>
          <w:color w:val="2B91AF"/>
          <w:lang w:bidi="ar-SA"/>
        </w:rPr>
        <w:t>StorageException</w:t>
      </w:r>
      <w:r w:rsidRPr="004100E0">
        <w:rPr>
          <w:rFonts w:eastAsiaTheme="minorHAnsi"/>
          <w:b/>
          <w:lang w:bidi="ar-SA"/>
        </w:rPr>
        <w:t xml:space="preserve"> se)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2B91AF"/>
          <w:lang w:bidi="ar-SA"/>
        </w:rPr>
        <w:t>Console</w:t>
      </w:r>
      <w:r w:rsidRPr="004100E0">
        <w:rPr>
          <w:rFonts w:eastAsiaTheme="minorHAnsi"/>
          <w:b/>
          <w:lang w:bidi="ar-SA"/>
        </w:rPr>
        <w:t>.WriteLine(</w:t>
      </w:r>
      <w:r w:rsidRPr="004100E0">
        <w:rPr>
          <w:rFonts w:eastAsiaTheme="minorHAnsi"/>
          <w:b/>
          <w:color w:val="A31515"/>
          <w:lang w:bidi="ar-SA"/>
        </w:rPr>
        <w:t>"Storage service error: "</w:t>
      </w:r>
      <w:r w:rsidRPr="004100E0">
        <w:rPr>
          <w:rFonts w:eastAsiaTheme="minorHAnsi"/>
          <w:b/>
          <w:lang w:bidi="ar-SA"/>
        </w:rPr>
        <w:t xml:space="preserve"> + se.Message);</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ind w:left="709"/>
        <w:rPr>
          <w:rFonts w:eastAsiaTheme="minorHAnsi"/>
          <w:lang w:bidi="ar-SA"/>
        </w:rPr>
      </w:pPr>
      <w:r w:rsidRPr="004100E0">
        <w:rPr>
          <w:rFonts w:eastAsiaTheme="minorHAnsi"/>
          <w:lang w:bidi="ar-SA"/>
        </w:rPr>
        <w:t xml:space="preserve">  }</w:t>
      </w:r>
    </w:p>
    <w:p w:rsidR="004100E0" w:rsidRPr="004100E0" w:rsidRDefault="004100E0" w:rsidP="005B3118">
      <w:pPr>
        <w:pStyle w:val="ppCodeIndent"/>
        <w:ind w:left="709"/>
        <w:rPr>
          <w:rFonts w:eastAsiaTheme="minorHAnsi"/>
          <w:lang w:bidi="ar-SA"/>
        </w:rPr>
      </w:pPr>
      <w:r>
        <w:rPr>
          <w:rFonts w:eastAsiaTheme="minorHAnsi"/>
          <w:lang w:bidi="ar-SA"/>
        </w:rPr>
        <w:t xml:space="preserve">  ...</w:t>
      </w:r>
    </w:p>
    <w:p w:rsidR="004100E0" w:rsidRPr="004100E0" w:rsidRDefault="004100E0" w:rsidP="005B3118">
      <w:pPr>
        <w:pStyle w:val="ppCodeIndent"/>
        <w:ind w:left="709"/>
        <w:rPr>
          <w:rFonts w:eastAsiaTheme="minorHAnsi"/>
          <w:lang w:bidi="ar-SA"/>
        </w:rPr>
      </w:pPr>
      <w:r w:rsidRPr="004100E0">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ExploringWindowsAzureStorage-Ex02-04-PageLoadMethod-VB</w:t>
      </w:r>
      <w:r w:rsidRPr="003E3719">
        <w:t>)</w:t>
      </w:r>
    </w:p>
    <w:p w:rsidR="008F3C6F" w:rsidRPr="003E3719" w:rsidRDefault="008F3C6F" w:rsidP="008F3C6F">
      <w:pPr>
        <w:pStyle w:val="ppCodeLanguageIndent"/>
      </w:pPr>
      <w:r w:rsidRPr="003E3719">
        <w:t>Visual Basic</w:t>
      </w:r>
    </w:p>
    <w:p w:rsidR="00632600" w:rsidRPr="00632600" w:rsidRDefault="00632600" w:rsidP="005B3118">
      <w:pPr>
        <w:pStyle w:val="ppCodeIndent"/>
        <w:ind w:left="709"/>
        <w:rPr>
          <w:rFonts w:eastAsiaTheme="minorHAnsi"/>
          <w:lang w:bidi="ar-SA"/>
        </w:rPr>
      </w:pPr>
      <w:r w:rsidRPr="00632600">
        <w:rPr>
          <w:rFonts w:eastAsiaTheme="minorHAnsi"/>
          <w:color w:val="0000FF"/>
          <w:lang w:bidi="ar-SA"/>
        </w:rPr>
        <w:t>Partial</w:t>
      </w:r>
      <w:r w:rsidRPr="00632600">
        <w:rPr>
          <w:rFonts w:eastAsiaTheme="minorHAnsi"/>
          <w:lang w:bidi="ar-SA"/>
        </w:rPr>
        <w:t xml:space="preserve"> </w:t>
      </w:r>
      <w:r w:rsidRPr="00632600">
        <w:rPr>
          <w:rFonts w:eastAsiaTheme="minorHAnsi"/>
          <w:color w:val="0000FF"/>
          <w:lang w:bidi="ar-SA"/>
        </w:rPr>
        <w:t>Public</w:t>
      </w:r>
      <w:r w:rsidRPr="00632600">
        <w:rPr>
          <w:rFonts w:eastAsiaTheme="minorHAnsi"/>
          <w:lang w:bidi="ar-SA"/>
        </w:rPr>
        <w:t xml:space="preserve"> </w:t>
      </w:r>
      <w:r w:rsidRPr="00632600">
        <w:rPr>
          <w:rFonts w:eastAsiaTheme="minorHAnsi"/>
          <w:color w:val="0000FF"/>
          <w:lang w:bidi="ar-SA"/>
        </w:rPr>
        <w:t>Class</w:t>
      </w:r>
      <w:r w:rsidRPr="00632600">
        <w:rPr>
          <w:rFonts w:eastAsiaTheme="minorHAnsi"/>
          <w:lang w:bidi="ar-SA"/>
        </w:rPr>
        <w:t xml:space="preserve"> </w:t>
      </w:r>
      <w:r w:rsidRPr="00632600">
        <w:rPr>
          <w:rFonts w:eastAsiaTheme="minorHAnsi"/>
          <w:color w:val="2B91AF"/>
          <w:lang w:bidi="ar-SA"/>
        </w:rPr>
        <w:t>_Default</w:t>
      </w:r>
    </w:p>
    <w:p w:rsidR="00632600" w:rsidRPr="00632600" w:rsidRDefault="00632600" w:rsidP="005B3118">
      <w:pPr>
        <w:pStyle w:val="ppCodeIndent"/>
        <w:ind w:left="709"/>
        <w:rPr>
          <w:rFonts w:eastAsiaTheme="minorHAnsi"/>
          <w:lang w:bidi="ar-SA"/>
        </w:rPr>
      </w:pPr>
      <w:r w:rsidRPr="00632600">
        <w:rPr>
          <w:rFonts w:eastAsiaTheme="minorHAnsi"/>
          <w:lang w:bidi="ar-SA"/>
        </w:rPr>
        <w:t xml:space="preserve">  </w:t>
      </w:r>
      <w:r w:rsidRPr="00632600">
        <w:rPr>
          <w:rFonts w:eastAsiaTheme="minorHAnsi"/>
          <w:color w:val="0000FF"/>
          <w:lang w:bidi="ar-SA"/>
        </w:rPr>
        <w:t>Inherits</w:t>
      </w:r>
      <w:r w:rsidRPr="00632600">
        <w:rPr>
          <w:rFonts w:eastAsiaTheme="minorHAnsi"/>
          <w:lang w:bidi="ar-SA"/>
        </w:rPr>
        <w:t xml:space="preserve"> System.Web.UI.</w:t>
      </w:r>
      <w:r w:rsidRPr="00632600">
        <w:rPr>
          <w:rFonts w:eastAsiaTheme="minorHAnsi"/>
          <w:color w:val="2B91AF"/>
          <w:lang w:bidi="ar-SA"/>
        </w:rPr>
        <w:t>Page</w:t>
      </w:r>
    </w:p>
    <w:p w:rsidR="00632600" w:rsidRDefault="00632600" w:rsidP="005B3118">
      <w:pPr>
        <w:pStyle w:val="ppCodeIndent"/>
        <w:ind w:left="709"/>
        <w:rPr>
          <w:rFonts w:eastAsiaTheme="minorHAnsi"/>
          <w:lang w:bidi="ar-SA"/>
        </w:rPr>
      </w:pPr>
      <w:r>
        <w:rPr>
          <w:rFonts w:eastAsiaTheme="minorHAnsi"/>
          <w:lang w:bidi="ar-SA"/>
        </w:rPr>
        <w:t xml:space="preserve">  ...</w:t>
      </w:r>
    </w:p>
    <w:p w:rsidR="00632600" w:rsidRPr="00632600" w:rsidRDefault="00632600" w:rsidP="005B3118">
      <w:pPr>
        <w:pStyle w:val="ppCodeIndent"/>
        <w:ind w:left="709"/>
        <w:rPr>
          <w:rFonts w:eastAsiaTheme="minorHAnsi"/>
          <w:lang w:bidi="ar-SA"/>
        </w:rPr>
      </w:pPr>
    </w:p>
    <w:p w:rsidR="00632600" w:rsidRPr="004100E0" w:rsidRDefault="00632600" w:rsidP="005B3118">
      <w:pPr>
        <w:pStyle w:val="ppCodeIndent"/>
        <w:ind w:left="709"/>
        <w:rPr>
          <w:rFonts w:eastAsiaTheme="minorHAnsi"/>
          <w:lang w:bidi="ar-SA"/>
        </w:rPr>
      </w:pPr>
      <w:r w:rsidRPr="004100E0">
        <w:rPr>
          <w:rFonts w:eastAsiaTheme="minorHAnsi"/>
          <w:lang w:bidi="ar-SA"/>
        </w:rPr>
        <w:t xml:space="preserve">  </w:t>
      </w:r>
      <w:r w:rsidRPr="004100E0">
        <w:rPr>
          <w:rFonts w:eastAsiaTheme="minorHAnsi"/>
          <w:color w:val="0000FF"/>
          <w:lang w:bidi="ar-SA"/>
        </w:rPr>
        <w:t>Protected</w:t>
      </w:r>
      <w:r w:rsidRPr="004100E0">
        <w:rPr>
          <w:rFonts w:eastAsiaTheme="minorHAnsi"/>
          <w:lang w:bidi="ar-SA"/>
        </w:rPr>
        <w:t xml:space="preserve"> </w:t>
      </w:r>
      <w:r w:rsidRPr="004100E0">
        <w:rPr>
          <w:rFonts w:eastAsiaTheme="minorHAnsi"/>
          <w:color w:val="0000FF"/>
          <w:lang w:bidi="ar-SA"/>
        </w:rPr>
        <w:t>Sub</w:t>
      </w:r>
      <w:r w:rsidRPr="004100E0">
        <w:rPr>
          <w:rFonts w:eastAsiaTheme="minorHAnsi"/>
          <w:lang w:bidi="ar-SA"/>
        </w:rPr>
        <w:t xml:space="preserve"> Page_Load(</w:t>
      </w:r>
      <w:r w:rsidRPr="004100E0">
        <w:rPr>
          <w:rFonts w:eastAsiaTheme="minorHAnsi"/>
          <w:color w:val="0000FF"/>
          <w:lang w:bidi="ar-SA"/>
        </w:rPr>
        <w:t>ByVal</w:t>
      </w:r>
      <w:r w:rsidRPr="004100E0">
        <w:rPr>
          <w:rFonts w:eastAsiaTheme="minorHAnsi"/>
          <w:lang w:bidi="ar-SA"/>
        </w:rPr>
        <w:t xml:space="preserve"> sender </w:t>
      </w:r>
      <w:r w:rsidRPr="004100E0">
        <w:rPr>
          <w:rFonts w:eastAsiaTheme="minorHAnsi"/>
          <w:color w:val="0000FF"/>
          <w:lang w:bidi="ar-SA"/>
        </w:rPr>
        <w:t>As</w:t>
      </w:r>
      <w:r w:rsidRPr="004100E0">
        <w:rPr>
          <w:rFonts w:eastAsiaTheme="minorHAnsi"/>
          <w:lang w:bidi="ar-SA"/>
        </w:rPr>
        <w:t xml:space="preserve"> </w:t>
      </w:r>
      <w:r w:rsidRPr="004100E0">
        <w:rPr>
          <w:rFonts w:eastAsiaTheme="minorHAnsi"/>
          <w:color w:val="0000FF"/>
          <w:lang w:bidi="ar-SA"/>
        </w:rPr>
        <w:t>Object</w:t>
      </w:r>
      <w:r w:rsidRPr="004100E0">
        <w:rPr>
          <w:rFonts w:eastAsiaTheme="minorHAnsi"/>
          <w:lang w:bidi="ar-SA"/>
        </w:rPr>
        <w:t xml:space="preserve">, </w:t>
      </w:r>
      <w:r w:rsidRPr="004100E0">
        <w:rPr>
          <w:rFonts w:eastAsiaTheme="minorHAnsi"/>
          <w:color w:val="0000FF"/>
          <w:lang w:bidi="ar-SA"/>
        </w:rPr>
        <w:t>ByVal</w:t>
      </w:r>
      <w:r w:rsidRPr="004100E0">
        <w:rPr>
          <w:rFonts w:eastAsiaTheme="minorHAnsi"/>
          <w:lang w:bidi="ar-SA"/>
        </w:rPr>
        <w:t xml:space="preserve"> e </w:t>
      </w:r>
      <w:r w:rsidRPr="004100E0">
        <w:rPr>
          <w:rFonts w:eastAsiaTheme="minorHAnsi"/>
          <w:color w:val="0000FF"/>
          <w:lang w:bidi="ar-SA"/>
        </w:rPr>
        <w:t>As</w:t>
      </w:r>
      <w:r w:rsidRPr="004100E0">
        <w:rPr>
          <w:rFonts w:eastAsiaTheme="minorHAnsi"/>
          <w:lang w:bidi="ar-SA"/>
        </w:rPr>
        <w:t xml:space="preserve"> </w:t>
      </w:r>
      <w:r w:rsidRPr="004100E0">
        <w:rPr>
          <w:rFonts w:eastAsiaTheme="minorHAnsi"/>
          <w:color w:val="2B91AF"/>
          <w:lang w:bidi="ar-SA"/>
        </w:rPr>
        <w:t>EventArgs</w:t>
      </w:r>
      <w:r w:rsidRPr="004100E0">
        <w:rPr>
          <w:rFonts w:eastAsiaTheme="minorHAnsi"/>
          <w:lang w:bidi="ar-SA"/>
        </w:rPr>
        <w:t>)</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Try</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lastRenderedPageBreak/>
        <w:t xml:space="preserve">      </w:t>
      </w:r>
      <w:r w:rsidRPr="00632600">
        <w:rPr>
          <w:rFonts w:eastAsiaTheme="minorHAnsi"/>
          <w:b/>
          <w:color w:val="0000FF"/>
          <w:lang w:bidi="ar-SA"/>
        </w:rPr>
        <w:t>If</w:t>
      </w:r>
      <w:r w:rsidRPr="00632600">
        <w:rPr>
          <w:rFonts w:eastAsiaTheme="minorHAnsi"/>
          <w:b/>
          <w:lang w:bidi="ar-SA"/>
        </w:rPr>
        <w:t xml:space="preserve"> </w:t>
      </w:r>
      <w:r w:rsidRPr="00632600">
        <w:rPr>
          <w:rFonts w:eastAsiaTheme="minorHAnsi"/>
          <w:b/>
          <w:color w:val="0000FF"/>
          <w:lang w:bidi="ar-SA"/>
        </w:rPr>
        <w:t>Not</w:t>
      </w:r>
      <w:r w:rsidRPr="00632600">
        <w:rPr>
          <w:rFonts w:eastAsiaTheme="minorHAnsi"/>
          <w:b/>
          <w:lang w:bidi="ar-SA"/>
        </w:rPr>
        <w:t xml:space="preserve"> IsPostBack </w:t>
      </w:r>
      <w:r w:rsidRPr="00632600">
        <w:rPr>
          <w:rFonts w:eastAsiaTheme="minorHAnsi"/>
          <w:b/>
          <w:color w:val="0000FF"/>
          <w:lang w:bidi="ar-SA"/>
        </w:rPr>
        <w:t>Then</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Me</w:t>
      </w:r>
      <w:r w:rsidRPr="00632600">
        <w:rPr>
          <w:rFonts w:eastAsiaTheme="minorHAnsi"/>
          <w:b/>
          <w:lang w:bidi="ar-SA"/>
        </w:rPr>
        <w:t>.EnsureContainerExists()</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End</w:t>
      </w:r>
      <w:r w:rsidRPr="00632600">
        <w:rPr>
          <w:rFonts w:eastAsiaTheme="minorHAnsi"/>
          <w:b/>
          <w:lang w:bidi="ar-SA"/>
        </w:rPr>
        <w:t xml:space="preserve"> </w:t>
      </w:r>
      <w:r w:rsidRPr="00632600">
        <w:rPr>
          <w:rFonts w:eastAsiaTheme="minorHAnsi"/>
          <w:b/>
          <w:color w:val="0000FF"/>
          <w:lang w:bidi="ar-SA"/>
        </w:rPr>
        <w:t>If</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Me</w:t>
      </w:r>
      <w:r w:rsidRPr="00632600">
        <w:rPr>
          <w:rFonts w:eastAsiaTheme="minorHAnsi"/>
          <w:b/>
          <w:lang w:bidi="ar-SA"/>
        </w:rPr>
        <w:t>.RefreshGallery()</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Catch</w:t>
      </w:r>
      <w:r w:rsidRPr="00632600">
        <w:rPr>
          <w:rFonts w:eastAsiaTheme="minorHAnsi"/>
          <w:b/>
          <w:lang w:bidi="ar-SA"/>
        </w:rPr>
        <w:t xml:space="preserve"> we </w:t>
      </w:r>
      <w:r w:rsidRPr="00632600">
        <w:rPr>
          <w:rFonts w:eastAsiaTheme="minorHAnsi"/>
          <w:b/>
          <w:color w:val="0000FF"/>
          <w:lang w:bidi="ar-SA"/>
        </w:rPr>
        <w:t>As</w:t>
      </w:r>
      <w:r w:rsidRPr="00632600">
        <w:rPr>
          <w:rFonts w:eastAsiaTheme="minorHAnsi"/>
          <w:b/>
          <w:lang w:bidi="ar-SA"/>
        </w:rPr>
        <w:t xml:space="preserve"> System.Net.</w:t>
      </w:r>
      <w:r w:rsidRPr="00632600">
        <w:rPr>
          <w:rFonts w:eastAsiaTheme="minorHAnsi"/>
          <w:b/>
          <w:color w:val="2B91AF"/>
          <w:lang w:bidi="ar-SA"/>
        </w:rPr>
        <w:t>WebException</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status.Text = </w:t>
      </w:r>
      <w:r w:rsidRPr="00632600">
        <w:rPr>
          <w:rFonts w:eastAsiaTheme="minorHAnsi"/>
          <w:b/>
          <w:color w:val="A31515"/>
          <w:lang w:bidi="ar-SA"/>
        </w:rPr>
        <w:t>"Network error: "</w:t>
      </w:r>
      <w:r w:rsidRPr="00632600">
        <w:rPr>
          <w:rFonts w:eastAsiaTheme="minorHAnsi"/>
          <w:b/>
          <w:lang w:bidi="ar-SA"/>
        </w:rPr>
        <w:t xml:space="preserve"> &amp; we.Message</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If</w:t>
      </w:r>
      <w:r w:rsidRPr="00632600">
        <w:rPr>
          <w:rFonts w:eastAsiaTheme="minorHAnsi"/>
          <w:b/>
          <w:lang w:bidi="ar-SA"/>
        </w:rPr>
        <w:t xml:space="preserve"> we.Status = System.Net.</w:t>
      </w:r>
      <w:r w:rsidRPr="00632600">
        <w:rPr>
          <w:rFonts w:eastAsiaTheme="minorHAnsi"/>
          <w:b/>
          <w:color w:val="2B91AF"/>
          <w:lang w:bidi="ar-SA"/>
        </w:rPr>
        <w:t>WebExceptionStatus</w:t>
      </w:r>
      <w:r w:rsidRPr="00632600">
        <w:rPr>
          <w:rFonts w:eastAsiaTheme="minorHAnsi"/>
          <w:b/>
          <w:lang w:bidi="ar-SA"/>
        </w:rPr>
        <w:t xml:space="preserve">.ConnectFailure </w:t>
      </w:r>
      <w:r w:rsidRPr="00632600">
        <w:rPr>
          <w:rFonts w:eastAsiaTheme="minorHAnsi"/>
          <w:b/>
          <w:color w:val="0000FF"/>
          <w:lang w:bidi="ar-SA"/>
        </w:rPr>
        <w:t>Then</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status.Text += </w:t>
      </w:r>
      <w:r w:rsidRPr="00632600">
        <w:rPr>
          <w:rFonts w:eastAsiaTheme="minorHAnsi"/>
          <w:b/>
          <w:color w:val="A31515"/>
          <w:lang w:bidi="ar-SA"/>
        </w:rPr>
        <w:t>"&lt;br /&gt;Please check if the blob service is running at "</w:t>
      </w:r>
      <w:r w:rsidRPr="00632600">
        <w:rPr>
          <w:rFonts w:eastAsiaTheme="minorHAnsi"/>
          <w:b/>
          <w:lang w:bidi="ar-SA"/>
        </w:rPr>
        <w:t xml:space="preserve"> &amp; </w:t>
      </w:r>
      <w:r w:rsidRPr="00632600">
        <w:rPr>
          <w:rFonts w:eastAsiaTheme="minorHAnsi"/>
          <w:b/>
          <w:color w:val="2B91AF"/>
          <w:lang w:bidi="ar-SA"/>
        </w:rPr>
        <w:t>ConfigurationManager</w:t>
      </w:r>
      <w:r w:rsidRPr="00632600">
        <w:rPr>
          <w:rFonts w:eastAsiaTheme="minorHAnsi"/>
          <w:b/>
          <w:lang w:bidi="ar-SA"/>
        </w:rPr>
        <w:t>.AppSettings(</w:t>
      </w:r>
      <w:r w:rsidRPr="00632600">
        <w:rPr>
          <w:rFonts w:eastAsiaTheme="minorHAnsi"/>
          <w:b/>
          <w:color w:val="A31515"/>
          <w:lang w:bidi="ar-SA"/>
        </w:rPr>
        <w:t>"storageEndpoint"</w:t>
      </w:r>
      <w:r w:rsidRPr="00632600">
        <w:rPr>
          <w:rFonts w:eastAsiaTheme="minorHAnsi"/>
          <w:b/>
          <w:lang w:bidi="ar-SA"/>
        </w:rPr>
        <w:t>)</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End</w:t>
      </w:r>
      <w:r w:rsidRPr="00632600">
        <w:rPr>
          <w:rFonts w:eastAsiaTheme="minorHAnsi"/>
          <w:b/>
          <w:lang w:bidi="ar-SA"/>
        </w:rPr>
        <w:t xml:space="preserve"> </w:t>
      </w:r>
      <w:r w:rsidRPr="00632600">
        <w:rPr>
          <w:rFonts w:eastAsiaTheme="minorHAnsi"/>
          <w:b/>
          <w:color w:val="0000FF"/>
          <w:lang w:bidi="ar-SA"/>
        </w:rPr>
        <w:t>If</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Catch</w:t>
      </w:r>
      <w:r w:rsidRPr="00632600">
        <w:rPr>
          <w:rFonts w:eastAsiaTheme="minorHAnsi"/>
          <w:b/>
          <w:lang w:bidi="ar-SA"/>
        </w:rPr>
        <w:t xml:space="preserve"> se </w:t>
      </w:r>
      <w:r w:rsidRPr="00632600">
        <w:rPr>
          <w:rFonts w:eastAsiaTheme="minorHAnsi"/>
          <w:b/>
          <w:color w:val="0000FF"/>
          <w:lang w:bidi="ar-SA"/>
        </w:rPr>
        <w:t>As</w:t>
      </w:r>
      <w:r w:rsidRPr="00632600">
        <w:rPr>
          <w:rFonts w:eastAsiaTheme="minorHAnsi"/>
          <w:b/>
          <w:lang w:bidi="ar-SA"/>
        </w:rPr>
        <w:t xml:space="preserve"> </w:t>
      </w:r>
      <w:r w:rsidRPr="00632600">
        <w:rPr>
          <w:rFonts w:eastAsiaTheme="minorHAnsi"/>
          <w:b/>
          <w:color w:val="2B91AF"/>
          <w:lang w:bidi="ar-SA"/>
        </w:rPr>
        <w:t>StorageException</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2B91AF"/>
          <w:lang w:bidi="ar-SA"/>
        </w:rPr>
        <w:t>Console</w:t>
      </w:r>
      <w:r w:rsidRPr="00632600">
        <w:rPr>
          <w:rFonts w:eastAsiaTheme="minorHAnsi"/>
          <w:b/>
          <w:lang w:bidi="ar-SA"/>
        </w:rPr>
        <w:t>.WriteLine(</w:t>
      </w:r>
      <w:r w:rsidRPr="00632600">
        <w:rPr>
          <w:rFonts w:eastAsiaTheme="minorHAnsi"/>
          <w:b/>
          <w:color w:val="A31515"/>
          <w:lang w:bidi="ar-SA"/>
        </w:rPr>
        <w:t>"Storage service error: "</w:t>
      </w:r>
      <w:r w:rsidRPr="00632600">
        <w:rPr>
          <w:rFonts w:eastAsiaTheme="minorHAnsi"/>
          <w:b/>
          <w:lang w:bidi="ar-SA"/>
        </w:rPr>
        <w:t xml:space="preserve"> &amp; se.Message)</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End</w:t>
      </w:r>
      <w:r w:rsidRPr="00632600">
        <w:rPr>
          <w:rFonts w:eastAsiaTheme="minorHAnsi"/>
          <w:b/>
          <w:lang w:bidi="ar-SA"/>
        </w:rPr>
        <w:t xml:space="preserve"> </w:t>
      </w:r>
      <w:r w:rsidRPr="00632600">
        <w:rPr>
          <w:rFonts w:eastAsiaTheme="minorHAnsi"/>
          <w:b/>
          <w:color w:val="0000FF"/>
          <w:lang w:bidi="ar-SA"/>
        </w:rPr>
        <w:t>Try</w:t>
      </w:r>
    </w:p>
    <w:p w:rsidR="00632600" w:rsidRPr="004100E0" w:rsidRDefault="00632600" w:rsidP="005B3118">
      <w:pPr>
        <w:pStyle w:val="ppCodeIndent"/>
        <w:ind w:left="709"/>
        <w:rPr>
          <w:rFonts w:eastAsiaTheme="minorHAnsi"/>
          <w:lang w:bidi="ar-SA"/>
        </w:rPr>
      </w:pPr>
      <w:r w:rsidRPr="004100E0">
        <w:rPr>
          <w:rFonts w:eastAsiaTheme="minorHAnsi"/>
          <w:lang w:bidi="ar-SA"/>
        </w:rPr>
        <w:t xml:space="preserve">  </w:t>
      </w:r>
      <w:r w:rsidRPr="004100E0">
        <w:rPr>
          <w:rFonts w:eastAsiaTheme="minorHAnsi"/>
          <w:color w:val="0000FF"/>
          <w:lang w:bidi="ar-SA"/>
        </w:rPr>
        <w:t>End</w:t>
      </w:r>
      <w:r w:rsidRPr="004100E0">
        <w:rPr>
          <w:rFonts w:eastAsiaTheme="minorHAnsi"/>
          <w:lang w:bidi="ar-SA"/>
        </w:rPr>
        <w:t xml:space="preserve"> </w:t>
      </w:r>
      <w:r w:rsidRPr="004100E0">
        <w:rPr>
          <w:rFonts w:eastAsiaTheme="minorHAnsi"/>
          <w:color w:val="0000FF"/>
          <w:lang w:bidi="ar-SA"/>
        </w:rPr>
        <w:t>Sub</w:t>
      </w:r>
    </w:p>
    <w:p w:rsidR="00632600" w:rsidRPr="00632600" w:rsidRDefault="00632600" w:rsidP="005B3118">
      <w:pPr>
        <w:pStyle w:val="ppCodeIndent"/>
        <w:ind w:left="709"/>
        <w:rPr>
          <w:rFonts w:eastAsiaTheme="minorHAnsi"/>
          <w:lang w:bidi="ar-SA"/>
        </w:rPr>
      </w:pPr>
    </w:p>
    <w:p w:rsidR="00632600" w:rsidRPr="00632600" w:rsidRDefault="00632600" w:rsidP="005B3118">
      <w:pPr>
        <w:pStyle w:val="ppCodeIndent"/>
        <w:ind w:left="709"/>
        <w:rPr>
          <w:rFonts w:eastAsiaTheme="minorHAnsi"/>
          <w:lang w:bidi="ar-SA"/>
        </w:rPr>
      </w:pPr>
      <w:r>
        <w:rPr>
          <w:rFonts w:eastAsiaTheme="minorHAnsi"/>
          <w:lang w:bidi="ar-SA"/>
        </w:rPr>
        <w:t xml:space="preserve">  ...</w:t>
      </w:r>
    </w:p>
    <w:p w:rsidR="00632600" w:rsidRPr="00632600" w:rsidRDefault="00632600" w:rsidP="005B3118">
      <w:pPr>
        <w:pStyle w:val="ppCodeIndent"/>
        <w:ind w:left="709"/>
        <w:rPr>
          <w:rFonts w:eastAsiaTheme="minorHAnsi"/>
          <w:lang w:bidi="ar-SA"/>
        </w:rPr>
      </w:pPr>
      <w:r w:rsidRPr="00632600">
        <w:rPr>
          <w:rFonts w:eastAsiaTheme="minorHAnsi"/>
          <w:color w:val="0000FF"/>
          <w:lang w:bidi="ar-SA"/>
        </w:rPr>
        <w:t>End</w:t>
      </w:r>
      <w:r w:rsidRPr="00632600">
        <w:rPr>
          <w:rFonts w:eastAsiaTheme="minorHAnsi"/>
          <w:lang w:bidi="ar-SA"/>
        </w:rPr>
        <w:t xml:space="preserve"> </w:t>
      </w:r>
      <w:r w:rsidRPr="00632600">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t xml:space="preserve">Add the following method at the bottom of the </w:t>
      </w:r>
      <w:r w:rsidRPr="003E3719">
        <w:rPr>
          <w:b/>
        </w:rPr>
        <w:t>_Default</w:t>
      </w:r>
      <w:r w:rsidRPr="003E3719">
        <w:t xml:space="preserve"> class to bind the </w:t>
      </w:r>
      <w:r w:rsidRPr="003E3719">
        <w:rPr>
          <w:i/>
        </w:rPr>
        <w:t>images</w:t>
      </w:r>
      <w:r w:rsidRPr="003E3719">
        <w:t xml:space="preserve"> control to the list of blobs available in the image gallery container. The code uses the </w:t>
      </w:r>
      <w:r w:rsidRPr="003E3719">
        <w:rPr>
          <w:b/>
        </w:rPr>
        <w:t>ListBlobs</w:t>
      </w:r>
      <w:r w:rsidRPr="003E3719">
        <w:t xml:space="preserve"> method in the </w:t>
      </w:r>
      <w:r w:rsidRPr="003E3719">
        <w:rPr>
          <w:b/>
        </w:rPr>
        <w:t>CloudBlobContainer</w:t>
      </w:r>
      <w:r w:rsidRPr="003E3719">
        <w:t xml:space="preserve"> object to retrieve a collection of </w:t>
      </w:r>
      <w:r w:rsidRPr="003E3719">
        <w:rPr>
          <w:b/>
        </w:rPr>
        <w:t>IListBlobItem</w:t>
      </w:r>
      <w:r w:rsidRPr="003E3719">
        <w:t xml:space="preserve"> objects that contain information about each of the blobs. The </w:t>
      </w:r>
      <w:r w:rsidRPr="003E3719">
        <w:rPr>
          <w:i/>
        </w:rPr>
        <w:t>images</w:t>
      </w:r>
      <w:r w:rsidRPr="003E3719">
        <w:t xml:space="preserve"> </w:t>
      </w:r>
      <w:r w:rsidRPr="003E3719">
        <w:rPr>
          <w:b/>
        </w:rPr>
        <w:t>asp</w:t>
      </w:r>
      <w:proofErr w:type="gramStart"/>
      <w:r w:rsidRPr="003E3719">
        <w:rPr>
          <w:b/>
        </w:rPr>
        <w:t>:ListView</w:t>
      </w:r>
      <w:proofErr w:type="gramEnd"/>
      <w:r w:rsidRPr="003E3719">
        <w:t xml:space="preserve"> control in the page binds to these objects to display their value.</w:t>
      </w:r>
    </w:p>
    <w:p w:rsidR="008F3C6F" w:rsidRPr="003E3719" w:rsidRDefault="008F3C6F" w:rsidP="008F3C6F">
      <w:pPr>
        <w:pStyle w:val="ppBodyTextIndent"/>
      </w:pPr>
      <w:r w:rsidRPr="003E3719">
        <w:t xml:space="preserve">(Code Snippet – </w:t>
      </w:r>
      <w:r w:rsidRPr="003E3719">
        <w:rPr>
          <w:i/>
        </w:rPr>
        <w:t>ExploringWindowsAzureStorage-Ex02-05-RefreshGalleryMethod-</w:t>
      </w:r>
      <w:r w:rsidR="00A85F4E">
        <w:rPr>
          <w:i/>
        </w:rPr>
        <w:t>CS</w:t>
      </w:r>
      <w:r w:rsidRPr="003E3719">
        <w:t>)</w:t>
      </w:r>
    </w:p>
    <w:p w:rsidR="008F3C6F" w:rsidRPr="003E3719" w:rsidRDefault="008F3C6F" w:rsidP="008F3C6F">
      <w:pPr>
        <w:pStyle w:val="ppCodeLanguageIndent"/>
      </w:pPr>
      <w:r w:rsidRPr="003E3719">
        <w:t>C#</w:t>
      </w:r>
    </w:p>
    <w:p w:rsidR="004100E0" w:rsidRPr="004100E0" w:rsidRDefault="004100E0" w:rsidP="005B3118">
      <w:pPr>
        <w:pStyle w:val="ppCodeIndent"/>
        <w:ind w:left="709"/>
        <w:rPr>
          <w:rFonts w:eastAsiaTheme="minorHAnsi"/>
          <w:lang w:bidi="ar-SA"/>
        </w:rPr>
      </w:pPr>
      <w:r w:rsidRPr="004100E0">
        <w:rPr>
          <w:rFonts w:eastAsiaTheme="minorHAnsi"/>
          <w:color w:val="0000FF"/>
          <w:lang w:bidi="ar-SA"/>
        </w:rPr>
        <w:t>public</w:t>
      </w:r>
      <w:r w:rsidRPr="004100E0">
        <w:rPr>
          <w:rFonts w:eastAsiaTheme="minorHAnsi"/>
          <w:lang w:bidi="ar-SA"/>
        </w:rPr>
        <w:t xml:space="preserve"> </w:t>
      </w:r>
      <w:r w:rsidRPr="004100E0">
        <w:rPr>
          <w:rFonts w:eastAsiaTheme="minorHAnsi"/>
          <w:color w:val="0000FF"/>
          <w:lang w:bidi="ar-SA"/>
        </w:rPr>
        <w:t>partial</w:t>
      </w:r>
      <w:r w:rsidRPr="004100E0">
        <w:rPr>
          <w:rFonts w:eastAsiaTheme="minorHAnsi"/>
          <w:lang w:bidi="ar-SA"/>
        </w:rPr>
        <w:t xml:space="preserve"> </w:t>
      </w:r>
      <w:r w:rsidRPr="004100E0">
        <w:rPr>
          <w:rFonts w:eastAsiaTheme="minorHAnsi"/>
          <w:color w:val="0000FF"/>
          <w:lang w:bidi="ar-SA"/>
        </w:rPr>
        <w:t>class</w:t>
      </w:r>
      <w:r w:rsidRPr="004100E0">
        <w:rPr>
          <w:rFonts w:eastAsiaTheme="minorHAnsi"/>
          <w:lang w:bidi="ar-SA"/>
        </w:rPr>
        <w:t xml:space="preserve"> </w:t>
      </w:r>
      <w:r w:rsidRPr="004100E0">
        <w:rPr>
          <w:rFonts w:eastAsiaTheme="minorHAnsi"/>
          <w:color w:val="2B91AF"/>
          <w:lang w:bidi="ar-SA"/>
        </w:rPr>
        <w:t>_Default</w:t>
      </w:r>
      <w:r w:rsidRPr="004100E0">
        <w:rPr>
          <w:rFonts w:eastAsiaTheme="minorHAnsi"/>
          <w:lang w:bidi="ar-SA"/>
        </w:rPr>
        <w:t xml:space="preserve"> : System.Web.UI.</w:t>
      </w:r>
      <w:r w:rsidRPr="004100E0">
        <w:rPr>
          <w:rFonts w:eastAsiaTheme="minorHAnsi"/>
          <w:color w:val="2B91AF"/>
          <w:lang w:bidi="ar-SA"/>
        </w:rPr>
        <w:t>Page</w:t>
      </w:r>
    </w:p>
    <w:p w:rsidR="004100E0" w:rsidRDefault="004100E0" w:rsidP="005B3118">
      <w:pPr>
        <w:pStyle w:val="ppCodeIndent"/>
        <w:ind w:left="709"/>
        <w:rPr>
          <w:rFonts w:eastAsiaTheme="minorHAnsi"/>
          <w:lang w:bidi="ar-SA"/>
        </w:rPr>
      </w:pPr>
      <w:r w:rsidRPr="004100E0">
        <w:rPr>
          <w:rFonts w:eastAsiaTheme="minorHAnsi"/>
          <w:lang w:bidi="ar-SA"/>
        </w:rPr>
        <w:t>{</w:t>
      </w:r>
    </w:p>
    <w:p w:rsidR="004100E0" w:rsidRPr="004100E0" w:rsidRDefault="004100E0" w:rsidP="005B3118">
      <w:pPr>
        <w:pStyle w:val="ppCodeIndent"/>
        <w:ind w:left="709"/>
        <w:rPr>
          <w:rFonts w:eastAsiaTheme="minorHAnsi"/>
          <w:lang w:bidi="ar-SA"/>
        </w:rPr>
      </w:pPr>
      <w:r>
        <w:rPr>
          <w:rFonts w:eastAsiaTheme="minorHAnsi"/>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private</w:t>
      </w:r>
      <w:r w:rsidRPr="004100E0">
        <w:rPr>
          <w:rFonts w:eastAsiaTheme="minorHAnsi"/>
          <w:b/>
          <w:lang w:bidi="ar-SA"/>
        </w:rPr>
        <w:t xml:space="preserve"> </w:t>
      </w:r>
      <w:r w:rsidRPr="004100E0">
        <w:rPr>
          <w:rFonts w:eastAsiaTheme="minorHAnsi"/>
          <w:b/>
          <w:color w:val="0000FF"/>
          <w:lang w:bidi="ar-SA"/>
        </w:rPr>
        <w:t>void</w:t>
      </w:r>
      <w:r w:rsidRPr="004100E0">
        <w:rPr>
          <w:rFonts w:eastAsiaTheme="minorHAnsi"/>
          <w:b/>
          <w:lang w:bidi="ar-SA"/>
        </w:rPr>
        <w:t xml:space="preserve"> RefreshGallery()</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images.DataSource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this</w:t>
      </w:r>
      <w:r w:rsidRPr="004100E0">
        <w:rPr>
          <w:rFonts w:eastAsiaTheme="minorHAnsi"/>
          <w:b/>
          <w:lang w:bidi="ar-SA"/>
        </w:rPr>
        <w:t>.GetContainer().ListBlobs(</w:t>
      </w:r>
      <w:r w:rsidRPr="004100E0">
        <w:rPr>
          <w:rFonts w:eastAsiaTheme="minorHAnsi"/>
          <w:b/>
          <w:color w:val="0000FF"/>
          <w:lang w:bidi="ar-SA"/>
        </w:rPr>
        <w:t>new</w:t>
      </w:r>
      <w:r w:rsidRPr="004100E0">
        <w:rPr>
          <w:rFonts w:eastAsiaTheme="minorHAnsi"/>
          <w:b/>
          <w:lang w:bidi="ar-SA"/>
        </w:rPr>
        <w:t xml:space="preserve"> </w:t>
      </w:r>
      <w:r w:rsidRPr="004100E0">
        <w:rPr>
          <w:rFonts w:eastAsiaTheme="minorHAnsi"/>
          <w:b/>
          <w:color w:val="2B91AF"/>
          <w:lang w:bidi="ar-SA"/>
        </w:rPr>
        <w:t>BlobRequestOptions</w:t>
      </w:r>
      <w:r w:rsidRPr="004100E0">
        <w:rPr>
          <w:rFonts w:eastAsiaTheme="minorHAnsi"/>
          <w:b/>
          <w:lang w:bidi="ar-SA"/>
        </w:rPr>
        <w:t>()</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UseFlatBlobListing = </w:t>
      </w:r>
      <w:r w:rsidRPr="004100E0">
        <w:rPr>
          <w:rFonts w:eastAsiaTheme="minorHAnsi"/>
          <w:b/>
          <w:color w:val="0000FF"/>
          <w:lang w:bidi="ar-SA"/>
        </w:rPr>
        <w:t>true</w:t>
      </w:r>
      <w:r w:rsidRPr="004100E0">
        <w:rPr>
          <w:rFonts w:eastAsiaTheme="minorHAnsi"/>
          <w:b/>
          <w:lang w:bidi="ar-SA"/>
        </w:rPr>
        <w:t>,</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BlobListingDetails = </w:t>
      </w:r>
      <w:r w:rsidRPr="004100E0">
        <w:rPr>
          <w:rFonts w:eastAsiaTheme="minorHAnsi"/>
          <w:b/>
          <w:color w:val="2B91AF"/>
          <w:lang w:bidi="ar-SA"/>
        </w:rPr>
        <w:t>BlobListingDetails</w:t>
      </w:r>
      <w:r w:rsidRPr="004100E0">
        <w:rPr>
          <w:rFonts w:eastAsiaTheme="minorHAnsi"/>
          <w:b/>
          <w:lang w:bidi="ar-SA"/>
        </w:rPr>
        <w:t>.All</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images.DataBind();</w:t>
      </w:r>
    </w:p>
    <w:p w:rsidR="004100E0" w:rsidRPr="004100E0" w:rsidRDefault="004100E0"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4100E0" w:rsidRPr="004100E0" w:rsidRDefault="004100E0" w:rsidP="005B3118">
      <w:pPr>
        <w:pStyle w:val="ppCodeIndent"/>
        <w:ind w:left="709"/>
        <w:rPr>
          <w:rFonts w:eastAsiaTheme="minorHAnsi"/>
          <w:lang w:bidi="ar-SA"/>
        </w:rPr>
      </w:pPr>
      <w:r w:rsidRPr="004100E0">
        <w:rPr>
          <w:rFonts w:eastAsiaTheme="minorHAnsi"/>
          <w:lang w:bidi="ar-SA"/>
        </w:rPr>
        <w:t>}</w:t>
      </w:r>
    </w:p>
    <w:p w:rsidR="008F3C6F" w:rsidRPr="003E3719" w:rsidRDefault="008F3C6F" w:rsidP="008F3C6F">
      <w:pPr>
        <w:pStyle w:val="ppBodyTextIndent"/>
      </w:pPr>
    </w:p>
    <w:p w:rsidR="008F3C6F" w:rsidRDefault="008F3C6F" w:rsidP="008F3C6F">
      <w:pPr>
        <w:pStyle w:val="ppBodyTextIndent"/>
      </w:pPr>
      <w:r w:rsidRPr="003E3719">
        <w:t xml:space="preserve">(Code Snippet – </w:t>
      </w:r>
      <w:r w:rsidRPr="003E3719">
        <w:rPr>
          <w:i/>
        </w:rPr>
        <w:t>ExploringWindowsAzureStorage-Ex02-05-RefreshGalleryMethod-VB</w:t>
      </w:r>
      <w:r w:rsidRPr="003E3719">
        <w:t>)</w:t>
      </w:r>
    </w:p>
    <w:p w:rsidR="00632600" w:rsidRPr="003E3719" w:rsidRDefault="00632600" w:rsidP="00632600">
      <w:pPr>
        <w:pStyle w:val="ppCodeLanguageIndent"/>
      </w:pPr>
      <w:r w:rsidRPr="003E3719">
        <w:t>Visual Basic</w:t>
      </w:r>
    </w:p>
    <w:p w:rsidR="00632600" w:rsidRPr="00632600" w:rsidRDefault="00632600" w:rsidP="005B3118">
      <w:pPr>
        <w:pStyle w:val="ppCodeIndent"/>
        <w:ind w:left="709"/>
        <w:rPr>
          <w:rFonts w:eastAsiaTheme="minorHAnsi"/>
          <w:lang w:bidi="ar-SA"/>
        </w:rPr>
      </w:pPr>
      <w:r w:rsidRPr="00632600">
        <w:rPr>
          <w:rFonts w:eastAsiaTheme="minorHAnsi"/>
          <w:color w:val="0000FF"/>
          <w:lang w:bidi="ar-SA"/>
        </w:rPr>
        <w:t>Partial</w:t>
      </w:r>
      <w:r w:rsidRPr="00632600">
        <w:rPr>
          <w:rFonts w:eastAsiaTheme="minorHAnsi"/>
          <w:lang w:bidi="ar-SA"/>
        </w:rPr>
        <w:t xml:space="preserve"> </w:t>
      </w:r>
      <w:r w:rsidRPr="00632600">
        <w:rPr>
          <w:rFonts w:eastAsiaTheme="minorHAnsi"/>
          <w:color w:val="0000FF"/>
          <w:lang w:bidi="ar-SA"/>
        </w:rPr>
        <w:t>Public</w:t>
      </w:r>
      <w:r w:rsidRPr="00632600">
        <w:rPr>
          <w:rFonts w:eastAsiaTheme="minorHAnsi"/>
          <w:lang w:bidi="ar-SA"/>
        </w:rPr>
        <w:t xml:space="preserve"> </w:t>
      </w:r>
      <w:r w:rsidRPr="00632600">
        <w:rPr>
          <w:rFonts w:eastAsiaTheme="minorHAnsi"/>
          <w:color w:val="0000FF"/>
          <w:lang w:bidi="ar-SA"/>
        </w:rPr>
        <w:t>Class</w:t>
      </w:r>
      <w:r w:rsidRPr="00632600">
        <w:rPr>
          <w:rFonts w:eastAsiaTheme="minorHAnsi"/>
          <w:lang w:bidi="ar-SA"/>
        </w:rPr>
        <w:t xml:space="preserve"> </w:t>
      </w:r>
      <w:r w:rsidRPr="00632600">
        <w:rPr>
          <w:rFonts w:eastAsiaTheme="minorHAnsi"/>
          <w:color w:val="2B91AF"/>
          <w:lang w:bidi="ar-SA"/>
        </w:rPr>
        <w:t>_Default</w:t>
      </w:r>
    </w:p>
    <w:p w:rsidR="00632600" w:rsidRPr="00632600" w:rsidRDefault="00632600" w:rsidP="005B3118">
      <w:pPr>
        <w:pStyle w:val="ppCodeIndent"/>
        <w:ind w:left="709"/>
        <w:rPr>
          <w:rFonts w:eastAsiaTheme="minorHAnsi"/>
          <w:lang w:bidi="ar-SA"/>
        </w:rPr>
      </w:pPr>
      <w:r w:rsidRPr="00632600">
        <w:rPr>
          <w:rFonts w:eastAsiaTheme="minorHAnsi"/>
          <w:lang w:bidi="ar-SA"/>
        </w:rPr>
        <w:lastRenderedPageBreak/>
        <w:t xml:space="preserve">  </w:t>
      </w:r>
      <w:r w:rsidRPr="00632600">
        <w:rPr>
          <w:rFonts w:eastAsiaTheme="minorHAnsi"/>
          <w:color w:val="0000FF"/>
          <w:lang w:bidi="ar-SA"/>
        </w:rPr>
        <w:t>Inherits</w:t>
      </w:r>
      <w:r w:rsidRPr="00632600">
        <w:rPr>
          <w:rFonts w:eastAsiaTheme="minorHAnsi"/>
          <w:lang w:bidi="ar-SA"/>
        </w:rPr>
        <w:t xml:space="preserve"> System.Web.UI.</w:t>
      </w:r>
      <w:r w:rsidRPr="00632600">
        <w:rPr>
          <w:rFonts w:eastAsiaTheme="minorHAnsi"/>
          <w:color w:val="2B91AF"/>
          <w:lang w:bidi="ar-SA"/>
        </w:rPr>
        <w:t>Page</w:t>
      </w:r>
    </w:p>
    <w:p w:rsidR="00632600" w:rsidRPr="00632600" w:rsidRDefault="00632600" w:rsidP="005B3118">
      <w:pPr>
        <w:pStyle w:val="ppCodeIndent"/>
        <w:ind w:left="709"/>
        <w:rPr>
          <w:rFonts w:eastAsiaTheme="minorHAnsi"/>
          <w:lang w:bidi="ar-SA"/>
        </w:rPr>
      </w:pPr>
      <w:r>
        <w:rPr>
          <w:rFonts w:eastAsiaTheme="minorHAnsi"/>
          <w:lang w:bidi="ar-SA"/>
        </w:rPr>
        <w:t xml:space="preserve">  ...</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Private</w:t>
      </w:r>
      <w:r w:rsidRPr="00632600">
        <w:rPr>
          <w:rFonts w:eastAsiaTheme="minorHAnsi"/>
          <w:b/>
          <w:lang w:bidi="ar-SA"/>
        </w:rPr>
        <w:t xml:space="preserve"> </w:t>
      </w:r>
      <w:r w:rsidRPr="00632600">
        <w:rPr>
          <w:rFonts w:eastAsiaTheme="minorHAnsi"/>
          <w:b/>
          <w:color w:val="0000FF"/>
          <w:lang w:bidi="ar-SA"/>
        </w:rPr>
        <w:t>Sub</w:t>
      </w:r>
      <w:r w:rsidRPr="00632600">
        <w:rPr>
          <w:rFonts w:eastAsiaTheme="minorHAnsi"/>
          <w:b/>
          <w:lang w:bidi="ar-SA"/>
        </w:rPr>
        <w:t xml:space="preserve"> RefreshGallery()</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w:t>
      </w:r>
      <w:r w:rsidRPr="00632600">
        <w:rPr>
          <w:rFonts w:eastAsiaTheme="minorHAnsi"/>
          <w:b/>
          <w:color w:val="0000FF"/>
          <w:lang w:bidi="ar-SA"/>
        </w:rPr>
        <w:t>Dim</w:t>
      </w:r>
      <w:r w:rsidRPr="00632600">
        <w:rPr>
          <w:rFonts w:eastAsiaTheme="minorHAnsi"/>
          <w:b/>
          <w:lang w:bidi="ar-SA"/>
        </w:rPr>
        <w:t xml:space="preserve"> options </w:t>
      </w:r>
      <w:r w:rsidRPr="00632600">
        <w:rPr>
          <w:rFonts w:eastAsiaTheme="minorHAnsi"/>
          <w:b/>
          <w:color w:val="0000FF"/>
          <w:lang w:bidi="ar-SA"/>
        </w:rPr>
        <w:t>As</w:t>
      </w:r>
      <w:r w:rsidRPr="00632600">
        <w:rPr>
          <w:rFonts w:eastAsiaTheme="minorHAnsi"/>
          <w:b/>
          <w:lang w:bidi="ar-SA"/>
        </w:rPr>
        <w:t xml:space="preserve"> </w:t>
      </w:r>
      <w:r w:rsidRPr="00632600">
        <w:rPr>
          <w:rFonts w:eastAsiaTheme="minorHAnsi"/>
          <w:b/>
          <w:color w:val="2B91AF"/>
          <w:lang w:bidi="ar-SA"/>
        </w:rPr>
        <w:t>BlobRequestOptions</w:t>
      </w:r>
      <w:r w:rsidRPr="00632600">
        <w:rPr>
          <w:rFonts w:eastAsiaTheme="minorHAnsi"/>
          <w:b/>
          <w:lang w:bidi="ar-SA"/>
        </w:rPr>
        <w:t xml:space="preserve"> = </w:t>
      </w:r>
      <w:r w:rsidRPr="00632600">
        <w:rPr>
          <w:rFonts w:eastAsiaTheme="minorHAnsi"/>
          <w:b/>
          <w:color w:val="0000FF"/>
          <w:lang w:bidi="ar-SA"/>
        </w:rPr>
        <w:t>New</w:t>
      </w:r>
      <w:r w:rsidRPr="00632600">
        <w:rPr>
          <w:rFonts w:eastAsiaTheme="minorHAnsi"/>
          <w:b/>
          <w:lang w:bidi="ar-SA"/>
        </w:rPr>
        <w:t xml:space="preserve"> </w:t>
      </w:r>
      <w:r w:rsidRPr="00632600">
        <w:rPr>
          <w:rFonts w:eastAsiaTheme="minorHAnsi"/>
          <w:b/>
          <w:color w:val="2B91AF"/>
          <w:lang w:bidi="ar-SA"/>
        </w:rPr>
        <w:t>BlobRequestOptions</w:t>
      </w:r>
      <w:r w:rsidRPr="00632600">
        <w:rPr>
          <w:rFonts w:eastAsiaTheme="minorHAnsi"/>
          <w:b/>
          <w:lang w:bidi="ar-SA"/>
        </w:rPr>
        <w:t xml:space="preserve">() </w:t>
      </w:r>
      <w:r w:rsidRPr="00632600">
        <w:rPr>
          <w:rFonts w:eastAsiaTheme="minorHAnsi"/>
          <w:b/>
          <w:color w:val="0000FF"/>
          <w:lang w:bidi="ar-SA"/>
        </w:rPr>
        <w:t>With</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{.BlobListingDetails = </w:t>
      </w:r>
      <w:r w:rsidRPr="00632600">
        <w:rPr>
          <w:rFonts w:eastAsiaTheme="minorHAnsi"/>
          <w:b/>
          <w:color w:val="2B91AF"/>
          <w:lang w:bidi="ar-SA"/>
        </w:rPr>
        <w:t>BlobListingDetails</w:t>
      </w:r>
      <w:r w:rsidRPr="00632600">
        <w:rPr>
          <w:rFonts w:eastAsiaTheme="minorHAnsi"/>
          <w:b/>
          <w:lang w:bidi="ar-SA"/>
        </w:rPr>
        <w:t>.All,</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.UseFlatBlobListing = </w:t>
      </w:r>
      <w:r w:rsidRPr="00632600">
        <w:rPr>
          <w:rFonts w:eastAsiaTheme="minorHAnsi"/>
          <w:b/>
          <w:color w:val="0000FF"/>
          <w:lang w:bidi="ar-SA"/>
        </w:rPr>
        <w:t>True</w:t>
      </w:r>
      <w:r w:rsidRPr="00632600">
        <w:rPr>
          <w:rFonts w:eastAsiaTheme="minorHAnsi"/>
          <w:b/>
          <w:lang w:bidi="ar-SA"/>
        </w:rPr>
        <w:t>}</w:t>
      </w:r>
    </w:p>
    <w:p w:rsidR="00632600" w:rsidRPr="00632600" w:rsidRDefault="00632600" w:rsidP="005B3118">
      <w:pPr>
        <w:pStyle w:val="ppCodeIndent"/>
        <w:shd w:val="clear" w:color="auto" w:fill="C6D9F1" w:themeFill="text2" w:themeFillTint="33"/>
        <w:ind w:left="709"/>
        <w:rPr>
          <w:rFonts w:eastAsiaTheme="minorHAnsi"/>
          <w:b/>
          <w:lang w:bidi="ar-SA"/>
        </w:rPr>
      </w:pP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images.DataSource = </w:t>
      </w:r>
      <w:r w:rsidRPr="00632600">
        <w:rPr>
          <w:rFonts w:eastAsiaTheme="minorHAnsi"/>
          <w:b/>
          <w:color w:val="0000FF"/>
          <w:lang w:bidi="ar-SA"/>
        </w:rPr>
        <w:t>Me</w:t>
      </w:r>
      <w:r w:rsidRPr="00632600">
        <w:rPr>
          <w:rFonts w:eastAsiaTheme="minorHAnsi"/>
          <w:b/>
          <w:lang w:bidi="ar-SA"/>
        </w:rPr>
        <w:t>.GetContainer().ListBlobs(options)</w:t>
      </w:r>
    </w:p>
    <w:p w:rsidR="00632600" w:rsidRPr="00632600" w:rsidRDefault="00632600" w:rsidP="005B3118">
      <w:pPr>
        <w:pStyle w:val="ppCodeIndent"/>
        <w:shd w:val="clear" w:color="auto" w:fill="C6D9F1" w:themeFill="text2" w:themeFillTint="33"/>
        <w:ind w:left="709"/>
        <w:rPr>
          <w:rFonts w:eastAsiaTheme="minorHAnsi"/>
          <w:b/>
          <w:lang w:bidi="ar-SA"/>
        </w:rPr>
      </w:pPr>
      <w:r w:rsidRPr="00632600">
        <w:rPr>
          <w:rFonts w:eastAsiaTheme="minorHAnsi"/>
          <w:b/>
          <w:lang w:bidi="ar-SA"/>
        </w:rPr>
        <w:t xml:space="preserve">    images.DataBind()</w:t>
      </w:r>
    </w:p>
    <w:p w:rsidR="00632600" w:rsidRPr="00632600" w:rsidRDefault="00632600" w:rsidP="005B3118">
      <w:pPr>
        <w:pStyle w:val="ppCodeIndent"/>
        <w:shd w:val="clear" w:color="auto" w:fill="C6D9F1" w:themeFill="text2" w:themeFillTint="33"/>
        <w:ind w:left="709"/>
        <w:rPr>
          <w:rFonts w:eastAsiaTheme="minorHAnsi"/>
          <w:lang w:bidi="ar-SA"/>
        </w:rPr>
      </w:pPr>
      <w:r w:rsidRPr="00632600">
        <w:rPr>
          <w:rFonts w:eastAsiaTheme="minorHAnsi"/>
          <w:b/>
          <w:lang w:bidi="ar-SA"/>
        </w:rPr>
        <w:t xml:space="preserve">  </w:t>
      </w:r>
      <w:r w:rsidRPr="00632600">
        <w:rPr>
          <w:rFonts w:eastAsiaTheme="minorHAnsi"/>
          <w:b/>
          <w:color w:val="0000FF"/>
          <w:lang w:bidi="ar-SA"/>
        </w:rPr>
        <w:t>End</w:t>
      </w:r>
      <w:r w:rsidRPr="00632600">
        <w:rPr>
          <w:rFonts w:eastAsiaTheme="minorHAnsi"/>
          <w:b/>
          <w:lang w:bidi="ar-SA"/>
        </w:rPr>
        <w:t xml:space="preserve"> </w:t>
      </w:r>
      <w:r w:rsidRPr="00632600">
        <w:rPr>
          <w:rFonts w:eastAsiaTheme="minorHAnsi"/>
          <w:b/>
          <w:color w:val="0000FF"/>
          <w:lang w:bidi="ar-SA"/>
        </w:rPr>
        <w:t>Sub</w:t>
      </w:r>
    </w:p>
    <w:p w:rsidR="00632600" w:rsidRPr="00632600" w:rsidRDefault="00632600" w:rsidP="005B3118">
      <w:pPr>
        <w:pStyle w:val="ppCodeIndent"/>
        <w:ind w:left="709"/>
        <w:rPr>
          <w:rFonts w:eastAsiaTheme="minorHAnsi"/>
          <w:lang w:bidi="ar-SA"/>
        </w:rPr>
      </w:pPr>
    </w:p>
    <w:p w:rsidR="00632600" w:rsidRPr="00632600" w:rsidRDefault="00632600" w:rsidP="005B3118">
      <w:pPr>
        <w:pStyle w:val="ppCodeIndent"/>
        <w:ind w:left="709"/>
        <w:rPr>
          <w:rFonts w:eastAsiaTheme="minorHAnsi"/>
          <w:lang w:bidi="ar-SA"/>
        </w:rPr>
      </w:pPr>
      <w:r w:rsidRPr="00632600">
        <w:rPr>
          <w:rFonts w:eastAsiaTheme="minorHAnsi"/>
          <w:color w:val="0000FF"/>
          <w:lang w:bidi="ar-SA"/>
        </w:rPr>
        <w:t>End</w:t>
      </w:r>
      <w:r w:rsidRPr="00632600">
        <w:rPr>
          <w:rFonts w:eastAsiaTheme="minorHAnsi"/>
          <w:lang w:bidi="ar-SA"/>
        </w:rPr>
        <w:t xml:space="preserve"> </w:t>
      </w:r>
      <w:r w:rsidRPr="00632600">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F5</w:t>
      </w:r>
      <w:r w:rsidRPr="003E3719">
        <w:t xml:space="preserve"> to build and run the application. A browser window launches and displays the contents of the image gallery. Note that at this point, the container is empty and the list view displays a “No Data Available” message. In the next task, you will implement the functionality required to store images as blobs in Windows Azure storage.</w:t>
      </w:r>
    </w:p>
    <w:p w:rsidR="008F3C6F" w:rsidRPr="003E3719" w:rsidRDefault="00D22B7A" w:rsidP="008F3C6F">
      <w:pPr>
        <w:pStyle w:val="ppFigureIndent"/>
        <w:keepNext/>
      </w:pPr>
      <w:r>
        <w:rPr>
          <w:noProof/>
          <w:lang w:bidi="ar-SA"/>
        </w:rPr>
        <w:drawing>
          <wp:inline distT="0" distB="0" distL="0" distR="0" wp14:anchorId="50547C5E" wp14:editId="5434098C">
            <wp:extent cx="5394960" cy="3518828"/>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394960" cy="3518828"/>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14</w:t>
      </w:r>
      <w:r w:rsidR="00681F0A">
        <w:rPr>
          <w:noProof/>
        </w:rPr>
        <w:fldChar w:fldCharType="end"/>
      </w:r>
    </w:p>
    <w:p w:rsidR="008F3C6F" w:rsidRPr="003E3719" w:rsidRDefault="008F3C6F" w:rsidP="008F3C6F">
      <w:pPr>
        <w:pStyle w:val="ppFigureCaptionIndent"/>
      </w:pPr>
      <w:r w:rsidRPr="003E3719">
        <w:t>The image gallery application displaying an empty container</w:t>
      </w:r>
    </w:p>
    <w:p w:rsidR="008F3C6F" w:rsidRPr="003E3719" w:rsidRDefault="008F3C6F" w:rsidP="008F3C6F">
      <w:pPr>
        <w:pStyle w:val="ppBodyTextIndent"/>
      </w:pPr>
    </w:p>
    <w:p w:rsidR="008F3C6F" w:rsidRPr="003E3719" w:rsidRDefault="008F3C6F" w:rsidP="008F3C6F">
      <w:pPr>
        <w:pStyle w:val="ppNoteIndent"/>
        <w:ind w:left="810"/>
        <w:rPr>
          <w:b/>
        </w:rPr>
      </w:pPr>
      <w:r w:rsidRPr="003E3719">
        <w:rPr>
          <w:b/>
        </w:rPr>
        <w:t xml:space="preserve">Note: </w:t>
      </w:r>
      <w:r w:rsidRPr="003E3719">
        <w:t>If you have not configured the storage settings correctly or if the storage service is not running, an error similar to the one shown below is displayed.</w:t>
      </w:r>
    </w:p>
    <w:p w:rsidR="00D332E0" w:rsidRPr="003E3719" w:rsidRDefault="00D332E0" w:rsidP="00D332E0">
      <w:pPr>
        <w:pStyle w:val="ppBodyTextIndent"/>
      </w:pPr>
    </w:p>
    <w:p w:rsidR="00D332E0" w:rsidRPr="003E3719" w:rsidRDefault="00D332E0" w:rsidP="00D332E0">
      <w:pPr>
        <w:pStyle w:val="ppFigureIndent"/>
        <w:keepNext/>
      </w:pPr>
      <w:r w:rsidRPr="003E3719">
        <w:rPr>
          <w:noProof/>
          <w:lang w:bidi="ar-SA"/>
        </w:rPr>
        <w:drawing>
          <wp:inline distT="0" distB="0" distL="0" distR="0" wp14:anchorId="6B5F332C" wp14:editId="3E3B0DBB">
            <wp:extent cx="5389200" cy="3998717"/>
            <wp:effectExtent l="19050" t="0" r="1950" b="0"/>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389200" cy="3998717"/>
                    </a:xfrm>
                    <a:prstGeom prst="rect">
                      <a:avLst/>
                    </a:prstGeom>
                    <a:noFill/>
                    <a:ln w="9525">
                      <a:noFill/>
                      <a:miter lim="800000"/>
                      <a:headEnd/>
                      <a:tailEnd/>
                    </a:ln>
                  </pic:spPr>
                </pic:pic>
              </a:graphicData>
            </a:graphic>
          </wp:inline>
        </w:drawing>
      </w:r>
    </w:p>
    <w:p w:rsidR="00D332E0" w:rsidRPr="003E3719" w:rsidRDefault="00D332E0" w:rsidP="00D332E0">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15</w:t>
      </w:r>
      <w:r w:rsidR="00681F0A">
        <w:rPr>
          <w:noProof/>
        </w:rPr>
        <w:fldChar w:fldCharType="end"/>
      </w:r>
    </w:p>
    <w:p w:rsidR="00D332E0" w:rsidRPr="003E3719" w:rsidRDefault="00D332E0" w:rsidP="00D332E0">
      <w:pPr>
        <w:pStyle w:val="ppFigureCaptionIndent"/>
      </w:pPr>
      <w:r w:rsidRPr="003E3719">
        <w:t>An error caused by an invalid Windows Azure storage configuration or a service problem</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Shift+F5</w:t>
      </w:r>
      <w:r w:rsidRPr="003E3719">
        <w:t xml:space="preserve"> in Visual Studio to stop debugging and delete the deployment from the </w:t>
      </w:r>
      <w:r w:rsidR="00D56608">
        <w:t>compute emulator</w:t>
      </w:r>
      <w:r w:rsidRPr="003E3719">
        <w:t>.</w:t>
      </w:r>
    </w:p>
    <w:p w:rsidR="008F3C6F" w:rsidRPr="003E3719" w:rsidRDefault="008F3C6F" w:rsidP="008F3C6F">
      <w:pPr>
        <w:pStyle w:val="ppListEnd"/>
      </w:pPr>
    </w:p>
    <w:p w:rsidR="008F3C6F" w:rsidRPr="003E3719" w:rsidRDefault="008F3C6F" w:rsidP="008F3C6F">
      <w:pPr>
        <w:pStyle w:val="ppBodyText"/>
      </w:pPr>
    </w:p>
    <w:p w:rsidR="008F3C6F" w:rsidRPr="003E3719" w:rsidRDefault="008F3C6F" w:rsidP="008F3C6F">
      <w:pPr>
        <w:pStyle w:val="ppProcedureStart"/>
      </w:pPr>
      <w:bookmarkStart w:id="33" w:name="_Toc260287050"/>
      <w:bookmarkStart w:id="34" w:name="_Toc303243853"/>
      <w:bookmarkStart w:id="35" w:name="_Toc310346231"/>
      <w:r w:rsidRPr="003E3719">
        <w:t>Task 2 – Uploading Blob Data to Storage</w:t>
      </w:r>
      <w:bookmarkEnd w:id="33"/>
      <w:bookmarkEnd w:id="34"/>
      <w:bookmarkEnd w:id="35"/>
    </w:p>
    <w:p w:rsidR="008F3C6F" w:rsidRPr="003E3719" w:rsidRDefault="008F3C6F" w:rsidP="008F3C6F">
      <w:pPr>
        <w:pStyle w:val="ppBodyText"/>
      </w:pPr>
      <w:r w:rsidRPr="003E3719">
        <w:t xml:space="preserve">In this task, you add functionality to the image gallery Web page to enter metadata and upload image files to Windows Azure storage. The page contains text controls that you can use to enter descriptive metadata for the selected image. An </w:t>
      </w:r>
      <w:r w:rsidRPr="003E3719">
        <w:rPr>
          <w:b/>
        </w:rPr>
        <w:t>asp</w:t>
      </w:r>
      <w:proofErr w:type="gramStart"/>
      <w:r w:rsidRPr="003E3719">
        <w:rPr>
          <w:b/>
        </w:rPr>
        <w:t>:FileUpload</w:t>
      </w:r>
      <w:proofErr w:type="gramEnd"/>
      <w:r w:rsidRPr="003E3719">
        <w:t xml:space="preserve"> control on the page retrieves images from disk and posts them to the page, where they are stored in </w:t>
      </w:r>
      <w:r w:rsidR="000844F2">
        <w:t xml:space="preserve">blob </w:t>
      </w:r>
      <w:r w:rsidR="00F8752F">
        <w:t>storage</w:t>
      </w:r>
      <w:r w:rsidRPr="003E3719">
        <w:t>.</w:t>
      </w:r>
    </w:p>
    <w:p w:rsidR="008F3C6F" w:rsidRPr="003E3719" w:rsidRDefault="008F3C6F" w:rsidP="008F3C6F">
      <w:pPr>
        <w:pStyle w:val="ppNumberList"/>
      </w:pPr>
      <w:r w:rsidRPr="003E3719">
        <w:t xml:space="preserve">Open the </w:t>
      </w:r>
      <w:r w:rsidRPr="003E3719">
        <w:rPr>
          <w:b/>
          <w:i/>
        </w:rPr>
        <w:t xml:space="preserve">Default.aspx.cs </w:t>
      </w:r>
      <w:r w:rsidRPr="003E3719">
        <w:rPr>
          <w:i/>
        </w:rPr>
        <w:t>/</w:t>
      </w:r>
      <w:r w:rsidRPr="003E3719">
        <w:rPr>
          <w:b/>
          <w:i/>
        </w:rPr>
        <w:t xml:space="preserve"> Default.aspx.vb </w:t>
      </w:r>
      <w:r w:rsidRPr="003E3719">
        <w:t>file in the Visual Studio text editor.</w:t>
      </w:r>
      <w:r w:rsidR="00A50BD6">
        <w:t xml:space="preserve"> To do this, right-click the Default.aspx file in Solution Explorer and select </w:t>
      </w:r>
      <w:r w:rsidR="00A50BD6" w:rsidRPr="00F877F8">
        <w:rPr>
          <w:b/>
        </w:rPr>
        <w:t>View Code</w:t>
      </w:r>
      <w:r w:rsidR="00A50BD6">
        <w:t>.</w:t>
      </w:r>
    </w:p>
    <w:p w:rsidR="008F3C6F" w:rsidRPr="003E3719" w:rsidRDefault="008F3C6F" w:rsidP="008F3C6F">
      <w:pPr>
        <w:pStyle w:val="ppNumberList"/>
      </w:pPr>
      <w:r w:rsidRPr="003E3719">
        <w:t xml:space="preserve">Add a method at the bottom of the page to save images and their metadata as blobs in Windows Azure storage. The method uses the </w:t>
      </w:r>
      <w:r w:rsidRPr="003E3719">
        <w:rPr>
          <w:b/>
        </w:rPr>
        <w:t>GetBlobReference</w:t>
      </w:r>
      <w:r w:rsidRPr="003E3719">
        <w:t xml:space="preserve"> method in the </w:t>
      </w:r>
      <w:r w:rsidRPr="003E3719">
        <w:rPr>
          <w:b/>
        </w:rPr>
        <w:lastRenderedPageBreak/>
        <w:t>CloudBlobContainer</w:t>
      </w:r>
      <w:r w:rsidRPr="003E3719">
        <w:t xml:space="preserve"> object to create a blob from the image data array and the metadata properties.</w:t>
      </w:r>
    </w:p>
    <w:p w:rsidR="008F3C6F" w:rsidRPr="003E3719" w:rsidRDefault="008F3C6F" w:rsidP="008F3C6F">
      <w:pPr>
        <w:pStyle w:val="ppBodyTextIndent"/>
      </w:pPr>
      <w:r w:rsidRPr="003E3719">
        <w:t xml:space="preserve">(Code Snippet – </w:t>
      </w:r>
      <w:r w:rsidRPr="003E3719">
        <w:rPr>
          <w:i/>
        </w:rPr>
        <w:t>ExploringWindowsAzureStorage-Ex02-06-SaveImageMethod-CS</w:t>
      </w:r>
      <w:r w:rsidRPr="003E3719">
        <w:t>)</w:t>
      </w:r>
    </w:p>
    <w:p w:rsidR="008F3C6F" w:rsidRPr="003E3719" w:rsidRDefault="008F3C6F" w:rsidP="008F3C6F">
      <w:pPr>
        <w:pStyle w:val="ppCodeLanguageIndent"/>
      </w:pPr>
      <w:r w:rsidRPr="003E3719">
        <w:t>C#</w:t>
      </w:r>
    </w:p>
    <w:p w:rsidR="006155D1" w:rsidRPr="006155D1" w:rsidRDefault="006155D1" w:rsidP="005B3118">
      <w:pPr>
        <w:pStyle w:val="ppCodeIndent"/>
        <w:ind w:left="709"/>
        <w:rPr>
          <w:rFonts w:eastAsiaTheme="minorHAnsi"/>
          <w:lang w:bidi="ar-SA"/>
        </w:rPr>
      </w:pPr>
      <w:r w:rsidRPr="006155D1">
        <w:rPr>
          <w:rFonts w:eastAsiaTheme="minorHAnsi"/>
          <w:color w:val="0000FF"/>
          <w:lang w:bidi="ar-SA"/>
        </w:rPr>
        <w:t>public</w:t>
      </w:r>
      <w:r w:rsidRPr="006155D1">
        <w:rPr>
          <w:rFonts w:eastAsiaTheme="minorHAnsi"/>
          <w:lang w:bidi="ar-SA"/>
        </w:rPr>
        <w:t xml:space="preserve"> </w:t>
      </w:r>
      <w:r w:rsidRPr="006155D1">
        <w:rPr>
          <w:rFonts w:eastAsiaTheme="minorHAnsi"/>
          <w:color w:val="0000FF"/>
          <w:lang w:bidi="ar-SA"/>
        </w:rPr>
        <w:t>partial</w:t>
      </w:r>
      <w:r w:rsidRPr="006155D1">
        <w:rPr>
          <w:rFonts w:eastAsiaTheme="minorHAnsi"/>
          <w:lang w:bidi="ar-SA"/>
        </w:rPr>
        <w:t xml:space="preserve"> </w:t>
      </w:r>
      <w:r w:rsidRPr="006155D1">
        <w:rPr>
          <w:rFonts w:eastAsiaTheme="minorHAnsi"/>
          <w:color w:val="0000FF"/>
          <w:lang w:bidi="ar-SA"/>
        </w:rPr>
        <w:t>class</w:t>
      </w:r>
      <w:r w:rsidRPr="006155D1">
        <w:rPr>
          <w:rFonts w:eastAsiaTheme="minorHAnsi"/>
          <w:lang w:bidi="ar-SA"/>
        </w:rPr>
        <w:t xml:space="preserve"> </w:t>
      </w:r>
      <w:r w:rsidRPr="006155D1">
        <w:rPr>
          <w:rFonts w:eastAsiaTheme="minorHAnsi"/>
          <w:color w:val="2B91AF"/>
          <w:lang w:bidi="ar-SA"/>
        </w:rPr>
        <w:t>_Default</w:t>
      </w:r>
      <w:r w:rsidRPr="006155D1">
        <w:rPr>
          <w:rFonts w:eastAsiaTheme="minorHAnsi"/>
          <w:lang w:bidi="ar-SA"/>
        </w:rPr>
        <w:t xml:space="preserve"> : System.Web.UI.</w:t>
      </w:r>
      <w:r w:rsidRPr="006155D1">
        <w:rPr>
          <w:rFonts w:eastAsiaTheme="minorHAnsi"/>
          <w:color w:val="2B91AF"/>
          <w:lang w:bidi="ar-SA"/>
        </w:rPr>
        <w:t>Page</w:t>
      </w:r>
    </w:p>
    <w:p w:rsidR="006155D1" w:rsidRPr="006155D1" w:rsidRDefault="006155D1" w:rsidP="005B3118">
      <w:pPr>
        <w:pStyle w:val="ppCodeIndent"/>
        <w:ind w:left="709"/>
        <w:rPr>
          <w:rFonts w:eastAsiaTheme="minorHAnsi"/>
          <w:lang w:bidi="ar-SA"/>
        </w:rPr>
      </w:pPr>
      <w:r w:rsidRPr="006155D1">
        <w:rPr>
          <w:rFonts w:eastAsiaTheme="minorHAnsi"/>
          <w:lang w:bidi="ar-SA"/>
        </w:rPr>
        <w:t>{</w:t>
      </w:r>
    </w:p>
    <w:p w:rsidR="006155D1" w:rsidRPr="006155D1" w:rsidRDefault="006155D1" w:rsidP="005B3118">
      <w:pPr>
        <w:pStyle w:val="ppCodeIndent"/>
        <w:ind w:left="709"/>
        <w:rPr>
          <w:rFonts w:eastAsiaTheme="minorHAnsi"/>
          <w:lang w:bidi="ar-SA"/>
        </w:rPr>
      </w:pPr>
      <w:r>
        <w:rPr>
          <w:rFonts w:eastAsiaTheme="minorHAnsi"/>
          <w:lang w:bidi="ar-SA"/>
        </w:rPr>
        <w:t xml:space="preserve">  ...</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private</w:t>
      </w:r>
      <w:r w:rsidRPr="006155D1">
        <w:rPr>
          <w:rFonts w:eastAsiaTheme="minorHAnsi"/>
          <w:b/>
          <w:lang w:bidi="ar-SA"/>
        </w:rPr>
        <w:t xml:space="preserve"> </w:t>
      </w:r>
      <w:r w:rsidRPr="006155D1">
        <w:rPr>
          <w:rFonts w:eastAsiaTheme="minorHAnsi"/>
          <w:b/>
          <w:color w:val="0000FF"/>
          <w:lang w:bidi="ar-SA"/>
        </w:rPr>
        <w:t>void</w:t>
      </w:r>
      <w:r w:rsidRPr="006155D1">
        <w:rPr>
          <w:rFonts w:eastAsiaTheme="minorHAnsi"/>
          <w:b/>
          <w:lang w:bidi="ar-SA"/>
        </w:rPr>
        <w:t xml:space="preserve"> SaveImage(</w:t>
      </w:r>
      <w:r w:rsidRPr="006155D1">
        <w:rPr>
          <w:rFonts w:eastAsiaTheme="minorHAnsi"/>
          <w:b/>
          <w:color w:val="0000FF"/>
          <w:lang w:bidi="ar-SA"/>
        </w:rPr>
        <w:t>string</w:t>
      </w:r>
      <w:r w:rsidRPr="006155D1">
        <w:rPr>
          <w:rFonts w:eastAsiaTheme="minorHAnsi"/>
          <w:b/>
          <w:lang w:bidi="ar-SA"/>
        </w:rPr>
        <w:t xml:space="preserve"> id, </w:t>
      </w:r>
      <w:r w:rsidRPr="006155D1">
        <w:rPr>
          <w:rFonts w:eastAsiaTheme="minorHAnsi"/>
          <w:b/>
          <w:color w:val="0000FF"/>
          <w:lang w:bidi="ar-SA"/>
        </w:rPr>
        <w:t>string</w:t>
      </w:r>
      <w:r w:rsidRPr="006155D1">
        <w:rPr>
          <w:rFonts w:eastAsiaTheme="minorHAnsi"/>
          <w:b/>
          <w:lang w:bidi="ar-SA"/>
        </w:rPr>
        <w:t xml:space="preserve"> name, </w:t>
      </w:r>
      <w:r w:rsidRPr="006155D1">
        <w:rPr>
          <w:rFonts w:eastAsiaTheme="minorHAnsi"/>
          <w:b/>
          <w:color w:val="0000FF"/>
          <w:lang w:bidi="ar-SA"/>
        </w:rPr>
        <w:t>string</w:t>
      </w:r>
      <w:r w:rsidRPr="006155D1">
        <w:rPr>
          <w:rFonts w:eastAsiaTheme="minorHAnsi"/>
          <w:b/>
          <w:lang w:bidi="ar-SA"/>
        </w:rPr>
        <w:t xml:space="preserve"> description, </w:t>
      </w:r>
      <w:r w:rsidRPr="006155D1">
        <w:rPr>
          <w:rFonts w:eastAsiaTheme="minorHAnsi"/>
          <w:b/>
          <w:color w:val="0000FF"/>
          <w:lang w:bidi="ar-SA"/>
        </w:rPr>
        <w:t>string</w:t>
      </w:r>
      <w:r w:rsidRPr="006155D1">
        <w:rPr>
          <w:rFonts w:eastAsiaTheme="minorHAnsi"/>
          <w:b/>
          <w:lang w:bidi="ar-SA"/>
        </w:rPr>
        <w:t xml:space="preserve"> tags, </w:t>
      </w:r>
      <w:r w:rsidRPr="006155D1">
        <w:rPr>
          <w:rFonts w:eastAsiaTheme="minorHAnsi"/>
          <w:b/>
          <w:color w:val="0000FF"/>
          <w:lang w:bidi="ar-SA"/>
        </w:rPr>
        <w:t>string</w:t>
      </w:r>
      <w:r w:rsidRPr="006155D1">
        <w:rPr>
          <w:rFonts w:eastAsiaTheme="minorHAnsi"/>
          <w:b/>
          <w:lang w:bidi="ar-SA"/>
        </w:rPr>
        <w:t xml:space="preserve"> fileName, </w:t>
      </w:r>
      <w:r w:rsidRPr="006155D1">
        <w:rPr>
          <w:rFonts w:eastAsiaTheme="minorHAnsi"/>
          <w:b/>
          <w:color w:val="0000FF"/>
          <w:lang w:bidi="ar-SA"/>
        </w:rPr>
        <w:t>string</w:t>
      </w:r>
      <w:r w:rsidRPr="006155D1">
        <w:rPr>
          <w:rFonts w:eastAsiaTheme="minorHAnsi"/>
          <w:b/>
          <w:lang w:bidi="ar-SA"/>
        </w:rPr>
        <w:t xml:space="preserve"> contentType, </w:t>
      </w:r>
      <w:r w:rsidRPr="006155D1">
        <w:rPr>
          <w:rFonts w:eastAsiaTheme="minorHAnsi"/>
          <w:b/>
          <w:color w:val="0000FF"/>
          <w:lang w:bidi="ar-SA"/>
        </w:rPr>
        <w:t>byte</w:t>
      </w:r>
      <w:r w:rsidRPr="006155D1">
        <w:rPr>
          <w:rFonts w:eastAsiaTheme="minorHAnsi"/>
          <w:b/>
          <w:lang w:bidi="ar-SA"/>
        </w:rPr>
        <w:t>[] data)</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Create a blob in container and upload image bytes to it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var</w:t>
      </w:r>
      <w:r w:rsidRPr="006155D1">
        <w:rPr>
          <w:rFonts w:eastAsiaTheme="minorHAnsi"/>
          <w:b/>
          <w:lang w:bidi="ar-SA"/>
        </w:rPr>
        <w:t xml:space="preserve"> blob = </w:t>
      </w:r>
      <w:r w:rsidRPr="006155D1">
        <w:rPr>
          <w:rFonts w:eastAsiaTheme="minorHAnsi"/>
          <w:b/>
          <w:color w:val="0000FF"/>
          <w:lang w:bidi="ar-SA"/>
        </w:rPr>
        <w:t>this</w:t>
      </w:r>
      <w:r w:rsidRPr="006155D1">
        <w:rPr>
          <w:rFonts w:eastAsiaTheme="minorHAnsi"/>
          <w:b/>
          <w:lang w:bidi="ar-SA"/>
        </w:rPr>
        <w:t>.GetContainer().GetBlobReference(name);</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blob.Properties.ContentType = contentType;</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Create some metadata for this image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var</w:t>
      </w:r>
      <w:r w:rsidRPr="006155D1">
        <w:rPr>
          <w:rFonts w:eastAsiaTheme="minorHAnsi"/>
          <w:b/>
          <w:lang w:bidi="ar-SA"/>
        </w:rPr>
        <w:t xml:space="preserve"> metadata = </w:t>
      </w:r>
      <w:r w:rsidRPr="006155D1">
        <w:rPr>
          <w:rFonts w:eastAsiaTheme="minorHAnsi"/>
          <w:b/>
          <w:color w:val="0000FF"/>
          <w:lang w:bidi="ar-SA"/>
        </w:rPr>
        <w:t>new</w:t>
      </w:r>
      <w:r w:rsidRPr="006155D1">
        <w:rPr>
          <w:rFonts w:eastAsiaTheme="minorHAnsi"/>
          <w:b/>
          <w:lang w:bidi="ar-SA"/>
        </w:rPr>
        <w:t xml:space="preserve"> </w:t>
      </w:r>
      <w:r w:rsidRPr="006155D1">
        <w:rPr>
          <w:rFonts w:eastAsiaTheme="minorHAnsi"/>
          <w:b/>
          <w:color w:val="2B91AF"/>
          <w:lang w:bidi="ar-SA"/>
        </w:rPr>
        <w:t>NameValueCollection</w:t>
      </w:r>
      <w:r w:rsidRPr="006155D1">
        <w:rPr>
          <w:rFonts w:eastAsiaTheme="minorHAnsi"/>
          <w:b/>
          <w:lang w:bidi="ar-SA"/>
        </w:rPr>
        <w: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"Id"</w:t>
      </w:r>
      <w:r w:rsidRPr="006155D1">
        <w:rPr>
          <w:rFonts w:eastAsiaTheme="minorHAnsi"/>
          <w:b/>
          <w:lang w:bidi="ar-SA"/>
        </w:rPr>
        <w:t>] = id;</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"Filename"</w:t>
      </w:r>
      <w:r w:rsidRPr="006155D1">
        <w:rPr>
          <w:rFonts w:eastAsiaTheme="minorHAnsi"/>
          <w:b/>
          <w:lang w:bidi="ar-SA"/>
        </w:rPr>
        <w:t>] = fileName;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proofErr w:type="gramStart"/>
      <w:r w:rsidRPr="006155D1">
        <w:rPr>
          <w:rFonts w:eastAsiaTheme="minorHAnsi"/>
          <w:b/>
          <w:lang w:bidi="ar-SA"/>
        </w:rPr>
        <w:t>metadata[</w:t>
      </w:r>
      <w:proofErr w:type="gramEnd"/>
      <w:r w:rsidRPr="006155D1">
        <w:rPr>
          <w:rFonts w:eastAsiaTheme="minorHAnsi"/>
          <w:b/>
          <w:color w:val="A31515"/>
          <w:lang w:bidi="ar-SA"/>
        </w:rPr>
        <w:t>"ImageName"</w:t>
      </w:r>
      <w:r w:rsidRPr="006155D1">
        <w:rPr>
          <w:rFonts w:eastAsiaTheme="minorHAnsi"/>
          <w:b/>
          <w:lang w:bidi="ar-SA"/>
        </w:rPr>
        <w:t xml:space="preserve">] = </w:t>
      </w:r>
      <w:r w:rsidRPr="006155D1">
        <w:rPr>
          <w:rFonts w:eastAsiaTheme="minorHAnsi"/>
          <w:b/>
          <w:color w:val="2B91AF"/>
          <w:lang w:bidi="ar-SA"/>
        </w:rPr>
        <w:t>String</w:t>
      </w:r>
      <w:r w:rsidRPr="006155D1">
        <w:rPr>
          <w:rFonts w:eastAsiaTheme="minorHAnsi"/>
          <w:b/>
          <w:lang w:bidi="ar-SA"/>
        </w:rPr>
        <w:t xml:space="preserve">.IsNullOrEmpty(name) ? </w:t>
      </w:r>
      <w:r w:rsidRPr="006155D1">
        <w:rPr>
          <w:rFonts w:eastAsiaTheme="minorHAnsi"/>
          <w:b/>
          <w:color w:val="A31515"/>
          <w:lang w:bidi="ar-SA"/>
        </w:rPr>
        <w:t>"unknown"</w:t>
      </w:r>
      <w:r w:rsidRPr="006155D1">
        <w:rPr>
          <w:rFonts w:eastAsiaTheme="minorHAnsi"/>
          <w:b/>
          <w:lang w:bidi="ar-SA"/>
        </w:rPr>
        <w:t xml:space="preserve"> : name;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proofErr w:type="gramStart"/>
      <w:r w:rsidRPr="006155D1">
        <w:rPr>
          <w:rFonts w:eastAsiaTheme="minorHAnsi"/>
          <w:b/>
          <w:lang w:bidi="ar-SA"/>
        </w:rPr>
        <w:t>metadata[</w:t>
      </w:r>
      <w:proofErr w:type="gramEnd"/>
      <w:r w:rsidRPr="006155D1">
        <w:rPr>
          <w:rFonts w:eastAsiaTheme="minorHAnsi"/>
          <w:b/>
          <w:color w:val="A31515"/>
          <w:lang w:bidi="ar-SA"/>
        </w:rPr>
        <w:t>"Description"</w:t>
      </w:r>
      <w:r w:rsidRPr="006155D1">
        <w:rPr>
          <w:rFonts w:eastAsiaTheme="minorHAnsi"/>
          <w:b/>
          <w:lang w:bidi="ar-SA"/>
        </w:rPr>
        <w:t xml:space="preserve">] = </w:t>
      </w:r>
      <w:r w:rsidRPr="006155D1">
        <w:rPr>
          <w:rFonts w:eastAsiaTheme="minorHAnsi"/>
          <w:b/>
          <w:color w:val="2B91AF"/>
          <w:lang w:bidi="ar-SA"/>
        </w:rPr>
        <w:t>String</w:t>
      </w:r>
      <w:r w:rsidRPr="006155D1">
        <w:rPr>
          <w:rFonts w:eastAsiaTheme="minorHAnsi"/>
          <w:b/>
          <w:lang w:bidi="ar-SA"/>
        </w:rPr>
        <w:t xml:space="preserve">.IsNullOrEmpty(description) ? </w:t>
      </w:r>
      <w:r w:rsidRPr="006155D1">
        <w:rPr>
          <w:rFonts w:eastAsiaTheme="minorHAnsi"/>
          <w:b/>
          <w:color w:val="A31515"/>
          <w:lang w:bidi="ar-SA"/>
        </w:rPr>
        <w:t>"unknown"</w:t>
      </w:r>
      <w:r w:rsidRPr="006155D1">
        <w:rPr>
          <w:rFonts w:eastAsiaTheme="minorHAnsi"/>
          <w:b/>
          <w:lang w:bidi="ar-SA"/>
        </w:rPr>
        <w:t xml:space="preserve"> : description;</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proofErr w:type="gramStart"/>
      <w:r w:rsidRPr="006155D1">
        <w:rPr>
          <w:rFonts w:eastAsiaTheme="minorHAnsi"/>
          <w:b/>
          <w:lang w:bidi="ar-SA"/>
        </w:rPr>
        <w:t>metadata[</w:t>
      </w:r>
      <w:proofErr w:type="gramEnd"/>
      <w:r w:rsidRPr="006155D1">
        <w:rPr>
          <w:rFonts w:eastAsiaTheme="minorHAnsi"/>
          <w:b/>
          <w:color w:val="A31515"/>
          <w:lang w:bidi="ar-SA"/>
        </w:rPr>
        <w:t>"Tags"</w:t>
      </w:r>
      <w:r w:rsidRPr="006155D1">
        <w:rPr>
          <w:rFonts w:eastAsiaTheme="minorHAnsi"/>
          <w:b/>
          <w:lang w:bidi="ar-SA"/>
        </w:rPr>
        <w:t xml:space="preserve">] = </w:t>
      </w:r>
      <w:r w:rsidRPr="006155D1">
        <w:rPr>
          <w:rFonts w:eastAsiaTheme="minorHAnsi"/>
          <w:b/>
          <w:color w:val="2B91AF"/>
          <w:lang w:bidi="ar-SA"/>
        </w:rPr>
        <w:t>String</w:t>
      </w:r>
      <w:r w:rsidRPr="006155D1">
        <w:rPr>
          <w:rFonts w:eastAsiaTheme="minorHAnsi"/>
          <w:b/>
          <w:lang w:bidi="ar-SA"/>
        </w:rPr>
        <w:t xml:space="preserve">.IsNullOrEmpty(tags) ? </w:t>
      </w:r>
      <w:r w:rsidRPr="006155D1">
        <w:rPr>
          <w:rFonts w:eastAsiaTheme="minorHAnsi"/>
          <w:b/>
          <w:color w:val="A31515"/>
          <w:lang w:bidi="ar-SA"/>
        </w:rPr>
        <w:t>"unknown"</w:t>
      </w:r>
      <w:r w:rsidRPr="006155D1">
        <w:rPr>
          <w:rFonts w:eastAsiaTheme="minorHAnsi"/>
          <w:b/>
          <w:lang w:bidi="ar-SA"/>
        </w:rPr>
        <w:t xml:space="preserve"> : tags;</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Add and commit metadata to blob</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blob.Metadata.Add(metadata);</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blob.UploadByteArray(data);            </w:t>
      </w:r>
    </w:p>
    <w:p w:rsidR="006155D1" w:rsidRPr="006155D1" w:rsidRDefault="006155D1" w:rsidP="005B3118">
      <w:pPr>
        <w:pStyle w:val="ppCodeIndent"/>
        <w:shd w:val="clear" w:color="auto" w:fill="C6D9F1" w:themeFill="text2" w:themeFillTint="33"/>
        <w:ind w:left="709"/>
        <w:rPr>
          <w:rFonts w:eastAsiaTheme="minorHAnsi"/>
          <w:lang w:bidi="ar-SA"/>
        </w:rPr>
      </w:pPr>
      <w:r w:rsidRPr="006155D1">
        <w:rPr>
          <w:rFonts w:eastAsiaTheme="minorHAnsi"/>
          <w:b/>
          <w:lang w:bidi="ar-SA"/>
        </w:rPr>
        <w:t xml:space="preserve">  }</w:t>
      </w:r>
    </w:p>
    <w:p w:rsidR="006155D1" w:rsidRPr="006155D1" w:rsidRDefault="006155D1" w:rsidP="005B3118">
      <w:pPr>
        <w:pStyle w:val="ppCodeIndent"/>
        <w:ind w:left="709"/>
        <w:rPr>
          <w:rFonts w:eastAsiaTheme="minorHAnsi"/>
          <w:lang w:bidi="ar-SA"/>
        </w:rPr>
      </w:pPr>
      <w:r w:rsidRPr="006155D1">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ExploringWindowsAzureStorage-Ex02-06-SaveImageMethod-VB</w:t>
      </w:r>
      <w:r w:rsidRPr="003E3719">
        <w:t>)</w:t>
      </w:r>
    </w:p>
    <w:p w:rsidR="008F3C6F" w:rsidRPr="003E3719" w:rsidRDefault="008F3C6F" w:rsidP="008F3C6F">
      <w:pPr>
        <w:pStyle w:val="ppCodeLanguageIndent"/>
      </w:pPr>
      <w:r w:rsidRPr="003E3719">
        <w:t>Visual Basic</w:t>
      </w:r>
    </w:p>
    <w:p w:rsidR="006155D1" w:rsidRPr="006155D1" w:rsidRDefault="006155D1" w:rsidP="005B3118">
      <w:pPr>
        <w:pStyle w:val="ppCodeIndent"/>
        <w:ind w:left="709"/>
        <w:rPr>
          <w:rFonts w:eastAsiaTheme="minorHAnsi"/>
          <w:lang w:bidi="ar-SA"/>
        </w:rPr>
      </w:pPr>
      <w:r w:rsidRPr="006155D1">
        <w:rPr>
          <w:rFonts w:eastAsiaTheme="minorHAnsi"/>
          <w:color w:val="0000FF"/>
          <w:lang w:bidi="ar-SA"/>
        </w:rPr>
        <w:t>Partial</w:t>
      </w:r>
      <w:r w:rsidRPr="006155D1">
        <w:rPr>
          <w:rFonts w:eastAsiaTheme="minorHAnsi"/>
          <w:lang w:bidi="ar-SA"/>
        </w:rPr>
        <w:t xml:space="preserve"> </w:t>
      </w:r>
      <w:r w:rsidRPr="006155D1">
        <w:rPr>
          <w:rFonts w:eastAsiaTheme="minorHAnsi"/>
          <w:color w:val="0000FF"/>
          <w:lang w:bidi="ar-SA"/>
        </w:rPr>
        <w:t>Public</w:t>
      </w:r>
      <w:r w:rsidRPr="006155D1">
        <w:rPr>
          <w:rFonts w:eastAsiaTheme="minorHAnsi"/>
          <w:lang w:bidi="ar-SA"/>
        </w:rPr>
        <w:t xml:space="preserve"> </w:t>
      </w:r>
      <w:r w:rsidRPr="006155D1">
        <w:rPr>
          <w:rFonts w:eastAsiaTheme="minorHAnsi"/>
          <w:color w:val="0000FF"/>
          <w:lang w:bidi="ar-SA"/>
        </w:rPr>
        <w:t>Class</w:t>
      </w:r>
      <w:r w:rsidRPr="006155D1">
        <w:rPr>
          <w:rFonts w:eastAsiaTheme="minorHAnsi"/>
          <w:lang w:bidi="ar-SA"/>
        </w:rPr>
        <w:t xml:space="preserve"> </w:t>
      </w:r>
      <w:r w:rsidRPr="006155D1">
        <w:rPr>
          <w:rFonts w:eastAsiaTheme="minorHAnsi"/>
          <w:color w:val="2B91AF"/>
          <w:lang w:bidi="ar-SA"/>
        </w:rPr>
        <w:t>_Default</w:t>
      </w:r>
    </w:p>
    <w:p w:rsidR="006155D1" w:rsidRPr="006155D1" w:rsidRDefault="006155D1" w:rsidP="005B3118">
      <w:pPr>
        <w:pStyle w:val="ppCodeIndent"/>
        <w:ind w:left="709"/>
        <w:rPr>
          <w:rFonts w:eastAsiaTheme="minorHAnsi"/>
          <w:lang w:bidi="ar-SA"/>
        </w:rPr>
      </w:pPr>
      <w:r w:rsidRPr="006155D1">
        <w:rPr>
          <w:rFonts w:eastAsiaTheme="minorHAnsi"/>
          <w:lang w:bidi="ar-SA"/>
        </w:rPr>
        <w:t xml:space="preserve">  </w:t>
      </w:r>
      <w:r w:rsidRPr="006155D1">
        <w:rPr>
          <w:rFonts w:eastAsiaTheme="minorHAnsi"/>
          <w:color w:val="0000FF"/>
          <w:lang w:bidi="ar-SA"/>
        </w:rPr>
        <w:t>Inherits</w:t>
      </w:r>
      <w:r w:rsidRPr="006155D1">
        <w:rPr>
          <w:rFonts w:eastAsiaTheme="minorHAnsi"/>
          <w:lang w:bidi="ar-SA"/>
        </w:rPr>
        <w:t xml:space="preserve"> System.Web.UI.</w:t>
      </w:r>
      <w:r w:rsidRPr="006155D1">
        <w:rPr>
          <w:rFonts w:eastAsiaTheme="minorHAnsi"/>
          <w:color w:val="2B91AF"/>
          <w:lang w:bidi="ar-SA"/>
        </w:rPr>
        <w:t>Page</w:t>
      </w:r>
    </w:p>
    <w:p w:rsidR="006155D1" w:rsidRPr="006155D1" w:rsidRDefault="006155D1" w:rsidP="005B3118">
      <w:pPr>
        <w:pStyle w:val="ppCodeIndent"/>
        <w:ind w:left="709"/>
        <w:rPr>
          <w:rFonts w:eastAsiaTheme="minorHAnsi"/>
          <w:lang w:bidi="ar-SA"/>
        </w:rPr>
      </w:pPr>
      <w:r>
        <w:rPr>
          <w:rFonts w:eastAsiaTheme="minorHAnsi"/>
          <w:lang w:bidi="ar-SA"/>
        </w:rPr>
        <w:t xml:space="preserve">  ...</w:t>
      </w:r>
    </w:p>
    <w:p w:rsidR="006155D1" w:rsidRPr="006155D1" w:rsidRDefault="006155D1" w:rsidP="005B3118">
      <w:pPr>
        <w:pStyle w:val="ppCodeIndent"/>
        <w:ind w:left="709"/>
        <w:rPr>
          <w:rFonts w:eastAsiaTheme="minorHAnsi"/>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Private</w:t>
      </w:r>
      <w:r w:rsidRPr="006155D1">
        <w:rPr>
          <w:rFonts w:eastAsiaTheme="minorHAnsi"/>
          <w:b/>
          <w:lang w:bidi="ar-SA"/>
        </w:rPr>
        <w:t xml:space="preserve"> </w:t>
      </w:r>
      <w:r w:rsidRPr="006155D1">
        <w:rPr>
          <w:rFonts w:eastAsiaTheme="minorHAnsi"/>
          <w:b/>
          <w:color w:val="0000FF"/>
          <w:lang w:bidi="ar-SA"/>
        </w:rPr>
        <w:t>Sub</w:t>
      </w:r>
      <w:r w:rsidRPr="006155D1">
        <w:rPr>
          <w:rFonts w:eastAsiaTheme="minorHAnsi"/>
          <w:b/>
          <w:lang w:bidi="ar-SA"/>
        </w:rPr>
        <w:t xml:space="preserve"> SaveImage(</w:t>
      </w:r>
      <w:r w:rsidRPr="006155D1">
        <w:rPr>
          <w:rFonts w:eastAsiaTheme="minorHAnsi"/>
          <w:b/>
          <w:color w:val="0000FF"/>
          <w:lang w:bidi="ar-SA"/>
        </w:rPr>
        <w:t>ByVal</w:t>
      </w:r>
      <w:r w:rsidRPr="006155D1">
        <w:rPr>
          <w:rFonts w:eastAsiaTheme="minorHAnsi"/>
          <w:b/>
          <w:lang w:bidi="ar-SA"/>
        </w:rPr>
        <w:t xml:space="preserve"> id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name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description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tags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fileName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contentType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String</w:t>
      </w:r>
      <w:r w:rsidRPr="006155D1">
        <w:rPr>
          <w:rFonts w:eastAsiaTheme="minorHAnsi"/>
          <w:b/>
          <w:lang w:bidi="ar-SA"/>
        </w:rPr>
        <w:t>, _</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ByVal</w:t>
      </w:r>
      <w:r w:rsidRPr="006155D1">
        <w:rPr>
          <w:rFonts w:eastAsiaTheme="minorHAnsi"/>
          <w:b/>
          <w:lang w:bidi="ar-SA"/>
        </w:rPr>
        <w:t xml:space="preserve"> data </w:t>
      </w:r>
      <w:r w:rsidRPr="006155D1">
        <w:rPr>
          <w:rFonts w:eastAsiaTheme="minorHAnsi"/>
          <w:b/>
          <w:color w:val="0000FF"/>
          <w:lang w:bidi="ar-SA"/>
        </w:rPr>
        <w:t>As</w:t>
      </w:r>
      <w:r w:rsidRPr="006155D1">
        <w:rPr>
          <w:rFonts w:eastAsiaTheme="minorHAnsi"/>
          <w:b/>
          <w:lang w:bidi="ar-SA"/>
        </w:rPr>
        <w:t xml:space="preserve"> </w:t>
      </w:r>
      <w:r w:rsidRPr="006155D1">
        <w:rPr>
          <w:rFonts w:eastAsiaTheme="minorHAnsi"/>
          <w:b/>
          <w:color w:val="0000FF"/>
          <w:lang w:bidi="ar-SA"/>
        </w:rPr>
        <w:t>Byte</w:t>
      </w:r>
      <w:r w:rsidRPr="006155D1">
        <w:rPr>
          <w:rFonts w:eastAsiaTheme="minorHAnsi"/>
          <w:b/>
          <w:lang w:bidi="ar-SA"/>
        </w:rPr>
        <w: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Create a blob in container and upload image bytes to it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Dim</w:t>
      </w:r>
      <w:r w:rsidRPr="006155D1">
        <w:rPr>
          <w:rFonts w:eastAsiaTheme="minorHAnsi"/>
          <w:b/>
          <w:lang w:bidi="ar-SA"/>
        </w:rPr>
        <w:t xml:space="preserve"> blob = </w:t>
      </w:r>
      <w:r w:rsidRPr="006155D1">
        <w:rPr>
          <w:rFonts w:eastAsiaTheme="minorHAnsi"/>
          <w:b/>
          <w:color w:val="0000FF"/>
          <w:lang w:bidi="ar-SA"/>
        </w:rPr>
        <w:t>Me</w:t>
      </w:r>
      <w:r w:rsidRPr="006155D1">
        <w:rPr>
          <w:rFonts w:eastAsiaTheme="minorHAnsi"/>
          <w:b/>
          <w:lang w:bidi="ar-SA"/>
        </w:rPr>
        <w:t>.GetContainer().GetBlobReference(name)</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blob.Properties.ContentType = contentType</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lastRenderedPageBreak/>
        <w:t xml:space="preserve">    </w:t>
      </w:r>
      <w:r w:rsidRPr="006155D1">
        <w:rPr>
          <w:rFonts w:eastAsiaTheme="minorHAnsi"/>
          <w:b/>
          <w:color w:val="008000"/>
          <w:lang w:bidi="ar-SA"/>
        </w:rPr>
        <w:t>' Create some metadata for this image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00FF"/>
          <w:lang w:bidi="ar-SA"/>
        </w:rPr>
        <w:t>Dim</w:t>
      </w:r>
      <w:r w:rsidRPr="006155D1">
        <w:rPr>
          <w:rFonts w:eastAsiaTheme="minorHAnsi"/>
          <w:b/>
          <w:lang w:bidi="ar-SA"/>
        </w:rPr>
        <w:t xml:space="preserve"> metadata = </w:t>
      </w:r>
      <w:r w:rsidRPr="006155D1">
        <w:rPr>
          <w:rFonts w:eastAsiaTheme="minorHAnsi"/>
          <w:b/>
          <w:color w:val="0000FF"/>
          <w:lang w:bidi="ar-SA"/>
        </w:rPr>
        <w:t>New</w:t>
      </w:r>
      <w:r w:rsidRPr="006155D1">
        <w:rPr>
          <w:rFonts w:eastAsiaTheme="minorHAnsi"/>
          <w:b/>
          <w:lang w:bidi="ar-SA"/>
        </w:rPr>
        <w:t xml:space="preserve"> </w:t>
      </w:r>
      <w:r w:rsidRPr="006155D1">
        <w:rPr>
          <w:rFonts w:eastAsiaTheme="minorHAnsi"/>
          <w:b/>
          <w:color w:val="2B91AF"/>
          <w:lang w:bidi="ar-SA"/>
        </w:rPr>
        <w:t>NameValueCollection</w:t>
      </w:r>
      <w:r w:rsidRPr="006155D1">
        <w:rPr>
          <w:rFonts w:eastAsiaTheme="minorHAnsi"/>
          <w:b/>
          <w:lang w:bidi="ar-SA"/>
        </w:rPr>
        <w:t>()</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"Id"</w:t>
      </w:r>
      <w:r w:rsidRPr="006155D1">
        <w:rPr>
          <w:rFonts w:eastAsiaTheme="minorHAnsi"/>
          <w:b/>
          <w:lang w:bidi="ar-SA"/>
        </w:rPr>
        <w:t>) = id</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"Filename"</w:t>
      </w:r>
      <w:r w:rsidRPr="006155D1">
        <w:rPr>
          <w:rFonts w:eastAsiaTheme="minorHAnsi"/>
          <w:b/>
          <w:lang w:bidi="ar-SA"/>
        </w:rPr>
        <w:t>) = fileName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"ImageName"</w:t>
      </w:r>
      <w:r w:rsidRPr="006155D1">
        <w:rPr>
          <w:rFonts w:eastAsiaTheme="minorHAnsi"/>
          <w:b/>
          <w:lang w:bidi="ar-SA"/>
        </w:rPr>
        <w:t xml:space="preserve">) = </w:t>
      </w:r>
      <w:r w:rsidRPr="006155D1">
        <w:rPr>
          <w:rFonts w:eastAsiaTheme="minorHAnsi"/>
          <w:b/>
          <w:color w:val="0000FF"/>
          <w:lang w:bidi="ar-SA"/>
        </w:rPr>
        <w:t>If</w:t>
      </w:r>
      <w:r w:rsidRPr="006155D1">
        <w:rPr>
          <w:rFonts w:eastAsiaTheme="minorHAnsi"/>
          <w:b/>
          <w:lang w:bidi="ar-SA"/>
        </w:rPr>
        <w:t>(</w:t>
      </w:r>
      <w:r w:rsidRPr="006155D1">
        <w:rPr>
          <w:rFonts w:eastAsiaTheme="minorHAnsi"/>
          <w:b/>
          <w:color w:val="2B91AF"/>
          <w:lang w:bidi="ar-SA"/>
        </w:rPr>
        <w:t>[String]</w:t>
      </w:r>
      <w:r w:rsidRPr="006155D1">
        <w:rPr>
          <w:rFonts w:eastAsiaTheme="minorHAnsi"/>
          <w:b/>
          <w:lang w:bidi="ar-SA"/>
        </w:rPr>
        <w:t xml:space="preserve">.IsNullOrEmpty(name), </w:t>
      </w:r>
      <w:r w:rsidRPr="006155D1">
        <w:rPr>
          <w:rFonts w:eastAsiaTheme="minorHAnsi"/>
          <w:b/>
          <w:color w:val="A31515"/>
          <w:lang w:bidi="ar-SA"/>
        </w:rPr>
        <w:t>"unknown"</w:t>
      </w:r>
      <w:r w:rsidRPr="006155D1">
        <w:rPr>
          <w:rFonts w:eastAsiaTheme="minorHAnsi"/>
          <w:b/>
          <w:lang w:bidi="ar-SA"/>
        </w:rPr>
        <w:t>, name)</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"Description"</w:t>
      </w:r>
      <w:r w:rsidRPr="006155D1">
        <w:rPr>
          <w:rFonts w:eastAsiaTheme="minorHAnsi"/>
          <w:b/>
          <w:lang w:bidi="ar-SA"/>
        </w:rPr>
        <w:t xml:space="preserve">) = </w:t>
      </w:r>
      <w:r w:rsidRPr="006155D1">
        <w:rPr>
          <w:rFonts w:eastAsiaTheme="minorHAnsi"/>
          <w:b/>
          <w:color w:val="0000FF"/>
          <w:lang w:bidi="ar-SA"/>
        </w:rPr>
        <w:t>If</w:t>
      </w:r>
      <w:r w:rsidRPr="006155D1">
        <w:rPr>
          <w:rFonts w:eastAsiaTheme="minorHAnsi"/>
          <w:b/>
          <w:lang w:bidi="ar-SA"/>
        </w:rPr>
        <w:t>(</w:t>
      </w:r>
      <w:r w:rsidRPr="006155D1">
        <w:rPr>
          <w:rFonts w:eastAsiaTheme="minorHAnsi"/>
          <w:b/>
          <w:color w:val="2B91AF"/>
          <w:lang w:bidi="ar-SA"/>
        </w:rPr>
        <w:t>[String]</w:t>
      </w:r>
      <w:r w:rsidRPr="006155D1">
        <w:rPr>
          <w:rFonts w:eastAsiaTheme="minorHAnsi"/>
          <w:b/>
          <w:lang w:bidi="ar-SA"/>
        </w:rPr>
        <w:t xml:space="preserve">.IsNullOrEmpty(description), </w:t>
      </w:r>
      <w:r w:rsidRPr="006155D1">
        <w:rPr>
          <w:rFonts w:eastAsiaTheme="minorHAnsi"/>
          <w:b/>
          <w:color w:val="A31515"/>
          <w:lang w:bidi="ar-SA"/>
        </w:rPr>
        <w:t>"unknown"</w:t>
      </w:r>
      <w:r w:rsidRPr="006155D1">
        <w:rPr>
          <w:rFonts w:eastAsiaTheme="minorHAnsi"/>
          <w:b/>
          <w:lang w:bidi="ar-SA"/>
        </w:rPr>
        <w:t>, description)</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metadata(</w:t>
      </w:r>
      <w:r w:rsidRPr="006155D1">
        <w:rPr>
          <w:rFonts w:eastAsiaTheme="minorHAnsi"/>
          <w:b/>
          <w:color w:val="A31515"/>
          <w:lang w:bidi="ar-SA"/>
        </w:rPr>
        <w:t>"Tags"</w:t>
      </w:r>
      <w:r w:rsidRPr="006155D1">
        <w:rPr>
          <w:rFonts w:eastAsiaTheme="minorHAnsi"/>
          <w:b/>
          <w:lang w:bidi="ar-SA"/>
        </w:rPr>
        <w:t xml:space="preserve">) = </w:t>
      </w:r>
      <w:r w:rsidRPr="006155D1">
        <w:rPr>
          <w:rFonts w:eastAsiaTheme="minorHAnsi"/>
          <w:b/>
          <w:color w:val="0000FF"/>
          <w:lang w:bidi="ar-SA"/>
        </w:rPr>
        <w:t>If</w:t>
      </w:r>
      <w:r w:rsidRPr="006155D1">
        <w:rPr>
          <w:rFonts w:eastAsiaTheme="minorHAnsi"/>
          <w:b/>
          <w:lang w:bidi="ar-SA"/>
        </w:rPr>
        <w:t>(</w:t>
      </w:r>
      <w:r w:rsidRPr="006155D1">
        <w:rPr>
          <w:rFonts w:eastAsiaTheme="minorHAnsi"/>
          <w:b/>
          <w:color w:val="2B91AF"/>
          <w:lang w:bidi="ar-SA"/>
        </w:rPr>
        <w:t>[String]</w:t>
      </w:r>
      <w:r w:rsidRPr="006155D1">
        <w:rPr>
          <w:rFonts w:eastAsiaTheme="minorHAnsi"/>
          <w:b/>
          <w:lang w:bidi="ar-SA"/>
        </w:rPr>
        <w:t xml:space="preserve">.IsNullOrEmpty(tags), </w:t>
      </w:r>
      <w:r w:rsidRPr="006155D1">
        <w:rPr>
          <w:rFonts w:eastAsiaTheme="minorHAnsi"/>
          <w:b/>
          <w:color w:val="A31515"/>
          <w:lang w:bidi="ar-SA"/>
        </w:rPr>
        <w:t>"unknown"</w:t>
      </w:r>
      <w:r w:rsidRPr="006155D1">
        <w:rPr>
          <w:rFonts w:eastAsiaTheme="minorHAnsi"/>
          <w:b/>
          <w:lang w:bidi="ar-SA"/>
        </w:rPr>
        <w:t>, tags)</w:t>
      </w:r>
    </w:p>
    <w:p w:rsidR="006155D1" w:rsidRPr="006155D1" w:rsidRDefault="006155D1" w:rsidP="005B3118">
      <w:pPr>
        <w:pStyle w:val="ppCodeIndent"/>
        <w:shd w:val="clear" w:color="auto" w:fill="C6D9F1" w:themeFill="text2" w:themeFillTint="33"/>
        <w:ind w:left="709"/>
        <w:rPr>
          <w:rFonts w:eastAsiaTheme="minorHAnsi"/>
          <w:b/>
          <w:lang w:bidi="ar-SA"/>
        </w:rPr>
      </w:pP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w:t>
      </w:r>
      <w:r w:rsidRPr="006155D1">
        <w:rPr>
          <w:rFonts w:eastAsiaTheme="minorHAnsi"/>
          <w:b/>
          <w:color w:val="008000"/>
          <w:lang w:bidi="ar-SA"/>
        </w:rPr>
        <w:t>' Add and commit metadata to blob</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blob.Metadata.Add(metadata)</w:t>
      </w:r>
    </w:p>
    <w:p w:rsidR="006155D1" w:rsidRPr="006155D1" w:rsidRDefault="006155D1" w:rsidP="005B3118">
      <w:pPr>
        <w:pStyle w:val="ppCodeIndent"/>
        <w:shd w:val="clear" w:color="auto" w:fill="C6D9F1" w:themeFill="text2" w:themeFillTint="33"/>
        <w:ind w:left="709"/>
        <w:rPr>
          <w:rFonts w:eastAsiaTheme="minorHAnsi"/>
          <w:b/>
          <w:lang w:bidi="ar-SA"/>
        </w:rPr>
      </w:pPr>
      <w:r w:rsidRPr="006155D1">
        <w:rPr>
          <w:rFonts w:eastAsiaTheme="minorHAnsi"/>
          <w:b/>
          <w:lang w:bidi="ar-SA"/>
        </w:rPr>
        <w:t xml:space="preserve">    blob.UploadByteArray(data)</w:t>
      </w:r>
    </w:p>
    <w:p w:rsidR="006155D1" w:rsidRPr="006155D1" w:rsidRDefault="006155D1" w:rsidP="005B3118">
      <w:pPr>
        <w:pStyle w:val="ppCodeIndent"/>
        <w:shd w:val="clear" w:color="auto" w:fill="C6D9F1" w:themeFill="text2" w:themeFillTint="33"/>
        <w:ind w:left="709"/>
        <w:rPr>
          <w:rFonts w:eastAsiaTheme="minorHAnsi"/>
          <w:lang w:bidi="ar-SA"/>
        </w:rPr>
      </w:pPr>
      <w:r w:rsidRPr="006155D1">
        <w:rPr>
          <w:rFonts w:eastAsiaTheme="minorHAnsi"/>
          <w:b/>
          <w:lang w:bidi="ar-SA"/>
        </w:rPr>
        <w:t xml:space="preserve">  </w:t>
      </w:r>
      <w:r w:rsidRPr="006155D1">
        <w:rPr>
          <w:rFonts w:eastAsiaTheme="minorHAnsi"/>
          <w:b/>
          <w:color w:val="0000FF"/>
          <w:lang w:bidi="ar-SA"/>
        </w:rPr>
        <w:t>End</w:t>
      </w:r>
      <w:r w:rsidRPr="006155D1">
        <w:rPr>
          <w:rFonts w:eastAsiaTheme="minorHAnsi"/>
          <w:b/>
          <w:lang w:bidi="ar-SA"/>
        </w:rPr>
        <w:t xml:space="preserve"> </w:t>
      </w:r>
      <w:r w:rsidRPr="006155D1">
        <w:rPr>
          <w:rFonts w:eastAsiaTheme="minorHAnsi"/>
          <w:b/>
          <w:color w:val="0000FF"/>
          <w:lang w:bidi="ar-SA"/>
        </w:rPr>
        <w:t>Sub</w:t>
      </w:r>
    </w:p>
    <w:p w:rsidR="006155D1" w:rsidRPr="006155D1" w:rsidRDefault="006155D1" w:rsidP="005B3118">
      <w:pPr>
        <w:pStyle w:val="ppCodeIndent"/>
        <w:ind w:left="709"/>
        <w:rPr>
          <w:rFonts w:eastAsiaTheme="minorHAnsi"/>
          <w:color w:val="0000FF"/>
          <w:lang w:bidi="ar-SA"/>
        </w:rPr>
      </w:pPr>
      <w:r w:rsidRPr="006155D1">
        <w:rPr>
          <w:rFonts w:eastAsiaTheme="minorHAnsi"/>
          <w:color w:val="0000FF"/>
          <w:lang w:bidi="ar-SA"/>
        </w:rPr>
        <w:t>End</w:t>
      </w:r>
      <w:r w:rsidRPr="006155D1">
        <w:rPr>
          <w:rFonts w:eastAsiaTheme="minorHAnsi"/>
          <w:lang w:bidi="ar-SA"/>
        </w:rPr>
        <w:t xml:space="preserve"> </w:t>
      </w:r>
      <w:r w:rsidRPr="006155D1">
        <w:rPr>
          <w:rFonts w:eastAsiaTheme="minorHAnsi"/>
          <w:color w:val="0000FF"/>
          <w:lang w:bidi="ar-SA"/>
        </w:rPr>
        <w:t>Class</w:t>
      </w:r>
    </w:p>
    <w:p w:rsidR="008F3C6F" w:rsidRPr="003E3719" w:rsidRDefault="008F3C6F" w:rsidP="006155D1">
      <w:pPr>
        <w:pStyle w:val="ppBodyTextIndent"/>
      </w:pPr>
    </w:p>
    <w:p w:rsidR="008F3C6F" w:rsidRPr="003E3719" w:rsidRDefault="008F3C6F" w:rsidP="008F3C6F">
      <w:pPr>
        <w:pStyle w:val="ppNumberList"/>
      </w:pPr>
      <w:r w:rsidRPr="003E3719">
        <w:t xml:space="preserve">Complete the code in the event handler for the </w:t>
      </w:r>
      <w:r w:rsidRPr="003E3719">
        <w:rPr>
          <w:b/>
        </w:rPr>
        <w:t>Upload Image</w:t>
      </w:r>
      <w:r w:rsidRPr="003E3719">
        <w:t xml:space="preserve"> button by inserting the code (shown in </w:t>
      </w:r>
      <w:r w:rsidRPr="003E3719">
        <w:rPr>
          <w:b/>
        </w:rPr>
        <w:t>bold</w:t>
      </w:r>
      <w:r w:rsidRPr="003E3719">
        <w:t xml:space="preserve"> below) to </w:t>
      </w:r>
      <w:r w:rsidRPr="003E3719">
        <w:rPr>
          <w:b/>
        </w:rPr>
        <w:t>upload_Click</w:t>
      </w:r>
      <w:r w:rsidRPr="003E3719">
        <w:t xml:space="preserve"> method.</w:t>
      </w:r>
    </w:p>
    <w:p w:rsidR="008F3C6F" w:rsidRPr="003E3719" w:rsidRDefault="008F3C6F" w:rsidP="008F3C6F">
      <w:pPr>
        <w:pStyle w:val="ppBodyTextIndent"/>
      </w:pPr>
      <w:r w:rsidRPr="003E3719">
        <w:t xml:space="preserve">(Code Snippet – </w:t>
      </w:r>
      <w:r w:rsidRPr="003E3719">
        <w:rPr>
          <w:i/>
        </w:rPr>
        <w:t>ExploringWindowsAzureStorage-Ex02-07-UploadClickMethod-CS</w:t>
      </w:r>
      <w:r w:rsidRPr="003E3719">
        <w:t>)</w:t>
      </w:r>
    </w:p>
    <w:p w:rsidR="008F3C6F" w:rsidRPr="003E3719" w:rsidRDefault="008F3C6F" w:rsidP="008F3C6F">
      <w:pPr>
        <w:pStyle w:val="ppCodeLanguageIndent"/>
      </w:pPr>
      <w:r w:rsidRPr="003E3719">
        <w:t>C#</w:t>
      </w:r>
    </w:p>
    <w:p w:rsidR="00F80DE2" w:rsidRPr="00F80DE2" w:rsidRDefault="00F80DE2" w:rsidP="005B3118">
      <w:pPr>
        <w:pStyle w:val="ppCodeIndent"/>
        <w:ind w:left="709"/>
        <w:rPr>
          <w:rFonts w:eastAsiaTheme="minorHAnsi"/>
          <w:lang w:bidi="ar-SA"/>
        </w:rPr>
      </w:pPr>
      <w:r w:rsidRPr="00F80DE2">
        <w:rPr>
          <w:rFonts w:eastAsiaTheme="minorHAnsi"/>
          <w:color w:val="0000FF"/>
          <w:lang w:bidi="ar-SA"/>
        </w:rPr>
        <w:t>public</w:t>
      </w:r>
      <w:r w:rsidRPr="00F80DE2">
        <w:rPr>
          <w:rFonts w:eastAsiaTheme="minorHAnsi"/>
          <w:lang w:bidi="ar-SA"/>
        </w:rPr>
        <w:t xml:space="preserve"> </w:t>
      </w:r>
      <w:r w:rsidRPr="00F80DE2">
        <w:rPr>
          <w:rFonts w:eastAsiaTheme="minorHAnsi"/>
          <w:color w:val="0000FF"/>
          <w:lang w:bidi="ar-SA"/>
        </w:rPr>
        <w:t>partial</w:t>
      </w:r>
      <w:r w:rsidRPr="00F80DE2">
        <w:rPr>
          <w:rFonts w:eastAsiaTheme="minorHAnsi"/>
          <w:lang w:bidi="ar-SA"/>
        </w:rPr>
        <w:t xml:space="preserve"> </w:t>
      </w:r>
      <w:r w:rsidRPr="00F80DE2">
        <w:rPr>
          <w:rFonts w:eastAsiaTheme="minorHAnsi"/>
          <w:color w:val="0000FF"/>
          <w:lang w:bidi="ar-SA"/>
        </w:rPr>
        <w:t>class</w:t>
      </w:r>
      <w:r w:rsidRPr="00F80DE2">
        <w:rPr>
          <w:rFonts w:eastAsiaTheme="minorHAnsi"/>
          <w:lang w:bidi="ar-SA"/>
        </w:rPr>
        <w:t xml:space="preserve"> </w:t>
      </w:r>
      <w:r w:rsidRPr="00F80DE2">
        <w:rPr>
          <w:rFonts w:eastAsiaTheme="minorHAnsi"/>
          <w:color w:val="2B91AF"/>
          <w:lang w:bidi="ar-SA"/>
        </w:rPr>
        <w:t>_Default</w:t>
      </w:r>
      <w:r w:rsidRPr="00F80DE2">
        <w:rPr>
          <w:rFonts w:eastAsiaTheme="minorHAnsi"/>
          <w:lang w:bidi="ar-SA"/>
        </w:rPr>
        <w:t xml:space="preserve"> : System.Web.UI.</w:t>
      </w:r>
      <w:r w:rsidRPr="00F80DE2">
        <w:rPr>
          <w:rFonts w:eastAsiaTheme="minorHAnsi"/>
          <w:color w:val="2B91AF"/>
          <w:lang w:bidi="ar-SA"/>
        </w:rPr>
        <w:t>Page</w:t>
      </w:r>
    </w:p>
    <w:p w:rsidR="00F80DE2" w:rsidRPr="00F80DE2" w:rsidRDefault="00F80DE2" w:rsidP="005B3118">
      <w:pPr>
        <w:pStyle w:val="ppCodeIndent"/>
        <w:ind w:left="709"/>
        <w:rPr>
          <w:rFonts w:eastAsiaTheme="minorHAnsi"/>
          <w:lang w:bidi="ar-SA"/>
        </w:rPr>
      </w:pPr>
      <w:r w:rsidRPr="00F80DE2">
        <w:rPr>
          <w:rFonts w:eastAsiaTheme="minorHAnsi"/>
          <w:lang w:bidi="ar-SA"/>
        </w:rPr>
        <w:t>{</w:t>
      </w:r>
    </w:p>
    <w:p w:rsidR="00F80DE2" w:rsidRPr="00F80DE2" w:rsidRDefault="00F80DE2" w:rsidP="005B3118">
      <w:pPr>
        <w:pStyle w:val="ppCodeIndent"/>
        <w:ind w:left="709"/>
        <w:rPr>
          <w:rFonts w:eastAsiaTheme="minorHAnsi"/>
          <w:lang w:bidi="ar-SA"/>
        </w:rPr>
      </w:pPr>
      <w:r>
        <w:rPr>
          <w:rFonts w:eastAsiaTheme="minorHAnsi"/>
          <w:lang w:bidi="ar-SA"/>
        </w:rPr>
        <w:t xml:space="preserve">  ...</w:t>
      </w:r>
    </w:p>
    <w:p w:rsidR="00F80DE2" w:rsidRPr="00F80DE2" w:rsidRDefault="00F80DE2" w:rsidP="005B3118">
      <w:pPr>
        <w:pStyle w:val="ppCodeIndent"/>
        <w:ind w:left="709"/>
        <w:rPr>
          <w:rFonts w:eastAsiaTheme="minorHAnsi"/>
          <w:lang w:bidi="ar-SA"/>
        </w:rPr>
      </w:pPr>
      <w:r w:rsidRPr="00F80DE2">
        <w:rPr>
          <w:rFonts w:eastAsiaTheme="minorHAnsi"/>
          <w:lang w:bidi="ar-SA"/>
        </w:rPr>
        <w:t xml:space="preserve">  </w:t>
      </w:r>
      <w:r w:rsidRPr="00F80DE2">
        <w:rPr>
          <w:rFonts w:eastAsiaTheme="minorHAnsi"/>
          <w:color w:val="0000FF"/>
          <w:lang w:bidi="ar-SA"/>
        </w:rPr>
        <w:t>protected</w:t>
      </w:r>
      <w:r w:rsidRPr="00F80DE2">
        <w:rPr>
          <w:rFonts w:eastAsiaTheme="minorHAnsi"/>
          <w:lang w:bidi="ar-SA"/>
        </w:rPr>
        <w:t xml:space="preserve"> </w:t>
      </w:r>
      <w:r w:rsidRPr="00F80DE2">
        <w:rPr>
          <w:rFonts w:eastAsiaTheme="minorHAnsi"/>
          <w:color w:val="0000FF"/>
          <w:lang w:bidi="ar-SA"/>
        </w:rPr>
        <w:t>void</w:t>
      </w:r>
      <w:r w:rsidRPr="00F80DE2">
        <w:rPr>
          <w:rFonts w:eastAsiaTheme="minorHAnsi"/>
          <w:lang w:bidi="ar-SA"/>
        </w:rPr>
        <w:t xml:space="preserve"> upload_Click(</w:t>
      </w:r>
      <w:r w:rsidRPr="00F80DE2">
        <w:rPr>
          <w:rFonts w:eastAsiaTheme="minorHAnsi"/>
          <w:color w:val="0000FF"/>
          <w:lang w:bidi="ar-SA"/>
        </w:rPr>
        <w:t>object</w:t>
      </w:r>
      <w:r w:rsidRPr="00F80DE2">
        <w:rPr>
          <w:rFonts w:eastAsiaTheme="minorHAnsi"/>
          <w:lang w:bidi="ar-SA"/>
        </w:rPr>
        <w:t xml:space="preserve"> sender, </w:t>
      </w:r>
      <w:r w:rsidRPr="00F80DE2">
        <w:rPr>
          <w:rFonts w:eastAsiaTheme="minorHAnsi"/>
          <w:color w:val="2B91AF"/>
          <w:lang w:bidi="ar-SA"/>
        </w:rPr>
        <w:t>EventArgs</w:t>
      </w:r>
      <w:r w:rsidRPr="00F80DE2">
        <w:rPr>
          <w:rFonts w:eastAsiaTheme="minorHAnsi"/>
          <w:lang w:bidi="ar-SA"/>
        </w:rPr>
        <w:t xml:space="preserve"> e)</w:t>
      </w:r>
    </w:p>
    <w:p w:rsidR="00F80DE2" w:rsidRPr="00F80DE2" w:rsidRDefault="00F80DE2" w:rsidP="005B3118">
      <w:pPr>
        <w:pStyle w:val="ppCodeIndent"/>
        <w:ind w:left="709"/>
        <w:rPr>
          <w:rFonts w:eastAsiaTheme="minorHAnsi"/>
          <w:lang w:bidi="ar-SA"/>
        </w:rPr>
      </w:pPr>
      <w:r w:rsidRPr="00F80DE2">
        <w:rPr>
          <w:rFonts w:eastAsiaTheme="minorHAnsi"/>
          <w:lang w:bidi="ar-SA"/>
        </w:rPr>
        <w:t xml:space="preserve">  {</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if</w:t>
      </w:r>
      <w:r w:rsidRPr="004100E0">
        <w:rPr>
          <w:rFonts w:eastAsiaTheme="minorHAnsi"/>
          <w:b/>
          <w:lang w:bidi="ar-SA"/>
        </w:rPr>
        <w:t xml:space="preserve"> (imageFile.HasFile)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status.Text = </w:t>
      </w:r>
      <w:r w:rsidRPr="004100E0">
        <w:rPr>
          <w:rFonts w:eastAsiaTheme="minorHAnsi"/>
          <w:b/>
          <w:color w:val="A31515"/>
          <w:lang w:bidi="ar-SA"/>
        </w:rPr>
        <w:t>"Inserted ["</w:t>
      </w:r>
      <w:r w:rsidRPr="004100E0">
        <w:rPr>
          <w:rFonts w:eastAsiaTheme="minorHAnsi"/>
          <w:b/>
          <w:lang w:bidi="ar-SA"/>
        </w:rPr>
        <w:t xml:space="preserve"> + imageFile.FileName + </w:t>
      </w:r>
      <w:r w:rsidRPr="004100E0">
        <w:rPr>
          <w:rFonts w:eastAsiaTheme="minorHAnsi"/>
          <w:b/>
          <w:color w:val="A31515"/>
          <w:lang w:bidi="ar-SA"/>
        </w:rPr>
        <w:t>"] - Content Type ["</w:t>
      </w:r>
      <w:r w:rsidRPr="004100E0">
        <w:rPr>
          <w:rFonts w:eastAsiaTheme="minorHAnsi"/>
          <w:b/>
          <w:lang w:bidi="ar-SA"/>
        </w:rPr>
        <w:t xml:space="preserve"> + imageFile.PostedFile.ContentType + </w:t>
      </w:r>
      <w:r w:rsidRPr="004100E0">
        <w:rPr>
          <w:rFonts w:eastAsiaTheme="minorHAnsi"/>
          <w:b/>
          <w:color w:val="A31515"/>
          <w:lang w:bidi="ar-SA"/>
        </w:rPr>
        <w:t>"] - Length ["</w:t>
      </w:r>
      <w:r w:rsidRPr="004100E0">
        <w:rPr>
          <w:rFonts w:eastAsiaTheme="minorHAnsi"/>
          <w:b/>
          <w:lang w:bidi="ar-SA"/>
        </w:rPr>
        <w:t xml:space="preserve"> + imageFile.PostedFile.ContentLength + </w:t>
      </w:r>
      <w:r w:rsidRPr="004100E0">
        <w:rPr>
          <w:rFonts w:eastAsiaTheme="minorHAnsi"/>
          <w:b/>
          <w:color w:val="A31515"/>
          <w:lang w:bidi="ar-SA"/>
        </w:rPr>
        <w:t>"]"</w:t>
      </w:r>
      <w:r w:rsidRPr="004100E0">
        <w:rPr>
          <w:rFonts w:eastAsiaTheme="minorHAnsi"/>
          <w:b/>
          <w:lang w:bidi="ar-SA"/>
        </w:rPr>
        <w:t>;</w:t>
      </w:r>
    </w:p>
    <w:p w:rsidR="00F80DE2" w:rsidRPr="004100E0" w:rsidRDefault="00F80DE2" w:rsidP="005B3118">
      <w:pPr>
        <w:pStyle w:val="ppCodeIndent"/>
        <w:shd w:val="clear" w:color="auto" w:fill="C6D9F1" w:themeFill="text2" w:themeFillTint="33"/>
        <w:ind w:left="709"/>
        <w:rPr>
          <w:rFonts w:eastAsiaTheme="minorHAnsi"/>
          <w:b/>
          <w:lang w:bidi="ar-SA"/>
        </w:rPr>
      </w:pP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this</w:t>
      </w:r>
      <w:r w:rsidRPr="004100E0">
        <w:rPr>
          <w:rFonts w:eastAsiaTheme="minorHAnsi"/>
          <w:b/>
          <w:lang w:bidi="ar-SA"/>
        </w:rPr>
        <w:t>.SaveImage(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2B91AF"/>
          <w:lang w:bidi="ar-SA"/>
        </w:rPr>
        <w:t>Guid</w:t>
      </w:r>
      <w:r w:rsidRPr="004100E0">
        <w:rPr>
          <w:rFonts w:eastAsiaTheme="minorHAnsi"/>
          <w:b/>
          <w:lang w:bidi="ar-SA"/>
        </w:rPr>
        <w:t>.NewGuid().ToString(),</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imageName.Text,</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imageDescription.Text,</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imageTags.Text,</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imageFile.FileName,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imageFile.PostedFile.ContentType,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imageFile.FileBytes</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F80DE2" w:rsidRPr="004100E0" w:rsidRDefault="00F80DE2" w:rsidP="005B3118">
      <w:pPr>
        <w:pStyle w:val="ppCodeIndent"/>
        <w:shd w:val="clear" w:color="auto" w:fill="C6D9F1" w:themeFill="text2" w:themeFillTint="33"/>
        <w:ind w:left="709"/>
        <w:rPr>
          <w:rFonts w:eastAsiaTheme="minorHAnsi"/>
          <w:b/>
          <w:lang w:bidi="ar-SA"/>
        </w:rPr>
      </w:pP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RefreshGallery();</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w:t>
      </w:r>
      <w:r w:rsidRPr="004100E0">
        <w:rPr>
          <w:rFonts w:eastAsiaTheme="minorHAnsi"/>
          <w:b/>
          <w:color w:val="0000FF"/>
          <w:lang w:bidi="ar-SA"/>
        </w:rPr>
        <w:t>else</w:t>
      </w:r>
    </w:p>
    <w:p w:rsidR="00F80DE2" w:rsidRPr="004100E0" w:rsidRDefault="00F80DE2" w:rsidP="005B3118">
      <w:pPr>
        <w:pStyle w:val="ppCodeIndent"/>
        <w:shd w:val="clear" w:color="auto" w:fill="C6D9F1" w:themeFill="text2" w:themeFillTint="33"/>
        <w:ind w:left="709"/>
        <w:rPr>
          <w:rFonts w:eastAsiaTheme="minorHAnsi"/>
          <w:b/>
          <w:lang w:bidi="ar-SA"/>
        </w:rPr>
      </w:pPr>
      <w:r w:rsidRPr="004100E0">
        <w:rPr>
          <w:rFonts w:eastAsiaTheme="minorHAnsi"/>
          <w:b/>
          <w:lang w:bidi="ar-SA"/>
        </w:rPr>
        <w:t xml:space="preserve">      status.Text = </w:t>
      </w:r>
      <w:r w:rsidRPr="004100E0">
        <w:rPr>
          <w:rFonts w:eastAsiaTheme="minorHAnsi"/>
          <w:b/>
          <w:color w:val="A31515"/>
          <w:lang w:bidi="ar-SA"/>
        </w:rPr>
        <w:t>"No image file"</w:t>
      </w:r>
      <w:r w:rsidRPr="004100E0">
        <w:rPr>
          <w:rFonts w:eastAsiaTheme="minorHAnsi"/>
          <w:b/>
          <w:lang w:bidi="ar-SA"/>
        </w:rPr>
        <w:t>;</w:t>
      </w:r>
    </w:p>
    <w:p w:rsidR="00F80DE2" w:rsidRPr="00F80DE2" w:rsidRDefault="00F80DE2" w:rsidP="005B3118">
      <w:pPr>
        <w:pStyle w:val="ppCodeIndent"/>
        <w:ind w:left="709"/>
        <w:rPr>
          <w:rFonts w:eastAsiaTheme="minorHAnsi"/>
          <w:lang w:bidi="ar-SA"/>
        </w:rPr>
      </w:pPr>
      <w:r w:rsidRPr="00F80DE2">
        <w:rPr>
          <w:rFonts w:eastAsiaTheme="minorHAnsi"/>
          <w:lang w:bidi="ar-SA"/>
        </w:rPr>
        <w:t xml:space="preserve">  }</w:t>
      </w:r>
    </w:p>
    <w:p w:rsidR="00F80DE2" w:rsidRPr="00F80DE2" w:rsidRDefault="004100E0" w:rsidP="005B3118">
      <w:pPr>
        <w:pStyle w:val="ppCodeIndent"/>
        <w:ind w:left="709"/>
        <w:rPr>
          <w:rFonts w:eastAsiaTheme="minorHAnsi"/>
          <w:lang w:bidi="ar-SA"/>
        </w:rPr>
      </w:pPr>
      <w:r>
        <w:rPr>
          <w:rFonts w:eastAsiaTheme="minorHAnsi"/>
          <w:lang w:bidi="ar-SA"/>
        </w:rPr>
        <w:t xml:space="preserve">  ...</w:t>
      </w:r>
    </w:p>
    <w:p w:rsidR="00F80DE2" w:rsidRPr="00F80DE2" w:rsidRDefault="00F80DE2" w:rsidP="005B3118">
      <w:pPr>
        <w:pStyle w:val="ppCodeIndent"/>
        <w:ind w:left="709"/>
        <w:rPr>
          <w:rFonts w:eastAsiaTheme="minorHAnsi"/>
          <w:lang w:bidi="ar-SA"/>
        </w:rPr>
      </w:pPr>
      <w:r w:rsidRPr="00F80DE2">
        <w:rPr>
          <w:rFonts w:eastAsiaTheme="minorHAnsi"/>
          <w:lang w:bidi="ar-SA"/>
        </w:rPr>
        <w:lastRenderedPageBreak/>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ExploringWindowsAzureStorage-Ex02-07-UploadClickMethod-VB</w:t>
      </w:r>
      <w:r w:rsidRPr="003E3719">
        <w:t>)</w:t>
      </w:r>
    </w:p>
    <w:p w:rsidR="008F3C6F" w:rsidRPr="003E3719" w:rsidRDefault="008F3C6F" w:rsidP="008F3C6F">
      <w:pPr>
        <w:pStyle w:val="ppCodeLanguageIndent"/>
      </w:pPr>
      <w:r w:rsidRPr="003E3719">
        <w:t>Visual Basic</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upload_Click(</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sender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e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2B91AF"/>
          <w:sz w:val="19"/>
          <w:szCs w:val="19"/>
          <w:lang w:bidi="ar-SA"/>
        </w:rPr>
        <w:t>EventArgs</w:t>
      </w:r>
      <w:r w:rsidRPr="003E3719">
        <w:rPr>
          <w:rFonts w:eastAsiaTheme="minorHAnsi" w:cs="Consolas"/>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imageFile.HasFile </w:t>
      </w:r>
      <w:r w:rsidRPr="003E3719">
        <w:rPr>
          <w:rFonts w:eastAsiaTheme="minorHAnsi" w:cs="Consolas"/>
          <w:b/>
          <w:color w:val="0000FF"/>
          <w:sz w:val="19"/>
          <w:szCs w:val="19"/>
          <w:lang w:bidi="ar-SA"/>
        </w:rPr>
        <w:t>Then</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status.Text = ((</w:t>
      </w:r>
      <w:r w:rsidRPr="003E3719">
        <w:rPr>
          <w:rFonts w:eastAsiaTheme="minorHAnsi" w:cs="Consolas"/>
          <w:b/>
          <w:color w:val="A31515"/>
          <w:sz w:val="19"/>
          <w:szCs w:val="19"/>
          <w:lang w:bidi="ar-SA"/>
        </w:rPr>
        <w:t>"Inserted ["</w:t>
      </w:r>
      <w:r w:rsidRPr="003E3719">
        <w:rPr>
          <w:rFonts w:eastAsiaTheme="minorHAnsi" w:cs="Consolas"/>
          <w:b/>
          <w:sz w:val="19"/>
          <w:szCs w:val="19"/>
          <w:lang w:bidi="ar-SA"/>
        </w:rPr>
        <w:t xml:space="preserve"> &amp; imageFile.FileName &amp; </w:t>
      </w:r>
      <w:r w:rsidRPr="003E3719">
        <w:rPr>
          <w:rFonts w:eastAsiaTheme="minorHAnsi" w:cs="Consolas"/>
          <w:b/>
          <w:color w:val="A31515"/>
          <w:sz w:val="19"/>
          <w:szCs w:val="19"/>
          <w:lang w:bidi="ar-SA"/>
        </w:rPr>
        <w:t>"] - Content Type ["</w:t>
      </w:r>
      <w:r w:rsidRPr="003E3719">
        <w:rPr>
          <w:rFonts w:eastAsiaTheme="minorHAnsi" w:cs="Consolas"/>
          <w:b/>
          <w:sz w:val="19"/>
          <w:szCs w:val="19"/>
          <w:lang w:bidi="ar-SA"/>
        </w:rPr>
        <w:t xml:space="preserve">) + imageFile.PostedFile.ContentType &amp; </w:t>
      </w:r>
      <w:r w:rsidRPr="003E3719">
        <w:rPr>
          <w:rFonts w:eastAsiaTheme="minorHAnsi" w:cs="Consolas"/>
          <w:b/>
          <w:color w:val="A31515"/>
          <w:sz w:val="19"/>
          <w:szCs w:val="19"/>
          <w:lang w:bidi="ar-SA"/>
        </w:rPr>
        <w:t>"] - Length ["</w:t>
      </w:r>
      <w:r w:rsidRPr="003E3719">
        <w:rPr>
          <w:rFonts w:eastAsiaTheme="minorHAnsi" w:cs="Consolas"/>
          <w:b/>
          <w:sz w:val="19"/>
          <w:szCs w:val="19"/>
          <w:lang w:bidi="ar-SA"/>
        </w:rPr>
        <w:t xml:space="preserve">) + imageFile.PostedFile.ContentLength.ToString() + </w:t>
      </w:r>
      <w:r w:rsidRPr="003E3719">
        <w:rPr>
          <w:rFonts w:eastAsiaTheme="minorHAnsi" w:cs="Consolas"/>
          <w:b/>
          <w:color w:val="A31515"/>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.SaveImage(</w:t>
      </w:r>
      <w:r w:rsidRPr="003E3719">
        <w:rPr>
          <w:rFonts w:eastAsiaTheme="minorHAnsi" w:cs="Consolas"/>
          <w:b/>
          <w:color w:val="2B91AF"/>
          <w:sz w:val="19"/>
          <w:szCs w:val="19"/>
          <w:lang w:bidi="ar-SA"/>
        </w:rPr>
        <w:t>Guid</w:t>
      </w:r>
      <w:r w:rsidRPr="003E3719">
        <w:rPr>
          <w:rFonts w:eastAsiaTheme="minorHAnsi" w:cs="Consolas"/>
          <w:b/>
          <w:sz w:val="19"/>
          <w:szCs w:val="19"/>
          <w:lang w:bidi="ar-SA"/>
        </w:rPr>
        <w:t>.NewGuid().ToString(), imageName.Text, imageDescription.Text, imageTags.Text, imageFile.FileName, imageFile.PostedFile.ContentType, _</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imageFile.FileBytes)</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RefreshGallery()</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Else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status.Text = </w:t>
      </w:r>
      <w:r w:rsidRPr="003E3719">
        <w:rPr>
          <w:rFonts w:eastAsiaTheme="minorHAnsi" w:cs="Consolas"/>
          <w:b/>
          <w:color w:val="A31515"/>
          <w:sz w:val="19"/>
          <w:szCs w:val="19"/>
          <w:lang w:bidi="ar-SA"/>
        </w:rPr>
        <w:t>"No image file"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p>
    <w:p w:rsidR="008F3C6F" w:rsidRPr="003E3719"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8F3C6F" w:rsidRPr="003E3719" w:rsidRDefault="008F3C6F" w:rsidP="008F3C6F">
      <w:pPr>
        <w:pStyle w:val="ppBodyTextIndent"/>
        <w:rPr>
          <w:b/>
        </w:rPr>
      </w:pPr>
    </w:p>
    <w:p w:rsidR="008F3C6F" w:rsidRPr="003E3719" w:rsidRDefault="008F3C6F" w:rsidP="008F3C6F">
      <w:pPr>
        <w:pStyle w:val="ppBodyTextIndent"/>
        <w:rPr>
          <w:b/>
        </w:rPr>
      </w:pPr>
      <w:r w:rsidRPr="003E3719">
        <w:t xml:space="preserve">The code retrieves metadata from the text controls and from properties in the </w:t>
      </w:r>
      <w:r w:rsidRPr="003E3719">
        <w:rPr>
          <w:b/>
        </w:rPr>
        <w:t>asp</w:t>
      </w:r>
      <w:proofErr w:type="gramStart"/>
      <w:r w:rsidRPr="003E3719">
        <w:rPr>
          <w:b/>
        </w:rPr>
        <w:t>:FileUpload</w:t>
      </w:r>
      <w:proofErr w:type="gramEnd"/>
      <w:r w:rsidRPr="003E3719">
        <w:t xml:space="preserve"> control on the page, which include the content type of the posted file, its file name, and the array of bytes containing the image data. It then calls the </w:t>
      </w:r>
      <w:r w:rsidRPr="003E3719">
        <w:rPr>
          <w:b/>
        </w:rPr>
        <w:t>SaveImage</w:t>
      </w:r>
      <w:r w:rsidRPr="003E3719">
        <w:t xml:space="preserve"> method to store the image and its metadata to Windows Azure storage. </w:t>
      </w:r>
    </w:p>
    <w:p w:rsidR="008F3C6F" w:rsidRPr="003E3719" w:rsidRDefault="008F3C6F" w:rsidP="008F3C6F">
      <w:pPr>
        <w:pStyle w:val="ppNumberList"/>
      </w:pPr>
      <w:r w:rsidRPr="003E3719">
        <w:t xml:space="preserve">Press </w:t>
      </w:r>
      <w:r w:rsidRPr="003E3719">
        <w:rPr>
          <w:b/>
        </w:rPr>
        <w:t>F5</w:t>
      </w:r>
      <w:r w:rsidRPr="003E3719">
        <w:t xml:space="preserve"> to build and run the application and open the image gallery page in a browser window.</w:t>
      </w:r>
    </w:p>
    <w:p w:rsidR="008F3C6F" w:rsidRPr="003E3719" w:rsidRDefault="008F3C6F" w:rsidP="008F3C6F">
      <w:pPr>
        <w:pStyle w:val="ppNumberList"/>
      </w:pPr>
      <w:r w:rsidRPr="003E3719">
        <w:t xml:space="preserve">Enter metadata in the </w:t>
      </w:r>
      <w:r w:rsidRPr="003E3719">
        <w:rPr>
          <w:b/>
        </w:rPr>
        <w:t>Name</w:t>
      </w:r>
      <w:r w:rsidRPr="003E3719">
        <w:t xml:space="preserve">, </w:t>
      </w:r>
      <w:r w:rsidRPr="003E3719">
        <w:rPr>
          <w:b/>
        </w:rPr>
        <w:t>Description</w:t>
      </w:r>
      <w:r w:rsidRPr="003E3719">
        <w:t xml:space="preserve"> and </w:t>
      </w:r>
      <w:r w:rsidRPr="003E3719">
        <w:rPr>
          <w:b/>
        </w:rPr>
        <w:t>Tags</w:t>
      </w:r>
      <w:r w:rsidRPr="003E3719">
        <w:t xml:space="preserve"> text boxes. To select the image file, click </w:t>
      </w:r>
      <w:r w:rsidRPr="003E3719">
        <w:rPr>
          <w:b/>
        </w:rPr>
        <w:t>Browse</w:t>
      </w:r>
      <w:r w:rsidRPr="003E3719">
        <w:t xml:space="preserve">, </w:t>
      </w:r>
      <w:r w:rsidRPr="008922B8">
        <w:t xml:space="preserve">navigate to </w:t>
      </w:r>
      <w:r w:rsidR="008922B8" w:rsidRPr="008922B8">
        <w:rPr>
          <w:b/>
        </w:rPr>
        <w:t>\Source\</w:t>
      </w:r>
      <w:r w:rsidRPr="008922B8">
        <w:rPr>
          <w:b/>
        </w:rPr>
        <w:t>Assets\Images</w:t>
      </w:r>
      <w:r w:rsidRPr="003E3719">
        <w:t xml:space="preserve">, and select one of the available images. </w:t>
      </w:r>
    </w:p>
    <w:p w:rsidR="008F3C6F" w:rsidRPr="003E3719" w:rsidRDefault="00272C72" w:rsidP="008F3C6F">
      <w:pPr>
        <w:pStyle w:val="ppFigureIndent"/>
        <w:keepNext/>
      </w:pPr>
      <w:r>
        <w:rPr>
          <w:noProof/>
          <w:lang w:bidi="ar-SA"/>
        </w:rPr>
        <w:lastRenderedPageBreak/>
        <w:drawing>
          <wp:inline distT="0" distB="0" distL="0" distR="0" wp14:anchorId="7A8A8464" wp14:editId="2F05D8C8">
            <wp:extent cx="5394960" cy="3596640"/>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394960" cy="3596640"/>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16</w:t>
      </w:r>
      <w:r w:rsidR="00681F0A">
        <w:rPr>
          <w:noProof/>
        </w:rPr>
        <w:fldChar w:fldCharType="end"/>
      </w:r>
    </w:p>
    <w:p w:rsidR="008F3C6F" w:rsidRPr="003E3719" w:rsidRDefault="008F3C6F" w:rsidP="008F3C6F">
      <w:pPr>
        <w:pStyle w:val="ppFigureCaptionIndent"/>
      </w:pPr>
      <w:r w:rsidRPr="003E3719">
        <w:t xml:space="preserve">Entering metadata to store with the image in </w:t>
      </w:r>
      <w:r w:rsidR="000844F2">
        <w:t xml:space="preserve">blob </w:t>
      </w:r>
      <w:r w:rsidR="00F8752F">
        <w:t>storage</w:t>
      </w:r>
    </w:p>
    <w:p w:rsidR="008F3C6F" w:rsidRPr="003E3719" w:rsidRDefault="008F3C6F" w:rsidP="008F3C6F">
      <w:pPr>
        <w:pStyle w:val="ppBodyTextIndent"/>
      </w:pPr>
    </w:p>
    <w:p w:rsidR="008F3C6F" w:rsidRPr="003E3719" w:rsidRDefault="008F3C6F" w:rsidP="008F3C6F">
      <w:pPr>
        <w:pStyle w:val="ppNumberList"/>
      </w:pPr>
      <w:r w:rsidRPr="003E3719">
        <w:t xml:space="preserve">Click </w:t>
      </w:r>
      <w:r w:rsidRPr="003E3719">
        <w:rPr>
          <w:b/>
        </w:rPr>
        <w:t>Upload Image</w:t>
      </w:r>
      <w:r w:rsidRPr="003E3719">
        <w:t xml:space="preserve"> to post the image to the Web application. The page refreshes and the newly added image displays in the list view. A status message shows the file name, content type and size of the uploaded file. Note that at this point, no metadata </w:t>
      </w:r>
      <w:proofErr w:type="gramStart"/>
      <w:r w:rsidRPr="003E3719">
        <w:t>is displayed</w:t>
      </w:r>
      <w:proofErr w:type="gramEnd"/>
      <w:r w:rsidRPr="003E3719">
        <w:t xml:space="preserve"> for the image. In the next task, you will implement the functionality required to retrieve and display metadata for blobs stored in Windows Azure.</w:t>
      </w:r>
    </w:p>
    <w:p w:rsidR="008F3C6F" w:rsidRPr="003E3719" w:rsidRDefault="00272C72" w:rsidP="008F3C6F">
      <w:pPr>
        <w:pStyle w:val="ppFigureIndent"/>
        <w:keepNext/>
      </w:pPr>
      <w:r>
        <w:rPr>
          <w:noProof/>
          <w:lang w:bidi="ar-SA"/>
        </w:rPr>
        <w:lastRenderedPageBreak/>
        <w:drawing>
          <wp:inline distT="0" distB="0" distL="0" distR="0" wp14:anchorId="0E5A2C3A" wp14:editId="345F700F">
            <wp:extent cx="5394960" cy="4141323"/>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394960" cy="4141323"/>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17</w:t>
      </w:r>
      <w:r w:rsidR="00681F0A">
        <w:rPr>
          <w:noProof/>
        </w:rPr>
        <w:fldChar w:fldCharType="end"/>
      </w:r>
    </w:p>
    <w:p w:rsidR="008F3C6F" w:rsidRPr="003E3719" w:rsidRDefault="008F3C6F" w:rsidP="008F3C6F">
      <w:pPr>
        <w:pStyle w:val="ppFigureCaptionIndent"/>
      </w:pPr>
      <w:r w:rsidRPr="003E3719">
        <w:t>The image gallery showing the uploaded image</w:t>
      </w:r>
    </w:p>
    <w:p w:rsidR="008F3C6F" w:rsidRPr="003E3719" w:rsidRDefault="008F3C6F" w:rsidP="008F3C6F">
      <w:pPr>
        <w:pStyle w:val="ppBodyTextIndent"/>
      </w:pPr>
    </w:p>
    <w:p w:rsidR="008F3C6F" w:rsidRPr="003E3719" w:rsidRDefault="0078466A" w:rsidP="008F3C6F">
      <w:pPr>
        <w:pStyle w:val="ppNumberList"/>
      </w:pPr>
      <w:r>
        <w:t>In Visual Studio, p</w:t>
      </w:r>
      <w:r w:rsidR="008F3C6F" w:rsidRPr="003E3719">
        <w:t xml:space="preserve">ress </w:t>
      </w:r>
      <w:r w:rsidR="008F3C6F" w:rsidRPr="003E3719">
        <w:rPr>
          <w:b/>
        </w:rPr>
        <w:t>Shift+F5</w:t>
      </w:r>
      <w:r w:rsidR="008F3C6F" w:rsidRPr="003E3719">
        <w:t xml:space="preserve"> to stop debugging and delete the deployment from the </w:t>
      </w:r>
      <w:r w:rsidR="00414063">
        <w:t>Compute Emulator</w:t>
      </w:r>
      <w:r w:rsidR="008F3C6F" w:rsidRPr="003E3719">
        <w:t>.</w:t>
      </w:r>
    </w:p>
    <w:p w:rsidR="008F3C6F" w:rsidRPr="003E3719" w:rsidRDefault="008F3C6F" w:rsidP="008F3C6F">
      <w:pPr>
        <w:pStyle w:val="ppListEnd"/>
      </w:pPr>
    </w:p>
    <w:p w:rsidR="008F3C6F" w:rsidRPr="003E3719" w:rsidRDefault="008F3C6F" w:rsidP="008F3C6F">
      <w:pPr>
        <w:pStyle w:val="ppProcedureStart"/>
      </w:pPr>
    </w:p>
    <w:p w:rsidR="008F3C6F" w:rsidRPr="003E3719" w:rsidRDefault="008F3C6F" w:rsidP="008F3C6F">
      <w:pPr>
        <w:pStyle w:val="ppProcedureStart"/>
      </w:pPr>
      <w:bookmarkStart w:id="36" w:name="_Toc260287051"/>
      <w:bookmarkStart w:id="37" w:name="_Toc303243854"/>
      <w:bookmarkStart w:id="38" w:name="_Toc310346232"/>
      <w:r w:rsidRPr="003E3719">
        <w:t>Task 3 – Retrieving Metadata for Blobs in Storage</w:t>
      </w:r>
      <w:bookmarkEnd w:id="36"/>
      <w:bookmarkEnd w:id="37"/>
      <w:bookmarkEnd w:id="38"/>
    </w:p>
    <w:p w:rsidR="008F3C6F" w:rsidRPr="003E3719" w:rsidRDefault="008F3C6F" w:rsidP="008F3C6F">
      <w:pPr>
        <w:pStyle w:val="ppBodyText"/>
      </w:pPr>
      <w:r w:rsidRPr="003E3719">
        <w:t xml:space="preserve">Blobs can have metadata attached to them. Metadata headers can be set on a request that creates a new container or blob resource, or on a </w:t>
      </w:r>
      <w:proofErr w:type="gramStart"/>
      <w:r w:rsidRPr="003E3719">
        <w:t>request</w:t>
      </w:r>
      <w:proofErr w:type="gramEnd"/>
      <w:r w:rsidRPr="003E3719">
        <w:t xml:space="preserve"> that explicitly creates a property on an existing resource. In this task, you will add functionality to the image gallery page to retrieve and display metadata associated with images stored in a Windows Azure container.</w:t>
      </w:r>
    </w:p>
    <w:p w:rsidR="008F3C6F" w:rsidRPr="003E3719" w:rsidRDefault="008F3C6F" w:rsidP="008F3C6F">
      <w:pPr>
        <w:pStyle w:val="ppNumberList"/>
      </w:pPr>
      <w:r w:rsidRPr="003E3719">
        <w:t xml:space="preserve">Add an event handler to retrieve metadata for each blob displayed in the list view control that displays images. To do this, </w:t>
      </w:r>
      <w:r w:rsidR="00A50BD6">
        <w:t xml:space="preserve">go to </w:t>
      </w:r>
      <w:r w:rsidR="00A50BD6" w:rsidRPr="003A56EF">
        <w:rPr>
          <w:b/>
        </w:rPr>
        <w:t>Default.aspx</w:t>
      </w:r>
      <w:r w:rsidR="00A50BD6">
        <w:t xml:space="preserve">, right-click </w:t>
      </w:r>
      <w:r w:rsidR="00A50BD6" w:rsidRPr="003A56EF">
        <w:rPr>
          <w:b/>
        </w:rPr>
        <w:t>View Designer</w:t>
      </w:r>
      <w:r w:rsidRPr="003E3719">
        <w:t xml:space="preserve">, select the </w:t>
      </w:r>
      <w:r w:rsidRPr="005B1DCA">
        <w:rPr>
          <w:b/>
          <w:i/>
        </w:rPr>
        <w:t>images</w:t>
      </w:r>
      <w:r w:rsidRPr="003E3719">
        <w:t xml:space="preserve"> </w:t>
      </w:r>
      <w:r w:rsidRPr="003E3719">
        <w:rPr>
          <w:b/>
        </w:rPr>
        <w:t>ListView</w:t>
      </w:r>
      <w:r w:rsidRPr="003E3719">
        <w:t xml:space="preserve"> control, and in the </w:t>
      </w:r>
      <w:r w:rsidRPr="003E3719">
        <w:rPr>
          <w:b/>
        </w:rPr>
        <w:t>Properties</w:t>
      </w:r>
      <w:r w:rsidRPr="003E3719">
        <w:t xml:space="preserve"> Window (you may need to make it visible by </w:t>
      </w:r>
      <w:proofErr w:type="gramStart"/>
      <w:r w:rsidRPr="003E3719">
        <w:t>right-clicking</w:t>
      </w:r>
      <w:proofErr w:type="gramEnd"/>
      <w:r w:rsidRPr="003E3719">
        <w:t xml:space="preserve"> the control and choosing </w:t>
      </w:r>
      <w:r w:rsidRPr="003E3719">
        <w:rPr>
          <w:b/>
        </w:rPr>
        <w:t>Properties</w:t>
      </w:r>
      <w:r w:rsidRPr="003E3719">
        <w:t xml:space="preserve">) click the </w:t>
      </w:r>
      <w:r w:rsidRPr="003E3719">
        <w:rPr>
          <w:b/>
        </w:rPr>
        <w:t>Events</w:t>
      </w:r>
      <w:r w:rsidRPr="003E3719">
        <w:t xml:space="preserve"> button. Locate the </w:t>
      </w:r>
      <w:r w:rsidRPr="003E3719">
        <w:rPr>
          <w:b/>
        </w:rPr>
        <w:t>ItemDataBound</w:t>
      </w:r>
      <w:r w:rsidRPr="003E3719">
        <w:t xml:space="preserve"> event in the </w:t>
      </w:r>
      <w:r w:rsidRPr="003E3719">
        <w:rPr>
          <w:i/>
        </w:rPr>
        <w:t>Data</w:t>
      </w:r>
      <w:r w:rsidRPr="003E3719">
        <w:t xml:space="preserve"> category, type </w:t>
      </w:r>
      <w:r w:rsidRPr="003E3719">
        <w:rPr>
          <w:b/>
        </w:rPr>
        <w:t>OnBlobDataBound</w:t>
      </w:r>
      <w:r w:rsidRPr="003E3719">
        <w:t xml:space="preserve"> and press &lt;</w:t>
      </w:r>
      <w:r w:rsidRPr="003E3719">
        <w:rPr>
          <w:b/>
        </w:rPr>
        <w:t>Enter</w:t>
      </w:r>
      <w:r w:rsidRPr="003E3719">
        <w:t>&gt;. Alternatively, you may edit the ASP.NET markup directly to insert the required event handler.</w:t>
      </w:r>
    </w:p>
    <w:p w:rsidR="008F3C6F" w:rsidRPr="003E3719" w:rsidRDefault="00C85C36" w:rsidP="008F3C6F">
      <w:pPr>
        <w:pStyle w:val="ppFigureIndent"/>
      </w:pPr>
      <w:r w:rsidRPr="00C85C36">
        <w:rPr>
          <w:noProof/>
          <w:lang w:bidi="ar-SA"/>
        </w:rPr>
        <w:lastRenderedPageBreak/>
        <w:t xml:space="preserve"> </w:t>
      </w:r>
      <w:r w:rsidR="00820710">
        <w:rPr>
          <w:noProof/>
          <w:lang w:bidi="ar-SA"/>
        </w:rPr>
        <w:t xml:space="preserve"> </w:t>
      </w:r>
      <w:r w:rsidR="00820710">
        <w:rPr>
          <w:noProof/>
          <w:lang w:bidi="ar-SA"/>
        </w:rPr>
        <w:drawing>
          <wp:inline distT="0" distB="0" distL="0" distR="0" wp14:anchorId="4C5AB1C3" wp14:editId="4E62562A">
            <wp:extent cx="4076700" cy="6791325"/>
            <wp:effectExtent l="19050" t="0" r="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4076700" cy="6791325"/>
                    </a:xfrm>
                    <a:prstGeom prst="rect">
                      <a:avLst/>
                    </a:prstGeom>
                    <a:noFill/>
                    <a:ln w="9525">
                      <a:noFill/>
                      <a:miter lim="800000"/>
                      <a:headEnd/>
                      <a:tailEnd/>
                    </a:ln>
                  </pic:spPr>
                </pic:pic>
              </a:graphicData>
            </a:graphic>
          </wp:inline>
        </w:drawing>
      </w:r>
      <w:r w:rsidR="00820710">
        <w:rPr>
          <w:noProof/>
          <w:lang w:bidi="ar-SA"/>
        </w:rPr>
        <w:t xml:space="preserve">  </w:t>
      </w:r>
      <w:r w:rsidR="00820710" w:rsidRPr="00C85C36">
        <w:rPr>
          <w:noProof/>
          <w:lang w:bidi="ar-SA"/>
        </w:rPr>
        <w:t xml:space="preserve"> </w:t>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18</w:t>
      </w:r>
      <w:r w:rsidR="00681F0A">
        <w:rPr>
          <w:noProof/>
        </w:rPr>
        <w:fldChar w:fldCharType="end"/>
      </w:r>
    </w:p>
    <w:p w:rsidR="008F3C6F" w:rsidRPr="003E3719" w:rsidRDefault="008F3C6F" w:rsidP="008F3C6F">
      <w:pPr>
        <w:pStyle w:val="ppFigureCaptionIndent"/>
      </w:pPr>
      <w:r w:rsidRPr="003E3719">
        <w:t>Configuring the event handler to display metadata</w:t>
      </w:r>
    </w:p>
    <w:p w:rsidR="008F3C6F" w:rsidRPr="003E3719" w:rsidRDefault="008F3C6F" w:rsidP="008F3C6F">
      <w:pPr>
        <w:pStyle w:val="ppBodyTextIndent"/>
      </w:pPr>
    </w:p>
    <w:p w:rsidR="008F3C6F" w:rsidRPr="003E3719" w:rsidRDefault="008F3C6F" w:rsidP="008F3C6F">
      <w:pPr>
        <w:pStyle w:val="ppNumberList"/>
      </w:pPr>
      <w:r w:rsidRPr="003E3719">
        <w:t xml:space="preserve">In the code-behind file, locate the </w:t>
      </w:r>
      <w:r w:rsidRPr="003E3719">
        <w:rPr>
          <w:b/>
        </w:rPr>
        <w:t>OnBlobDataBound</w:t>
      </w:r>
      <w:r w:rsidRPr="003E3719">
        <w:t xml:space="preserve"> method and insert the following code (shown in </w:t>
      </w:r>
      <w:r w:rsidRPr="003E3719">
        <w:rPr>
          <w:b/>
        </w:rPr>
        <w:t>bold</w:t>
      </w:r>
      <w:r w:rsidRPr="003E3719">
        <w:t xml:space="preserve">) that retrieves the properties for each blob bound to the list view and creates a </w:t>
      </w:r>
      <w:r w:rsidRPr="003E3719">
        <w:lastRenderedPageBreak/>
        <w:t xml:space="preserve">collection that contains name / value pairs for each metadata item found. The collection is then used as a data source for an </w:t>
      </w:r>
      <w:r w:rsidRPr="003E3719">
        <w:rPr>
          <w:b/>
        </w:rPr>
        <w:t>asp</w:t>
      </w:r>
      <w:proofErr w:type="gramStart"/>
      <w:r w:rsidRPr="003E3719">
        <w:rPr>
          <w:b/>
        </w:rPr>
        <w:t>:Repeater</w:t>
      </w:r>
      <w:proofErr w:type="gramEnd"/>
      <w:r w:rsidRPr="003E3719">
        <w:t xml:space="preserve"> control that displays metadata for each image.</w:t>
      </w:r>
    </w:p>
    <w:p w:rsidR="008F3C6F" w:rsidRDefault="008F3C6F" w:rsidP="008F3C6F">
      <w:pPr>
        <w:pStyle w:val="ppBodyTextIndent"/>
      </w:pPr>
      <w:r w:rsidRPr="003E3719">
        <w:t xml:space="preserve">(Code Snippet – </w:t>
      </w:r>
      <w:r w:rsidRPr="003E3719">
        <w:rPr>
          <w:i/>
        </w:rPr>
        <w:t>ExploringWindowsAzureStorage-Ex02-08-OnBlobDataBoundMethod</w:t>
      </w:r>
      <w:r w:rsidR="0073521B">
        <w:rPr>
          <w:i/>
        </w:rPr>
        <w:t>-CS</w:t>
      </w:r>
      <w:r w:rsidRPr="003E3719">
        <w:t>)</w:t>
      </w:r>
    </w:p>
    <w:p w:rsidR="000153D7" w:rsidRPr="000153D7" w:rsidRDefault="000153D7" w:rsidP="003E1A36">
      <w:pPr>
        <w:pStyle w:val="ppCodeLanguageIndent"/>
        <w:rPr>
          <w:rFonts w:eastAsiaTheme="minorHAnsi"/>
          <w:lang w:bidi="ar-SA"/>
        </w:rPr>
      </w:pPr>
      <w:r>
        <w:rPr>
          <w:rFonts w:eastAsiaTheme="minorHAnsi"/>
          <w:lang w:bidi="ar-SA"/>
        </w:rPr>
        <w:t>C#</w:t>
      </w:r>
    </w:p>
    <w:p w:rsidR="000153D7" w:rsidRPr="000153D7" w:rsidRDefault="000153D7" w:rsidP="00BC6BF8">
      <w:pPr>
        <w:pStyle w:val="ppCodeIndent"/>
        <w:ind w:left="709"/>
        <w:rPr>
          <w:rFonts w:eastAsiaTheme="minorHAnsi"/>
          <w:lang w:bidi="ar-SA"/>
        </w:rPr>
      </w:pPr>
      <w:r w:rsidRPr="000153D7">
        <w:rPr>
          <w:rFonts w:eastAsiaTheme="minorHAnsi"/>
          <w:color w:val="0000FF"/>
          <w:lang w:bidi="ar-SA"/>
        </w:rPr>
        <w:t>protected</w:t>
      </w:r>
      <w:r w:rsidRPr="000153D7">
        <w:rPr>
          <w:rFonts w:eastAsiaTheme="minorHAnsi"/>
          <w:lang w:bidi="ar-SA"/>
        </w:rPr>
        <w:t xml:space="preserve"> </w:t>
      </w:r>
      <w:r w:rsidRPr="000153D7">
        <w:rPr>
          <w:rFonts w:eastAsiaTheme="minorHAnsi"/>
          <w:color w:val="0000FF"/>
          <w:lang w:bidi="ar-SA"/>
        </w:rPr>
        <w:t>void</w:t>
      </w:r>
      <w:r w:rsidRPr="000153D7">
        <w:rPr>
          <w:rFonts w:eastAsiaTheme="minorHAnsi"/>
          <w:lang w:bidi="ar-SA"/>
        </w:rPr>
        <w:t xml:space="preserve"> OnBlobDataBound(</w:t>
      </w:r>
      <w:r w:rsidRPr="000153D7">
        <w:rPr>
          <w:rFonts w:eastAsiaTheme="minorHAnsi"/>
          <w:color w:val="0000FF"/>
          <w:lang w:bidi="ar-SA"/>
        </w:rPr>
        <w:t>object</w:t>
      </w:r>
      <w:r w:rsidRPr="000153D7">
        <w:rPr>
          <w:rFonts w:eastAsiaTheme="minorHAnsi"/>
          <w:lang w:bidi="ar-SA"/>
        </w:rPr>
        <w:t xml:space="preserve"> sender, </w:t>
      </w:r>
      <w:r w:rsidRPr="000153D7">
        <w:rPr>
          <w:rFonts w:eastAsiaTheme="minorHAnsi"/>
          <w:color w:val="2B91AF"/>
          <w:lang w:bidi="ar-SA"/>
        </w:rPr>
        <w:t>ListViewItemEventArgs</w:t>
      </w:r>
      <w:r w:rsidRPr="000153D7">
        <w:rPr>
          <w:rFonts w:eastAsiaTheme="minorHAnsi"/>
          <w:lang w:bidi="ar-SA"/>
        </w:rPr>
        <w:t xml:space="preserve"> e)</w:t>
      </w:r>
    </w:p>
    <w:p w:rsidR="000153D7" w:rsidRPr="000153D7" w:rsidRDefault="000153D7" w:rsidP="00BC6BF8">
      <w:pPr>
        <w:pStyle w:val="ppCodeIndent"/>
        <w:ind w:left="709"/>
        <w:rPr>
          <w:rFonts w:eastAsiaTheme="minorHAnsi"/>
          <w:lang w:bidi="ar-SA"/>
        </w:rPr>
      </w:pPr>
      <w:r w:rsidRPr="000153D7">
        <w:rPr>
          <w:rFonts w:eastAsiaTheme="minorHAnsi"/>
          <w:lang w:bidi="ar-SA"/>
        </w:rPr>
        <w:t>{</w:t>
      </w:r>
    </w:p>
    <w:p w:rsidR="000153D7" w:rsidRPr="005B3118" w:rsidRDefault="00267CBC" w:rsidP="00BC6BF8">
      <w:pPr>
        <w:pStyle w:val="ppCodeIndent"/>
        <w:ind w:left="709"/>
        <w:rPr>
          <w:rFonts w:eastAsiaTheme="minorHAnsi"/>
          <w:b/>
          <w:lang w:bidi="ar-SA"/>
        </w:rPr>
      </w:pPr>
      <w:r w:rsidRPr="005B3118">
        <w:rPr>
          <w:rFonts w:eastAsiaTheme="minorHAnsi"/>
          <w:b/>
          <w:lang w:bidi="ar-SA"/>
        </w:rPr>
        <w:t xml:space="preserve">  </w:t>
      </w:r>
      <w:r w:rsidR="000153D7" w:rsidRPr="005B3118">
        <w:rPr>
          <w:rFonts w:eastAsiaTheme="minorHAnsi"/>
          <w:b/>
          <w:color w:val="0000FF"/>
          <w:lang w:bidi="ar-SA"/>
        </w:rPr>
        <w:t>if</w:t>
      </w:r>
      <w:r w:rsidR="000153D7" w:rsidRPr="005B3118">
        <w:rPr>
          <w:rFonts w:eastAsiaTheme="minorHAnsi"/>
          <w:b/>
          <w:lang w:bidi="ar-SA"/>
        </w:rPr>
        <w:t xml:space="preserve"> (e.Item.ItemType == </w:t>
      </w:r>
      <w:r w:rsidR="000153D7" w:rsidRPr="005B3118">
        <w:rPr>
          <w:rFonts w:eastAsiaTheme="minorHAnsi"/>
          <w:b/>
          <w:color w:val="2B91AF"/>
          <w:lang w:bidi="ar-SA"/>
        </w:rPr>
        <w:t>ListViewItemType</w:t>
      </w:r>
      <w:r w:rsidR="000153D7" w:rsidRPr="005B3118">
        <w:rPr>
          <w:rFonts w:eastAsiaTheme="minorHAnsi"/>
          <w:b/>
          <w:lang w:bidi="ar-SA"/>
        </w:rPr>
        <w:t>.DataItem)</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metadataRepeater = e.Item.FindControl(</w:t>
      </w:r>
      <w:r w:rsidRPr="005B3118">
        <w:rPr>
          <w:rFonts w:eastAsiaTheme="minorHAnsi"/>
          <w:b/>
          <w:color w:val="A31515"/>
          <w:lang w:bidi="ar-SA"/>
        </w:rPr>
        <w:t>"blobMetadata"</w:t>
      </w:r>
      <w:r w:rsidRPr="005B3118">
        <w:rPr>
          <w:rFonts w:eastAsiaTheme="minorHAnsi"/>
          <w:b/>
          <w:lang w:bidi="ar-SA"/>
        </w:rPr>
        <w:t xml:space="preserve">) </w:t>
      </w:r>
      <w:r w:rsidRPr="005B3118">
        <w:rPr>
          <w:rFonts w:eastAsiaTheme="minorHAnsi"/>
          <w:b/>
          <w:color w:val="0000FF"/>
          <w:lang w:bidi="ar-SA"/>
        </w:rPr>
        <w:t>as</w:t>
      </w:r>
      <w:r w:rsidRPr="005B3118">
        <w:rPr>
          <w:rFonts w:eastAsiaTheme="minorHAnsi"/>
          <w:b/>
          <w:lang w:bidi="ar-SA"/>
        </w:rPr>
        <w:t xml:space="preserve"> </w:t>
      </w:r>
      <w:r w:rsidRPr="005B3118">
        <w:rPr>
          <w:rFonts w:eastAsiaTheme="minorHAnsi"/>
          <w:b/>
          <w:color w:val="2B91AF"/>
          <w:lang w:bidi="ar-SA"/>
        </w:rPr>
        <w:t>Repeater</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blob = ((</w:t>
      </w:r>
      <w:r w:rsidRPr="005B3118">
        <w:rPr>
          <w:rFonts w:eastAsiaTheme="minorHAnsi"/>
          <w:b/>
          <w:color w:val="2B91AF"/>
          <w:lang w:bidi="ar-SA"/>
        </w:rPr>
        <w:t>ListViewDataItem</w:t>
      </w:r>
      <w:r w:rsidRPr="005B3118">
        <w:rPr>
          <w:rFonts w:eastAsiaTheme="minorHAnsi"/>
          <w:b/>
          <w:lang w:bidi="ar-SA"/>
        </w:rPr>
        <w:t xml:space="preserve">)(e.Item)).DataItem </w:t>
      </w:r>
      <w:r w:rsidRPr="005B3118">
        <w:rPr>
          <w:rFonts w:eastAsiaTheme="minorHAnsi"/>
          <w:b/>
          <w:color w:val="0000FF"/>
          <w:lang w:bidi="ar-SA"/>
        </w:rPr>
        <w:t>as</w:t>
      </w:r>
      <w:r w:rsidRPr="005B3118">
        <w:rPr>
          <w:rFonts w:eastAsiaTheme="minorHAnsi"/>
          <w:b/>
          <w:lang w:bidi="ar-SA"/>
        </w:rPr>
        <w:t xml:space="preserve"> </w:t>
      </w:r>
      <w:r w:rsidRPr="005B3118">
        <w:rPr>
          <w:rFonts w:eastAsiaTheme="minorHAnsi"/>
          <w:b/>
          <w:color w:val="2B91AF"/>
          <w:lang w:bidi="ar-SA"/>
        </w:rPr>
        <w:t>CloudBlob</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 If this blob is a snapshot, rename button to "Delete Snapshot"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(blob != </w:t>
      </w:r>
      <w:r w:rsidRPr="005B3118">
        <w:rPr>
          <w:rFonts w:eastAsiaTheme="minorHAnsi"/>
          <w:b/>
          <w:color w:val="0000FF"/>
          <w:lang w:bidi="ar-SA"/>
        </w:rPr>
        <w:t>null</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(blob.SnapshotTime.HasValue)</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delBtn = e.Item.FindControl(</w:t>
      </w:r>
      <w:r w:rsidRPr="005B3118">
        <w:rPr>
          <w:rFonts w:eastAsiaTheme="minorHAnsi"/>
          <w:b/>
          <w:color w:val="A31515"/>
          <w:lang w:bidi="ar-SA"/>
        </w:rPr>
        <w:t>"deleteBlob"</w:t>
      </w:r>
      <w:r w:rsidRPr="005B3118">
        <w:rPr>
          <w:rFonts w:eastAsiaTheme="minorHAnsi"/>
          <w:b/>
          <w:lang w:bidi="ar-SA"/>
        </w:rPr>
        <w:t xml:space="preserve">) </w:t>
      </w:r>
      <w:r w:rsidRPr="005B3118">
        <w:rPr>
          <w:rFonts w:eastAsiaTheme="minorHAnsi"/>
          <w:b/>
          <w:color w:val="0000FF"/>
          <w:lang w:bidi="ar-SA"/>
        </w:rPr>
        <w:t>as</w:t>
      </w:r>
      <w:r w:rsidRPr="005B3118">
        <w:rPr>
          <w:rFonts w:eastAsiaTheme="minorHAnsi"/>
          <w:b/>
          <w:lang w:bidi="ar-SA"/>
        </w:rPr>
        <w:t xml:space="preserve"> </w:t>
      </w:r>
      <w:r w:rsidRPr="005B3118">
        <w:rPr>
          <w:rFonts w:eastAsiaTheme="minorHAnsi"/>
          <w:b/>
          <w:color w:val="2B91AF"/>
          <w:lang w:bidi="ar-SA"/>
        </w:rPr>
        <w:t>LinkButton</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(delBtn != </w:t>
      </w:r>
      <w:r w:rsidRPr="005B3118">
        <w:rPr>
          <w:rFonts w:eastAsiaTheme="minorHAnsi"/>
          <w:b/>
          <w:color w:val="0000FF"/>
          <w:lang w:bidi="ar-SA"/>
        </w:rPr>
        <w:t>null</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delBtn.Text = </w:t>
      </w:r>
      <w:r w:rsidRPr="005B3118">
        <w:rPr>
          <w:rFonts w:eastAsiaTheme="minorHAnsi"/>
          <w:b/>
          <w:color w:val="A31515"/>
          <w:lang w:bidi="ar-SA"/>
        </w:rPr>
        <w:t>"Delete Snapshot"</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snapshotRequest = </w:t>
      </w:r>
      <w:r w:rsidRPr="005B3118">
        <w:rPr>
          <w:rFonts w:eastAsiaTheme="minorHAnsi"/>
          <w:b/>
          <w:color w:val="2B91AF"/>
          <w:lang w:bidi="ar-SA"/>
        </w:rPr>
        <w:t>BlobRequest</w:t>
      </w:r>
      <w:r w:rsidRPr="005B3118">
        <w:rPr>
          <w:rFonts w:eastAsiaTheme="minorHAnsi"/>
          <w:b/>
          <w:lang w:bidi="ar-SA"/>
        </w:rPr>
        <w:t>.Get(</w:t>
      </w:r>
      <w:r w:rsidRPr="005B3118">
        <w:rPr>
          <w:rFonts w:eastAsiaTheme="minorHAnsi"/>
          <w:b/>
          <w:color w:val="0000FF"/>
          <w:lang w:bidi="ar-SA"/>
        </w:rPr>
        <w:t>new</w:t>
      </w:r>
      <w:r w:rsidRPr="005B3118">
        <w:rPr>
          <w:rFonts w:eastAsiaTheme="minorHAnsi"/>
          <w:b/>
          <w:lang w:bidi="ar-SA"/>
        </w:rPr>
        <w:t xml:space="preserve"> </w:t>
      </w:r>
      <w:r w:rsidRPr="005B3118">
        <w:rPr>
          <w:rFonts w:eastAsiaTheme="minorHAnsi"/>
          <w:b/>
          <w:color w:val="2B91AF"/>
          <w:lang w:bidi="ar-SA"/>
        </w:rPr>
        <w:t>Uri</w:t>
      </w:r>
      <w:r w:rsidRPr="005B3118">
        <w:rPr>
          <w:rFonts w:eastAsiaTheme="minorHAnsi"/>
          <w:b/>
          <w:lang w:bidi="ar-SA"/>
        </w:rPr>
        <w:t xml:space="preserve">(delBtn.CommandArgument), 0, blob.SnapshotTime.Value, </w:t>
      </w:r>
      <w:r w:rsidRPr="005B3118">
        <w:rPr>
          <w:rFonts w:eastAsiaTheme="minorHAnsi"/>
          <w:b/>
          <w:color w:val="0000FF"/>
          <w:lang w:bidi="ar-SA"/>
        </w:rPr>
        <w:t>null</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delBtn.CommandArgument = snapshotRequest.RequestUri.AbsoluteUri;</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var</w:t>
      </w:r>
      <w:r w:rsidRPr="005B3118">
        <w:rPr>
          <w:rFonts w:eastAsiaTheme="minorHAnsi"/>
          <w:b/>
          <w:lang w:bidi="ar-SA"/>
        </w:rPr>
        <w:t xml:space="preserve"> snapshotBtn = e.Item.FindControl(</w:t>
      </w:r>
      <w:r w:rsidRPr="005B3118">
        <w:rPr>
          <w:rFonts w:eastAsiaTheme="minorHAnsi"/>
          <w:b/>
          <w:color w:val="A31515"/>
          <w:lang w:bidi="ar-SA"/>
        </w:rPr>
        <w:t>"SnapshotBlob"</w:t>
      </w:r>
      <w:r w:rsidRPr="005B3118">
        <w:rPr>
          <w:rFonts w:eastAsiaTheme="minorHAnsi"/>
          <w:b/>
          <w:lang w:bidi="ar-SA"/>
        </w:rPr>
        <w:t xml:space="preserve">) </w:t>
      </w:r>
      <w:r w:rsidRPr="005B3118">
        <w:rPr>
          <w:rFonts w:eastAsiaTheme="minorHAnsi"/>
          <w:b/>
          <w:color w:val="0000FF"/>
          <w:lang w:bidi="ar-SA"/>
        </w:rPr>
        <w:t>as</w:t>
      </w:r>
      <w:r w:rsidRPr="005B3118">
        <w:rPr>
          <w:rFonts w:eastAsiaTheme="minorHAnsi"/>
          <w:b/>
          <w:lang w:bidi="ar-SA"/>
        </w:rPr>
        <w:t xml:space="preserve"> </w:t>
      </w:r>
      <w:r w:rsidRPr="005B3118">
        <w:rPr>
          <w:rFonts w:eastAsiaTheme="minorHAnsi"/>
          <w:b/>
          <w:color w:val="2B91AF"/>
          <w:lang w:bidi="ar-SA"/>
        </w:rPr>
        <w:t>LinkButton</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(snapshotBtn != </w:t>
      </w:r>
      <w:r w:rsidRPr="005B3118">
        <w:rPr>
          <w:rFonts w:eastAsiaTheme="minorHAnsi"/>
          <w:b/>
          <w:color w:val="0000FF"/>
          <w:lang w:bidi="ar-SA"/>
        </w:rPr>
        <w:t>null</w:t>
      </w:r>
      <w:r w:rsidRPr="005B3118">
        <w:rPr>
          <w:rFonts w:eastAsiaTheme="minorHAnsi"/>
          <w:b/>
          <w:lang w:bidi="ar-SA"/>
        </w:rPr>
        <w:t xml:space="preserve">) snapshotBtn.Visible = </w:t>
      </w:r>
      <w:r w:rsidRPr="005B3118">
        <w:rPr>
          <w:rFonts w:eastAsiaTheme="minorHAnsi"/>
          <w:b/>
          <w:color w:val="0000FF"/>
          <w:lang w:bidi="ar-SA"/>
        </w:rPr>
        <w:t>false</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D33506" w:rsidRPr="005B3118" w:rsidRDefault="00D33506"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if</w:t>
      </w:r>
      <w:r w:rsidRPr="005B3118">
        <w:rPr>
          <w:rFonts w:eastAsiaTheme="minorHAnsi"/>
          <w:b/>
          <w:lang w:bidi="ar-SA"/>
        </w:rPr>
        <w:t xml:space="preserve"> (metadataRepeater != </w:t>
      </w:r>
      <w:r w:rsidRPr="005B3118">
        <w:rPr>
          <w:rFonts w:eastAsiaTheme="minorHAnsi"/>
          <w:b/>
          <w:color w:val="0000FF"/>
          <w:lang w:bidi="ar-SA"/>
        </w:rPr>
        <w:t>null</w:t>
      </w:r>
      <w:r w:rsidRPr="005B3118">
        <w:rPr>
          <w:rFonts w:eastAsiaTheme="minorHAnsi"/>
          <w:b/>
          <w:lang w:bidi="ar-SA"/>
        </w:rPr>
        <w:t>)</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//bind to metadata</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metadataRepeater.DataSource = </w:t>
      </w:r>
      <w:r w:rsidRPr="005B3118">
        <w:rPr>
          <w:rFonts w:eastAsiaTheme="minorHAnsi"/>
          <w:b/>
          <w:color w:val="0000FF"/>
          <w:lang w:bidi="ar-SA"/>
        </w:rPr>
        <w:t>from</w:t>
      </w:r>
      <w:r w:rsidRPr="005B3118">
        <w:rPr>
          <w:rFonts w:eastAsiaTheme="minorHAnsi"/>
          <w:b/>
          <w:lang w:bidi="ar-SA"/>
        </w:rPr>
        <w:t xml:space="preserve"> key </w:t>
      </w:r>
      <w:r w:rsidRPr="005B3118">
        <w:rPr>
          <w:rFonts w:eastAsiaTheme="minorHAnsi"/>
          <w:b/>
          <w:color w:val="0000FF"/>
          <w:lang w:bidi="ar-SA"/>
        </w:rPr>
        <w:t>in</w:t>
      </w:r>
      <w:r w:rsidRPr="005B3118">
        <w:rPr>
          <w:rFonts w:eastAsiaTheme="minorHAnsi"/>
          <w:b/>
          <w:lang w:bidi="ar-SA"/>
        </w:rPr>
        <w:t xml:space="preserve"> blob.Metadata.AllKeys</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r w:rsidRPr="005B3118">
        <w:rPr>
          <w:rFonts w:eastAsiaTheme="minorHAnsi"/>
          <w:b/>
          <w:color w:val="0000FF"/>
          <w:lang w:bidi="ar-SA"/>
        </w:rPr>
        <w:t>select</w:t>
      </w:r>
      <w:r w:rsidRPr="005B3118">
        <w:rPr>
          <w:rFonts w:eastAsiaTheme="minorHAnsi"/>
          <w:b/>
          <w:lang w:bidi="ar-SA"/>
        </w:rPr>
        <w:t xml:space="preserve"> </w:t>
      </w:r>
      <w:r w:rsidRPr="005B3118">
        <w:rPr>
          <w:rFonts w:eastAsiaTheme="minorHAnsi"/>
          <w:b/>
          <w:color w:val="0000FF"/>
          <w:lang w:bidi="ar-SA"/>
        </w:rPr>
        <w:t>new</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Name = key,</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Value = blob.Metadata[key]</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metadataRepeater.DataBind();</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5B3118" w:rsidRDefault="000153D7" w:rsidP="00BC6BF8">
      <w:pPr>
        <w:pStyle w:val="ppCodeIndent"/>
        <w:ind w:left="709"/>
        <w:rPr>
          <w:rFonts w:eastAsiaTheme="minorHAnsi"/>
          <w:b/>
          <w:lang w:bidi="ar-SA"/>
        </w:rPr>
      </w:pPr>
      <w:r w:rsidRPr="005B3118">
        <w:rPr>
          <w:rFonts w:eastAsiaTheme="minorHAnsi"/>
          <w:b/>
          <w:lang w:bidi="ar-SA"/>
        </w:rPr>
        <w:t xml:space="preserve">  }</w:t>
      </w:r>
    </w:p>
    <w:p w:rsidR="000153D7" w:rsidRPr="000153D7" w:rsidRDefault="000153D7" w:rsidP="00BC6BF8">
      <w:pPr>
        <w:pStyle w:val="ppCodeIndent"/>
        <w:ind w:left="709"/>
        <w:rPr>
          <w:rFonts w:eastAsiaTheme="minorHAnsi"/>
          <w:lang w:bidi="ar-SA"/>
        </w:rPr>
      </w:pPr>
      <w:r w:rsidRPr="000153D7">
        <w:rPr>
          <w:rFonts w:eastAsiaTheme="minorHAnsi"/>
          <w:lang w:bidi="ar-SA"/>
        </w:rPr>
        <w:t>}</w:t>
      </w:r>
    </w:p>
    <w:p w:rsidR="000153D7" w:rsidRDefault="000153D7" w:rsidP="000153D7">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ExploringWindowsAzureStorage-Ex02-08-OnBlobDataBoundMethod-VB</w:t>
      </w:r>
      <w:r w:rsidRPr="003E3719">
        <w:t>)</w:t>
      </w:r>
    </w:p>
    <w:p w:rsidR="00DC53D4" w:rsidRDefault="00DC53D4" w:rsidP="00640C26">
      <w:pPr>
        <w:pStyle w:val="ppCodeLanguageIndent"/>
        <w:rPr>
          <w:rFonts w:eastAsiaTheme="minorHAnsi"/>
          <w:lang w:bidi="ar-SA"/>
        </w:rPr>
      </w:pPr>
      <w:r>
        <w:rPr>
          <w:rFonts w:eastAsiaTheme="minorHAnsi"/>
          <w:lang w:bidi="ar-SA"/>
        </w:rPr>
        <w:lastRenderedPageBreak/>
        <w:t>Visual Basic</w:t>
      </w:r>
    </w:p>
    <w:p w:rsidR="00DC53D4" w:rsidRPr="00DC53D4" w:rsidRDefault="00DC53D4" w:rsidP="00640C26">
      <w:pPr>
        <w:pStyle w:val="ppCodeIndent"/>
        <w:rPr>
          <w:rFonts w:eastAsiaTheme="minorHAnsi"/>
          <w:lang w:bidi="ar-SA"/>
        </w:rPr>
      </w:pPr>
      <w:r w:rsidRPr="00DC53D4">
        <w:rPr>
          <w:rFonts w:eastAsiaTheme="minorHAnsi"/>
          <w:color w:val="0000FF"/>
          <w:lang w:bidi="ar-SA"/>
        </w:rPr>
        <w:t>Protected</w:t>
      </w:r>
      <w:r w:rsidRPr="00DC53D4">
        <w:rPr>
          <w:rFonts w:eastAsiaTheme="minorHAnsi"/>
          <w:lang w:bidi="ar-SA"/>
        </w:rPr>
        <w:t xml:space="preserve"> </w:t>
      </w:r>
      <w:r w:rsidRPr="00DC53D4">
        <w:rPr>
          <w:rFonts w:eastAsiaTheme="minorHAnsi"/>
          <w:color w:val="0000FF"/>
          <w:lang w:bidi="ar-SA"/>
        </w:rPr>
        <w:t>Sub</w:t>
      </w:r>
      <w:r w:rsidRPr="00DC53D4">
        <w:rPr>
          <w:rFonts w:eastAsiaTheme="minorHAnsi"/>
          <w:lang w:bidi="ar-SA"/>
        </w:rPr>
        <w:t xml:space="preserve"> OnBlobDataBound(</w:t>
      </w:r>
      <w:r w:rsidRPr="00DC53D4">
        <w:rPr>
          <w:rFonts w:eastAsiaTheme="minorHAnsi"/>
          <w:color w:val="0000FF"/>
          <w:lang w:bidi="ar-SA"/>
        </w:rPr>
        <w:t>ByVal</w:t>
      </w:r>
      <w:r w:rsidRPr="00DC53D4">
        <w:rPr>
          <w:rFonts w:eastAsiaTheme="minorHAnsi"/>
          <w:lang w:bidi="ar-SA"/>
        </w:rPr>
        <w:t xml:space="preserve"> sender </w:t>
      </w:r>
      <w:r w:rsidRPr="00DC53D4">
        <w:rPr>
          <w:rFonts w:eastAsiaTheme="minorHAnsi"/>
          <w:color w:val="0000FF"/>
          <w:lang w:bidi="ar-SA"/>
        </w:rPr>
        <w:t>As</w:t>
      </w:r>
      <w:r w:rsidRPr="00DC53D4">
        <w:rPr>
          <w:rFonts w:eastAsiaTheme="minorHAnsi"/>
          <w:lang w:bidi="ar-SA"/>
        </w:rPr>
        <w:t xml:space="preserve"> </w:t>
      </w:r>
      <w:r w:rsidRPr="00DC53D4">
        <w:rPr>
          <w:rFonts w:eastAsiaTheme="minorHAnsi"/>
          <w:color w:val="0000FF"/>
          <w:lang w:bidi="ar-SA"/>
        </w:rPr>
        <w:t>Object</w:t>
      </w:r>
      <w:r w:rsidRPr="00DC53D4">
        <w:rPr>
          <w:rFonts w:eastAsiaTheme="minorHAnsi"/>
          <w:lang w:bidi="ar-SA"/>
        </w:rPr>
        <w:t xml:space="preserve">, </w:t>
      </w:r>
      <w:r w:rsidRPr="00DC53D4">
        <w:rPr>
          <w:rFonts w:eastAsiaTheme="minorHAnsi"/>
          <w:color w:val="0000FF"/>
          <w:lang w:bidi="ar-SA"/>
        </w:rPr>
        <w:t>ByVal</w:t>
      </w:r>
      <w:r w:rsidRPr="00DC53D4">
        <w:rPr>
          <w:rFonts w:eastAsiaTheme="minorHAnsi"/>
          <w:lang w:bidi="ar-SA"/>
        </w:rPr>
        <w:t xml:space="preserve"> e </w:t>
      </w:r>
      <w:r w:rsidRPr="00DC53D4">
        <w:rPr>
          <w:rFonts w:eastAsiaTheme="minorHAnsi"/>
          <w:color w:val="0000FF"/>
          <w:lang w:bidi="ar-SA"/>
        </w:rPr>
        <w:t>As</w:t>
      </w:r>
      <w:r w:rsidRPr="00DC53D4">
        <w:rPr>
          <w:rFonts w:eastAsiaTheme="minorHAnsi"/>
          <w:lang w:bidi="ar-SA"/>
        </w:rPr>
        <w:t xml:space="preserve"> </w:t>
      </w:r>
      <w:r w:rsidRPr="00DC53D4">
        <w:rPr>
          <w:rFonts w:eastAsiaTheme="minorHAnsi"/>
          <w:color w:val="2B91AF"/>
          <w:lang w:bidi="ar-SA"/>
        </w:rPr>
        <w:t>ListViewItemEventArgs</w:t>
      </w:r>
      <w:r w:rsidRPr="00DC53D4">
        <w:rPr>
          <w:rFonts w:eastAsiaTheme="minorHAnsi"/>
          <w:lang w:bidi="ar-SA"/>
        </w:rPr>
        <w:t xml:space="preserve">) </w:t>
      </w:r>
      <w:r w:rsidRPr="00DC53D4">
        <w:rPr>
          <w:rFonts w:eastAsiaTheme="minorHAnsi"/>
          <w:color w:val="0000FF"/>
          <w:lang w:bidi="ar-SA"/>
        </w:rPr>
        <w:t>Handles</w:t>
      </w:r>
      <w:r w:rsidRPr="00DC53D4">
        <w:rPr>
          <w:rFonts w:eastAsiaTheme="minorHAnsi"/>
          <w:lang w:bidi="ar-SA"/>
        </w:rPr>
        <w:t xml:space="preserve"> images.ItemDataBound</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e.Item.ItemType = </w:t>
      </w:r>
      <w:r w:rsidRPr="005F555F">
        <w:rPr>
          <w:rFonts w:eastAsiaTheme="minorHAnsi"/>
          <w:b/>
          <w:color w:val="2B91AF"/>
          <w:lang w:bidi="ar-SA"/>
        </w:rPr>
        <w:t>ListViewItemType</w:t>
      </w:r>
      <w:r w:rsidRPr="005F555F">
        <w:rPr>
          <w:rFonts w:eastAsiaTheme="minorHAnsi"/>
          <w:b/>
          <w:lang w:bidi="ar-SA"/>
        </w:rPr>
        <w:t xml:space="preserve">.DataItem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metadataRepeater = </w:t>
      </w:r>
      <w:r w:rsidRPr="005F555F">
        <w:rPr>
          <w:rFonts w:eastAsiaTheme="minorHAnsi"/>
          <w:b/>
          <w:color w:val="0000FF"/>
          <w:lang w:bidi="ar-SA"/>
        </w:rPr>
        <w:t>TryCast</w:t>
      </w:r>
      <w:r w:rsidRPr="005F555F">
        <w:rPr>
          <w:rFonts w:eastAsiaTheme="minorHAnsi"/>
          <w:b/>
          <w:lang w:bidi="ar-SA"/>
        </w:rPr>
        <w:t>(e.Item.FindControl(</w:t>
      </w:r>
      <w:r w:rsidRPr="005F555F">
        <w:rPr>
          <w:rFonts w:eastAsiaTheme="minorHAnsi"/>
          <w:b/>
          <w:color w:val="A31515"/>
          <w:lang w:bidi="ar-SA"/>
        </w:rPr>
        <w:t>"blobMetadata"</w:t>
      </w:r>
      <w:r w:rsidRPr="005F555F">
        <w:rPr>
          <w:rFonts w:eastAsiaTheme="minorHAnsi"/>
          <w:b/>
          <w:lang w:bidi="ar-SA"/>
        </w:rPr>
        <w:t xml:space="preserve">), </w:t>
      </w:r>
      <w:r w:rsidRPr="005F555F">
        <w:rPr>
          <w:rFonts w:eastAsiaTheme="minorHAnsi"/>
          <w:b/>
          <w:color w:val="2B91AF"/>
          <w:lang w:bidi="ar-SA"/>
        </w:rPr>
        <w:t>Repeater</w:t>
      </w:r>
      <w:r w:rsidRPr="005F555F">
        <w:rPr>
          <w:rFonts w:eastAsiaTheme="minorHAnsi"/>
          <w:b/>
          <w:lang w:bidi="ar-SA"/>
        </w:rPr>
        <w: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blob = </w:t>
      </w:r>
      <w:r w:rsidRPr="005F555F">
        <w:rPr>
          <w:rFonts w:eastAsiaTheme="minorHAnsi"/>
          <w:b/>
          <w:color w:val="0000FF"/>
          <w:lang w:bidi="ar-SA"/>
        </w:rPr>
        <w:t>TryCast</w:t>
      </w:r>
      <w:r w:rsidRPr="005F555F">
        <w:rPr>
          <w:rFonts w:eastAsiaTheme="minorHAnsi"/>
          <w:b/>
          <w:lang w:bidi="ar-SA"/>
        </w:rPr>
        <w:t>(</w:t>
      </w:r>
      <w:r w:rsidRPr="005F555F">
        <w:rPr>
          <w:rFonts w:eastAsiaTheme="minorHAnsi"/>
          <w:b/>
          <w:color w:val="0000FF"/>
          <w:lang w:bidi="ar-SA"/>
        </w:rPr>
        <w:t>DirectCast</w:t>
      </w:r>
      <w:r w:rsidRPr="005F555F">
        <w:rPr>
          <w:rFonts w:eastAsiaTheme="minorHAnsi"/>
          <w:b/>
          <w:lang w:bidi="ar-SA"/>
        </w:rPr>
        <w:t xml:space="preserve">((e.Item), </w:t>
      </w:r>
      <w:r w:rsidRPr="005F555F">
        <w:rPr>
          <w:rFonts w:eastAsiaTheme="minorHAnsi"/>
          <w:b/>
          <w:color w:val="2B91AF"/>
          <w:lang w:bidi="ar-SA"/>
        </w:rPr>
        <w:t>ListViewDataItem</w:t>
      </w:r>
      <w:r w:rsidRPr="005F555F">
        <w:rPr>
          <w:rFonts w:eastAsiaTheme="minorHAnsi"/>
          <w:b/>
          <w:lang w:bidi="ar-SA"/>
        </w:rPr>
        <w:t xml:space="preserve">).DataItem, </w:t>
      </w:r>
      <w:r w:rsidRPr="005F555F">
        <w:rPr>
          <w:rFonts w:eastAsiaTheme="minorHAnsi"/>
          <w:b/>
          <w:color w:val="2B91AF"/>
          <w:lang w:bidi="ar-SA"/>
        </w:rPr>
        <w:t>CloudBlob</w:t>
      </w:r>
      <w:r w:rsidRPr="005F555F">
        <w:rPr>
          <w:rFonts w:eastAsiaTheme="minorHAnsi"/>
          <w:b/>
          <w:lang w:bidi="ar-SA"/>
        </w:rPr>
        <w:t>)</w:t>
      </w:r>
    </w:p>
    <w:p w:rsidR="00DC53D4" w:rsidRPr="005F555F" w:rsidRDefault="00DC53D4" w:rsidP="00640C26">
      <w:pPr>
        <w:pStyle w:val="ppCodeIndent"/>
        <w:rPr>
          <w:rFonts w:eastAsiaTheme="minorHAnsi"/>
          <w:b/>
          <w:lang w:bidi="ar-SA"/>
        </w:rPr>
      </w:pP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640C26">
        <w:rPr>
          <w:rFonts w:eastAsiaTheme="minorHAnsi"/>
          <w:b/>
        </w:rPr>
        <w:t>' If this blob is a snapshot, rename button to "Delete Snapshot"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640C26">
        <w:rPr>
          <w:rFonts w:eastAsiaTheme="minorHAnsi"/>
          <w:b/>
        </w:rPr>
        <w:t>If</w:t>
      </w:r>
      <w:r w:rsidRPr="005F555F">
        <w:rPr>
          <w:rFonts w:eastAsiaTheme="minorHAnsi"/>
          <w:b/>
          <w:lang w:bidi="ar-SA"/>
        </w:rPr>
        <w:t xml:space="preserve"> blob </w:t>
      </w:r>
      <w:r w:rsidRPr="00640C26">
        <w:rPr>
          <w:rFonts w:eastAsiaTheme="minorHAnsi"/>
          <w:b/>
        </w:rPr>
        <w:t>IsNot</w:t>
      </w:r>
      <w:r w:rsidRPr="005F555F">
        <w:rPr>
          <w:rFonts w:eastAsiaTheme="minorHAnsi"/>
          <w:b/>
          <w:lang w:bidi="ar-SA"/>
        </w:rPr>
        <w:t xml:space="preserve"> </w:t>
      </w:r>
      <w:r w:rsidRPr="00640C26">
        <w:rPr>
          <w:rFonts w:eastAsiaTheme="minorHAnsi"/>
          <w:b/>
        </w:rPr>
        <w:t>Nothing</w:t>
      </w:r>
      <w:r w:rsidRPr="005F555F">
        <w:rPr>
          <w:rFonts w:eastAsiaTheme="minorHAnsi"/>
          <w:b/>
          <w:lang w:bidi="ar-SA"/>
        </w:rPr>
        <w:t xml:space="preserve"> </w:t>
      </w:r>
      <w:r w:rsidRPr="00640C26">
        <w:rPr>
          <w:rFonts w:eastAsiaTheme="minorHAnsi"/>
          <w:b/>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blob.SnapshotTime.HasValue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delBtn = </w:t>
      </w:r>
      <w:r w:rsidRPr="005F555F">
        <w:rPr>
          <w:rFonts w:eastAsiaTheme="minorHAnsi"/>
          <w:b/>
          <w:color w:val="0000FF"/>
          <w:lang w:bidi="ar-SA"/>
        </w:rPr>
        <w:t>TryCast</w:t>
      </w:r>
      <w:r w:rsidRPr="005F555F">
        <w:rPr>
          <w:rFonts w:eastAsiaTheme="minorHAnsi"/>
          <w:b/>
          <w:lang w:bidi="ar-SA"/>
        </w:rPr>
        <w:t>(e.Item.FindControl(</w:t>
      </w:r>
      <w:r w:rsidRPr="005F555F">
        <w:rPr>
          <w:rFonts w:eastAsiaTheme="minorHAnsi"/>
          <w:b/>
          <w:color w:val="A31515"/>
          <w:lang w:bidi="ar-SA"/>
        </w:rPr>
        <w:t>"deleteBlob"</w:t>
      </w:r>
      <w:r w:rsidRPr="005F555F">
        <w:rPr>
          <w:rFonts w:eastAsiaTheme="minorHAnsi"/>
          <w:b/>
          <w:lang w:bidi="ar-SA"/>
        </w:rPr>
        <w:t xml:space="preserve">), </w:t>
      </w:r>
      <w:r w:rsidRPr="005F555F">
        <w:rPr>
          <w:rFonts w:eastAsiaTheme="minorHAnsi"/>
          <w:b/>
          <w:color w:val="2B91AF"/>
          <w:lang w:bidi="ar-SA"/>
        </w:rPr>
        <w:t>LinkButton</w:t>
      </w:r>
      <w:r w:rsidRPr="005F555F">
        <w:rPr>
          <w:rFonts w:eastAsiaTheme="minorHAnsi"/>
          <w:b/>
          <w:lang w:bidi="ar-SA"/>
        </w:rPr>
        <w: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delBtn </w:t>
      </w:r>
      <w:r w:rsidRPr="005F555F">
        <w:rPr>
          <w:rFonts w:eastAsiaTheme="minorHAnsi"/>
          <w:b/>
          <w:color w:val="0000FF"/>
          <w:lang w:bidi="ar-SA"/>
        </w:rPr>
        <w:t>IsNot</w:t>
      </w:r>
      <w:r w:rsidRPr="005F555F">
        <w:rPr>
          <w:rFonts w:eastAsiaTheme="minorHAnsi"/>
          <w:b/>
          <w:lang w:bidi="ar-SA"/>
        </w:rPr>
        <w:t xml:space="preserve"> </w:t>
      </w:r>
      <w:r w:rsidRPr="005F555F">
        <w:rPr>
          <w:rFonts w:eastAsiaTheme="minorHAnsi"/>
          <w:b/>
          <w:color w:val="0000FF"/>
          <w:lang w:bidi="ar-SA"/>
        </w:rPr>
        <w:t>Nothing</w:t>
      </w:r>
      <w:r w:rsidRPr="005F555F">
        <w:rPr>
          <w:rFonts w:eastAsiaTheme="minorHAnsi"/>
          <w:b/>
          <w:lang w:bidi="ar-SA"/>
        </w:rPr>
        <w:t xml:space="preserve">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delBtn.Text = </w:t>
      </w:r>
      <w:r w:rsidRPr="005F555F">
        <w:rPr>
          <w:rFonts w:eastAsiaTheme="minorHAnsi"/>
          <w:b/>
          <w:color w:val="A31515"/>
          <w:lang w:bidi="ar-SA"/>
        </w:rPr>
        <w:t>"Delete Snapshot"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snapshotRequest = </w:t>
      </w:r>
      <w:r w:rsidRPr="005F555F">
        <w:rPr>
          <w:rFonts w:eastAsiaTheme="minorHAnsi"/>
          <w:b/>
          <w:color w:val="2B91AF"/>
          <w:lang w:bidi="ar-SA"/>
        </w:rPr>
        <w:t>BlobRequest</w:t>
      </w:r>
      <w:r w:rsidRPr="005F555F">
        <w:rPr>
          <w:rFonts w:eastAsiaTheme="minorHAnsi"/>
          <w:b/>
          <w:lang w:bidi="ar-SA"/>
        </w:rPr>
        <w:t>.Get(</w:t>
      </w:r>
      <w:r w:rsidRPr="005F555F">
        <w:rPr>
          <w:rFonts w:eastAsiaTheme="minorHAnsi"/>
          <w:b/>
          <w:color w:val="0000FF"/>
          <w:lang w:bidi="ar-SA"/>
        </w:rPr>
        <w:t>New</w:t>
      </w:r>
      <w:r w:rsidRPr="005F555F">
        <w:rPr>
          <w:rFonts w:eastAsiaTheme="minorHAnsi"/>
          <w:b/>
          <w:lang w:bidi="ar-SA"/>
        </w:rPr>
        <w:t xml:space="preserve"> </w:t>
      </w:r>
      <w:r w:rsidRPr="005F555F">
        <w:rPr>
          <w:rFonts w:eastAsiaTheme="minorHAnsi"/>
          <w:b/>
          <w:color w:val="2B91AF"/>
          <w:lang w:bidi="ar-SA"/>
        </w:rPr>
        <w:t>Uri</w:t>
      </w:r>
      <w:r w:rsidRPr="005F555F">
        <w:rPr>
          <w:rFonts w:eastAsiaTheme="minorHAnsi"/>
          <w:b/>
          <w:lang w:bidi="ar-SA"/>
        </w:rPr>
        <w:t xml:space="preserve">(delBtn.CommandArgument), 0, blob.SnapshotTime.Value, </w:t>
      </w:r>
      <w:r w:rsidRPr="005F555F">
        <w:rPr>
          <w:rFonts w:eastAsiaTheme="minorHAnsi"/>
          <w:b/>
          <w:color w:val="0000FF"/>
          <w:lang w:bidi="ar-SA"/>
        </w:rPr>
        <w:t>Nothing</w:t>
      </w:r>
      <w:r w:rsidRPr="005F555F">
        <w:rPr>
          <w:rFonts w:eastAsiaTheme="minorHAnsi"/>
          <w:b/>
          <w:lang w:bidi="ar-SA"/>
        </w:rPr>
        <w: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delBtn.CommandArgument = snapshotRequest.RequestUri.AbsoluteUri</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5F555F" w:rsidRDefault="00DC53D4" w:rsidP="00640C26">
      <w:pPr>
        <w:pStyle w:val="ppCodeIndent"/>
        <w:rPr>
          <w:rFonts w:eastAsiaTheme="minorHAnsi"/>
          <w:b/>
          <w:lang w:bidi="ar-SA"/>
        </w:rPr>
      </w:pP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Dim</w:t>
      </w:r>
      <w:r w:rsidRPr="005F555F">
        <w:rPr>
          <w:rFonts w:eastAsiaTheme="minorHAnsi"/>
          <w:b/>
          <w:lang w:bidi="ar-SA"/>
        </w:rPr>
        <w:t xml:space="preserve"> snapshotBtn = </w:t>
      </w:r>
      <w:r w:rsidRPr="005F555F">
        <w:rPr>
          <w:rFonts w:eastAsiaTheme="minorHAnsi"/>
          <w:b/>
          <w:color w:val="0000FF"/>
          <w:lang w:bidi="ar-SA"/>
        </w:rPr>
        <w:t>TryCast</w:t>
      </w:r>
      <w:r w:rsidRPr="005F555F">
        <w:rPr>
          <w:rFonts w:eastAsiaTheme="minorHAnsi"/>
          <w:b/>
          <w:lang w:bidi="ar-SA"/>
        </w:rPr>
        <w:t>(e.Item.FindControl(</w:t>
      </w:r>
      <w:r w:rsidRPr="005F555F">
        <w:rPr>
          <w:rFonts w:eastAsiaTheme="minorHAnsi"/>
          <w:b/>
          <w:color w:val="A31515"/>
          <w:lang w:bidi="ar-SA"/>
        </w:rPr>
        <w:t>"Snapshot"</w:t>
      </w:r>
      <w:r w:rsidRPr="005F555F">
        <w:rPr>
          <w:rFonts w:eastAsiaTheme="minorHAnsi"/>
          <w:b/>
          <w:lang w:bidi="ar-SA"/>
        </w:rPr>
        <w:t xml:space="preserve">), </w:t>
      </w:r>
      <w:r w:rsidRPr="005F555F">
        <w:rPr>
          <w:rFonts w:eastAsiaTheme="minorHAnsi"/>
          <w:b/>
          <w:color w:val="2B91AF"/>
          <w:lang w:bidi="ar-SA"/>
        </w:rPr>
        <w:t>LinkButton</w:t>
      </w:r>
      <w:r w:rsidRPr="005F555F">
        <w:rPr>
          <w:rFonts w:eastAsiaTheme="minorHAnsi"/>
          <w:b/>
          <w:lang w:bidi="ar-SA"/>
        </w:rPr>
        <w:t>)</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snapshotBtn </w:t>
      </w:r>
      <w:r w:rsidRPr="005F555F">
        <w:rPr>
          <w:rFonts w:eastAsiaTheme="minorHAnsi"/>
          <w:b/>
          <w:color w:val="0000FF"/>
          <w:lang w:bidi="ar-SA"/>
        </w:rPr>
        <w:t>IsNot</w:t>
      </w:r>
      <w:r w:rsidRPr="005F555F">
        <w:rPr>
          <w:rFonts w:eastAsiaTheme="minorHAnsi"/>
          <w:b/>
          <w:lang w:bidi="ar-SA"/>
        </w:rPr>
        <w:t xml:space="preserve"> </w:t>
      </w:r>
      <w:r w:rsidRPr="005F555F">
        <w:rPr>
          <w:rFonts w:eastAsiaTheme="minorHAnsi"/>
          <w:b/>
          <w:color w:val="0000FF"/>
          <w:lang w:bidi="ar-SA"/>
        </w:rPr>
        <w:t>Nothing</w:t>
      </w:r>
      <w:r w:rsidRPr="005F555F">
        <w:rPr>
          <w:rFonts w:eastAsiaTheme="minorHAnsi"/>
          <w:b/>
          <w:lang w:bidi="ar-SA"/>
        </w:rPr>
        <w:t xml:space="preserve">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snapshotBtn.Visible = </w:t>
      </w:r>
      <w:r w:rsidRPr="005F555F">
        <w:rPr>
          <w:rFonts w:eastAsiaTheme="minorHAnsi"/>
          <w:b/>
          <w:color w:val="0000FF"/>
          <w:lang w:bidi="ar-SA"/>
        </w:rPr>
        <w:t>False</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5F555F" w:rsidRDefault="00DC53D4" w:rsidP="00640C26">
      <w:pPr>
        <w:pStyle w:val="ppCodeIndent"/>
        <w:rPr>
          <w:rFonts w:eastAsiaTheme="minorHAnsi"/>
          <w:b/>
          <w:lang w:bidi="ar-SA"/>
        </w:rPr>
      </w:pP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If</w:t>
      </w:r>
      <w:r w:rsidRPr="005F555F">
        <w:rPr>
          <w:rFonts w:eastAsiaTheme="minorHAnsi"/>
          <w:b/>
          <w:lang w:bidi="ar-SA"/>
        </w:rPr>
        <w:t xml:space="preserve"> metadataRepeater </w:t>
      </w:r>
      <w:r w:rsidRPr="005F555F">
        <w:rPr>
          <w:rFonts w:eastAsiaTheme="minorHAnsi"/>
          <w:b/>
          <w:color w:val="0000FF"/>
          <w:lang w:bidi="ar-SA"/>
        </w:rPr>
        <w:t>IsNot</w:t>
      </w:r>
      <w:r w:rsidRPr="005F555F">
        <w:rPr>
          <w:rFonts w:eastAsiaTheme="minorHAnsi"/>
          <w:b/>
          <w:lang w:bidi="ar-SA"/>
        </w:rPr>
        <w:t xml:space="preserve"> </w:t>
      </w:r>
      <w:r w:rsidRPr="005F555F">
        <w:rPr>
          <w:rFonts w:eastAsiaTheme="minorHAnsi"/>
          <w:b/>
          <w:color w:val="0000FF"/>
          <w:lang w:bidi="ar-SA"/>
        </w:rPr>
        <w:t>Nothing</w:t>
      </w:r>
      <w:r w:rsidRPr="005F555F">
        <w:rPr>
          <w:rFonts w:eastAsiaTheme="minorHAnsi"/>
          <w:b/>
          <w:lang w:bidi="ar-SA"/>
        </w:rPr>
        <w:t xml:space="preserve"> </w:t>
      </w:r>
      <w:r w:rsidRPr="005F555F">
        <w:rPr>
          <w:rFonts w:eastAsiaTheme="minorHAnsi"/>
          <w:b/>
          <w:color w:val="0000FF"/>
          <w:lang w:bidi="ar-SA"/>
        </w:rPr>
        <w:t>Then</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640C26">
        <w:rPr>
          <w:rFonts w:eastAsiaTheme="minorHAnsi"/>
          <w:b/>
        </w:rPr>
        <w:t>'bind to metadata</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metadataRepeater.DataSource = </w:t>
      </w:r>
      <w:r w:rsidRPr="005F555F">
        <w:rPr>
          <w:rFonts w:eastAsiaTheme="minorHAnsi"/>
          <w:b/>
          <w:color w:val="0000FF"/>
          <w:lang w:bidi="ar-SA"/>
        </w:rPr>
        <w:t>From</w:t>
      </w:r>
      <w:r w:rsidRPr="005F555F">
        <w:rPr>
          <w:rFonts w:eastAsiaTheme="minorHAnsi"/>
          <w:b/>
          <w:lang w:bidi="ar-SA"/>
        </w:rPr>
        <w:t xml:space="preserve"> key </w:t>
      </w:r>
      <w:r w:rsidRPr="005F555F">
        <w:rPr>
          <w:rFonts w:eastAsiaTheme="minorHAnsi"/>
          <w:b/>
          <w:color w:val="0000FF"/>
          <w:lang w:bidi="ar-SA"/>
        </w:rPr>
        <w:t>In</w:t>
      </w:r>
      <w:r w:rsidRPr="005F555F">
        <w:rPr>
          <w:rFonts w:eastAsiaTheme="minorHAnsi"/>
          <w:b/>
          <w:lang w:bidi="ar-SA"/>
        </w:rPr>
        <w:t xml:space="preserve"> blob.Metadata.AllKeys _</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Select</w:t>
      </w:r>
      <w:r w:rsidRPr="005F555F">
        <w:rPr>
          <w:rFonts w:eastAsiaTheme="minorHAnsi"/>
          <w:b/>
          <w:lang w:bidi="ar-SA"/>
        </w:rPr>
        <w:t xml:space="preserve"> </w:t>
      </w:r>
      <w:r w:rsidRPr="005F555F">
        <w:rPr>
          <w:rFonts w:eastAsiaTheme="minorHAnsi"/>
          <w:b/>
          <w:color w:val="0000FF"/>
          <w:lang w:bidi="ar-SA"/>
        </w:rPr>
        <w:t>New</w:t>
      </w:r>
      <w:r w:rsidRPr="005F555F">
        <w:rPr>
          <w:rFonts w:eastAsiaTheme="minorHAnsi"/>
          <w:b/>
          <w:lang w:bidi="ar-SA"/>
        </w:rPr>
        <w:t xml:space="preserve"> </w:t>
      </w:r>
      <w:r w:rsidRPr="005F555F">
        <w:rPr>
          <w:rFonts w:eastAsiaTheme="minorHAnsi"/>
          <w:b/>
          <w:color w:val="0000FF"/>
          <w:lang w:bidi="ar-SA"/>
        </w:rPr>
        <w:t>With</w:t>
      </w:r>
      <w:r w:rsidRPr="005F555F">
        <w:rPr>
          <w:rFonts w:eastAsiaTheme="minorHAnsi"/>
          <w:b/>
          <w:lang w:bidi="ar-SA"/>
        </w:rPr>
        <w:t xml:space="preserve"> {.Name = key, .Value = blob.Metadata.Get(key)}</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metadataRepeater.DataBind()</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5F555F" w:rsidRDefault="00DC53D4" w:rsidP="00640C26">
      <w:pPr>
        <w:pStyle w:val="ppCodeIndent"/>
        <w:rPr>
          <w:rFonts w:eastAsiaTheme="minorHAnsi"/>
          <w:b/>
          <w:lang w:bidi="ar-SA"/>
        </w:rPr>
      </w:pPr>
      <w:r w:rsidRPr="005F555F">
        <w:rPr>
          <w:rFonts w:eastAsiaTheme="minorHAnsi"/>
          <w:b/>
          <w:lang w:bidi="ar-SA"/>
        </w:rPr>
        <w:t xml:space="preserve">    </w:t>
      </w:r>
      <w:r w:rsidRPr="005F555F">
        <w:rPr>
          <w:rFonts w:eastAsiaTheme="minorHAnsi"/>
          <w:b/>
          <w:color w:val="0000FF"/>
          <w:lang w:bidi="ar-SA"/>
        </w:rPr>
        <w:t>End</w:t>
      </w:r>
      <w:r w:rsidRPr="005F555F">
        <w:rPr>
          <w:rFonts w:eastAsiaTheme="minorHAnsi"/>
          <w:b/>
          <w:lang w:bidi="ar-SA"/>
        </w:rPr>
        <w:t xml:space="preserve"> </w:t>
      </w:r>
      <w:r w:rsidRPr="005F555F">
        <w:rPr>
          <w:rFonts w:eastAsiaTheme="minorHAnsi"/>
          <w:b/>
          <w:color w:val="0000FF"/>
          <w:lang w:bidi="ar-SA"/>
        </w:rPr>
        <w:t>If</w:t>
      </w:r>
    </w:p>
    <w:p w:rsidR="00DC53D4" w:rsidRPr="00640C26" w:rsidRDefault="00DC53D4" w:rsidP="00640C26">
      <w:pPr>
        <w:pStyle w:val="ppCodeIndent"/>
        <w:rPr>
          <w:rFonts w:eastAsiaTheme="minorHAnsi"/>
          <w:b/>
        </w:rPr>
      </w:pPr>
      <w:r w:rsidRPr="005F555F">
        <w:rPr>
          <w:rFonts w:eastAsiaTheme="minorHAnsi"/>
          <w:b/>
          <w:lang w:bidi="ar-SA"/>
        </w:rPr>
        <w:t xml:space="preserve">  </w:t>
      </w:r>
      <w:r w:rsidRPr="00640C26">
        <w:rPr>
          <w:rFonts w:eastAsiaTheme="minorHAnsi"/>
          <w:b/>
        </w:rPr>
        <w:t>End</w:t>
      </w:r>
      <w:r w:rsidRPr="005F555F">
        <w:rPr>
          <w:rFonts w:eastAsiaTheme="minorHAnsi"/>
          <w:b/>
          <w:lang w:bidi="ar-SA"/>
        </w:rPr>
        <w:t xml:space="preserve"> </w:t>
      </w:r>
      <w:r w:rsidRPr="00640C26">
        <w:rPr>
          <w:rFonts w:eastAsiaTheme="minorHAnsi"/>
          <w:b/>
        </w:rPr>
        <w:t>If</w:t>
      </w:r>
    </w:p>
    <w:p w:rsidR="005F555F" w:rsidRPr="00640C26" w:rsidRDefault="005F555F" w:rsidP="00640C26">
      <w:pPr>
        <w:pStyle w:val="ppCodeIndent"/>
        <w:rPr>
          <w:rFonts w:eastAsiaTheme="minorHAnsi"/>
        </w:rPr>
      </w:pPr>
      <w:r w:rsidRPr="005F555F">
        <w:rPr>
          <w:rFonts w:eastAsiaTheme="minorHAnsi"/>
          <w:color w:val="0000FF"/>
          <w:lang w:bidi="ar-SA"/>
        </w:rPr>
        <w:t>End Sub</w:t>
      </w:r>
    </w:p>
    <w:p w:rsidR="00DC53D4" w:rsidRPr="003E3719" w:rsidRDefault="00DC53D4" w:rsidP="008760F9">
      <w:pPr>
        <w:pStyle w:val="ppBodyTextIndent"/>
      </w:pPr>
    </w:p>
    <w:p w:rsidR="008F3C6F" w:rsidRPr="003E3719" w:rsidRDefault="008F3C6F" w:rsidP="008F3C6F">
      <w:pPr>
        <w:pStyle w:val="ppNumberList"/>
      </w:pPr>
      <w:r w:rsidRPr="003E3719">
        <w:t xml:space="preserve">Press </w:t>
      </w:r>
      <w:r w:rsidRPr="00640C26">
        <w:rPr>
          <w:b/>
        </w:rPr>
        <w:t>F5</w:t>
      </w:r>
      <w:r w:rsidRPr="003E3719">
        <w:t xml:space="preserve"> to build and run the application. Note that the list view now displays the metadata for the image that </w:t>
      </w:r>
      <w:proofErr w:type="gramStart"/>
      <w:r w:rsidRPr="003E3719">
        <w:t>was uploaded</w:t>
      </w:r>
      <w:proofErr w:type="gramEnd"/>
      <w:r w:rsidRPr="003E3719">
        <w:t xml:space="preserve"> in the previous exercise.</w:t>
      </w:r>
    </w:p>
    <w:p w:rsidR="008F3C6F" w:rsidRPr="003E3719" w:rsidRDefault="00B5625C" w:rsidP="00640C26">
      <w:pPr>
        <w:pStyle w:val="ppFigureIndent"/>
      </w:pPr>
      <w:r>
        <w:rPr>
          <w:noProof/>
          <w:lang w:bidi="ar-SA"/>
        </w:rPr>
        <w:lastRenderedPageBreak/>
        <w:drawing>
          <wp:inline distT="0" distB="0" distL="0" distR="0" wp14:anchorId="2D90584F" wp14:editId="15989A61">
            <wp:extent cx="5943600" cy="4772025"/>
            <wp:effectExtent l="19050" t="0" r="0" b="0"/>
            <wp:docPr id="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srcRect/>
                    <a:stretch>
                      <a:fillRect/>
                    </a:stretch>
                  </pic:blipFill>
                  <pic:spPr bwMode="auto">
                    <a:xfrm>
                      <a:off x="0" y="0"/>
                      <a:ext cx="5943600" cy="4772025"/>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19</w:t>
      </w:r>
      <w:r w:rsidR="00681F0A">
        <w:rPr>
          <w:noProof/>
        </w:rPr>
        <w:fldChar w:fldCharType="end"/>
      </w:r>
    </w:p>
    <w:p w:rsidR="008F3C6F" w:rsidRPr="003E3719" w:rsidRDefault="008F3C6F" w:rsidP="00640C26">
      <w:pPr>
        <w:pStyle w:val="ppFigureCaptionIndent"/>
      </w:pPr>
      <w:r w:rsidRPr="003E3719">
        <w:t xml:space="preserve">The image gallery showing metadata retrieved from </w:t>
      </w:r>
      <w:r w:rsidR="000844F2">
        <w:t xml:space="preserve">blob </w:t>
      </w:r>
      <w:r w:rsidR="00F8752F">
        <w:t>storage</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Shift+F5</w:t>
      </w:r>
      <w:r w:rsidRPr="003E3719">
        <w:t xml:space="preserve"> to stop debugging and delete the deployment from the </w:t>
      </w:r>
      <w:r w:rsidR="00D56608">
        <w:t>compute emulator</w:t>
      </w:r>
      <w:r w:rsidRPr="003E3719">
        <w:t>.</w:t>
      </w:r>
    </w:p>
    <w:p w:rsidR="008F3C6F" w:rsidRPr="003E3719" w:rsidRDefault="008F3C6F" w:rsidP="008F3C6F">
      <w:pPr>
        <w:pStyle w:val="ppListEnd"/>
      </w:pPr>
    </w:p>
    <w:p w:rsidR="008F3C6F" w:rsidRPr="003E3719" w:rsidRDefault="008F3C6F" w:rsidP="008F3C6F">
      <w:pPr>
        <w:pStyle w:val="ppBodyText"/>
      </w:pPr>
    </w:p>
    <w:p w:rsidR="008F3C6F" w:rsidRPr="003E3719" w:rsidRDefault="008F3C6F" w:rsidP="008F3C6F">
      <w:pPr>
        <w:pStyle w:val="ppProcedureStart"/>
      </w:pPr>
      <w:bookmarkStart w:id="39" w:name="_Toc260287052"/>
      <w:bookmarkStart w:id="40" w:name="_Toc303243855"/>
      <w:bookmarkStart w:id="41" w:name="_Toc310346233"/>
      <w:r w:rsidRPr="003E3719">
        <w:t>Task 4 – Deleting Blobs from Storage</w:t>
      </w:r>
      <w:bookmarkEnd w:id="39"/>
      <w:bookmarkEnd w:id="40"/>
      <w:bookmarkEnd w:id="41"/>
    </w:p>
    <w:p w:rsidR="008F3C6F" w:rsidRPr="003E3719" w:rsidRDefault="008F3C6F" w:rsidP="008F3C6F">
      <w:pPr>
        <w:pStyle w:val="ppBodyText"/>
      </w:pPr>
      <w:r w:rsidRPr="003E3719">
        <w:t>In this task, you will add functionality to the image gallery Web page to delete blobs containing image data from Windows Azure storage.</w:t>
      </w:r>
    </w:p>
    <w:p w:rsidR="008F3C6F" w:rsidRPr="003E3719" w:rsidRDefault="008F3C6F" w:rsidP="008F3C6F">
      <w:pPr>
        <w:pStyle w:val="ppNumberList"/>
      </w:pPr>
      <w:r w:rsidRPr="003E3719">
        <w:t xml:space="preserve">Update the image list view to add an </w:t>
      </w:r>
      <w:r w:rsidRPr="003E3719">
        <w:rPr>
          <w:b/>
        </w:rPr>
        <w:t>asp</w:t>
      </w:r>
      <w:proofErr w:type="gramStart"/>
      <w:r w:rsidRPr="003E3719">
        <w:rPr>
          <w:b/>
        </w:rPr>
        <w:t>:LinkButton</w:t>
      </w:r>
      <w:proofErr w:type="gramEnd"/>
      <w:r w:rsidRPr="003E3719">
        <w:t xml:space="preserve"> control that is used to delete images from the gallery container. </w:t>
      </w:r>
      <w:r w:rsidR="00815AFC">
        <w:t xml:space="preserve">To do this, </w:t>
      </w:r>
      <w:r w:rsidR="00815AFC" w:rsidRPr="00F31FA7">
        <w:t>right-click</w:t>
      </w:r>
      <w:r w:rsidR="00815AFC">
        <w:t xml:space="preserve"> </w:t>
      </w:r>
      <w:r w:rsidR="00815AFC">
        <w:rPr>
          <w:b/>
        </w:rPr>
        <w:t>D</w:t>
      </w:r>
      <w:r w:rsidR="00815AFC" w:rsidRPr="00F31FA7">
        <w:rPr>
          <w:b/>
        </w:rPr>
        <w:t>efault.aspx</w:t>
      </w:r>
      <w:r w:rsidR="00815AFC">
        <w:t xml:space="preserve">, and select </w:t>
      </w:r>
      <w:r w:rsidR="00815AFC" w:rsidRPr="000419EB">
        <w:rPr>
          <w:b/>
        </w:rPr>
        <w:t>View Markup</w:t>
      </w:r>
      <w:r w:rsidR="00815AFC" w:rsidRPr="003E3719">
        <w:t xml:space="preserve"> </w:t>
      </w:r>
      <w:r w:rsidRPr="003E3719">
        <w:t xml:space="preserve">and locate the </w:t>
      </w:r>
      <w:r w:rsidRPr="003E3719">
        <w:rPr>
          <w:b/>
        </w:rPr>
        <w:t>ItemTemplate</w:t>
      </w:r>
      <w:r w:rsidRPr="003E3719">
        <w:t xml:space="preserve"> for the images </w:t>
      </w:r>
      <w:r w:rsidRPr="003E3719">
        <w:rPr>
          <w:b/>
        </w:rPr>
        <w:t>asp</w:t>
      </w:r>
      <w:proofErr w:type="gramStart"/>
      <w:r w:rsidRPr="003E3719">
        <w:rPr>
          <w:b/>
        </w:rPr>
        <w:t>:ListView</w:t>
      </w:r>
      <w:proofErr w:type="gramEnd"/>
      <w:r w:rsidRPr="003E3719">
        <w:t xml:space="preserve"> control. Uncomment the ASP.NET markup located immediately following the </w:t>
      </w:r>
      <w:r w:rsidRPr="003E3719">
        <w:rPr>
          <w:b/>
        </w:rPr>
        <w:t>blobMetadata</w:t>
      </w:r>
      <w:r w:rsidRPr="003E3719">
        <w:t xml:space="preserve"> repeater control (shown </w:t>
      </w:r>
      <w:r w:rsidRPr="003E3719">
        <w:rPr>
          <w:b/>
        </w:rPr>
        <w:t>bolded</w:t>
      </w:r>
      <w:r w:rsidRPr="003E3719">
        <w:t xml:space="preserve"> below).</w:t>
      </w:r>
    </w:p>
    <w:p w:rsidR="008F3C6F" w:rsidRPr="003E3719" w:rsidRDefault="008F3C6F" w:rsidP="008F3C6F">
      <w:pPr>
        <w:pStyle w:val="ppCodeLanguageIndent"/>
      </w:pPr>
      <w:r w:rsidRPr="003E3719">
        <w:t>HTML</w:t>
      </w:r>
    </w:p>
    <w:p w:rsidR="00F84FB5" w:rsidRPr="00F84FB5" w:rsidRDefault="00F84FB5" w:rsidP="005B3118">
      <w:pPr>
        <w:pStyle w:val="ppCodeIndent"/>
        <w:ind w:left="709"/>
        <w:rPr>
          <w:rFonts w:eastAsiaTheme="minorHAnsi" w:cs="Consolas"/>
          <w:sz w:val="19"/>
          <w:szCs w:val="19"/>
          <w:lang w:bidi="ar-SA"/>
        </w:rPr>
      </w:pPr>
      <w:r>
        <w:rPr>
          <w:rFonts w:eastAsiaTheme="minorHAnsi" w:cs="Consolas"/>
          <w:sz w:val="19"/>
          <w:szCs w:val="19"/>
          <w:lang w:bidi="ar-SA"/>
        </w:rPr>
        <w:lastRenderedPageBreak/>
        <w: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class</w:t>
      </w:r>
      <w:r w:rsidRPr="003E3719">
        <w:rPr>
          <w:rFonts w:eastAsiaTheme="minorHAnsi" w:cs="Consolas"/>
          <w:color w:val="0000FF"/>
          <w:sz w:val="19"/>
          <w:szCs w:val="19"/>
          <w:lang w:bidi="ar-SA"/>
        </w:rPr>
        <w:t>="item"&gt;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width</w:t>
      </w:r>
      <w:r w:rsidRPr="003E3719">
        <w:rPr>
          <w:rFonts w:eastAsiaTheme="minorHAnsi" w:cs="Consolas"/>
          <w:color w:val="0000FF"/>
          <w:sz w:val="19"/>
          <w:szCs w:val="19"/>
          <w:lang w:bidi="ar-SA"/>
        </w:rPr>
        <w:t>:40em;</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w:t>
      </w:r>
      <w:r w:rsidRPr="003E3719">
        <w:rPr>
          <w:rFonts w:eastAsiaTheme="minorHAnsi" w:cs="Consolas"/>
          <w:color w:val="FF0000"/>
          <w:sz w:val="19"/>
          <w:szCs w:val="19"/>
          <w:lang w:bidi="ar-SA"/>
        </w:rPr>
        <w:t>clear</w:t>
      </w:r>
      <w:r w:rsidRPr="003E3719">
        <w:rPr>
          <w:rFonts w:eastAsiaTheme="minorHAnsi" w:cs="Consolas"/>
          <w:color w:val="0000FF"/>
          <w:sz w:val="19"/>
          <w:szCs w:val="19"/>
          <w:lang w:bidi="ar-SA"/>
        </w:rPr>
        <w:t>:left"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="blobMetadata"</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"Name"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"Value"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li</w:t>
      </w:r>
      <w:r w:rsidRPr="003E3719">
        <w:rPr>
          <w:rFonts w:eastAsiaTheme="minorHAnsi" w:cs="Consolas"/>
          <w:b/>
          <w:color w:val="0000FF"/>
          <w:sz w:val="19"/>
          <w:szCs w:val="19"/>
          <w:lang w:bidi="ar-SA"/>
        </w:rPr>
        <w:t>&gt;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asp</w:t>
      </w:r>
      <w:r w:rsidRPr="003E3719">
        <w:rPr>
          <w:rFonts w:eastAsiaTheme="minorHAnsi" w:cs="Consolas"/>
          <w:b/>
          <w:color w:val="0000FF"/>
          <w:sz w:val="19"/>
          <w:szCs w:val="19"/>
          <w:lang w:bidi="ar-SA"/>
        </w:rPr>
        <w:t>:</w:t>
      </w:r>
      <w:r w:rsidRPr="003E3719">
        <w:rPr>
          <w:rFonts w:eastAsiaTheme="minorHAnsi" w:cs="Consolas"/>
          <w:b/>
          <w:color w:val="800000"/>
          <w:sz w:val="19"/>
          <w:szCs w:val="19"/>
          <w:lang w:bidi="ar-SA"/>
        </w:rPr>
        <w:t>LinkButton</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ID</w:t>
      </w:r>
      <w:r w:rsidRPr="003E3719">
        <w:rPr>
          <w:rFonts w:eastAsiaTheme="minorHAnsi" w:cs="Consolas"/>
          <w:b/>
          <w:color w:val="0000FF"/>
          <w:sz w:val="19"/>
          <w:szCs w:val="19"/>
          <w:lang w:bidi="ar-SA"/>
        </w:rPr>
        <w:t>="deleteBlob"</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OnClientClick</w:t>
      </w:r>
      <w:r w:rsidRPr="003E3719">
        <w:rPr>
          <w:rFonts w:eastAsiaTheme="minorHAnsi" w:cs="Consolas"/>
          <w:b/>
          <w:color w:val="0000FF"/>
          <w:sz w:val="19"/>
          <w:szCs w:val="19"/>
          <w:lang w:bidi="ar-SA"/>
        </w:rPr>
        <w:t xml:space="preserve">="return </w:t>
      </w:r>
      <w:proofErr w:type="gramStart"/>
      <w:r w:rsidRPr="003E3719">
        <w:rPr>
          <w:rFonts w:eastAsiaTheme="minorHAnsi" w:cs="Consolas"/>
          <w:b/>
          <w:color w:val="0000FF"/>
          <w:sz w:val="19"/>
          <w:szCs w:val="19"/>
          <w:lang w:bidi="ar-SA"/>
        </w:rPr>
        <w:t>confirm(</w:t>
      </w:r>
      <w:proofErr w:type="gramEnd"/>
      <w:r w:rsidRPr="003E3719">
        <w:rPr>
          <w:rFonts w:eastAsiaTheme="minorHAnsi" w:cs="Consolas"/>
          <w:b/>
          <w:color w:val="0000FF"/>
          <w:sz w:val="19"/>
          <w:szCs w:val="19"/>
          <w:lang w:bidi="ar-SA"/>
        </w:rPr>
        <w:t>'Delete image?');"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CommandName</w:t>
      </w:r>
      <w:r w:rsidRPr="003E3719">
        <w:rPr>
          <w:rFonts w:eastAsiaTheme="minorHAnsi" w:cs="Consolas"/>
          <w:b/>
          <w:color w:val="0000FF"/>
          <w:sz w:val="19"/>
          <w:szCs w:val="19"/>
          <w:lang w:bidi="ar-SA"/>
        </w:rPr>
        <w:t>="Delete"</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CommandArgument</w:t>
      </w:r>
      <w:r w:rsidRPr="003E3719">
        <w:rPr>
          <w:rFonts w:eastAsiaTheme="minorHAnsi" w:cs="Consolas"/>
          <w:b/>
          <w:color w:val="0000FF"/>
          <w:sz w:val="19"/>
          <w:szCs w:val="19"/>
          <w:lang w:bidi="ar-SA"/>
        </w:rPr>
        <w:t>='</w:t>
      </w:r>
      <w:r w:rsidRPr="003E3719">
        <w:rPr>
          <w:rFonts w:eastAsiaTheme="minorHAnsi" w:cs="Consolas"/>
          <w:b/>
          <w:sz w:val="19"/>
          <w:szCs w:val="19"/>
          <w:highlight w:val="yellow"/>
          <w:lang w:bidi="ar-SA"/>
        </w:rPr>
        <w:t>&lt;%</w:t>
      </w:r>
      <w:r w:rsidRPr="003E3719">
        <w:rPr>
          <w:rFonts w:eastAsiaTheme="minorHAnsi" w:cs="Consolas"/>
          <w:b/>
          <w:color w:val="0000FF"/>
          <w:sz w:val="19"/>
          <w:szCs w:val="19"/>
          <w:lang w:bidi="ar-SA"/>
        </w:rPr>
        <w:t>#</w:t>
      </w:r>
      <w:r w:rsidRPr="003E3719">
        <w:rPr>
          <w:rFonts w:eastAsiaTheme="minorHAnsi" w:cs="Consolas"/>
          <w:b/>
          <w:sz w:val="19"/>
          <w:szCs w:val="19"/>
          <w:lang w:bidi="ar-SA"/>
        </w:rPr>
        <w:t xml:space="preserve"> </w:t>
      </w:r>
      <w:proofErr w:type="gramStart"/>
      <w:r w:rsidRPr="003E3719">
        <w:rPr>
          <w:rFonts w:eastAsiaTheme="minorHAnsi" w:cs="Consolas"/>
          <w:b/>
          <w:sz w:val="19"/>
          <w:szCs w:val="19"/>
          <w:lang w:bidi="ar-SA"/>
        </w:rPr>
        <w:t>Eval(</w:t>
      </w:r>
      <w:proofErr w:type="gramEnd"/>
      <w:r w:rsidRPr="003E3719">
        <w:rPr>
          <w:rFonts w:eastAsiaTheme="minorHAnsi" w:cs="Consolas"/>
          <w:b/>
          <w:sz w:val="19"/>
          <w:szCs w:val="19"/>
          <w:lang w:bidi="ar-SA"/>
        </w:rPr>
        <w:t>"Uri")</w:t>
      </w:r>
      <w:r w:rsidRPr="003E3719">
        <w:rPr>
          <w:rFonts w:eastAsiaTheme="minorHAnsi" w:cs="Consolas"/>
          <w:b/>
          <w:sz w:val="19"/>
          <w:szCs w:val="19"/>
          <w:highlight w:val="yellow"/>
          <w:lang w:bidi="ar-SA"/>
        </w:rPr>
        <w:t>%&gt;</w:t>
      </w:r>
      <w:r w:rsidRPr="003E3719">
        <w:rPr>
          <w:rFonts w:eastAsiaTheme="minorHAnsi" w:cs="Consolas"/>
          <w:b/>
          <w:color w:val="0000FF"/>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runat</w:t>
      </w:r>
      <w:r w:rsidRPr="003E3719">
        <w:rPr>
          <w:rFonts w:eastAsiaTheme="minorHAnsi" w:cs="Consolas"/>
          <w:b/>
          <w:color w:val="0000FF"/>
          <w:sz w:val="19"/>
          <w:szCs w:val="19"/>
          <w:lang w:bidi="ar-SA"/>
        </w:rPr>
        <w:t>="server"</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Text</w:t>
      </w:r>
      <w:r w:rsidRPr="003E3719">
        <w:rPr>
          <w:rFonts w:eastAsiaTheme="minorHAnsi" w:cs="Consolas"/>
          <w:b/>
          <w:color w:val="0000FF"/>
          <w:sz w:val="19"/>
          <w:szCs w:val="19"/>
          <w:lang w:bidi="ar-SA"/>
        </w:rPr>
        <w:t>="Delete"</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oncommand</w:t>
      </w:r>
      <w:r w:rsidRPr="003E3719">
        <w:rPr>
          <w:rFonts w:eastAsiaTheme="minorHAnsi" w:cs="Consolas"/>
          <w:b/>
          <w:color w:val="0000FF"/>
          <w:sz w:val="19"/>
          <w:szCs w:val="19"/>
          <w:lang w:bidi="ar-SA"/>
        </w:rPr>
        <w:t>="OnDeleteImage"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/&gt;</w:t>
      </w:r>
    </w:p>
    <w:p w:rsidR="005C10FE" w:rsidRDefault="005C10FE"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li</w:t>
      </w:r>
      <w:r w:rsidRPr="003E3719">
        <w:rPr>
          <w:rFonts w:eastAsiaTheme="minorHAnsi" w:cs="Consolas"/>
          <w:b/>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img</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src</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alt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:left"/&gt;</w:t>
      </w:r>
    </w:p>
    <w:p w:rsidR="008F3C6F" w:rsidRPr="003E3719"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w:t>
      </w:r>
    </w:p>
    <w:p w:rsidR="008F3C6F" w:rsidRPr="003E3719" w:rsidRDefault="008F3C6F" w:rsidP="008F3C6F">
      <w:pPr>
        <w:pStyle w:val="ppBodyTextIndent"/>
      </w:pPr>
    </w:p>
    <w:p w:rsidR="008F3C6F" w:rsidRPr="003E3719" w:rsidRDefault="008F3C6F" w:rsidP="008F3C6F">
      <w:pPr>
        <w:pStyle w:val="ppNumberList"/>
      </w:pPr>
      <w:r w:rsidRPr="003E3719">
        <w:t>Add code (show</w:t>
      </w:r>
      <w:r w:rsidR="00F84FB5">
        <w:t>n</w:t>
      </w:r>
      <w:r w:rsidRPr="003E3719">
        <w:t xml:space="preserve"> in </w:t>
      </w:r>
      <w:r w:rsidRPr="003E3719">
        <w:rPr>
          <w:b/>
        </w:rPr>
        <w:t>bold</w:t>
      </w:r>
      <w:r w:rsidRPr="003E3719">
        <w:t xml:space="preserve">) to </w:t>
      </w:r>
      <w:r w:rsidRPr="003E3719">
        <w:rPr>
          <w:b/>
        </w:rPr>
        <w:t>Default.aspx.cs</w:t>
      </w:r>
      <w:r w:rsidRPr="003E3719">
        <w:t xml:space="preserve"> / </w:t>
      </w:r>
      <w:r w:rsidRPr="003E3719">
        <w:rPr>
          <w:b/>
        </w:rPr>
        <w:t>Default.aspx.vb</w:t>
      </w:r>
      <w:r w:rsidRPr="003E3719">
        <w:t xml:space="preserve"> to implement the command handler for the </w:t>
      </w:r>
      <w:r w:rsidRPr="003E3719">
        <w:rPr>
          <w:i/>
        </w:rPr>
        <w:t>deleteBlob</w:t>
      </w:r>
      <w:r w:rsidRPr="003E3719">
        <w:t xml:space="preserve"> </w:t>
      </w:r>
      <w:r w:rsidRPr="003E3719">
        <w:rPr>
          <w:b/>
        </w:rPr>
        <w:t>asp</w:t>
      </w:r>
      <w:proofErr w:type="gramStart"/>
      <w:r w:rsidRPr="003E3719">
        <w:rPr>
          <w:b/>
        </w:rPr>
        <w:t>:LinkButton</w:t>
      </w:r>
      <w:proofErr w:type="gramEnd"/>
      <w:r w:rsidRPr="003E3719">
        <w:t xml:space="preserve"> control. The code verifies if a blob exists in storage and deletes it.</w:t>
      </w:r>
    </w:p>
    <w:p w:rsidR="008F3C6F" w:rsidRPr="003E3719" w:rsidRDefault="008F3C6F" w:rsidP="008F3C6F">
      <w:pPr>
        <w:pStyle w:val="ppBodyTextIndent"/>
      </w:pPr>
      <w:r w:rsidRPr="003E3719">
        <w:t xml:space="preserve">(Code Snippet – </w:t>
      </w:r>
      <w:r w:rsidRPr="003E3719">
        <w:rPr>
          <w:i/>
        </w:rPr>
        <w:t>ExploringWindowsAzureStorage-Ex02-09-OnDeleteImageMethod-CS</w:t>
      </w:r>
      <w:r w:rsidRPr="003E3719">
        <w:t>)</w:t>
      </w:r>
    </w:p>
    <w:p w:rsidR="00F95BC2" w:rsidRPr="003E3719" w:rsidRDefault="00F95BC2" w:rsidP="00F95BC2">
      <w:pPr>
        <w:pStyle w:val="ppCodeLanguageIndent"/>
      </w:pPr>
      <w:r w:rsidRPr="003E3719">
        <w:t>C#</w:t>
      </w:r>
    </w:p>
    <w:p w:rsidR="00F95BC2" w:rsidRPr="005C1941" w:rsidRDefault="00F95BC2" w:rsidP="005B3118">
      <w:pPr>
        <w:pStyle w:val="ppCodeIndent"/>
        <w:ind w:left="709"/>
        <w:rPr>
          <w:rFonts w:eastAsiaTheme="minorHAnsi"/>
          <w:lang w:bidi="ar-SA"/>
        </w:rPr>
      </w:pPr>
      <w:r w:rsidRPr="005C1941">
        <w:rPr>
          <w:rFonts w:eastAsiaTheme="minorHAnsi"/>
          <w:color w:val="0000FF"/>
          <w:lang w:bidi="ar-SA"/>
        </w:rPr>
        <w:t>public</w:t>
      </w:r>
      <w:r w:rsidRPr="005C1941">
        <w:rPr>
          <w:rFonts w:eastAsiaTheme="minorHAnsi"/>
          <w:lang w:bidi="ar-SA"/>
        </w:rPr>
        <w:t xml:space="preserve"> </w:t>
      </w:r>
      <w:r w:rsidRPr="005C1941">
        <w:rPr>
          <w:rFonts w:eastAsiaTheme="minorHAnsi"/>
          <w:color w:val="0000FF"/>
          <w:lang w:bidi="ar-SA"/>
        </w:rPr>
        <w:t>partial</w:t>
      </w:r>
      <w:r w:rsidRPr="005C1941">
        <w:rPr>
          <w:rFonts w:eastAsiaTheme="minorHAnsi"/>
          <w:lang w:bidi="ar-SA"/>
        </w:rPr>
        <w:t xml:space="preserve"> </w:t>
      </w:r>
      <w:r w:rsidRPr="005C1941">
        <w:rPr>
          <w:rFonts w:eastAsiaTheme="minorHAnsi"/>
          <w:color w:val="0000FF"/>
          <w:lang w:bidi="ar-SA"/>
        </w:rPr>
        <w:t>class</w:t>
      </w:r>
      <w:r w:rsidRPr="005C1941">
        <w:rPr>
          <w:rFonts w:eastAsiaTheme="minorHAnsi"/>
          <w:lang w:bidi="ar-SA"/>
        </w:rPr>
        <w:t xml:space="preserve"> </w:t>
      </w:r>
      <w:r w:rsidRPr="005C1941">
        <w:rPr>
          <w:rFonts w:eastAsiaTheme="minorHAnsi"/>
          <w:color w:val="2B91AF"/>
          <w:lang w:bidi="ar-SA"/>
        </w:rPr>
        <w:t>_Default</w:t>
      </w:r>
      <w:r w:rsidRPr="005C1941">
        <w:rPr>
          <w:rFonts w:eastAsiaTheme="minorHAnsi"/>
          <w:lang w:bidi="ar-SA"/>
        </w:rPr>
        <w:t xml:space="preserve"> : System.Web.UI.</w:t>
      </w:r>
      <w:r w:rsidRPr="005C1941">
        <w:rPr>
          <w:rFonts w:eastAsiaTheme="minorHAnsi"/>
          <w:color w:val="2B91AF"/>
          <w:lang w:bidi="ar-SA"/>
        </w:rPr>
        <w:t>Page</w:t>
      </w:r>
    </w:p>
    <w:p w:rsidR="00F95BC2" w:rsidRDefault="00F95BC2" w:rsidP="005B3118">
      <w:pPr>
        <w:pStyle w:val="ppCodeIndent"/>
        <w:ind w:left="709"/>
        <w:rPr>
          <w:rFonts w:eastAsiaTheme="minorHAnsi"/>
          <w:lang w:bidi="ar-SA"/>
        </w:rPr>
      </w:pPr>
      <w:r w:rsidRPr="005C1941">
        <w:rPr>
          <w:rFonts w:eastAsiaTheme="minorHAnsi"/>
          <w:lang w:bidi="ar-SA"/>
        </w:rPr>
        <w:t>{</w:t>
      </w:r>
    </w:p>
    <w:p w:rsidR="00F95BC2" w:rsidRPr="005C1941" w:rsidRDefault="00F95BC2" w:rsidP="005B3118">
      <w:pPr>
        <w:pStyle w:val="ppCodeIndent"/>
        <w:ind w:left="709"/>
        <w:rPr>
          <w:rFonts w:eastAsiaTheme="minorHAnsi"/>
          <w:lang w:bidi="ar-SA"/>
        </w:rPr>
      </w:pPr>
      <w:r>
        <w:rPr>
          <w:rFonts w:eastAsiaTheme="minorHAnsi"/>
          <w:lang w:bidi="ar-SA"/>
        </w:rPr>
        <w:t xml:space="preserve">  ...</w:t>
      </w:r>
    </w:p>
    <w:p w:rsidR="00F95BC2" w:rsidRPr="00116A16" w:rsidRDefault="00F95BC2" w:rsidP="005B3118">
      <w:pPr>
        <w:pStyle w:val="ppCodeIndent"/>
        <w:ind w:left="709"/>
        <w:rPr>
          <w:rFonts w:eastAsiaTheme="minorHAnsi"/>
          <w:lang w:bidi="ar-SA"/>
        </w:rPr>
      </w:pPr>
      <w:r w:rsidRPr="00116A16">
        <w:rPr>
          <w:rFonts w:eastAsiaTheme="minorHAnsi"/>
          <w:lang w:bidi="ar-SA"/>
        </w:rPr>
        <w:t xml:space="preserve">  </w:t>
      </w:r>
      <w:r w:rsidRPr="00116A16">
        <w:rPr>
          <w:rFonts w:eastAsiaTheme="minorHAnsi"/>
          <w:color w:val="0000FF"/>
          <w:lang w:bidi="ar-SA"/>
        </w:rPr>
        <w:t>protected</w:t>
      </w:r>
      <w:r w:rsidRPr="00116A16">
        <w:rPr>
          <w:rFonts w:eastAsiaTheme="minorHAnsi"/>
          <w:lang w:bidi="ar-SA"/>
        </w:rPr>
        <w:t xml:space="preserve"> </w:t>
      </w:r>
      <w:r w:rsidRPr="00116A16">
        <w:rPr>
          <w:rFonts w:eastAsiaTheme="minorHAnsi"/>
          <w:color w:val="0000FF"/>
          <w:lang w:bidi="ar-SA"/>
        </w:rPr>
        <w:t>void</w:t>
      </w:r>
      <w:r w:rsidRPr="00116A16">
        <w:rPr>
          <w:rFonts w:eastAsiaTheme="minorHAnsi"/>
          <w:lang w:bidi="ar-SA"/>
        </w:rPr>
        <w:t xml:space="preserve"> OnDeleteImage(</w:t>
      </w:r>
      <w:r w:rsidRPr="00116A16">
        <w:rPr>
          <w:rFonts w:eastAsiaTheme="minorHAnsi"/>
          <w:color w:val="0000FF"/>
          <w:lang w:bidi="ar-SA"/>
        </w:rPr>
        <w:t>object</w:t>
      </w:r>
      <w:r w:rsidRPr="00116A16">
        <w:rPr>
          <w:rFonts w:eastAsiaTheme="minorHAnsi"/>
          <w:lang w:bidi="ar-SA"/>
        </w:rPr>
        <w:t xml:space="preserve"> sender, </w:t>
      </w:r>
      <w:r w:rsidRPr="00116A16">
        <w:rPr>
          <w:rFonts w:eastAsiaTheme="minorHAnsi"/>
          <w:color w:val="2B91AF"/>
          <w:lang w:bidi="ar-SA"/>
        </w:rPr>
        <w:t>CommandEventArgs</w:t>
      </w:r>
      <w:r w:rsidRPr="00116A16">
        <w:rPr>
          <w:rFonts w:eastAsiaTheme="minorHAnsi"/>
          <w:lang w:bidi="ar-SA"/>
        </w:rPr>
        <w:t xml:space="preserve"> e)</w:t>
      </w:r>
    </w:p>
    <w:p w:rsidR="00F95BC2" w:rsidRPr="00116A16" w:rsidRDefault="00F95BC2" w:rsidP="005B3118">
      <w:pPr>
        <w:pStyle w:val="ppCodeIndent"/>
        <w:ind w:left="709"/>
        <w:rPr>
          <w:rFonts w:eastAsiaTheme="minorHAnsi"/>
          <w:lang w:bidi="ar-SA"/>
        </w:rPr>
      </w:pPr>
      <w:r w:rsidRPr="00116A16">
        <w:rPr>
          <w:rFonts w:eastAsiaTheme="minorHAnsi"/>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try</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if</w:t>
      </w:r>
      <w:r w:rsidRPr="00F95BC2">
        <w:rPr>
          <w:rFonts w:eastAsiaTheme="minorHAnsi"/>
          <w:b/>
          <w:lang w:bidi="ar-SA"/>
        </w:rPr>
        <w:t xml:space="preserve"> (e.CommandName == </w:t>
      </w:r>
      <w:r w:rsidRPr="00F95BC2">
        <w:rPr>
          <w:rFonts w:eastAsiaTheme="minorHAnsi"/>
          <w:b/>
          <w:color w:val="A31515"/>
          <w:lang w:bidi="ar-SA"/>
        </w:rPr>
        <w:t>"Delete"</w:t>
      </w:r>
      <w:r w:rsidRPr="00F95BC2">
        <w:rPr>
          <w:rFonts w:eastAsiaTheme="minorHAnsi"/>
          <w:b/>
          <w:lang w:bidi="ar-SA"/>
        </w:rPr>
        <w: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blobUri = (</w:t>
      </w:r>
      <w:r w:rsidRPr="00F95BC2">
        <w:rPr>
          <w:rFonts w:eastAsiaTheme="minorHAnsi"/>
          <w:b/>
          <w:color w:val="0000FF"/>
          <w:lang w:bidi="ar-SA"/>
        </w:rPr>
        <w:t>string</w:t>
      </w:r>
      <w:r w:rsidRPr="00F95BC2">
        <w:rPr>
          <w:rFonts w:eastAsiaTheme="minorHAnsi"/>
          <w:b/>
          <w:lang w:bidi="ar-SA"/>
        </w:rPr>
        <w:t>)e.CommandArgument;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blob = </w:t>
      </w:r>
      <w:r w:rsidRPr="00F95BC2">
        <w:rPr>
          <w:rFonts w:eastAsiaTheme="minorHAnsi"/>
          <w:b/>
          <w:color w:val="0000FF"/>
          <w:lang w:bidi="ar-SA"/>
        </w:rPr>
        <w:t>this</w:t>
      </w:r>
      <w:r w:rsidRPr="00F95BC2">
        <w:rPr>
          <w:rFonts w:eastAsiaTheme="minorHAnsi"/>
          <w:b/>
          <w:lang w:bidi="ar-SA"/>
        </w:rPr>
        <w:t>.GetContainer().GetBlobReference(blobUri);</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blob.DeleteIfExists();</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catch</w:t>
      </w:r>
      <w:r w:rsidRPr="00F95BC2">
        <w:rPr>
          <w:rFonts w:eastAsiaTheme="minorHAnsi"/>
          <w:b/>
          <w:lang w:bidi="ar-SA"/>
        </w:rPr>
        <w:t xml:space="preserve"> (</w:t>
      </w:r>
      <w:r w:rsidRPr="00F95BC2">
        <w:rPr>
          <w:rFonts w:eastAsiaTheme="minorHAnsi"/>
          <w:b/>
          <w:color w:val="2B91AF"/>
          <w:lang w:bidi="ar-SA"/>
        </w:rPr>
        <w:t>StorageClientException</w:t>
      </w:r>
      <w:r w:rsidRPr="00F95BC2">
        <w:rPr>
          <w:rFonts w:eastAsiaTheme="minorHAnsi"/>
          <w:b/>
          <w:lang w:bidi="ar-SA"/>
        </w:rPr>
        <w:t xml:space="preserve"> se)</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status.Text = </w:t>
      </w:r>
      <w:r w:rsidRPr="00F95BC2">
        <w:rPr>
          <w:rFonts w:eastAsiaTheme="minorHAnsi"/>
          <w:b/>
          <w:color w:val="A31515"/>
          <w:lang w:bidi="ar-SA"/>
        </w:rPr>
        <w:t>"Storage client error: "</w:t>
      </w:r>
      <w:r w:rsidRPr="00F95BC2">
        <w:rPr>
          <w:rFonts w:eastAsiaTheme="minorHAnsi"/>
          <w:b/>
          <w:lang w:bidi="ar-SA"/>
        </w:rPr>
        <w:t xml:space="preserve"> + se.Message;</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catch</w:t>
      </w:r>
      <w:r w:rsidRPr="00F95BC2">
        <w:rPr>
          <w:rFonts w:eastAsiaTheme="minorHAnsi"/>
          <w:b/>
          <w:lang w:bidi="ar-SA"/>
        </w:rPr>
        <w:t xml:space="preserve"> (</w:t>
      </w:r>
      <w:r w:rsidRPr="00F95BC2">
        <w:rPr>
          <w:rFonts w:eastAsiaTheme="minorHAnsi"/>
          <w:b/>
          <w:color w:val="2B91AF"/>
          <w:lang w:bidi="ar-SA"/>
        </w:rPr>
        <w:t>Exception</w:t>
      </w:r>
      <w:r w:rsidRPr="00F95BC2">
        <w:rPr>
          <w:rFonts w:eastAsiaTheme="minorHAnsi"/>
          <w:b/>
          <w:lang w:bidi="ar-SA"/>
        </w:rPr>
        <w:t>) { }</w:t>
      </w:r>
    </w:p>
    <w:p w:rsidR="00116A16" w:rsidRPr="00F95BC2" w:rsidRDefault="00116A16" w:rsidP="005B3118">
      <w:pPr>
        <w:pStyle w:val="ppCodeIndent"/>
        <w:shd w:val="clear" w:color="auto" w:fill="C6D9F1" w:themeFill="text2" w:themeFillTint="33"/>
        <w:ind w:left="709"/>
        <w:rPr>
          <w:rFonts w:eastAsiaTheme="minorHAnsi"/>
          <w:b/>
          <w:lang w:bidi="ar-SA"/>
        </w:rPr>
      </w:pPr>
    </w:p>
    <w:p w:rsidR="00116A16" w:rsidRPr="00F95BC2" w:rsidRDefault="00116A16"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RefreshGallery();</w:t>
      </w:r>
    </w:p>
    <w:p w:rsidR="00F95BC2" w:rsidRPr="00116A16" w:rsidRDefault="00F95BC2" w:rsidP="005B3118">
      <w:pPr>
        <w:pStyle w:val="ppCodeIndent"/>
        <w:ind w:left="709"/>
        <w:rPr>
          <w:rFonts w:eastAsiaTheme="minorHAnsi"/>
          <w:lang w:bidi="ar-SA"/>
        </w:rPr>
      </w:pPr>
      <w:r w:rsidRPr="00116A16">
        <w:rPr>
          <w:rFonts w:eastAsiaTheme="minorHAnsi"/>
          <w:lang w:bidi="ar-SA"/>
        </w:rPr>
        <w:t xml:space="preserve">  }</w:t>
      </w:r>
    </w:p>
    <w:p w:rsidR="00F95BC2" w:rsidRPr="005B3118" w:rsidRDefault="00F95BC2" w:rsidP="005B3118">
      <w:pPr>
        <w:pStyle w:val="ppCodeIndent"/>
        <w:numPr>
          <w:ilvl w:val="0"/>
          <w:numId w:val="0"/>
        </w:numPr>
        <w:ind w:left="709"/>
        <w:rPr>
          <w:rFonts w:eastAsiaTheme="minorHAnsi"/>
        </w:rPr>
      </w:pPr>
      <w:r w:rsidRPr="005B3118">
        <w:rPr>
          <w:rFonts w:eastAsiaTheme="minorHAnsi"/>
        </w:rPr>
        <w:t xml:space="preserve">  ...</w:t>
      </w:r>
    </w:p>
    <w:p w:rsidR="00F95BC2" w:rsidRPr="005B3118" w:rsidRDefault="00F95BC2" w:rsidP="005B3118">
      <w:pPr>
        <w:pStyle w:val="ppCodeIndent"/>
        <w:ind w:left="709"/>
        <w:rPr>
          <w:rFonts w:eastAsiaTheme="minorHAnsi"/>
        </w:rPr>
      </w:pPr>
      <w:r w:rsidRPr="005B3118">
        <w:rPr>
          <w:rFonts w:eastAsiaTheme="minorHAnsi"/>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ExploringWindowsAzureStorage-Ex02-09-OnDeleteImageMethod-VB</w:t>
      </w:r>
      <w:r w:rsidRPr="003E3719">
        <w:t>)</w:t>
      </w:r>
    </w:p>
    <w:p w:rsidR="008F3C6F" w:rsidRPr="003E3719" w:rsidRDefault="008F3C6F" w:rsidP="008F3C6F">
      <w:pPr>
        <w:pStyle w:val="ppCodeLanguageIndent"/>
      </w:pPr>
      <w:r w:rsidRPr="003E3719">
        <w:t>Visual Basic</w:t>
      </w:r>
    </w:p>
    <w:p w:rsidR="006E4582" w:rsidRPr="006E4582" w:rsidRDefault="006E4582" w:rsidP="005B3118">
      <w:pPr>
        <w:pStyle w:val="ppCodeIndent"/>
        <w:ind w:left="709"/>
        <w:rPr>
          <w:rFonts w:eastAsiaTheme="minorHAnsi"/>
          <w:lang w:bidi="ar-SA"/>
        </w:rPr>
      </w:pPr>
      <w:r w:rsidRPr="006E4582">
        <w:rPr>
          <w:rFonts w:eastAsiaTheme="minorHAnsi"/>
          <w:color w:val="0000FF"/>
          <w:lang w:bidi="ar-SA"/>
        </w:rPr>
        <w:t>Partial</w:t>
      </w:r>
      <w:r w:rsidRPr="006E4582">
        <w:rPr>
          <w:rFonts w:eastAsiaTheme="minorHAnsi"/>
          <w:lang w:bidi="ar-SA"/>
        </w:rPr>
        <w:t xml:space="preserve"> </w:t>
      </w:r>
      <w:r w:rsidRPr="006E4582">
        <w:rPr>
          <w:rFonts w:eastAsiaTheme="minorHAnsi"/>
          <w:color w:val="0000FF"/>
          <w:lang w:bidi="ar-SA"/>
        </w:rPr>
        <w:t>Public</w:t>
      </w:r>
      <w:r w:rsidRPr="006E4582">
        <w:rPr>
          <w:rFonts w:eastAsiaTheme="minorHAnsi"/>
          <w:lang w:bidi="ar-SA"/>
        </w:rPr>
        <w:t xml:space="preserve"> </w:t>
      </w:r>
      <w:r w:rsidRPr="006E4582">
        <w:rPr>
          <w:rFonts w:eastAsiaTheme="minorHAnsi"/>
          <w:color w:val="0000FF"/>
          <w:lang w:bidi="ar-SA"/>
        </w:rPr>
        <w:t>Class</w:t>
      </w:r>
      <w:r w:rsidRPr="006E4582">
        <w:rPr>
          <w:rFonts w:eastAsiaTheme="minorHAnsi"/>
          <w:lang w:bidi="ar-SA"/>
        </w:rPr>
        <w:t xml:space="preserve"> </w:t>
      </w:r>
      <w:r w:rsidRPr="006E4582">
        <w:rPr>
          <w:rFonts w:eastAsiaTheme="minorHAnsi"/>
          <w:color w:val="2B91AF"/>
          <w:lang w:bidi="ar-SA"/>
        </w:rPr>
        <w:t>_Default</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Inherits</w:t>
      </w:r>
      <w:r w:rsidRPr="006E4582">
        <w:rPr>
          <w:rFonts w:eastAsiaTheme="minorHAnsi"/>
          <w:lang w:bidi="ar-SA"/>
        </w:rPr>
        <w:t xml:space="preserve"> System.Web.UI.</w:t>
      </w:r>
      <w:r w:rsidRPr="006E4582">
        <w:rPr>
          <w:rFonts w:eastAsiaTheme="minorHAnsi"/>
          <w:color w:val="2B91AF"/>
          <w:lang w:bidi="ar-SA"/>
        </w:rPr>
        <w:t>Page</w:t>
      </w:r>
    </w:p>
    <w:p w:rsidR="006E4582" w:rsidRDefault="006E4582" w:rsidP="005B3118">
      <w:pPr>
        <w:pStyle w:val="ppCodeIndent"/>
        <w:ind w:left="709"/>
        <w:rPr>
          <w:rFonts w:eastAsiaTheme="minorHAnsi"/>
          <w:lang w:bidi="ar-SA"/>
        </w:rPr>
      </w:pPr>
      <w:r>
        <w:rPr>
          <w:rFonts w:eastAsiaTheme="minorHAnsi"/>
          <w:lang w:bidi="ar-SA"/>
        </w:rPr>
        <w:t xml:space="preserve">  ...</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Protected</w:t>
      </w:r>
      <w:r w:rsidRPr="006E4582">
        <w:rPr>
          <w:rFonts w:eastAsiaTheme="minorHAnsi"/>
          <w:lang w:bidi="ar-SA"/>
        </w:rPr>
        <w:t xml:space="preserve"> </w:t>
      </w:r>
      <w:r w:rsidRPr="006E4582">
        <w:rPr>
          <w:rFonts w:eastAsiaTheme="minorHAnsi"/>
          <w:color w:val="0000FF"/>
          <w:lang w:bidi="ar-SA"/>
        </w:rPr>
        <w:t>Sub</w:t>
      </w:r>
      <w:r w:rsidRPr="006E4582">
        <w:rPr>
          <w:rFonts w:eastAsiaTheme="minorHAnsi"/>
          <w:lang w:bidi="ar-SA"/>
        </w:rPr>
        <w:t xml:space="preserve"> OnDeleteImage(</w:t>
      </w:r>
      <w:r w:rsidRPr="006E4582">
        <w:rPr>
          <w:rFonts w:eastAsiaTheme="minorHAnsi"/>
          <w:color w:val="0000FF"/>
          <w:lang w:bidi="ar-SA"/>
        </w:rPr>
        <w:t>ByVal</w:t>
      </w:r>
      <w:r w:rsidRPr="006E4582">
        <w:rPr>
          <w:rFonts w:eastAsiaTheme="minorHAnsi"/>
          <w:lang w:bidi="ar-SA"/>
        </w:rPr>
        <w:t xml:space="preserve"> sender </w:t>
      </w:r>
      <w:r w:rsidRPr="006E4582">
        <w:rPr>
          <w:rFonts w:eastAsiaTheme="minorHAnsi"/>
          <w:color w:val="0000FF"/>
          <w:lang w:bidi="ar-SA"/>
        </w:rPr>
        <w:t>As</w:t>
      </w:r>
      <w:r w:rsidRPr="006E4582">
        <w:rPr>
          <w:rFonts w:eastAsiaTheme="minorHAnsi"/>
          <w:lang w:bidi="ar-SA"/>
        </w:rPr>
        <w:t xml:space="preserve"> </w:t>
      </w:r>
      <w:r w:rsidRPr="006E4582">
        <w:rPr>
          <w:rFonts w:eastAsiaTheme="minorHAnsi"/>
          <w:color w:val="0000FF"/>
          <w:lang w:bidi="ar-SA"/>
        </w:rPr>
        <w:t>Object</w:t>
      </w:r>
      <w:r w:rsidRPr="006E4582">
        <w:rPr>
          <w:rFonts w:eastAsiaTheme="minorHAnsi"/>
          <w:lang w:bidi="ar-SA"/>
        </w:rPr>
        <w:t xml:space="preserve">, </w:t>
      </w:r>
      <w:r w:rsidRPr="006E4582">
        <w:rPr>
          <w:rFonts w:eastAsiaTheme="minorHAnsi"/>
          <w:color w:val="0000FF"/>
          <w:lang w:bidi="ar-SA"/>
        </w:rPr>
        <w:t>ByVal</w:t>
      </w:r>
      <w:r w:rsidRPr="006E4582">
        <w:rPr>
          <w:rFonts w:eastAsiaTheme="minorHAnsi"/>
          <w:lang w:bidi="ar-SA"/>
        </w:rPr>
        <w:t xml:space="preserve"> e </w:t>
      </w:r>
      <w:r w:rsidRPr="006E4582">
        <w:rPr>
          <w:rFonts w:eastAsiaTheme="minorHAnsi"/>
          <w:color w:val="0000FF"/>
          <w:lang w:bidi="ar-SA"/>
        </w:rPr>
        <w:t>As</w:t>
      </w:r>
      <w:r w:rsidRPr="006E4582">
        <w:rPr>
          <w:rFonts w:eastAsiaTheme="minorHAnsi"/>
          <w:lang w:bidi="ar-SA"/>
        </w:rPr>
        <w:t xml:space="preserve"> </w:t>
      </w:r>
      <w:r w:rsidRPr="006E4582">
        <w:rPr>
          <w:rFonts w:eastAsiaTheme="minorHAnsi"/>
          <w:color w:val="2B91AF"/>
          <w:lang w:bidi="ar-SA"/>
        </w:rPr>
        <w:t>CommandEventArgs</w:t>
      </w:r>
      <w:r w:rsidRPr="006E4582">
        <w:rPr>
          <w:rFonts w:eastAsiaTheme="minorHAnsi"/>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Try</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If</w:t>
      </w:r>
      <w:r w:rsidRPr="006E4582">
        <w:rPr>
          <w:rFonts w:eastAsiaTheme="minorHAnsi"/>
          <w:b/>
          <w:lang w:bidi="ar-SA"/>
        </w:rPr>
        <w:t xml:space="preserve"> e.CommandName = </w:t>
      </w:r>
      <w:r w:rsidRPr="006E4582">
        <w:rPr>
          <w:rFonts w:eastAsiaTheme="minorHAnsi"/>
          <w:b/>
          <w:color w:val="A31515"/>
          <w:lang w:bidi="ar-SA"/>
        </w:rPr>
        <w:t>"Delete"</w:t>
      </w:r>
      <w:r w:rsidRPr="006E4582">
        <w:rPr>
          <w:rFonts w:eastAsiaTheme="minorHAnsi"/>
          <w:b/>
          <w:lang w:bidi="ar-SA"/>
        </w:rPr>
        <w:t xml:space="preserve"> </w:t>
      </w:r>
      <w:r w:rsidRPr="006E4582">
        <w:rPr>
          <w:rFonts w:eastAsiaTheme="minorHAnsi"/>
          <w:b/>
          <w:color w:val="0000FF"/>
          <w:lang w:bidi="ar-SA"/>
        </w:rPr>
        <w:t>Then</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blobUri = </w:t>
      </w:r>
      <w:r w:rsidRPr="006E4582">
        <w:rPr>
          <w:rFonts w:eastAsiaTheme="minorHAnsi"/>
          <w:b/>
          <w:color w:val="0000FF"/>
          <w:lang w:bidi="ar-SA"/>
        </w:rPr>
        <w:t>DirectCast</w:t>
      </w:r>
      <w:r w:rsidRPr="006E4582">
        <w:rPr>
          <w:rFonts w:eastAsiaTheme="minorHAnsi"/>
          <w:b/>
          <w:lang w:bidi="ar-SA"/>
        </w:rPr>
        <w:t xml:space="preserve">(e.CommandArgument, </w:t>
      </w:r>
      <w:r w:rsidRPr="006E4582">
        <w:rPr>
          <w:rFonts w:eastAsiaTheme="minorHAnsi"/>
          <w:b/>
          <w:color w:val="0000FF"/>
          <w:lang w:bidi="ar-SA"/>
        </w:rPr>
        <w:t>String</w:t>
      </w:r>
      <w:r w:rsidRPr="006E4582">
        <w:rPr>
          <w:rFonts w:eastAsiaTheme="minorHAnsi"/>
          <w:b/>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blob = </w:t>
      </w:r>
      <w:r w:rsidRPr="006E4582">
        <w:rPr>
          <w:rFonts w:eastAsiaTheme="minorHAnsi"/>
          <w:b/>
          <w:color w:val="0000FF"/>
          <w:lang w:bidi="ar-SA"/>
        </w:rPr>
        <w:t>Me</w:t>
      </w:r>
      <w:r w:rsidRPr="006E4582">
        <w:rPr>
          <w:rFonts w:eastAsiaTheme="minorHAnsi"/>
          <w:b/>
          <w:lang w:bidi="ar-SA"/>
        </w:rPr>
        <w:t>.GetContainer().GetBlobReference(blobUri)</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blob.DeleteIfExists()</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End</w:t>
      </w:r>
      <w:r w:rsidRPr="006E4582">
        <w:rPr>
          <w:rFonts w:eastAsiaTheme="minorHAnsi"/>
          <w:b/>
          <w:lang w:bidi="ar-SA"/>
        </w:rPr>
        <w:t xml:space="preserve"> </w:t>
      </w:r>
      <w:r w:rsidRPr="006E4582">
        <w:rPr>
          <w:rFonts w:eastAsiaTheme="minorHAnsi"/>
          <w:b/>
          <w:color w:val="0000FF"/>
          <w:lang w:bidi="ar-SA"/>
        </w:rPr>
        <w:t>If</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Catch</w:t>
      </w:r>
      <w:r w:rsidRPr="006E4582">
        <w:rPr>
          <w:rFonts w:eastAsiaTheme="minorHAnsi"/>
          <w:b/>
          <w:lang w:bidi="ar-SA"/>
        </w:rPr>
        <w:t xml:space="preserve"> se </w:t>
      </w:r>
      <w:r w:rsidRPr="006E4582">
        <w:rPr>
          <w:rFonts w:eastAsiaTheme="minorHAnsi"/>
          <w:b/>
          <w:color w:val="0000FF"/>
          <w:lang w:bidi="ar-SA"/>
        </w:rPr>
        <w:t>As</w:t>
      </w:r>
      <w:r w:rsidRPr="006E4582">
        <w:rPr>
          <w:rFonts w:eastAsiaTheme="minorHAnsi"/>
          <w:b/>
          <w:lang w:bidi="ar-SA"/>
        </w:rPr>
        <w:t xml:space="preserve"> </w:t>
      </w:r>
      <w:r w:rsidRPr="006E4582">
        <w:rPr>
          <w:rFonts w:eastAsiaTheme="minorHAnsi"/>
          <w:b/>
          <w:color w:val="2B91AF"/>
          <w:lang w:bidi="ar-SA"/>
        </w:rPr>
        <w:t>StorageClientException</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status.Text = </w:t>
      </w:r>
      <w:r w:rsidRPr="006E4582">
        <w:rPr>
          <w:rFonts w:eastAsiaTheme="minorHAnsi"/>
          <w:b/>
          <w:color w:val="A31515"/>
          <w:lang w:bidi="ar-SA"/>
        </w:rPr>
        <w:t>"Storage client error: "</w:t>
      </w:r>
      <w:r w:rsidRPr="006E4582">
        <w:rPr>
          <w:rFonts w:eastAsiaTheme="minorHAnsi"/>
          <w:b/>
          <w:lang w:bidi="ar-SA"/>
        </w:rPr>
        <w:t xml:space="preserve"> &amp; se.Message</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Catch</w:t>
      </w:r>
      <w:r w:rsidRPr="006E4582">
        <w:rPr>
          <w:rFonts w:eastAsiaTheme="minorHAnsi"/>
          <w:b/>
          <w:lang w:bidi="ar-SA"/>
        </w:rPr>
        <w:t xml:space="preserve"> generatedExceptionName </w:t>
      </w:r>
      <w:r w:rsidRPr="006E4582">
        <w:rPr>
          <w:rFonts w:eastAsiaTheme="minorHAnsi"/>
          <w:b/>
          <w:color w:val="0000FF"/>
          <w:lang w:bidi="ar-SA"/>
        </w:rPr>
        <w:t>As</w:t>
      </w:r>
      <w:r w:rsidRPr="006E4582">
        <w:rPr>
          <w:rFonts w:eastAsiaTheme="minorHAnsi"/>
          <w:b/>
          <w:lang w:bidi="ar-SA"/>
        </w:rPr>
        <w:t xml:space="preserve"> </w:t>
      </w:r>
      <w:r w:rsidRPr="006E4582">
        <w:rPr>
          <w:rFonts w:eastAsiaTheme="minorHAnsi"/>
          <w:b/>
          <w:color w:val="2B91AF"/>
          <w:lang w:bidi="ar-SA"/>
        </w:rPr>
        <w:t>Exception</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End</w:t>
      </w:r>
      <w:r w:rsidRPr="006E4582">
        <w:rPr>
          <w:rFonts w:eastAsiaTheme="minorHAnsi"/>
          <w:b/>
          <w:lang w:bidi="ar-SA"/>
        </w:rPr>
        <w:t xml:space="preserve"> </w:t>
      </w:r>
      <w:r w:rsidRPr="006E4582">
        <w:rPr>
          <w:rFonts w:eastAsiaTheme="minorHAnsi"/>
          <w:b/>
          <w:color w:val="0000FF"/>
          <w:lang w:bidi="ar-SA"/>
        </w:rPr>
        <w:t>Try</w:t>
      </w:r>
    </w:p>
    <w:p w:rsidR="00116A16" w:rsidRPr="006E4582" w:rsidRDefault="00116A16" w:rsidP="005B3118">
      <w:pPr>
        <w:pStyle w:val="ppCodeIndent"/>
        <w:shd w:val="clear" w:color="auto" w:fill="C6D9F1" w:themeFill="text2" w:themeFillTint="33"/>
        <w:ind w:left="709"/>
        <w:rPr>
          <w:rFonts w:eastAsiaTheme="minorHAnsi"/>
          <w:b/>
          <w:lang w:bidi="ar-SA"/>
        </w:rPr>
      </w:pPr>
    </w:p>
    <w:p w:rsidR="00116A16" w:rsidRPr="006E4582" w:rsidRDefault="00116A16"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RefreshGallery()</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End</w:t>
      </w:r>
      <w:r w:rsidRPr="006E4582">
        <w:rPr>
          <w:rFonts w:eastAsiaTheme="minorHAnsi"/>
          <w:lang w:bidi="ar-SA"/>
        </w:rPr>
        <w:t xml:space="preserve"> </w:t>
      </w:r>
      <w:r w:rsidRPr="006E4582">
        <w:rPr>
          <w:rFonts w:eastAsiaTheme="minorHAnsi"/>
          <w:color w:val="0000FF"/>
          <w:lang w:bidi="ar-SA"/>
        </w:rPr>
        <w:t>Sub</w:t>
      </w:r>
    </w:p>
    <w:p w:rsidR="006E4582" w:rsidRPr="006E4582" w:rsidRDefault="006E4582" w:rsidP="005B3118">
      <w:pPr>
        <w:pStyle w:val="ppCodeIndent"/>
        <w:ind w:left="709"/>
        <w:rPr>
          <w:rFonts w:eastAsiaTheme="minorHAnsi"/>
          <w:lang w:bidi="ar-SA"/>
        </w:rPr>
      </w:pPr>
      <w:r>
        <w:rPr>
          <w:rFonts w:eastAsiaTheme="minorHAnsi"/>
          <w:lang w:bidi="ar-SA"/>
        </w:rPr>
        <w:t xml:space="preserve">  ...</w:t>
      </w:r>
    </w:p>
    <w:p w:rsidR="006E4582" w:rsidRPr="006E4582" w:rsidRDefault="006E4582" w:rsidP="005B3118">
      <w:pPr>
        <w:pStyle w:val="ppCodeIndent"/>
        <w:ind w:left="709"/>
        <w:rPr>
          <w:rFonts w:eastAsiaTheme="minorHAnsi"/>
          <w:lang w:bidi="ar-SA"/>
        </w:rPr>
      </w:pPr>
      <w:r w:rsidRPr="006E4582">
        <w:rPr>
          <w:rFonts w:eastAsiaTheme="minorHAnsi"/>
          <w:color w:val="0000FF"/>
          <w:lang w:bidi="ar-SA"/>
        </w:rPr>
        <w:t>End</w:t>
      </w:r>
      <w:r w:rsidRPr="006E4582">
        <w:rPr>
          <w:rFonts w:eastAsiaTheme="minorHAnsi"/>
          <w:lang w:bidi="ar-SA"/>
        </w:rPr>
        <w:t xml:space="preserve"> </w:t>
      </w:r>
      <w:r w:rsidRPr="006E4582">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F5</w:t>
      </w:r>
      <w:r w:rsidRPr="003E3719">
        <w:t xml:space="preserve"> to build and run the application. </w:t>
      </w:r>
    </w:p>
    <w:p w:rsidR="008F3C6F" w:rsidRPr="003E3719" w:rsidRDefault="008F3C6F" w:rsidP="008F3C6F">
      <w:pPr>
        <w:pStyle w:val="ppNumberList"/>
      </w:pPr>
      <w:r w:rsidRPr="003E3719">
        <w:t xml:space="preserve">Upload a few more images from </w:t>
      </w:r>
      <w:r w:rsidRPr="003E3719">
        <w:rPr>
          <w:b/>
        </w:rPr>
        <w:t>Assets\Images</w:t>
      </w:r>
      <w:r w:rsidRPr="003E3719">
        <w:t xml:space="preserve"> </w:t>
      </w:r>
      <w:r w:rsidR="0034452D">
        <w:t>in</w:t>
      </w:r>
      <w:r w:rsidRPr="003E3719">
        <w:t xml:space="preserve"> the </w:t>
      </w:r>
      <w:r w:rsidRPr="003E3719">
        <w:rPr>
          <w:b/>
        </w:rPr>
        <w:t>Source</w:t>
      </w:r>
      <w:r w:rsidRPr="003E3719">
        <w:t xml:space="preserve"> folder of the Lab and click </w:t>
      </w:r>
      <w:r w:rsidRPr="003E3719">
        <w:rPr>
          <w:b/>
        </w:rPr>
        <w:t>Delete</w:t>
      </w:r>
      <w:r w:rsidRPr="003E3719">
        <w:t xml:space="preserve"> on any of the images displayed to remove the corresponding blob from storage.</w:t>
      </w:r>
    </w:p>
    <w:p w:rsidR="008F3C6F" w:rsidRPr="003E3719" w:rsidRDefault="00B5625C" w:rsidP="008F3C6F">
      <w:pPr>
        <w:pStyle w:val="ppFigureIndent"/>
        <w:keepNext/>
      </w:pPr>
      <w:r>
        <w:rPr>
          <w:noProof/>
          <w:lang w:bidi="ar-SA"/>
        </w:rPr>
        <w:lastRenderedPageBreak/>
        <w:drawing>
          <wp:inline distT="0" distB="0" distL="0" distR="0" wp14:anchorId="1A674040" wp14:editId="061895E5">
            <wp:extent cx="5394960" cy="5784020"/>
            <wp:effectExtent l="1905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394960" cy="5784020"/>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20</w:t>
      </w:r>
      <w:r w:rsidR="00681F0A">
        <w:rPr>
          <w:noProof/>
        </w:rPr>
        <w:fldChar w:fldCharType="end"/>
      </w:r>
    </w:p>
    <w:p w:rsidR="008F3C6F" w:rsidRPr="003E3719" w:rsidRDefault="008F3C6F" w:rsidP="008F3C6F">
      <w:pPr>
        <w:pStyle w:val="ppFigureCaptionIndent"/>
      </w:pPr>
      <w:r w:rsidRPr="003E3719">
        <w:t>Adding and deleting image blobs from storage</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Shift+F5</w:t>
      </w:r>
      <w:r w:rsidRPr="003E3719">
        <w:t xml:space="preserve"> to stop debugging and delete the deployment from the </w:t>
      </w:r>
      <w:r w:rsidR="00916C41">
        <w:t>Compute Emulator</w:t>
      </w:r>
      <w:r w:rsidRPr="003E3719">
        <w:t>.</w:t>
      </w:r>
    </w:p>
    <w:p w:rsidR="008F3C6F" w:rsidRPr="003E3719" w:rsidRDefault="008F3C6F" w:rsidP="008F3C6F">
      <w:pPr>
        <w:pStyle w:val="ppListEnd"/>
      </w:pPr>
    </w:p>
    <w:p w:rsidR="008F3C6F" w:rsidRPr="003E3719" w:rsidRDefault="008F3C6F" w:rsidP="008F3C6F">
      <w:pPr>
        <w:pStyle w:val="ppBodyText"/>
      </w:pPr>
    </w:p>
    <w:p w:rsidR="008F3C6F" w:rsidRPr="003E3719" w:rsidRDefault="008F3C6F" w:rsidP="008F3C6F">
      <w:pPr>
        <w:pStyle w:val="ppProcedureStart"/>
      </w:pPr>
      <w:bookmarkStart w:id="42" w:name="_Toc260287053"/>
      <w:bookmarkStart w:id="43" w:name="_Toc303243856"/>
      <w:bookmarkStart w:id="44" w:name="_Toc310346234"/>
      <w:r w:rsidRPr="003E3719">
        <w:t>Task 5 – Copying Blobs</w:t>
      </w:r>
      <w:bookmarkEnd w:id="42"/>
      <w:bookmarkEnd w:id="43"/>
      <w:bookmarkEnd w:id="44"/>
    </w:p>
    <w:p w:rsidR="008F3C6F" w:rsidRPr="003E3719" w:rsidRDefault="008F3C6F" w:rsidP="008F3C6F">
      <w:pPr>
        <w:pStyle w:val="ppBodyText"/>
      </w:pPr>
      <w:r w:rsidRPr="003E3719">
        <w:t xml:space="preserve">Windows Azure </w:t>
      </w:r>
      <w:r w:rsidR="00F8752F">
        <w:t>B</w:t>
      </w:r>
      <w:r w:rsidR="000844F2">
        <w:t>lob service</w:t>
      </w:r>
      <w:r w:rsidRPr="003E3719">
        <w:t xml:space="preserve"> has support for making copies of existing blobs. In this task, you will add functionality to the image gallery Web page to copy blobs containing image data from Windows Azure storage that </w:t>
      </w:r>
      <w:r w:rsidR="005C1941">
        <w:t xml:space="preserve">you </w:t>
      </w:r>
      <w:r w:rsidRPr="003E3719">
        <w:t>added earlier.</w:t>
      </w:r>
    </w:p>
    <w:p w:rsidR="008F3C6F" w:rsidRPr="003E3719" w:rsidRDefault="008F3C6F" w:rsidP="008F3C6F">
      <w:pPr>
        <w:pStyle w:val="ppNumberList"/>
      </w:pPr>
      <w:r w:rsidRPr="003E3719">
        <w:lastRenderedPageBreak/>
        <w:t xml:space="preserve">Update the image list view to add an </w:t>
      </w:r>
      <w:r w:rsidRPr="003E3719">
        <w:rPr>
          <w:b/>
        </w:rPr>
        <w:t>asp</w:t>
      </w:r>
      <w:proofErr w:type="gramStart"/>
      <w:r w:rsidRPr="003E3719">
        <w:rPr>
          <w:b/>
        </w:rPr>
        <w:t>:LinkButton</w:t>
      </w:r>
      <w:proofErr w:type="gramEnd"/>
      <w:r w:rsidRPr="003E3719">
        <w:t xml:space="preserve"> control that is used to copy images from the gallery container. Open the </w:t>
      </w:r>
      <w:r w:rsidRPr="003E3719">
        <w:rPr>
          <w:b/>
        </w:rPr>
        <w:t>Default.aspx</w:t>
      </w:r>
      <w:r w:rsidRPr="003E3719">
        <w:t xml:space="preserve"> page in Source mode and locate the </w:t>
      </w:r>
      <w:r w:rsidRPr="003E3719">
        <w:rPr>
          <w:b/>
        </w:rPr>
        <w:t>ItemTemplate</w:t>
      </w:r>
      <w:r w:rsidRPr="003E3719">
        <w:t xml:space="preserve"> for the images </w:t>
      </w:r>
      <w:r w:rsidRPr="003E3719">
        <w:rPr>
          <w:b/>
        </w:rPr>
        <w:t>asp</w:t>
      </w:r>
      <w:proofErr w:type="gramStart"/>
      <w:r w:rsidRPr="003E3719">
        <w:rPr>
          <w:b/>
        </w:rPr>
        <w:t>:ListView</w:t>
      </w:r>
      <w:proofErr w:type="gramEnd"/>
      <w:r w:rsidRPr="003E3719">
        <w:t xml:space="preserve"> control. Uncomment the ASP.NET markup located immediately following the delete blob link button control (shown in</w:t>
      </w:r>
      <w:r w:rsidRPr="003E3719">
        <w:rPr>
          <w:b/>
        </w:rPr>
        <w:t xml:space="preserve"> bold</w:t>
      </w:r>
      <w:r w:rsidRPr="003E3719">
        <w:t xml:space="preserve"> text below.)</w:t>
      </w:r>
    </w:p>
    <w:p w:rsidR="008F3C6F" w:rsidRPr="003E3719" w:rsidRDefault="008F3C6F" w:rsidP="008F3C6F">
      <w:pPr>
        <w:pStyle w:val="ppCodeLanguageIndent"/>
      </w:pPr>
      <w:r w:rsidRPr="003E3719">
        <w:t>HTML</w:t>
      </w:r>
    </w:p>
    <w:p w:rsidR="005C1941" w:rsidRPr="005C1941" w:rsidRDefault="005C1941" w:rsidP="005B3118">
      <w:pPr>
        <w:pStyle w:val="ppCodeIndent"/>
        <w:ind w:left="709"/>
        <w:rPr>
          <w:rFonts w:eastAsiaTheme="minorHAnsi" w:cs="Consolas"/>
          <w:sz w:val="19"/>
          <w:szCs w:val="19"/>
          <w:lang w:bidi="ar-SA"/>
        </w:rPr>
      </w:pPr>
      <w:r>
        <w:rPr>
          <w:rFonts w:eastAsiaTheme="minorHAnsi" w:cs="Consolas"/>
          <w:sz w:val="19"/>
          <w:szCs w:val="19"/>
          <w:lang w:bidi="ar-SA"/>
        </w:rPr>
        <w: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class</w:t>
      </w:r>
      <w:r w:rsidRPr="003E3719">
        <w:rPr>
          <w:rFonts w:eastAsiaTheme="minorHAnsi" w:cs="Consolas"/>
          <w:color w:val="0000FF"/>
          <w:sz w:val="19"/>
          <w:szCs w:val="19"/>
          <w:lang w:bidi="ar-SA"/>
        </w:rPr>
        <w:t>="item"&gt;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width</w:t>
      </w:r>
      <w:r w:rsidRPr="003E3719">
        <w:rPr>
          <w:rFonts w:eastAsiaTheme="minorHAnsi" w:cs="Consolas"/>
          <w:color w:val="0000FF"/>
          <w:sz w:val="19"/>
          <w:szCs w:val="19"/>
          <w:lang w:bidi="ar-SA"/>
        </w:rPr>
        <w:t>:40em;</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w:t>
      </w:r>
      <w:r w:rsidRPr="003E3719">
        <w:rPr>
          <w:rFonts w:eastAsiaTheme="minorHAnsi" w:cs="Consolas"/>
          <w:color w:val="FF0000"/>
          <w:sz w:val="19"/>
          <w:szCs w:val="19"/>
          <w:lang w:bidi="ar-SA"/>
        </w:rPr>
        <w:t>clear</w:t>
      </w:r>
      <w:r w:rsidRPr="003E3719">
        <w:rPr>
          <w:rFonts w:eastAsiaTheme="minorHAnsi" w:cs="Consolas"/>
          <w:color w:val="0000FF"/>
          <w:sz w:val="19"/>
          <w:szCs w:val="19"/>
          <w:lang w:bidi="ar-SA"/>
        </w:rPr>
        <w:t>:left"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="blobMetadata"</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"Name"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"Value"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LinkButton</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="deleteBlob"</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OnClientClick</w:t>
      </w:r>
      <w:r w:rsidRPr="003E3719">
        <w:rPr>
          <w:rFonts w:eastAsiaTheme="minorHAnsi" w:cs="Consolas"/>
          <w:color w:val="0000FF"/>
          <w:sz w:val="19"/>
          <w:szCs w:val="19"/>
          <w:lang w:bidi="ar-SA"/>
        </w:rPr>
        <w:t xml:space="preserve">="return </w:t>
      </w:r>
      <w:proofErr w:type="gramStart"/>
      <w:r w:rsidRPr="003E3719">
        <w:rPr>
          <w:rFonts w:eastAsiaTheme="minorHAnsi" w:cs="Consolas"/>
          <w:color w:val="0000FF"/>
          <w:sz w:val="19"/>
          <w:szCs w:val="19"/>
          <w:lang w:bidi="ar-SA"/>
        </w:rPr>
        <w:t>confirm(</w:t>
      </w:r>
      <w:proofErr w:type="gramEnd"/>
      <w:r w:rsidRPr="003E3719">
        <w:rPr>
          <w:rFonts w:eastAsiaTheme="minorHAnsi" w:cs="Consolas"/>
          <w:color w:val="0000FF"/>
          <w:sz w:val="19"/>
          <w:szCs w:val="19"/>
          <w:lang w:bidi="ar-SA"/>
        </w:rPr>
        <w:t>'Delete image?');"</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CommandName</w:t>
      </w:r>
      <w:r w:rsidRPr="003E3719">
        <w:rPr>
          <w:rFonts w:eastAsiaTheme="minorHAnsi" w:cs="Consolas"/>
          <w:color w:val="0000FF"/>
          <w:sz w:val="19"/>
          <w:szCs w:val="19"/>
          <w:lang w:bidi="ar-SA"/>
        </w:rPr>
        <w:t>="Delete"</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CommandArgument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proofErr w:type="gramStart"/>
      <w:r w:rsidRPr="003E3719">
        <w:rPr>
          <w:rFonts w:eastAsiaTheme="minorHAnsi" w:cs="Consolas"/>
          <w:sz w:val="19"/>
          <w:szCs w:val="19"/>
          <w:lang w:bidi="ar-SA"/>
        </w:rPr>
        <w:t>Eval(</w:t>
      </w:r>
      <w:proofErr w:type="gramEnd"/>
      <w:r w:rsidRPr="003E3719">
        <w:rPr>
          <w:rFonts w:eastAsiaTheme="minorHAnsi" w:cs="Consolas"/>
          <w:sz w:val="19"/>
          <w:szCs w:val="19"/>
          <w:lang w:bidi="ar-SA"/>
        </w:rPr>
        <w:t>"Uri")</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p>
    <w:p w:rsidR="008F3C6F" w:rsidRPr="00D25FD2"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Text</w:t>
      </w:r>
      <w:r w:rsidRPr="003E3719">
        <w:rPr>
          <w:rFonts w:eastAsiaTheme="minorHAnsi" w:cs="Consolas"/>
          <w:color w:val="0000FF"/>
          <w:sz w:val="19"/>
          <w:szCs w:val="19"/>
          <w:lang w:bidi="ar-SA"/>
        </w:rPr>
        <w:t>="Delete"</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oncommand</w:t>
      </w:r>
      <w:r w:rsidRPr="003E3719">
        <w:rPr>
          <w:rFonts w:eastAsiaTheme="minorHAnsi" w:cs="Consolas"/>
          <w:color w:val="0000FF"/>
          <w:sz w:val="19"/>
          <w:szCs w:val="19"/>
          <w:lang w:bidi="ar-SA"/>
        </w:rPr>
        <w:t>="OnDeleteImage"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D25FD2" w:rsidRPr="003E3719" w:rsidRDefault="00D25FD2" w:rsidP="005B3118">
      <w:pPr>
        <w:pStyle w:val="ppCodeIndent"/>
        <w:ind w:left="709"/>
        <w:rPr>
          <w:rFonts w:eastAsiaTheme="minorHAnsi" w:cs="Consolas"/>
          <w:sz w:val="19"/>
          <w:szCs w:val="19"/>
          <w:lang w:bidi="ar-SA"/>
        </w:rPr>
      </w:pP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asp</w:t>
      </w:r>
      <w:r w:rsidRPr="003E3719">
        <w:rPr>
          <w:rFonts w:eastAsiaTheme="minorHAnsi" w:cs="Consolas"/>
          <w:b/>
          <w:color w:val="0000FF"/>
          <w:sz w:val="19"/>
          <w:szCs w:val="19"/>
          <w:lang w:bidi="ar-SA"/>
        </w:rPr>
        <w:t>:</w:t>
      </w:r>
      <w:r w:rsidRPr="003E3719">
        <w:rPr>
          <w:rFonts w:eastAsiaTheme="minorHAnsi" w:cs="Consolas"/>
          <w:b/>
          <w:color w:val="800000"/>
          <w:sz w:val="19"/>
          <w:szCs w:val="19"/>
          <w:lang w:bidi="ar-SA"/>
        </w:rPr>
        <w:t>LinkButton</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ID</w:t>
      </w:r>
      <w:r w:rsidRPr="003E3719">
        <w:rPr>
          <w:rFonts w:eastAsiaTheme="minorHAnsi" w:cs="Consolas"/>
          <w:b/>
          <w:color w:val="0000FF"/>
          <w:sz w:val="19"/>
          <w:szCs w:val="19"/>
          <w:lang w:bidi="ar-SA"/>
        </w:rPr>
        <w:t>="CopyBlob"</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OnClientClick</w:t>
      </w:r>
      <w:r w:rsidRPr="003E3719">
        <w:rPr>
          <w:rFonts w:eastAsiaTheme="minorHAnsi" w:cs="Consolas"/>
          <w:b/>
          <w:color w:val="0000FF"/>
          <w:sz w:val="19"/>
          <w:szCs w:val="19"/>
          <w:lang w:bidi="ar-SA"/>
        </w:rPr>
        <w:t xml:space="preserve">="return </w:t>
      </w:r>
      <w:proofErr w:type="gramStart"/>
      <w:r w:rsidRPr="003E3719">
        <w:rPr>
          <w:rFonts w:eastAsiaTheme="minorHAnsi" w:cs="Consolas"/>
          <w:b/>
          <w:color w:val="0000FF"/>
          <w:sz w:val="19"/>
          <w:szCs w:val="19"/>
          <w:lang w:bidi="ar-SA"/>
        </w:rPr>
        <w:t>confirm(</w:t>
      </w:r>
      <w:proofErr w:type="gramEnd"/>
      <w:r w:rsidRPr="003E3719">
        <w:rPr>
          <w:rFonts w:eastAsiaTheme="minorHAnsi" w:cs="Consolas"/>
          <w:b/>
          <w:color w:val="0000FF"/>
          <w:sz w:val="19"/>
          <w:szCs w:val="19"/>
          <w:lang w:bidi="ar-SA"/>
        </w:rPr>
        <w:t>'Copy image?');"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CommandName</w:t>
      </w:r>
      <w:r w:rsidRPr="003E3719">
        <w:rPr>
          <w:rFonts w:eastAsiaTheme="minorHAnsi" w:cs="Consolas"/>
          <w:b/>
          <w:color w:val="0000FF"/>
          <w:sz w:val="19"/>
          <w:szCs w:val="19"/>
          <w:lang w:bidi="ar-SA"/>
        </w:rPr>
        <w:t>="Copy"</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CommandArgument</w:t>
      </w:r>
      <w:r w:rsidRPr="003E3719">
        <w:rPr>
          <w:rFonts w:eastAsiaTheme="minorHAnsi" w:cs="Consolas"/>
          <w:b/>
          <w:color w:val="0000FF"/>
          <w:sz w:val="19"/>
          <w:szCs w:val="19"/>
          <w:lang w:bidi="ar-SA"/>
        </w:rPr>
        <w:t>='</w:t>
      </w:r>
      <w:r w:rsidRPr="003E3719">
        <w:rPr>
          <w:rFonts w:eastAsiaTheme="minorHAnsi" w:cs="Consolas"/>
          <w:b/>
          <w:sz w:val="19"/>
          <w:szCs w:val="19"/>
          <w:highlight w:val="yellow"/>
          <w:lang w:bidi="ar-SA"/>
        </w:rPr>
        <w:t>&lt;%</w:t>
      </w:r>
      <w:r w:rsidRPr="003E3719">
        <w:rPr>
          <w:rFonts w:eastAsiaTheme="minorHAnsi" w:cs="Consolas"/>
          <w:b/>
          <w:color w:val="0000FF"/>
          <w:sz w:val="19"/>
          <w:szCs w:val="19"/>
          <w:lang w:bidi="ar-SA"/>
        </w:rPr>
        <w:t>#</w:t>
      </w:r>
      <w:r w:rsidRPr="003E3719">
        <w:rPr>
          <w:rFonts w:eastAsiaTheme="minorHAnsi" w:cs="Consolas"/>
          <w:b/>
          <w:sz w:val="19"/>
          <w:szCs w:val="19"/>
          <w:lang w:bidi="ar-SA"/>
        </w:rPr>
        <w:t xml:space="preserve"> </w:t>
      </w:r>
      <w:proofErr w:type="gramStart"/>
      <w:r w:rsidRPr="003E3719">
        <w:rPr>
          <w:rFonts w:eastAsiaTheme="minorHAnsi" w:cs="Consolas"/>
          <w:b/>
          <w:sz w:val="19"/>
          <w:szCs w:val="19"/>
          <w:lang w:bidi="ar-SA"/>
        </w:rPr>
        <w:t>Eval(</w:t>
      </w:r>
      <w:proofErr w:type="gramEnd"/>
      <w:r w:rsidRPr="003E3719">
        <w:rPr>
          <w:rFonts w:eastAsiaTheme="minorHAnsi" w:cs="Consolas"/>
          <w:b/>
          <w:sz w:val="19"/>
          <w:szCs w:val="19"/>
          <w:lang w:bidi="ar-SA"/>
        </w:rPr>
        <w:t>"Uri")</w:t>
      </w:r>
      <w:r w:rsidRPr="003E3719">
        <w:rPr>
          <w:rFonts w:eastAsiaTheme="minorHAnsi" w:cs="Consolas"/>
          <w:b/>
          <w:sz w:val="19"/>
          <w:szCs w:val="19"/>
          <w:highlight w:val="yellow"/>
          <w:lang w:bidi="ar-SA"/>
        </w:rPr>
        <w:t>%&gt;</w:t>
      </w:r>
      <w:r w:rsidRPr="003E3719">
        <w:rPr>
          <w:rFonts w:eastAsiaTheme="minorHAnsi" w:cs="Consolas"/>
          <w:b/>
          <w:color w:val="0000FF"/>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runat</w:t>
      </w:r>
      <w:r w:rsidRPr="003E3719">
        <w:rPr>
          <w:rFonts w:eastAsiaTheme="minorHAnsi" w:cs="Consolas"/>
          <w:b/>
          <w:color w:val="0000FF"/>
          <w:sz w:val="19"/>
          <w:szCs w:val="19"/>
          <w:lang w:bidi="ar-SA"/>
        </w:rPr>
        <w:t>="server"</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Text</w:t>
      </w:r>
      <w:r w:rsidRPr="003E3719">
        <w:rPr>
          <w:rFonts w:eastAsiaTheme="minorHAnsi" w:cs="Consolas"/>
          <w:b/>
          <w:color w:val="0000FF"/>
          <w:sz w:val="19"/>
          <w:szCs w:val="19"/>
          <w:lang w:bidi="ar-SA"/>
        </w:rPr>
        <w:t>="Copy"</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oncommand</w:t>
      </w:r>
      <w:r w:rsidRPr="003E3719">
        <w:rPr>
          <w:rFonts w:eastAsiaTheme="minorHAnsi" w:cs="Consolas"/>
          <w:b/>
          <w:color w:val="0000FF"/>
          <w:sz w:val="19"/>
          <w:szCs w:val="19"/>
          <w:lang w:bidi="ar-SA"/>
        </w:rPr>
        <w:t>="OnCopyImage"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/&gt;</w:t>
      </w:r>
    </w:p>
    <w:p w:rsidR="008F3C6F" w:rsidRPr="003E3719" w:rsidRDefault="005C1941" w:rsidP="005B3118">
      <w:pPr>
        <w:pStyle w:val="ppCodeIndent"/>
        <w:numPr>
          <w:ilvl w:val="0"/>
          <w:numId w:val="0"/>
        </w:numPr>
        <w:ind w:left="709"/>
        <w:rPr>
          <w:rFonts w:eastAsiaTheme="minorHAnsi" w:cs="Consolas"/>
          <w:sz w:val="19"/>
          <w:szCs w:val="19"/>
          <w:lang w:bidi="ar-SA"/>
        </w:rPr>
      </w:pPr>
      <w:r>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img</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src</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alt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:left"/&gt;</w:t>
      </w:r>
    </w:p>
    <w:p w:rsidR="008F3C6F"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color w:val="0000FF"/>
          <w:sz w:val="19"/>
          <w:szCs w:val="19"/>
          <w:lang w:bidi="ar-SA"/>
        </w:rPr>
        <w:t>&gt;</w:t>
      </w:r>
    </w:p>
    <w:p w:rsidR="005C1941" w:rsidRPr="003E3719" w:rsidRDefault="005C1941" w:rsidP="005B3118">
      <w:pPr>
        <w:pStyle w:val="ppCodeIndent"/>
        <w:ind w:left="709"/>
        <w:rPr>
          <w:rFonts w:eastAsiaTheme="minorHAnsi" w:cs="Consolas"/>
          <w:color w:val="0000FF"/>
          <w:sz w:val="19"/>
          <w:szCs w:val="19"/>
          <w:lang w:bidi="ar-SA"/>
        </w:rPr>
      </w:pPr>
      <w:r>
        <w:rPr>
          <w:rFonts w:eastAsiaTheme="minorHAnsi" w:cs="Consolas"/>
          <w:color w:val="0000FF"/>
          <w:sz w:val="19"/>
          <w:szCs w:val="19"/>
          <w:lang w:bidi="ar-SA"/>
        </w:rPr>
        <w:t>...</w:t>
      </w:r>
    </w:p>
    <w:p w:rsidR="008F3C6F" w:rsidRPr="003E3719" w:rsidRDefault="008F3C6F" w:rsidP="008F3C6F">
      <w:pPr>
        <w:pStyle w:val="ppBodyTextIndent"/>
      </w:pPr>
    </w:p>
    <w:p w:rsidR="008F3C6F" w:rsidRPr="003E3719" w:rsidRDefault="008F3C6F" w:rsidP="008F3C6F">
      <w:pPr>
        <w:pStyle w:val="ppNumberList"/>
      </w:pPr>
      <w:r w:rsidRPr="003E3719">
        <w:t xml:space="preserve">Add code (shown in </w:t>
      </w:r>
      <w:r w:rsidRPr="003E3719">
        <w:rPr>
          <w:b/>
        </w:rPr>
        <w:t>bold</w:t>
      </w:r>
      <w:r w:rsidRPr="003E3719">
        <w:t xml:space="preserve">) to </w:t>
      </w:r>
      <w:r w:rsidRPr="003E3719">
        <w:rPr>
          <w:b/>
        </w:rPr>
        <w:t>Default.aspx.cs</w:t>
      </w:r>
      <w:r w:rsidRPr="003E3719">
        <w:t xml:space="preserve"> / </w:t>
      </w:r>
      <w:r w:rsidRPr="003E3719">
        <w:rPr>
          <w:b/>
        </w:rPr>
        <w:t>Default.aspx.vb</w:t>
      </w:r>
      <w:r w:rsidRPr="003E3719">
        <w:t xml:space="preserve"> to implement the command handler for the </w:t>
      </w:r>
      <w:r w:rsidRPr="003E3719">
        <w:rPr>
          <w:i/>
        </w:rPr>
        <w:t>copyBlob</w:t>
      </w:r>
      <w:r w:rsidRPr="003E3719">
        <w:t xml:space="preserve"> </w:t>
      </w:r>
      <w:r w:rsidRPr="003E3719">
        <w:rPr>
          <w:b/>
        </w:rPr>
        <w:t>asp</w:t>
      </w:r>
      <w:proofErr w:type="gramStart"/>
      <w:r w:rsidRPr="003E3719">
        <w:rPr>
          <w:b/>
        </w:rPr>
        <w:t>:LinkButton</w:t>
      </w:r>
      <w:proofErr w:type="gramEnd"/>
      <w:r w:rsidRPr="003E3719">
        <w:t xml:space="preserve"> control. The code creates a copy of a blob based on an existing blob. It also </w:t>
      </w:r>
      <w:r w:rsidR="00956566">
        <w:t>updates</w:t>
      </w:r>
      <w:r w:rsidRPr="003E3719">
        <w:t xml:space="preserve"> </w:t>
      </w:r>
      <w:r w:rsidR="00956566">
        <w:t xml:space="preserve">the </w:t>
      </w:r>
      <w:r w:rsidRPr="003E3719">
        <w:t>“</w:t>
      </w:r>
      <w:r w:rsidRPr="00956566">
        <w:rPr>
          <w:i/>
        </w:rPr>
        <w:t>ImageName</w:t>
      </w:r>
      <w:r w:rsidRPr="003E3719">
        <w:t xml:space="preserve">” </w:t>
      </w:r>
      <w:r w:rsidR="00956566">
        <w:t xml:space="preserve">attribute in its metadata </w:t>
      </w:r>
      <w:r w:rsidRPr="003E3719">
        <w:t>to reflect that it is a copy.</w:t>
      </w:r>
    </w:p>
    <w:p w:rsidR="008F3C6F" w:rsidRPr="003E3719" w:rsidRDefault="008F3C6F" w:rsidP="008F3C6F">
      <w:pPr>
        <w:pStyle w:val="ppBodyTextIndent"/>
      </w:pPr>
      <w:r w:rsidRPr="003E3719">
        <w:t xml:space="preserve"> (Code Snippet – </w:t>
      </w:r>
      <w:r w:rsidRPr="003E3719">
        <w:rPr>
          <w:i/>
        </w:rPr>
        <w:t>ExploringWindowsAzureStorage-Ex02-10-OnCopyImageMethod-CS</w:t>
      </w:r>
      <w:r w:rsidRPr="003E3719">
        <w:t>)</w:t>
      </w:r>
    </w:p>
    <w:p w:rsidR="008F3C6F" w:rsidRPr="003E3719" w:rsidRDefault="008F3C6F" w:rsidP="008F3C6F">
      <w:pPr>
        <w:pStyle w:val="ppCodeLanguageIndent"/>
      </w:pPr>
      <w:r w:rsidRPr="003E3719">
        <w:t>C#</w:t>
      </w:r>
    </w:p>
    <w:p w:rsidR="00F95BC2" w:rsidRPr="005C1941" w:rsidRDefault="00F95BC2" w:rsidP="005B3118">
      <w:pPr>
        <w:pStyle w:val="ppCodeIndent"/>
        <w:ind w:left="709"/>
        <w:rPr>
          <w:rFonts w:eastAsiaTheme="minorHAnsi"/>
          <w:lang w:bidi="ar-SA"/>
        </w:rPr>
      </w:pPr>
      <w:r w:rsidRPr="005C1941">
        <w:rPr>
          <w:rFonts w:eastAsiaTheme="minorHAnsi"/>
          <w:color w:val="0000FF"/>
          <w:lang w:bidi="ar-SA"/>
        </w:rPr>
        <w:t>public</w:t>
      </w:r>
      <w:r w:rsidRPr="005C1941">
        <w:rPr>
          <w:rFonts w:eastAsiaTheme="minorHAnsi"/>
          <w:lang w:bidi="ar-SA"/>
        </w:rPr>
        <w:t xml:space="preserve"> </w:t>
      </w:r>
      <w:r w:rsidRPr="005C1941">
        <w:rPr>
          <w:rFonts w:eastAsiaTheme="minorHAnsi"/>
          <w:color w:val="0000FF"/>
          <w:lang w:bidi="ar-SA"/>
        </w:rPr>
        <w:t>partial</w:t>
      </w:r>
      <w:r w:rsidRPr="005C1941">
        <w:rPr>
          <w:rFonts w:eastAsiaTheme="minorHAnsi"/>
          <w:lang w:bidi="ar-SA"/>
        </w:rPr>
        <w:t xml:space="preserve"> </w:t>
      </w:r>
      <w:r w:rsidRPr="005C1941">
        <w:rPr>
          <w:rFonts w:eastAsiaTheme="minorHAnsi"/>
          <w:color w:val="0000FF"/>
          <w:lang w:bidi="ar-SA"/>
        </w:rPr>
        <w:t>class</w:t>
      </w:r>
      <w:r w:rsidRPr="005C1941">
        <w:rPr>
          <w:rFonts w:eastAsiaTheme="minorHAnsi"/>
          <w:lang w:bidi="ar-SA"/>
        </w:rPr>
        <w:t xml:space="preserve"> </w:t>
      </w:r>
      <w:r w:rsidRPr="005C1941">
        <w:rPr>
          <w:rFonts w:eastAsiaTheme="minorHAnsi"/>
          <w:color w:val="2B91AF"/>
          <w:lang w:bidi="ar-SA"/>
        </w:rPr>
        <w:t>_Default</w:t>
      </w:r>
      <w:r w:rsidRPr="005C1941">
        <w:rPr>
          <w:rFonts w:eastAsiaTheme="minorHAnsi"/>
          <w:lang w:bidi="ar-SA"/>
        </w:rPr>
        <w:t xml:space="preserve"> : System.Web.UI.</w:t>
      </w:r>
      <w:r w:rsidRPr="005C1941">
        <w:rPr>
          <w:rFonts w:eastAsiaTheme="minorHAnsi"/>
          <w:color w:val="2B91AF"/>
          <w:lang w:bidi="ar-SA"/>
        </w:rPr>
        <w:t>Page</w:t>
      </w:r>
    </w:p>
    <w:p w:rsidR="00F95BC2" w:rsidRPr="005C1941" w:rsidRDefault="00F95BC2" w:rsidP="005B3118">
      <w:pPr>
        <w:pStyle w:val="ppCodeIndent"/>
        <w:ind w:left="709"/>
        <w:rPr>
          <w:rFonts w:eastAsiaTheme="minorHAnsi"/>
          <w:lang w:bidi="ar-SA"/>
        </w:rPr>
      </w:pPr>
      <w:r w:rsidRPr="005C1941">
        <w:rPr>
          <w:rFonts w:eastAsiaTheme="minorHAnsi"/>
          <w:lang w:bidi="ar-SA"/>
        </w:rPr>
        <w:t>{</w:t>
      </w:r>
    </w:p>
    <w:p w:rsidR="00F95BC2" w:rsidRPr="005C1941" w:rsidRDefault="00F95BC2" w:rsidP="005B3118">
      <w:pPr>
        <w:pStyle w:val="ppCodeIndent"/>
        <w:ind w:left="709"/>
        <w:rPr>
          <w:rFonts w:eastAsiaTheme="minorHAnsi"/>
          <w:lang w:bidi="ar-SA"/>
        </w:rPr>
      </w:pPr>
      <w:r>
        <w:rPr>
          <w:rFonts w:eastAsiaTheme="minorHAnsi"/>
          <w:lang w:bidi="ar-SA"/>
        </w:rPr>
        <w:t xml:space="preserve">  ...</w:t>
      </w:r>
    </w:p>
    <w:p w:rsidR="00F95BC2" w:rsidRPr="005C1941" w:rsidRDefault="00F95BC2" w:rsidP="005B3118">
      <w:pPr>
        <w:pStyle w:val="ppCodeIndent"/>
        <w:ind w:left="709"/>
        <w:rPr>
          <w:rFonts w:eastAsiaTheme="minorHAnsi"/>
          <w:lang w:bidi="ar-SA"/>
        </w:rPr>
      </w:pPr>
      <w:r w:rsidRPr="005C1941">
        <w:rPr>
          <w:rFonts w:eastAsiaTheme="minorHAnsi"/>
          <w:lang w:bidi="ar-SA"/>
        </w:rPr>
        <w:t xml:space="preserve">  </w:t>
      </w:r>
      <w:r w:rsidRPr="005C1941">
        <w:rPr>
          <w:rFonts w:eastAsiaTheme="minorHAnsi"/>
          <w:color w:val="0000FF"/>
          <w:lang w:bidi="ar-SA"/>
        </w:rPr>
        <w:t>protected</w:t>
      </w:r>
      <w:r w:rsidRPr="005C1941">
        <w:rPr>
          <w:rFonts w:eastAsiaTheme="minorHAnsi"/>
          <w:lang w:bidi="ar-SA"/>
        </w:rPr>
        <w:t xml:space="preserve"> </w:t>
      </w:r>
      <w:r w:rsidRPr="005C1941">
        <w:rPr>
          <w:rFonts w:eastAsiaTheme="minorHAnsi"/>
          <w:color w:val="0000FF"/>
          <w:lang w:bidi="ar-SA"/>
        </w:rPr>
        <w:t>void</w:t>
      </w:r>
      <w:r w:rsidRPr="005C1941">
        <w:rPr>
          <w:rFonts w:eastAsiaTheme="minorHAnsi"/>
          <w:lang w:bidi="ar-SA"/>
        </w:rPr>
        <w:t xml:space="preserve"> OnCopyImage(</w:t>
      </w:r>
      <w:r w:rsidRPr="005C1941">
        <w:rPr>
          <w:rFonts w:eastAsiaTheme="minorHAnsi"/>
          <w:color w:val="0000FF"/>
          <w:lang w:bidi="ar-SA"/>
        </w:rPr>
        <w:t>object</w:t>
      </w:r>
      <w:r w:rsidRPr="005C1941">
        <w:rPr>
          <w:rFonts w:eastAsiaTheme="minorHAnsi"/>
          <w:lang w:bidi="ar-SA"/>
        </w:rPr>
        <w:t xml:space="preserve"> sender, </w:t>
      </w:r>
      <w:r w:rsidRPr="005C1941">
        <w:rPr>
          <w:rFonts w:eastAsiaTheme="minorHAnsi"/>
          <w:color w:val="2B91AF"/>
          <w:lang w:bidi="ar-SA"/>
        </w:rPr>
        <w:t>CommandEventArgs</w:t>
      </w:r>
      <w:r w:rsidRPr="005C1941">
        <w:rPr>
          <w:rFonts w:eastAsiaTheme="minorHAnsi"/>
          <w:lang w:bidi="ar-SA"/>
        </w:rPr>
        <w:t xml:space="preserve"> e)</w:t>
      </w:r>
    </w:p>
    <w:p w:rsidR="00F95BC2" w:rsidRPr="005C1941" w:rsidRDefault="00F95BC2" w:rsidP="005B3118">
      <w:pPr>
        <w:pStyle w:val="ppCodeIndent"/>
        <w:ind w:left="709"/>
        <w:rPr>
          <w:rFonts w:eastAsiaTheme="minorHAnsi"/>
          <w:lang w:bidi="ar-SA"/>
        </w:rPr>
      </w:pPr>
      <w:r w:rsidRPr="005C1941">
        <w:rPr>
          <w:rFonts w:eastAsiaTheme="minorHAnsi"/>
          <w:lang w:bidi="ar-SA"/>
        </w:rPr>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if</w:t>
      </w:r>
      <w:r w:rsidRPr="00F95BC2">
        <w:rPr>
          <w:rFonts w:eastAsiaTheme="minorHAnsi"/>
          <w:b/>
          <w:lang w:bidi="ar-SA"/>
        </w:rPr>
        <w:t xml:space="preserve"> (e.CommandName == </w:t>
      </w:r>
      <w:r w:rsidRPr="00F95BC2">
        <w:rPr>
          <w:rFonts w:eastAsiaTheme="minorHAnsi"/>
          <w:b/>
          <w:color w:val="A31515"/>
          <w:lang w:bidi="ar-SA"/>
        </w:rPr>
        <w:t>"Copy"</w:t>
      </w:r>
      <w:r w:rsidRPr="00F95BC2">
        <w:rPr>
          <w:rFonts w:eastAsiaTheme="minorHAnsi"/>
          <w:b/>
          <w:lang w:bidi="ar-SA"/>
        </w:rPr>
        <w: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lastRenderedPageBreak/>
        <w:t xml:space="preserve">    {</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Prepare an Id for the copied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newId = </w:t>
      </w:r>
      <w:r w:rsidRPr="00F95BC2">
        <w:rPr>
          <w:rFonts w:eastAsiaTheme="minorHAnsi"/>
          <w:b/>
          <w:color w:val="2B91AF"/>
          <w:lang w:bidi="ar-SA"/>
        </w:rPr>
        <w:t>Guid</w:t>
      </w:r>
      <w:r w:rsidRPr="00F95BC2">
        <w:rPr>
          <w:rFonts w:eastAsiaTheme="minorHAnsi"/>
          <w:b/>
          <w:lang w:bidi="ar-SA"/>
        </w:rPr>
        <w:t>.NewGuid();</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Get source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blobUri = (</w:t>
      </w:r>
      <w:r w:rsidRPr="00F95BC2">
        <w:rPr>
          <w:rFonts w:eastAsiaTheme="minorHAnsi"/>
          <w:b/>
          <w:color w:val="0000FF"/>
          <w:lang w:bidi="ar-SA"/>
        </w:rPr>
        <w:t>string</w:t>
      </w:r>
      <w:r w:rsidRPr="00F95BC2">
        <w:rPr>
          <w:rFonts w:eastAsiaTheme="minorHAnsi"/>
          <w:b/>
          <w:lang w:bidi="ar-SA"/>
        </w:rPr>
        <w:t>)e.CommandArgument;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srcBlob = </w:t>
      </w:r>
      <w:r w:rsidRPr="00F95BC2">
        <w:rPr>
          <w:rFonts w:eastAsiaTheme="minorHAnsi"/>
          <w:b/>
          <w:color w:val="0000FF"/>
          <w:lang w:bidi="ar-SA"/>
        </w:rPr>
        <w:t>this</w:t>
      </w:r>
      <w:r w:rsidRPr="00F95BC2">
        <w:rPr>
          <w:rFonts w:eastAsiaTheme="minorHAnsi"/>
          <w:b/>
          <w:lang w:bidi="ar-SA"/>
        </w:rPr>
        <w:t>.GetContainer().GetBlobReference(blobUri);</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Create new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00FF"/>
          <w:lang w:bidi="ar-SA"/>
        </w:rPr>
        <w:t>var</w:t>
      </w:r>
      <w:r w:rsidRPr="00F95BC2">
        <w:rPr>
          <w:rFonts w:eastAsiaTheme="minorHAnsi"/>
          <w:b/>
          <w:lang w:bidi="ar-SA"/>
        </w:rPr>
        <w:t xml:space="preserve"> newBlob = </w:t>
      </w:r>
      <w:r w:rsidRPr="00F95BC2">
        <w:rPr>
          <w:rFonts w:eastAsiaTheme="minorHAnsi"/>
          <w:b/>
          <w:color w:val="0000FF"/>
          <w:lang w:bidi="ar-SA"/>
        </w:rPr>
        <w:t>this</w:t>
      </w:r>
      <w:r w:rsidRPr="00F95BC2">
        <w:rPr>
          <w:rFonts w:eastAsiaTheme="minorHAnsi"/>
          <w:b/>
          <w:lang w:bidi="ar-SA"/>
        </w:rPr>
        <w:t>.GetContainer().GetBlobReference(newId.ToString());</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Copy content from source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newBlob.CopyFromBlob(srcBlob);</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Explicitly get metadata for new blob</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newBlob.FetchAttributes(</w:t>
      </w:r>
      <w:r w:rsidRPr="00F95BC2">
        <w:rPr>
          <w:rFonts w:eastAsiaTheme="minorHAnsi"/>
          <w:b/>
          <w:color w:val="0000FF"/>
          <w:lang w:bidi="ar-SA"/>
        </w:rPr>
        <w:t>new</w:t>
      </w:r>
      <w:r w:rsidRPr="00F95BC2">
        <w:rPr>
          <w:rFonts w:eastAsiaTheme="minorHAnsi"/>
          <w:b/>
          <w:lang w:bidi="ar-SA"/>
        </w:rPr>
        <w:t xml:space="preserve"> </w:t>
      </w:r>
      <w:r w:rsidRPr="00F95BC2">
        <w:rPr>
          <w:rFonts w:eastAsiaTheme="minorHAnsi"/>
          <w:b/>
          <w:color w:val="2B91AF"/>
          <w:lang w:bidi="ar-SA"/>
        </w:rPr>
        <w:t>BlobRequestOptions</w:t>
      </w:r>
      <w:r w:rsidRPr="00F95BC2">
        <w:rPr>
          <w:rFonts w:eastAsiaTheme="minorHAnsi"/>
          <w:b/>
          <w:lang w:bidi="ar-SA"/>
        </w:rPr>
        <w:t xml:space="preserve"> { BlobListingDetails = </w:t>
      </w:r>
      <w:r w:rsidRPr="00F95BC2">
        <w:rPr>
          <w:rFonts w:eastAsiaTheme="minorHAnsi"/>
          <w:b/>
          <w:color w:val="2B91AF"/>
          <w:lang w:bidi="ar-SA"/>
        </w:rPr>
        <w:t>BlobListingDetails</w:t>
      </w:r>
      <w:r w:rsidRPr="00F95BC2">
        <w:rPr>
          <w:rFonts w:eastAsiaTheme="minorHAnsi"/>
          <w:b/>
          <w:lang w:bidi="ar-SA"/>
        </w:rPr>
        <w:t>.Metadata });</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Change metadata on the new blob to reflect this is a copy via UI</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newBlob.Metadata[</w:t>
      </w:r>
      <w:r w:rsidRPr="00F95BC2">
        <w:rPr>
          <w:rFonts w:eastAsiaTheme="minorHAnsi"/>
          <w:b/>
          <w:color w:val="A31515"/>
          <w:lang w:bidi="ar-SA"/>
        </w:rPr>
        <w:t>"ImageName"</w:t>
      </w:r>
      <w:r w:rsidRPr="00F95BC2">
        <w:rPr>
          <w:rFonts w:eastAsiaTheme="minorHAnsi"/>
          <w:b/>
          <w:lang w:bidi="ar-SA"/>
        </w:rPr>
        <w:t xml:space="preserve">] = </w:t>
      </w:r>
      <w:r w:rsidRPr="00F95BC2">
        <w:rPr>
          <w:rFonts w:eastAsiaTheme="minorHAnsi"/>
          <w:b/>
          <w:color w:val="A31515"/>
          <w:lang w:bidi="ar-SA"/>
        </w:rPr>
        <w:t>"Copy of \""</w:t>
      </w:r>
      <w:r w:rsidRPr="00F95BC2">
        <w:rPr>
          <w:rFonts w:eastAsiaTheme="minorHAnsi"/>
          <w:b/>
          <w:lang w:bidi="ar-SA"/>
        </w:rPr>
        <w:t xml:space="preserve"> + newBlob.Metadata[</w:t>
      </w:r>
      <w:r w:rsidRPr="00F95BC2">
        <w:rPr>
          <w:rFonts w:eastAsiaTheme="minorHAnsi"/>
          <w:b/>
          <w:color w:val="A31515"/>
          <w:lang w:bidi="ar-SA"/>
        </w:rPr>
        <w:t>"ImageName"</w:t>
      </w:r>
      <w:r w:rsidRPr="00F95BC2">
        <w:rPr>
          <w:rFonts w:eastAsiaTheme="minorHAnsi"/>
          <w:b/>
          <w:lang w:bidi="ar-SA"/>
        </w:rPr>
        <w:t xml:space="preserve">] + </w:t>
      </w:r>
      <w:r w:rsidRPr="00F95BC2">
        <w:rPr>
          <w:rFonts w:eastAsiaTheme="minorHAnsi"/>
          <w:b/>
          <w:color w:val="A31515"/>
          <w:lang w:bidi="ar-SA"/>
        </w:rPr>
        <w:t>"\""</w:t>
      </w:r>
      <w:r w:rsidRPr="00F95BC2">
        <w:rPr>
          <w:rFonts w:eastAsiaTheme="minorHAnsi"/>
          <w:b/>
          <w:lang w:bidi="ar-SA"/>
        </w:rPr>
        <w:t>;</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newBlob.Metadata[</w:t>
      </w:r>
      <w:r w:rsidRPr="00F95BC2">
        <w:rPr>
          <w:rFonts w:eastAsiaTheme="minorHAnsi"/>
          <w:b/>
          <w:color w:val="A31515"/>
          <w:lang w:bidi="ar-SA"/>
        </w:rPr>
        <w:t>"Id"</w:t>
      </w:r>
      <w:r w:rsidRPr="00F95BC2">
        <w:rPr>
          <w:rFonts w:eastAsiaTheme="minorHAnsi"/>
          <w:b/>
          <w:lang w:bidi="ar-SA"/>
        </w:rPr>
        <w:t>] = newId.ToString();</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newBlob.SetMetadata();</w:t>
      </w:r>
    </w:p>
    <w:p w:rsidR="00F95BC2" w:rsidRPr="00F95BC2" w:rsidRDefault="00F95BC2" w:rsidP="005B3118">
      <w:pPr>
        <w:pStyle w:val="ppCodeIndent"/>
        <w:shd w:val="clear" w:color="auto" w:fill="C6D9F1" w:themeFill="text2" w:themeFillTint="33"/>
        <w:ind w:left="709"/>
        <w:rPr>
          <w:rFonts w:eastAsiaTheme="minorHAnsi"/>
          <w:b/>
          <w:lang w:bidi="ar-SA"/>
        </w:rPr>
      </w:pP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r w:rsidRPr="00F95BC2">
        <w:rPr>
          <w:rFonts w:eastAsiaTheme="minorHAnsi"/>
          <w:b/>
          <w:color w:val="008000"/>
          <w:lang w:bidi="ar-SA"/>
        </w:rPr>
        <w:t>// Render all blobs</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RefreshGallery();</w:t>
      </w:r>
    </w:p>
    <w:p w:rsidR="00F95BC2" w:rsidRPr="00F95BC2" w:rsidRDefault="00F95BC2" w:rsidP="005B3118">
      <w:pPr>
        <w:pStyle w:val="ppCodeIndent"/>
        <w:shd w:val="clear" w:color="auto" w:fill="C6D9F1" w:themeFill="text2" w:themeFillTint="33"/>
        <w:ind w:left="709"/>
        <w:rPr>
          <w:rFonts w:eastAsiaTheme="minorHAnsi"/>
          <w:b/>
          <w:lang w:bidi="ar-SA"/>
        </w:rPr>
      </w:pPr>
      <w:r w:rsidRPr="00F95BC2">
        <w:rPr>
          <w:rFonts w:eastAsiaTheme="minorHAnsi"/>
          <w:b/>
          <w:lang w:bidi="ar-SA"/>
        </w:rPr>
        <w:t xml:space="preserve">    }</w:t>
      </w:r>
    </w:p>
    <w:p w:rsidR="00F95BC2" w:rsidRPr="005C1941" w:rsidRDefault="00F95BC2" w:rsidP="005B3118">
      <w:pPr>
        <w:pStyle w:val="ppCodeIndent"/>
        <w:ind w:left="709"/>
        <w:rPr>
          <w:rFonts w:eastAsiaTheme="minorHAnsi"/>
          <w:lang w:bidi="ar-SA"/>
        </w:rPr>
      </w:pPr>
      <w:r w:rsidRPr="005C1941">
        <w:rPr>
          <w:rFonts w:eastAsiaTheme="minorHAnsi"/>
          <w:lang w:bidi="ar-SA"/>
        </w:rPr>
        <w:t xml:space="preserve">  }</w:t>
      </w:r>
    </w:p>
    <w:p w:rsidR="00F95BC2" w:rsidRPr="005C1941" w:rsidRDefault="00F95BC2" w:rsidP="005B3118">
      <w:pPr>
        <w:pStyle w:val="ppCodeIndent"/>
        <w:ind w:left="709"/>
        <w:rPr>
          <w:rFonts w:eastAsiaTheme="minorHAnsi"/>
          <w:lang w:bidi="ar-SA"/>
        </w:rPr>
      </w:pPr>
      <w:r>
        <w:rPr>
          <w:rFonts w:eastAsiaTheme="minorHAnsi"/>
          <w:lang w:bidi="ar-SA"/>
        </w:rPr>
        <w:t xml:space="preserve">  ...</w:t>
      </w:r>
    </w:p>
    <w:p w:rsidR="005C1941" w:rsidRPr="005C1941" w:rsidRDefault="00F95BC2" w:rsidP="005B3118">
      <w:pPr>
        <w:pStyle w:val="ppCodeIndent"/>
        <w:numPr>
          <w:ilvl w:val="0"/>
          <w:numId w:val="7"/>
        </w:numPr>
        <w:ind w:left="709"/>
        <w:rPr>
          <w:rFonts w:eastAsiaTheme="minorHAnsi" w:cs="Consolas"/>
          <w:sz w:val="19"/>
          <w:szCs w:val="19"/>
          <w:lang w:bidi="ar-SA"/>
        </w:rPr>
      </w:pPr>
      <w:r w:rsidRPr="005C1941">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ExploringWindowsAzureStorage-Ex02-10-OnCopyImageMethod-VB</w:t>
      </w:r>
      <w:r w:rsidRPr="003E3719">
        <w:t>)</w:t>
      </w:r>
    </w:p>
    <w:p w:rsidR="006E4582" w:rsidRPr="003E3719" w:rsidRDefault="006E4582" w:rsidP="006E4582">
      <w:pPr>
        <w:pStyle w:val="ppCodeLanguageIndent"/>
      </w:pPr>
      <w:r w:rsidRPr="003E3719">
        <w:t>Visual Basic</w:t>
      </w:r>
    </w:p>
    <w:p w:rsidR="006E4582" w:rsidRPr="006E4582" w:rsidRDefault="006E4582" w:rsidP="005B3118">
      <w:pPr>
        <w:pStyle w:val="ppCodeIndent"/>
        <w:ind w:left="709"/>
        <w:rPr>
          <w:rFonts w:eastAsiaTheme="minorHAnsi"/>
          <w:lang w:bidi="ar-SA"/>
        </w:rPr>
      </w:pPr>
      <w:r w:rsidRPr="006E4582">
        <w:rPr>
          <w:rFonts w:eastAsiaTheme="minorHAnsi"/>
          <w:color w:val="0000FF"/>
          <w:lang w:bidi="ar-SA"/>
        </w:rPr>
        <w:t>Partial</w:t>
      </w:r>
      <w:r w:rsidRPr="006E4582">
        <w:rPr>
          <w:rFonts w:eastAsiaTheme="minorHAnsi"/>
          <w:lang w:bidi="ar-SA"/>
        </w:rPr>
        <w:t xml:space="preserve"> </w:t>
      </w:r>
      <w:r w:rsidRPr="006E4582">
        <w:rPr>
          <w:rFonts w:eastAsiaTheme="minorHAnsi"/>
          <w:color w:val="0000FF"/>
          <w:lang w:bidi="ar-SA"/>
        </w:rPr>
        <w:t>Public</w:t>
      </w:r>
      <w:r w:rsidRPr="006E4582">
        <w:rPr>
          <w:rFonts w:eastAsiaTheme="minorHAnsi"/>
          <w:lang w:bidi="ar-SA"/>
        </w:rPr>
        <w:t xml:space="preserve"> </w:t>
      </w:r>
      <w:r w:rsidRPr="006E4582">
        <w:rPr>
          <w:rFonts w:eastAsiaTheme="minorHAnsi"/>
          <w:color w:val="0000FF"/>
          <w:lang w:bidi="ar-SA"/>
        </w:rPr>
        <w:t>Class</w:t>
      </w:r>
      <w:r w:rsidRPr="006E4582">
        <w:rPr>
          <w:rFonts w:eastAsiaTheme="minorHAnsi"/>
          <w:lang w:bidi="ar-SA"/>
        </w:rPr>
        <w:t xml:space="preserve"> </w:t>
      </w:r>
      <w:r w:rsidRPr="006E4582">
        <w:rPr>
          <w:rFonts w:eastAsiaTheme="minorHAnsi"/>
          <w:color w:val="2B91AF"/>
          <w:lang w:bidi="ar-SA"/>
        </w:rPr>
        <w:t>_Default</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Inherits</w:t>
      </w:r>
      <w:r w:rsidRPr="006E4582">
        <w:rPr>
          <w:rFonts w:eastAsiaTheme="minorHAnsi"/>
          <w:lang w:bidi="ar-SA"/>
        </w:rPr>
        <w:t xml:space="preserve"> System.Web.UI.</w:t>
      </w:r>
      <w:r w:rsidRPr="006E4582">
        <w:rPr>
          <w:rFonts w:eastAsiaTheme="minorHAnsi"/>
          <w:color w:val="2B91AF"/>
          <w:lang w:bidi="ar-SA"/>
        </w:rPr>
        <w:t>Page</w:t>
      </w:r>
    </w:p>
    <w:p w:rsidR="006E4582" w:rsidRDefault="006E4582" w:rsidP="005B3118">
      <w:pPr>
        <w:pStyle w:val="ppCodeIndent"/>
        <w:ind w:left="709"/>
        <w:rPr>
          <w:rFonts w:eastAsiaTheme="minorHAnsi"/>
          <w:lang w:bidi="ar-SA"/>
        </w:rPr>
      </w:pPr>
      <w:r>
        <w:rPr>
          <w:rFonts w:eastAsiaTheme="minorHAnsi"/>
          <w:lang w:bidi="ar-SA"/>
        </w:rPr>
        <w:t xml:space="preserve">  ...</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Protected</w:t>
      </w:r>
      <w:r w:rsidRPr="006E4582">
        <w:rPr>
          <w:rFonts w:eastAsiaTheme="minorHAnsi"/>
          <w:lang w:bidi="ar-SA"/>
        </w:rPr>
        <w:t xml:space="preserve"> </w:t>
      </w:r>
      <w:r w:rsidRPr="006E4582">
        <w:rPr>
          <w:rFonts w:eastAsiaTheme="minorHAnsi"/>
          <w:color w:val="0000FF"/>
          <w:lang w:bidi="ar-SA"/>
        </w:rPr>
        <w:t>Sub</w:t>
      </w:r>
      <w:r w:rsidRPr="006E4582">
        <w:rPr>
          <w:rFonts w:eastAsiaTheme="minorHAnsi"/>
          <w:lang w:bidi="ar-SA"/>
        </w:rPr>
        <w:t xml:space="preserve"> OnCopyImage(</w:t>
      </w:r>
      <w:r w:rsidRPr="006E4582">
        <w:rPr>
          <w:rFonts w:eastAsiaTheme="minorHAnsi"/>
          <w:color w:val="0000FF"/>
          <w:lang w:bidi="ar-SA"/>
        </w:rPr>
        <w:t>ByVal</w:t>
      </w:r>
      <w:r w:rsidRPr="006E4582">
        <w:rPr>
          <w:rFonts w:eastAsiaTheme="minorHAnsi"/>
          <w:lang w:bidi="ar-SA"/>
        </w:rPr>
        <w:t xml:space="preserve"> sender </w:t>
      </w:r>
      <w:r w:rsidRPr="006E4582">
        <w:rPr>
          <w:rFonts w:eastAsiaTheme="minorHAnsi"/>
          <w:color w:val="0000FF"/>
          <w:lang w:bidi="ar-SA"/>
        </w:rPr>
        <w:t>As</w:t>
      </w:r>
      <w:r w:rsidRPr="006E4582">
        <w:rPr>
          <w:rFonts w:eastAsiaTheme="minorHAnsi"/>
          <w:lang w:bidi="ar-SA"/>
        </w:rPr>
        <w:t xml:space="preserve"> </w:t>
      </w:r>
      <w:r w:rsidRPr="006E4582">
        <w:rPr>
          <w:rFonts w:eastAsiaTheme="minorHAnsi"/>
          <w:color w:val="0000FF"/>
          <w:lang w:bidi="ar-SA"/>
        </w:rPr>
        <w:t>Object</w:t>
      </w:r>
      <w:r w:rsidRPr="006E4582">
        <w:rPr>
          <w:rFonts w:eastAsiaTheme="minorHAnsi"/>
          <w:lang w:bidi="ar-SA"/>
        </w:rPr>
        <w:t xml:space="preserve">, </w:t>
      </w:r>
      <w:r w:rsidRPr="006E4582">
        <w:rPr>
          <w:rFonts w:eastAsiaTheme="minorHAnsi"/>
          <w:color w:val="0000FF"/>
          <w:lang w:bidi="ar-SA"/>
        </w:rPr>
        <w:t>ByVal</w:t>
      </w:r>
      <w:r w:rsidRPr="006E4582">
        <w:rPr>
          <w:rFonts w:eastAsiaTheme="minorHAnsi"/>
          <w:lang w:bidi="ar-SA"/>
        </w:rPr>
        <w:t xml:space="preserve"> e </w:t>
      </w:r>
      <w:r w:rsidRPr="006E4582">
        <w:rPr>
          <w:rFonts w:eastAsiaTheme="minorHAnsi"/>
          <w:color w:val="0000FF"/>
          <w:lang w:bidi="ar-SA"/>
        </w:rPr>
        <w:t>As</w:t>
      </w:r>
      <w:r w:rsidRPr="006E4582">
        <w:rPr>
          <w:rFonts w:eastAsiaTheme="minorHAnsi"/>
          <w:lang w:bidi="ar-SA"/>
        </w:rPr>
        <w:t xml:space="preserve"> </w:t>
      </w:r>
      <w:r w:rsidRPr="006E4582">
        <w:rPr>
          <w:rFonts w:eastAsiaTheme="minorHAnsi"/>
          <w:color w:val="2B91AF"/>
          <w:lang w:bidi="ar-SA"/>
        </w:rPr>
        <w:t>CommandEventArgs</w:t>
      </w:r>
      <w:r w:rsidRPr="006E4582">
        <w:rPr>
          <w:rFonts w:eastAsiaTheme="minorHAnsi"/>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If</w:t>
      </w:r>
      <w:r w:rsidRPr="006E4582">
        <w:rPr>
          <w:rFonts w:eastAsiaTheme="minorHAnsi"/>
          <w:b/>
          <w:lang w:bidi="ar-SA"/>
        </w:rPr>
        <w:t xml:space="preserve"> e.CommandName = </w:t>
      </w:r>
      <w:r w:rsidRPr="006E4582">
        <w:rPr>
          <w:rFonts w:eastAsiaTheme="minorHAnsi"/>
          <w:b/>
          <w:color w:val="A31515"/>
          <w:lang w:bidi="ar-SA"/>
        </w:rPr>
        <w:t>"Copy"</w:t>
      </w:r>
      <w:r w:rsidRPr="006E4582">
        <w:rPr>
          <w:rFonts w:eastAsiaTheme="minorHAnsi"/>
          <w:b/>
          <w:lang w:bidi="ar-SA"/>
        </w:rPr>
        <w:t xml:space="preserve"> </w:t>
      </w:r>
      <w:r w:rsidRPr="006E4582">
        <w:rPr>
          <w:rFonts w:eastAsiaTheme="minorHAnsi"/>
          <w:b/>
          <w:color w:val="0000FF"/>
          <w:lang w:bidi="ar-SA"/>
        </w:rPr>
        <w:t>Then</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Prepare an Id for the copied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newId = </w:t>
      </w:r>
      <w:r w:rsidRPr="006E4582">
        <w:rPr>
          <w:rFonts w:eastAsiaTheme="minorHAnsi"/>
          <w:b/>
          <w:color w:val="2B91AF"/>
          <w:lang w:bidi="ar-SA"/>
        </w:rPr>
        <w:t>Guid</w:t>
      </w:r>
      <w:r w:rsidRPr="006E4582">
        <w:rPr>
          <w:rFonts w:eastAsiaTheme="minorHAnsi"/>
          <w:b/>
          <w:lang w:bidi="ar-SA"/>
        </w:rPr>
        <w:t>.NewGuid()</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Get source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blobUri = </w:t>
      </w:r>
      <w:r w:rsidRPr="006E4582">
        <w:rPr>
          <w:rFonts w:eastAsiaTheme="minorHAnsi"/>
          <w:b/>
          <w:color w:val="0000FF"/>
          <w:lang w:bidi="ar-SA"/>
        </w:rPr>
        <w:t>DirectCast</w:t>
      </w:r>
      <w:r w:rsidRPr="006E4582">
        <w:rPr>
          <w:rFonts w:eastAsiaTheme="minorHAnsi"/>
          <w:b/>
          <w:lang w:bidi="ar-SA"/>
        </w:rPr>
        <w:t xml:space="preserve">(e.CommandArgument, </w:t>
      </w:r>
      <w:r w:rsidRPr="006E4582">
        <w:rPr>
          <w:rFonts w:eastAsiaTheme="minorHAnsi"/>
          <w:b/>
          <w:color w:val="0000FF"/>
          <w:lang w:bidi="ar-SA"/>
        </w:rPr>
        <w:t>String</w:t>
      </w:r>
      <w:r w:rsidRPr="006E4582">
        <w:rPr>
          <w:rFonts w:eastAsiaTheme="minorHAnsi"/>
          <w:b/>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srcBlob = </w:t>
      </w:r>
      <w:r w:rsidRPr="006E4582">
        <w:rPr>
          <w:rFonts w:eastAsiaTheme="minorHAnsi"/>
          <w:b/>
          <w:color w:val="0000FF"/>
          <w:lang w:bidi="ar-SA"/>
        </w:rPr>
        <w:t>Me</w:t>
      </w:r>
      <w:r w:rsidRPr="006E4582">
        <w:rPr>
          <w:rFonts w:eastAsiaTheme="minorHAnsi"/>
          <w:b/>
          <w:lang w:bidi="ar-SA"/>
        </w:rPr>
        <w:t>.GetContainer().GetBlobReference(blobUri)</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lastRenderedPageBreak/>
        <w:t xml:space="preserve">      </w:t>
      </w:r>
      <w:r w:rsidRPr="006E4582">
        <w:rPr>
          <w:rFonts w:eastAsiaTheme="minorHAnsi"/>
          <w:b/>
          <w:color w:val="008000"/>
          <w:lang w:bidi="ar-SA"/>
        </w:rPr>
        <w:t>' Create new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Dim</w:t>
      </w:r>
      <w:r w:rsidRPr="006E4582">
        <w:rPr>
          <w:rFonts w:eastAsiaTheme="minorHAnsi"/>
          <w:b/>
          <w:lang w:bidi="ar-SA"/>
        </w:rPr>
        <w:t xml:space="preserve"> newBlob = </w:t>
      </w:r>
      <w:r w:rsidRPr="006E4582">
        <w:rPr>
          <w:rFonts w:eastAsiaTheme="minorHAnsi"/>
          <w:b/>
          <w:color w:val="0000FF"/>
          <w:lang w:bidi="ar-SA"/>
        </w:rPr>
        <w:t>Me</w:t>
      </w:r>
      <w:r w:rsidRPr="006E4582">
        <w:rPr>
          <w:rFonts w:eastAsiaTheme="minorHAnsi"/>
          <w:b/>
          <w:lang w:bidi="ar-SA"/>
        </w:rPr>
        <w:t>.GetContainer().GetBlobReference(newId.ToString())</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Copy content from source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newBlob.CopyFromBlob(srcBlob)</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Explicitly get metadata for new blob</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newBlob.FetchAttributes(</w:t>
      </w:r>
      <w:r w:rsidRPr="006E4582">
        <w:rPr>
          <w:rFonts w:eastAsiaTheme="minorHAnsi"/>
          <w:b/>
          <w:color w:val="0000FF"/>
          <w:lang w:bidi="ar-SA"/>
        </w:rPr>
        <w:t>New</w:t>
      </w:r>
      <w:r w:rsidRPr="006E4582">
        <w:rPr>
          <w:rFonts w:eastAsiaTheme="minorHAnsi"/>
          <w:b/>
          <w:lang w:bidi="ar-SA"/>
        </w:rPr>
        <w:t xml:space="preserve"> </w:t>
      </w:r>
      <w:r w:rsidRPr="006E4582">
        <w:rPr>
          <w:rFonts w:eastAsiaTheme="minorHAnsi"/>
          <w:b/>
          <w:color w:val="2B91AF"/>
          <w:lang w:bidi="ar-SA"/>
        </w:rPr>
        <w:t>BlobRequestOptions</w:t>
      </w:r>
      <w:r w:rsidRPr="006E4582">
        <w:rPr>
          <w:rFonts w:eastAsiaTheme="minorHAnsi"/>
          <w:b/>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Change metadata on the new blob to reflect this is a copy via UI</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newBlob.Metadata(</w:t>
      </w:r>
      <w:r w:rsidRPr="006E4582">
        <w:rPr>
          <w:rFonts w:eastAsiaTheme="minorHAnsi"/>
          <w:b/>
          <w:color w:val="A31515"/>
          <w:lang w:bidi="ar-SA"/>
        </w:rPr>
        <w:t>"ImageName"</w:t>
      </w:r>
      <w:r w:rsidRPr="006E4582">
        <w:rPr>
          <w:rFonts w:eastAsiaTheme="minorHAnsi"/>
          <w:b/>
          <w:lang w:bidi="ar-SA"/>
        </w:rPr>
        <w:t xml:space="preserve">) = </w:t>
      </w:r>
      <w:r w:rsidRPr="006E4582">
        <w:rPr>
          <w:rFonts w:eastAsiaTheme="minorHAnsi"/>
          <w:b/>
          <w:color w:val="A31515"/>
          <w:lang w:bidi="ar-SA"/>
        </w:rPr>
        <w:t>"Copy of """</w:t>
      </w:r>
      <w:r w:rsidRPr="006E4582">
        <w:rPr>
          <w:rFonts w:eastAsiaTheme="minorHAnsi"/>
          <w:b/>
          <w:lang w:bidi="ar-SA"/>
        </w:rPr>
        <w:t xml:space="preserve"> &amp; newBlob.Metadata(</w:t>
      </w:r>
      <w:r w:rsidRPr="006E4582">
        <w:rPr>
          <w:rFonts w:eastAsiaTheme="minorHAnsi"/>
          <w:b/>
          <w:color w:val="A31515"/>
          <w:lang w:bidi="ar-SA"/>
        </w:rPr>
        <w:t>"ImageName"</w:t>
      </w:r>
      <w:r w:rsidRPr="006E4582">
        <w:rPr>
          <w:rFonts w:eastAsiaTheme="minorHAnsi"/>
          <w:b/>
          <w:lang w:bidi="ar-SA"/>
        </w:rPr>
        <w:t xml:space="preserve">) &amp; </w:t>
      </w:r>
      <w:r w:rsidRPr="006E4582">
        <w:rPr>
          <w:rFonts w:eastAsiaTheme="minorHAnsi"/>
          <w:b/>
          <w:color w:val="A31515"/>
          <w:lang w:bidi="ar-SA"/>
        </w:rPr>
        <w:t>""""</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newBlob.Metadata(</w:t>
      </w:r>
      <w:r w:rsidRPr="006E4582">
        <w:rPr>
          <w:rFonts w:eastAsiaTheme="minorHAnsi"/>
          <w:b/>
          <w:color w:val="A31515"/>
          <w:lang w:bidi="ar-SA"/>
        </w:rPr>
        <w:t>"Id"</w:t>
      </w:r>
      <w:r w:rsidRPr="006E4582">
        <w:rPr>
          <w:rFonts w:eastAsiaTheme="minorHAnsi"/>
          <w:b/>
          <w:lang w:bidi="ar-SA"/>
        </w:rPr>
        <w:t>) = newId.ToString()</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newBlob.SetMetadata()</w:t>
      </w:r>
    </w:p>
    <w:p w:rsidR="006E4582" w:rsidRPr="006E4582" w:rsidRDefault="006E4582" w:rsidP="005B3118">
      <w:pPr>
        <w:pStyle w:val="ppCodeIndent"/>
        <w:shd w:val="clear" w:color="auto" w:fill="C6D9F1" w:themeFill="text2" w:themeFillTint="33"/>
        <w:ind w:left="709"/>
        <w:rPr>
          <w:rFonts w:eastAsiaTheme="minorHAnsi"/>
          <w:b/>
          <w:lang w:bidi="ar-SA"/>
        </w:rPr>
      </w:pP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8000"/>
          <w:lang w:bidi="ar-SA"/>
        </w:rPr>
        <w:t>' Render all blobs</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RefreshGallery()</w:t>
      </w:r>
    </w:p>
    <w:p w:rsidR="006E4582" w:rsidRPr="006E4582" w:rsidRDefault="006E4582" w:rsidP="005B3118">
      <w:pPr>
        <w:pStyle w:val="ppCodeIndent"/>
        <w:shd w:val="clear" w:color="auto" w:fill="C6D9F1" w:themeFill="text2" w:themeFillTint="33"/>
        <w:ind w:left="709"/>
        <w:rPr>
          <w:rFonts w:eastAsiaTheme="minorHAnsi"/>
          <w:b/>
          <w:lang w:bidi="ar-SA"/>
        </w:rPr>
      </w:pPr>
      <w:r w:rsidRPr="006E4582">
        <w:rPr>
          <w:rFonts w:eastAsiaTheme="minorHAnsi"/>
          <w:b/>
          <w:lang w:bidi="ar-SA"/>
        </w:rPr>
        <w:t xml:space="preserve">    </w:t>
      </w:r>
      <w:r w:rsidRPr="006E4582">
        <w:rPr>
          <w:rFonts w:eastAsiaTheme="minorHAnsi"/>
          <w:b/>
          <w:color w:val="0000FF"/>
          <w:lang w:bidi="ar-SA"/>
        </w:rPr>
        <w:t>End</w:t>
      </w:r>
      <w:r w:rsidRPr="006E4582">
        <w:rPr>
          <w:rFonts w:eastAsiaTheme="minorHAnsi"/>
          <w:b/>
          <w:lang w:bidi="ar-SA"/>
        </w:rPr>
        <w:t xml:space="preserve"> </w:t>
      </w:r>
      <w:r w:rsidRPr="006E4582">
        <w:rPr>
          <w:rFonts w:eastAsiaTheme="minorHAnsi"/>
          <w:b/>
          <w:color w:val="0000FF"/>
          <w:lang w:bidi="ar-SA"/>
        </w:rPr>
        <w:t>If</w:t>
      </w:r>
    </w:p>
    <w:p w:rsidR="006E4582" w:rsidRPr="006E4582" w:rsidRDefault="006E4582" w:rsidP="005B3118">
      <w:pPr>
        <w:pStyle w:val="ppCodeIndent"/>
        <w:ind w:left="709"/>
        <w:rPr>
          <w:rFonts w:eastAsiaTheme="minorHAnsi"/>
          <w:lang w:bidi="ar-SA"/>
        </w:rPr>
      </w:pPr>
      <w:r w:rsidRPr="006E4582">
        <w:rPr>
          <w:rFonts w:eastAsiaTheme="minorHAnsi"/>
          <w:lang w:bidi="ar-SA"/>
        </w:rPr>
        <w:t xml:space="preserve">  </w:t>
      </w:r>
      <w:r w:rsidRPr="006E4582">
        <w:rPr>
          <w:rFonts w:eastAsiaTheme="minorHAnsi"/>
          <w:color w:val="0000FF"/>
          <w:lang w:bidi="ar-SA"/>
        </w:rPr>
        <w:t>End</w:t>
      </w:r>
      <w:r w:rsidRPr="006E4582">
        <w:rPr>
          <w:rFonts w:eastAsiaTheme="minorHAnsi"/>
          <w:lang w:bidi="ar-SA"/>
        </w:rPr>
        <w:t xml:space="preserve"> </w:t>
      </w:r>
      <w:r w:rsidRPr="006E4582">
        <w:rPr>
          <w:rFonts w:eastAsiaTheme="minorHAnsi"/>
          <w:color w:val="0000FF"/>
          <w:lang w:bidi="ar-SA"/>
        </w:rPr>
        <w:t>Sub</w:t>
      </w:r>
    </w:p>
    <w:p w:rsidR="00D25FD2" w:rsidRPr="006E4582" w:rsidRDefault="00D25FD2" w:rsidP="005B3118">
      <w:pPr>
        <w:pStyle w:val="ppCodeIndent"/>
        <w:ind w:left="709"/>
        <w:rPr>
          <w:rFonts w:eastAsiaTheme="minorHAnsi"/>
          <w:lang w:bidi="ar-SA"/>
        </w:rPr>
      </w:pPr>
      <w:r>
        <w:rPr>
          <w:rFonts w:eastAsiaTheme="minorHAnsi"/>
          <w:lang w:bidi="ar-SA"/>
        </w:rPr>
        <w:t xml:space="preserve">  ...</w:t>
      </w:r>
    </w:p>
    <w:p w:rsidR="00D25FD2" w:rsidRPr="006E4582" w:rsidRDefault="00D25FD2" w:rsidP="005B3118">
      <w:pPr>
        <w:pStyle w:val="ppCodeIndent"/>
        <w:ind w:left="709"/>
        <w:rPr>
          <w:rFonts w:eastAsiaTheme="minorEastAsia"/>
        </w:rPr>
      </w:pPr>
      <w:r w:rsidRPr="006E4582">
        <w:rPr>
          <w:rFonts w:eastAsiaTheme="minorHAnsi"/>
          <w:color w:val="0000FF"/>
          <w:lang w:bidi="ar-SA"/>
        </w:rPr>
        <w:t>End</w:t>
      </w:r>
      <w:r w:rsidRPr="006E4582">
        <w:rPr>
          <w:rFonts w:eastAsiaTheme="minorHAnsi"/>
          <w:lang w:bidi="ar-SA"/>
        </w:rPr>
        <w:t xml:space="preserve"> </w:t>
      </w:r>
      <w:r w:rsidRPr="006E4582">
        <w:rPr>
          <w:rFonts w:eastAsiaTheme="minorHAnsi"/>
          <w:color w:val="0000FF"/>
          <w:lang w:bidi="ar-SA"/>
        </w:rPr>
        <w:t>Class</w:t>
      </w:r>
    </w:p>
    <w:p w:rsidR="006E4582" w:rsidRPr="003E3719" w:rsidRDefault="006E4582" w:rsidP="006E4582">
      <w:pPr>
        <w:pStyle w:val="ppBodyTextIndent"/>
      </w:pPr>
    </w:p>
    <w:p w:rsidR="008F3C6F" w:rsidRPr="003E3719" w:rsidRDefault="008F3C6F" w:rsidP="008F3C6F">
      <w:pPr>
        <w:pStyle w:val="ppNumberList"/>
      </w:pPr>
      <w:r w:rsidRPr="003E3719">
        <w:t xml:space="preserve">Press </w:t>
      </w:r>
      <w:r w:rsidRPr="003E3719">
        <w:rPr>
          <w:b/>
        </w:rPr>
        <w:t>F5</w:t>
      </w:r>
      <w:r w:rsidRPr="003E3719">
        <w:t xml:space="preserve"> to build and run the application.</w:t>
      </w:r>
    </w:p>
    <w:p w:rsidR="008F3C6F" w:rsidRPr="003E3719" w:rsidRDefault="008F3C6F" w:rsidP="008F3C6F">
      <w:pPr>
        <w:pStyle w:val="ppNumberList"/>
      </w:pPr>
      <w:r w:rsidRPr="003E3719">
        <w:t xml:space="preserve">Upload a few more images from </w:t>
      </w:r>
      <w:r w:rsidR="00271C30" w:rsidRPr="008922B8">
        <w:rPr>
          <w:b/>
        </w:rPr>
        <w:t>Source\</w:t>
      </w:r>
      <w:r w:rsidRPr="003E3719">
        <w:rPr>
          <w:b/>
        </w:rPr>
        <w:t>Assets\Images</w:t>
      </w:r>
      <w:r w:rsidRPr="003E3719">
        <w:t xml:space="preserve"> and click</w:t>
      </w:r>
      <w:r w:rsidR="00D25FD2">
        <w:t xml:space="preserve"> </w:t>
      </w:r>
      <w:r w:rsidRPr="003E3719">
        <w:rPr>
          <w:b/>
        </w:rPr>
        <w:t>Copy</w:t>
      </w:r>
      <w:r w:rsidRPr="003E3719">
        <w:t xml:space="preserve"> on any of the images displayed to make a copy </w:t>
      </w:r>
      <w:r w:rsidR="00F95BC2">
        <w:t xml:space="preserve">of </w:t>
      </w:r>
      <w:r w:rsidRPr="003E3719">
        <w:t>the corresponding blob from storage.</w:t>
      </w:r>
    </w:p>
    <w:p w:rsidR="008F3C6F" w:rsidRPr="003E3719" w:rsidRDefault="008F3C6F" w:rsidP="008F3C6F">
      <w:pPr>
        <w:pStyle w:val="ppFigureIndent"/>
        <w:keepNext/>
      </w:pPr>
      <w:r w:rsidRPr="003E3719">
        <w:rPr>
          <w:noProof/>
          <w:lang w:bidi="ar-SA"/>
        </w:rPr>
        <w:drawing>
          <wp:inline distT="0" distB="0" distL="0" distR="0" wp14:anchorId="783B1FF8" wp14:editId="0F466CA0">
            <wp:extent cx="5389200" cy="1701398"/>
            <wp:effectExtent l="19050" t="0" r="195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389200" cy="1701398"/>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21</w:t>
      </w:r>
      <w:r w:rsidR="00681F0A">
        <w:rPr>
          <w:noProof/>
        </w:rPr>
        <w:fldChar w:fldCharType="end"/>
      </w:r>
    </w:p>
    <w:p w:rsidR="008F3C6F" w:rsidRPr="003E3719" w:rsidRDefault="008F3C6F" w:rsidP="008F3C6F">
      <w:pPr>
        <w:pStyle w:val="ppFigureCaptionIndent"/>
      </w:pPr>
      <w:r w:rsidRPr="003E3719">
        <w:t>Copying image blobs from storage</w:t>
      </w:r>
    </w:p>
    <w:p w:rsidR="008F3C6F" w:rsidRPr="003E3719" w:rsidRDefault="008F3C6F" w:rsidP="008F3C6F">
      <w:pPr>
        <w:pStyle w:val="ppBodyTextIndent"/>
      </w:pPr>
    </w:p>
    <w:p w:rsidR="008F3C6F" w:rsidRPr="003E3719" w:rsidRDefault="008F3C6F" w:rsidP="008F3C6F">
      <w:pPr>
        <w:pStyle w:val="ppNumberList"/>
      </w:pPr>
      <w:r w:rsidRPr="003E3719">
        <w:t xml:space="preserve">Click </w:t>
      </w:r>
      <w:r w:rsidRPr="00D25FD2">
        <w:rPr>
          <w:b/>
        </w:rPr>
        <w:t>OK</w:t>
      </w:r>
      <w:r w:rsidRPr="003E3719">
        <w:t xml:space="preserve"> to </w:t>
      </w:r>
      <w:r w:rsidR="00956566">
        <w:t>confirm the copy operation</w:t>
      </w:r>
      <w:r w:rsidRPr="003E3719">
        <w:t>.</w:t>
      </w:r>
      <w:r w:rsidR="00956566" w:rsidRPr="00956566">
        <w:t xml:space="preserve"> </w:t>
      </w:r>
      <w:r w:rsidR="00956566" w:rsidRPr="003E3719">
        <w:t xml:space="preserve">You should see a copy of the image </w:t>
      </w:r>
      <w:proofErr w:type="gramStart"/>
      <w:r w:rsidR="00956566" w:rsidRPr="003E3719">
        <w:t>has been created</w:t>
      </w:r>
      <w:proofErr w:type="gramEnd"/>
      <w:r w:rsidR="00956566" w:rsidRPr="003E3719">
        <w:t xml:space="preserve"> with </w:t>
      </w:r>
      <w:r w:rsidR="00956566" w:rsidRPr="003E3719">
        <w:rPr>
          <w:b/>
        </w:rPr>
        <w:t>ImageName</w:t>
      </w:r>
      <w:r w:rsidR="00956566" w:rsidRPr="003E3719">
        <w:t xml:space="preserve"> metadata stating it is a copy.</w:t>
      </w:r>
    </w:p>
    <w:p w:rsidR="008F3C6F" w:rsidRPr="003E3719" w:rsidRDefault="00956566" w:rsidP="008F3C6F">
      <w:pPr>
        <w:pStyle w:val="ppFigureIndent"/>
      </w:pPr>
      <w:r>
        <w:rPr>
          <w:noProof/>
          <w:lang w:bidi="ar-SA"/>
        </w:rPr>
        <w:lastRenderedPageBreak/>
        <w:drawing>
          <wp:inline distT="0" distB="0" distL="0" distR="0" wp14:anchorId="1BC1EF99" wp14:editId="7A118045">
            <wp:extent cx="5389200" cy="3661892"/>
            <wp:effectExtent l="19050" t="0" r="19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389200" cy="3661892"/>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22</w:t>
      </w:r>
      <w:r w:rsidR="00681F0A">
        <w:rPr>
          <w:noProof/>
        </w:rPr>
        <w:fldChar w:fldCharType="end"/>
      </w:r>
    </w:p>
    <w:p w:rsidR="008F3C6F" w:rsidRPr="003E3719" w:rsidRDefault="008F3C6F" w:rsidP="008F3C6F">
      <w:pPr>
        <w:pStyle w:val="ppFigureCaptionIndent"/>
      </w:pPr>
      <w:r w:rsidRPr="003E3719">
        <w:t>Verification</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Shift+F5</w:t>
      </w:r>
      <w:r w:rsidRPr="003E3719">
        <w:t xml:space="preserve"> to stop debugging and delete the deployment from the </w:t>
      </w:r>
      <w:r w:rsidR="00560F76">
        <w:t>Compute</w:t>
      </w:r>
      <w:r w:rsidRPr="003E3719">
        <w:t xml:space="preserve"> </w:t>
      </w:r>
      <w:r w:rsidR="00560F76">
        <w:t>Emulator</w:t>
      </w:r>
      <w:r w:rsidRPr="003E3719">
        <w:t>.</w:t>
      </w:r>
    </w:p>
    <w:p w:rsidR="008F3C6F" w:rsidRPr="003E3719" w:rsidRDefault="008F3C6F" w:rsidP="008F3C6F">
      <w:pPr>
        <w:pStyle w:val="ppListEnd"/>
      </w:pPr>
    </w:p>
    <w:p w:rsidR="008F3C6F" w:rsidRPr="003E3719" w:rsidRDefault="008F3C6F" w:rsidP="008F3C6F">
      <w:pPr>
        <w:pStyle w:val="ppBodyText"/>
      </w:pPr>
    </w:p>
    <w:p w:rsidR="008F3C6F" w:rsidRPr="003E3719" w:rsidRDefault="008F3C6F" w:rsidP="008F3C6F">
      <w:pPr>
        <w:pStyle w:val="ppProcedureStart"/>
      </w:pPr>
      <w:bookmarkStart w:id="45" w:name="_Toc260287055"/>
      <w:bookmarkStart w:id="46" w:name="_Toc303243857"/>
      <w:bookmarkStart w:id="47" w:name="_Toc310346235"/>
      <w:r w:rsidRPr="003E3719">
        <w:t>Task 6 – Taking Blob</w:t>
      </w:r>
      <w:bookmarkEnd w:id="45"/>
      <w:r w:rsidRPr="003E3719">
        <w:t xml:space="preserve"> Snapshots</w:t>
      </w:r>
      <w:bookmarkEnd w:id="46"/>
      <w:bookmarkEnd w:id="47"/>
    </w:p>
    <w:p w:rsidR="008F3C6F" w:rsidRPr="003E3719" w:rsidRDefault="008F3C6F" w:rsidP="008F3C6F">
      <w:pPr>
        <w:pStyle w:val="ppBodyText"/>
      </w:pPr>
      <w:r w:rsidRPr="003E3719">
        <w:t xml:space="preserve">Windows Azure </w:t>
      </w:r>
      <w:r w:rsidR="00F8752F">
        <w:t>B</w:t>
      </w:r>
      <w:r w:rsidR="000844F2">
        <w:t>lob service</w:t>
      </w:r>
      <w:r w:rsidRPr="003E3719">
        <w:t xml:space="preserve"> has support for taking s</w:t>
      </w:r>
      <w:r w:rsidR="00C74F2B">
        <w:t>napshots of blobs. The difference</w:t>
      </w:r>
      <w:r w:rsidRPr="003E3719">
        <w:t xml:space="preserve"> between a snapshot a</w:t>
      </w:r>
      <w:r w:rsidR="00956566">
        <w:t>nd a copy is that snapshots are read-</w:t>
      </w:r>
      <w:r w:rsidRPr="003E3719">
        <w:t>only and the original blob maintains a relationship to</w:t>
      </w:r>
      <w:r w:rsidR="00956566">
        <w:t xml:space="preserve"> </w:t>
      </w:r>
      <w:r w:rsidR="0097289A">
        <w:t>its snapshots</w:t>
      </w:r>
      <w:r w:rsidR="00956566">
        <w:t xml:space="preserve">; </w:t>
      </w:r>
      <w:r w:rsidR="0097289A">
        <w:t xml:space="preserve">blob </w:t>
      </w:r>
      <w:r w:rsidR="00956566">
        <w:t>copies on the other hand</w:t>
      </w:r>
      <w:r w:rsidRPr="003E3719">
        <w:t xml:space="preserve"> are editable. Once a snapshot </w:t>
      </w:r>
      <w:proofErr w:type="gramStart"/>
      <w:r w:rsidRPr="003E3719">
        <w:t>has been taken</w:t>
      </w:r>
      <w:proofErr w:type="gramEnd"/>
      <w:r w:rsidRPr="003E3719">
        <w:t xml:space="preserve"> for a blob, this source blob can no longer be deleted. </w:t>
      </w:r>
      <w:r w:rsidR="00956566">
        <w:t xml:space="preserve">Before a </w:t>
      </w:r>
      <w:r w:rsidRPr="003E3719">
        <w:t xml:space="preserve">source blob </w:t>
      </w:r>
      <w:proofErr w:type="gramStart"/>
      <w:r w:rsidR="00956566">
        <w:t xml:space="preserve">can be </w:t>
      </w:r>
      <w:r w:rsidRPr="003E3719">
        <w:t>deleted</w:t>
      </w:r>
      <w:proofErr w:type="gramEnd"/>
      <w:r w:rsidRPr="003E3719">
        <w:t>, all of its snapshots must be deleted first.</w:t>
      </w:r>
    </w:p>
    <w:p w:rsidR="008F3C6F" w:rsidRPr="003E3719" w:rsidRDefault="008F3C6F" w:rsidP="008F3C6F">
      <w:pPr>
        <w:pStyle w:val="ppBodyText"/>
      </w:pPr>
      <w:r w:rsidRPr="003E3719">
        <w:t>In this task, you add functionality to take a snapshot of a blob that contains image data from Windows Azure storage.</w:t>
      </w:r>
    </w:p>
    <w:p w:rsidR="008F3C6F" w:rsidRPr="003E3719" w:rsidRDefault="008F3C6F" w:rsidP="008F3C6F">
      <w:pPr>
        <w:pStyle w:val="ppNumberList"/>
      </w:pPr>
      <w:r w:rsidRPr="003E3719">
        <w:t xml:space="preserve">Update the image list view to add an </w:t>
      </w:r>
      <w:r w:rsidRPr="003E3719">
        <w:rPr>
          <w:b/>
        </w:rPr>
        <w:t>asp</w:t>
      </w:r>
      <w:proofErr w:type="gramStart"/>
      <w:r w:rsidRPr="003E3719">
        <w:rPr>
          <w:b/>
        </w:rPr>
        <w:t>:LinkButton</w:t>
      </w:r>
      <w:proofErr w:type="gramEnd"/>
      <w:r w:rsidRPr="003E3719">
        <w:t xml:space="preserve"> control that is used to snapshot images from the gallery container. Open the </w:t>
      </w:r>
      <w:r w:rsidRPr="003E3719">
        <w:rPr>
          <w:b/>
        </w:rPr>
        <w:t>Default.aspx</w:t>
      </w:r>
      <w:r w:rsidRPr="003E3719">
        <w:t xml:space="preserve"> page in Source mode and locate the </w:t>
      </w:r>
      <w:r w:rsidRPr="003E3719">
        <w:rPr>
          <w:b/>
        </w:rPr>
        <w:t>ItemTemplate</w:t>
      </w:r>
      <w:r w:rsidRPr="003E3719">
        <w:t xml:space="preserve"> for the images </w:t>
      </w:r>
      <w:r w:rsidRPr="003E3719">
        <w:rPr>
          <w:b/>
        </w:rPr>
        <w:t>asp</w:t>
      </w:r>
      <w:proofErr w:type="gramStart"/>
      <w:r w:rsidRPr="003E3719">
        <w:rPr>
          <w:b/>
        </w:rPr>
        <w:t>:ListView</w:t>
      </w:r>
      <w:proofErr w:type="gramEnd"/>
      <w:r w:rsidRPr="003E3719">
        <w:t xml:space="preserve"> control. Uncomment the ASP.NET markup located immediately following the copy blob link button control (shown </w:t>
      </w:r>
      <w:r w:rsidRPr="003E3719">
        <w:rPr>
          <w:b/>
        </w:rPr>
        <w:t>in bold</w:t>
      </w:r>
      <w:r w:rsidRPr="003E3719">
        <w:t>).</w:t>
      </w:r>
    </w:p>
    <w:p w:rsidR="008F3C6F" w:rsidRPr="003E3719" w:rsidRDefault="008F3C6F" w:rsidP="008F3C6F">
      <w:pPr>
        <w:pStyle w:val="ppCodeLanguageIndent"/>
      </w:pPr>
      <w:r w:rsidRPr="003E3719">
        <w:t>HTML</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lastRenderedPageBreak/>
        <w:t>&lt;</w:t>
      </w:r>
      <w:r w:rsidRPr="003E3719">
        <w:rPr>
          <w:rFonts w:eastAsiaTheme="minorHAnsi" w:cs="Consolas"/>
          <w:color w:val="800000"/>
          <w:sz w:val="19"/>
          <w:szCs w:val="19"/>
          <w:lang w:bidi="ar-SA"/>
        </w:rPr>
        <w:t>div</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class</w:t>
      </w:r>
      <w:r w:rsidRPr="003E3719">
        <w:rPr>
          <w:rFonts w:eastAsiaTheme="minorHAnsi" w:cs="Consolas"/>
          <w:color w:val="0000FF"/>
          <w:sz w:val="19"/>
          <w:szCs w:val="19"/>
          <w:lang w:bidi="ar-SA"/>
        </w:rPr>
        <w:t>="item"&gt;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width</w:t>
      </w:r>
      <w:r w:rsidRPr="003E3719">
        <w:rPr>
          <w:rFonts w:eastAsiaTheme="minorHAnsi" w:cs="Consolas"/>
          <w:color w:val="0000FF"/>
          <w:sz w:val="19"/>
          <w:szCs w:val="19"/>
          <w:lang w:bidi="ar-SA"/>
        </w:rPr>
        <w:t>:40em;</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w:t>
      </w:r>
      <w:r w:rsidRPr="003E3719">
        <w:rPr>
          <w:rFonts w:eastAsiaTheme="minorHAnsi" w:cs="Consolas"/>
          <w:color w:val="FF0000"/>
          <w:sz w:val="19"/>
          <w:szCs w:val="19"/>
          <w:lang w:bidi="ar-SA"/>
        </w:rPr>
        <w:t>clear</w:t>
      </w:r>
      <w:r w:rsidRPr="003E3719">
        <w:rPr>
          <w:rFonts w:eastAsiaTheme="minorHAnsi" w:cs="Consolas"/>
          <w:color w:val="0000FF"/>
          <w:sz w:val="19"/>
          <w:szCs w:val="19"/>
          <w:lang w:bidi="ar-SA"/>
        </w:rPr>
        <w:t>:left"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="blobMetadata"</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"Name"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w:t>
      </w:r>
      <w:r w:rsidRPr="003E3719">
        <w:rPr>
          <w:rFonts w:eastAsiaTheme="minorHAnsi" w:cs="Consolas"/>
          <w:color w:val="A31515"/>
          <w:sz w:val="19"/>
          <w:szCs w:val="19"/>
          <w:lang w:bidi="ar-SA"/>
        </w:rPr>
        <w:t>"Value"</w:t>
      </w:r>
      <w:r w:rsidRPr="003E3719">
        <w:rPr>
          <w:rFonts w:eastAsiaTheme="minorHAnsi" w:cs="Consolas"/>
          <w:sz w:val="19"/>
          <w:szCs w:val="19"/>
          <w:lang w:bidi="ar-SA"/>
        </w:rPr>
        <w:t xml:space="preserve">)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span</w:t>
      </w:r>
      <w:r w:rsidRPr="003E3719">
        <w:rPr>
          <w:rFonts w:eastAsiaTheme="minorHAnsi" w:cs="Consolas"/>
          <w:color w:val="0000FF"/>
          <w:sz w:val="19"/>
          <w:szCs w:val="19"/>
          <w:lang w:bidi="ar-SA"/>
        </w:rPr>
        <w:t>&gt;&lt;/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ItemTemplate</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Repeater</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LinkButton</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="deleteBlob"</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OnClientClick</w:t>
      </w:r>
      <w:r w:rsidRPr="003E3719">
        <w:rPr>
          <w:rFonts w:eastAsiaTheme="minorHAnsi" w:cs="Consolas"/>
          <w:color w:val="0000FF"/>
          <w:sz w:val="19"/>
          <w:szCs w:val="19"/>
          <w:lang w:bidi="ar-SA"/>
        </w:rPr>
        <w:t xml:space="preserve">="return </w:t>
      </w:r>
      <w:proofErr w:type="gramStart"/>
      <w:r w:rsidRPr="003E3719">
        <w:rPr>
          <w:rFonts w:eastAsiaTheme="minorHAnsi" w:cs="Consolas"/>
          <w:color w:val="0000FF"/>
          <w:sz w:val="19"/>
          <w:szCs w:val="19"/>
          <w:lang w:bidi="ar-SA"/>
        </w:rPr>
        <w:t>confirm(</w:t>
      </w:r>
      <w:proofErr w:type="gramEnd"/>
      <w:r w:rsidRPr="003E3719">
        <w:rPr>
          <w:rFonts w:eastAsiaTheme="minorHAnsi" w:cs="Consolas"/>
          <w:color w:val="0000FF"/>
          <w:sz w:val="19"/>
          <w:szCs w:val="19"/>
          <w:lang w:bidi="ar-SA"/>
        </w:rPr>
        <w:t>'Delete image?');"</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CommandName</w:t>
      </w:r>
      <w:r w:rsidRPr="003E3719">
        <w:rPr>
          <w:rFonts w:eastAsiaTheme="minorHAnsi" w:cs="Consolas"/>
          <w:color w:val="0000FF"/>
          <w:sz w:val="19"/>
          <w:szCs w:val="19"/>
          <w:lang w:bidi="ar-SA"/>
        </w:rPr>
        <w:t>="Delete"</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CommandArgument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proofErr w:type="gramStart"/>
      <w:r w:rsidRPr="003E3719">
        <w:rPr>
          <w:rFonts w:eastAsiaTheme="minorHAnsi" w:cs="Consolas"/>
          <w:sz w:val="19"/>
          <w:szCs w:val="19"/>
          <w:lang w:bidi="ar-SA"/>
        </w:rPr>
        <w:t>Eval(</w:t>
      </w:r>
      <w:proofErr w:type="gramEnd"/>
      <w:r w:rsidRPr="003E3719">
        <w:rPr>
          <w:rFonts w:eastAsiaTheme="minorHAnsi" w:cs="Consolas"/>
          <w:sz w:val="19"/>
          <w:szCs w:val="19"/>
          <w:lang w:bidi="ar-SA"/>
        </w:rPr>
        <w:t>"Uri")</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p>
    <w:p w:rsidR="008F3C6F" w:rsidRPr="00D25FD2"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Text</w:t>
      </w:r>
      <w:r w:rsidRPr="003E3719">
        <w:rPr>
          <w:rFonts w:eastAsiaTheme="minorHAnsi" w:cs="Consolas"/>
          <w:color w:val="0000FF"/>
          <w:sz w:val="19"/>
          <w:szCs w:val="19"/>
          <w:lang w:bidi="ar-SA"/>
        </w:rPr>
        <w:t>="Delete"</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oncommand</w:t>
      </w:r>
      <w:r w:rsidRPr="003E3719">
        <w:rPr>
          <w:rFonts w:eastAsiaTheme="minorHAnsi" w:cs="Consolas"/>
          <w:color w:val="0000FF"/>
          <w:sz w:val="19"/>
          <w:szCs w:val="19"/>
          <w:lang w:bidi="ar-SA"/>
        </w:rPr>
        <w:t>="OnDeleteImage"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D25FD2" w:rsidRPr="003E3719" w:rsidRDefault="00D25FD2" w:rsidP="005B3118">
      <w:pPr>
        <w:pStyle w:val="ppCodeIndent"/>
        <w:ind w:left="709"/>
        <w:rPr>
          <w:rFonts w:eastAsiaTheme="minorHAnsi" w:cs="Consolas"/>
          <w:sz w:val="19"/>
          <w:szCs w:val="19"/>
          <w:lang w:bidi="ar-SA"/>
        </w:rPr>
      </w:pP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asp</w:t>
      </w:r>
      <w:r w:rsidRPr="003E3719">
        <w:rPr>
          <w:rFonts w:eastAsiaTheme="minorHAnsi" w:cs="Consolas"/>
          <w:color w:val="0000FF"/>
          <w:sz w:val="19"/>
          <w:szCs w:val="19"/>
          <w:lang w:bidi="ar-SA"/>
        </w:rPr>
        <w:t>:</w:t>
      </w:r>
      <w:r w:rsidRPr="003E3719">
        <w:rPr>
          <w:rFonts w:eastAsiaTheme="minorHAnsi" w:cs="Consolas"/>
          <w:color w:val="800000"/>
          <w:sz w:val="19"/>
          <w:szCs w:val="19"/>
          <w:lang w:bidi="ar-SA"/>
        </w:rPr>
        <w:t>LinkButton</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ID</w:t>
      </w:r>
      <w:r w:rsidRPr="003E3719">
        <w:rPr>
          <w:rFonts w:eastAsiaTheme="minorHAnsi" w:cs="Consolas"/>
          <w:color w:val="0000FF"/>
          <w:sz w:val="19"/>
          <w:szCs w:val="19"/>
          <w:lang w:bidi="ar-SA"/>
        </w:rPr>
        <w:t>="CopyBlob"</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OnClientClick</w:t>
      </w:r>
      <w:r w:rsidRPr="003E3719">
        <w:rPr>
          <w:rFonts w:eastAsiaTheme="minorHAnsi" w:cs="Consolas"/>
          <w:color w:val="0000FF"/>
          <w:sz w:val="19"/>
          <w:szCs w:val="19"/>
          <w:lang w:bidi="ar-SA"/>
        </w:rPr>
        <w:t xml:space="preserve">="return </w:t>
      </w:r>
      <w:proofErr w:type="gramStart"/>
      <w:r w:rsidRPr="003E3719">
        <w:rPr>
          <w:rFonts w:eastAsiaTheme="minorHAnsi" w:cs="Consolas"/>
          <w:color w:val="0000FF"/>
          <w:sz w:val="19"/>
          <w:szCs w:val="19"/>
          <w:lang w:bidi="ar-SA"/>
        </w:rPr>
        <w:t>confirm(</w:t>
      </w:r>
      <w:proofErr w:type="gramEnd"/>
      <w:r w:rsidRPr="003E3719">
        <w:rPr>
          <w:rFonts w:eastAsiaTheme="minorHAnsi" w:cs="Consolas"/>
          <w:color w:val="0000FF"/>
          <w:sz w:val="19"/>
          <w:szCs w:val="19"/>
          <w:lang w:bidi="ar-SA"/>
        </w:rPr>
        <w:t>'Copy image?');"</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CommandName</w:t>
      </w:r>
      <w:r w:rsidRPr="003E3719">
        <w:rPr>
          <w:rFonts w:eastAsiaTheme="minorHAnsi" w:cs="Consolas"/>
          <w:color w:val="0000FF"/>
          <w:sz w:val="19"/>
          <w:szCs w:val="19"/>
          <w:lang w:bidi="ar-SA"/>
        </w:rPr>
        <w:t>="Copy"</w:t>
      </w:r>
      <w:r w:rsidRPr="003E3719">
        <w:rPr>
          <w:rFonts w:eastAsiaTheme="minorHAnsi" w:cs="Consolas"/>
          <w:sz w:val="19"/>
          <w:szCs w:val="19"/>
          <w:lang w:bidi="ar-SA"/>
        </w:rPr>
        <w:t xml:space="preserve"> </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CommandArgument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proofErr w:type="gramStart"/>
      <w:r w:rsidRPr="003E3719">
        <w:rPr>
          <w:rFonts w:eastAsiaTheme="minorHAnsi" w:cs="Consolas"/>
          <w:sz w:val="19"/>
          <w:szCs w:val="19"/>
          <w:lang w:bidi="ar-SA"/>
        </w:rPr>
        <w:t>Eval(</w:t>
      </w:r>
      <w:proofErr w:type="gramEnd"/>
      <w:r w:rsidRPr="003E3719">
        <w:rPr>
          <w:rFonts w:eastAsiaTheme="minorHAnsi" w:cs="Consolas"/>
          <w:sz w:val="19"/>
          <w:szCs w:val="19"/>
          <w:lang w:bidi="ar-SA"/>
        </w:rPr>
        <w:t>"Uri")</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p>
    <w:p w:rsidR="008F3C6F" w:rsidRPr="00D25FD2"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FF0000"/>
          <w:sz w:val="19"/>
          <w:szCs w:val="19"/>
          <w:lang w:bidi="ar-SA"/>
        </w:rPr>
        <w:t>runat</w:t>
      </w:r>
      <w:r w:rsidRPr="003E3719">
        <w:rPr>
          <w:rFonts w:eastAsiaTheme="minorHAnsi" w:cs="Consolas"/>
          <w:color w:val="0000FF"/>
          <w:sz w:val="19"/>
          <w:szCs w:val="19"/>
          <w:lang w:bidi="ar-SA"/>
        </w:rPr>
        <w:t>="server"</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Text</w:t>
      </w:r>
      <w:r w:rsidRPr="003E3719">
        <w:rPr>
          <w:rFonts w:eastAsiaTheme="minorHAnsi" w:cs="Consolas"/>
          <w:color w:val="0000FF"/>
          <w:sz w:val="19"/>
          <w:szCs w:val="19"/>
          <w:lang w:bidi="ar-SA"/>
        </w:rPr>
        <w:t>="Copy"</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oncommand</w:t>
      </w:r>
      <w:r w:rsidRPr="003E3719">
        <w:rPr>
          <w:rFonts w:eastAsiaTheme="minorHAnsi" w:cs="Consolas"/>
          <w:color w:val="0000FF"/>
          <w:sz w:val="19"/>
          <w:szCs w:val="19"/>
          <w:lang w:bidi="ar-SA"/>
        </w:rPr>
        <w:t>="OnCopyImage"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/&gt;</w:t>
      </w:r>
    </w:p>
    <w:p w:rsidR="00D25FD2" w:rsidRPr="003E3719" w:rsidRDefault="00D25FD2" w:rsidP="005B3118">
      <w:pPr>
        <w:pStyle w:val="ppCodeIndent"/>
        <w:ind w:left="709"/>
        <w:rPr>
          <w:rFonts w:eastAsiaTheme="minorHAnsi" w:cs="Consolas"/>
          <w:sz w:val="19"/>
          <w:szCs w:val="19"/>
          <w:lang w:bidi="ar-SA"/>
        </w:rPr>
      </w:pP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00FF"/>
          <w:sz w:val="19"/>
          <w:szCs w:val="19"/>
          <w:lang w:bidi="ar-SA"/>
        </w:rPr>
        <w:t>&lt;</w:t>
      </w:r>
      <w:r w:rsidRPr="003E3719">
        <w:rPr>
          <w:rFonts w:eastAsiaTheme="minorHAnsi" w:cs="Consolas"/>
          <w:b/>
          <w:color w:val="800000"/>
          <w:sz w:val="19"/>
          <w:szCs w:val="19"/>
          <w:lang w:bidi="ar-SA"/>
        </w:rPr>
        <w:t>asp</w:t>
      </w:r>
      <w:r w:rsidRPr="003E3719">
        <w:rPr>
          <w:rFonts w:eastAsiaTheme="minorHAnsi" w:cs="Consolas"/>
          <w:b/>
          <w:color w:val="0000FF"/>
          <w:sz w:val="19"/>
          <w:szCs w:val="19"/>
          <w:lang w:bidi="ar-SA"/>
        </w:rPr>
        <w:t>:</w:t>
      </w:r>
      <w:r w:rsidRPr="003E3719">
        <w:rPr>
          <w:rFonts w:eastAsiaTheme="minorHAnsi" w:cs="Consolas"/>
          <w:b/>
          <w:color w:val="800000"/>
          <w:sz w:val="19"/>
          <w:szCs w:val="19"/>
          <w:lang w:bidi="ar-SA"/>
        </w:rPr>
        <w:t>LinkButton</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ID</w:t>
      </w:r>
      <w:r w:rsidRPr="003E3719">
        <w:rPr>
          <w:rFonts w:eastAsiaTheme="minorHAnsi" w:cs="Consolas"/>
          <w:b/>
          <w:color w:val="0000FF"/>
          <w:sz w:val="19"/>
          <w:szCs w:val="19"/>
          <w:lang w:bidi="ar-SA"/>
        </w:rPr>
        <w:t>="SnapshotBlob"</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OnClientClick</w:t>
      </w:r>
      <w:r w:rsidRPr="003E3719">
        <w:rPr>
          <w:rFonts w:eastAsiaTheme="minorHAnsi" w:cs="Consolas"/>
          <w:b/>
          <w:color w:val="0000FF"/>
          <w:sz w:val="19"/>
          <w:szCs w:val="19"/>
          <w:lang w:bidi="ar-SA"/>
        </w:rPr>
        <w:t xml:space="preserve">="return </w:t>
      </w:r>
      <w:proofErr w:type="gramStart"/>
      <w:r w:rsidRPr="003E3719">
        <w:rPr>
          <w:rFonts w:eastAsiaTheme="minorHAnsi" w:cs="Consolas"/>
          <w:b/>
          <w:color w:val="0000FF"/>
          <w:sz w:val="19"/>
          <w:szCs w:val="19"/>
          <w:lang w:bidi="ar-SA"/>
        </w:rPr>
        <w:t>confirm(</w:t>
      </w:r>
      <w:proofErr w:type="gramEnd"/>
      <w:r w:rsidRPr="003E3719">
        <w:rPr>
          <w:rFonts w:eastAsiaTheme="minorHAnsi" w:cs="Consolas"/>
          <w:b/>
          <w:color w:val="0000FF"/>
          <w:sz w:val="19"/>
          <w:szCs w:val="19"/>
          <w:lang w:bidi="ar-SA"/>
        </w:rPr>
        <w:t>'Snapshot image?');"</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CommandName</w:t>
      </w:r>
      <w:r w:rsidRPr="003E3719">
        <w:rPr>
          <w:rFonts w:eastAsiaTheme="minorHAnsi" w:cs="Consolas"/>
          <w:b/>
          <w:color w:val="0000FF"/>
          <w:sz w:val="19"/>
          <w:szCs w:val="19"/>
          <w:lang w:bidi="ar-SA"/>
        </w:rPr>
        <w:t>="Snapshot"</w:t>
      </w:r>
      <w:r w:rsidRPr="003E3719">
        <w:rPr>
          <w:rFonts w:eastAsiaTheme="minorHAnsi" w:cs="Consolas"/>
          <w:b/>
          <w:sz w:val="19"/>
          <w:szCs w:val="19"/>
          <w:lang w:bidi="ar-SA"/>
        </w:rPr>
        <w:t xml:space="preserve"> </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CommandArgument</w:t>
      </w:r>
      <w:r w:rsidRPr="003E3719">
        <w:rPr>
          <w:rFonts w:eastAsiaTheme="minorHAnsi" w:cs="Consolas"/>
          <w:b/>
          <w:color w:val="0000FF"/>
          <w:sz w:val="19"/>
          <w:szCs w:val="19"/>
          <w:lang w:bidi="ar-SA"/>
        </w:rPr>
        <w:t>='</w:t>
      </w:r>
      <w:r w:rsidRPr="003E3719">
        <w:rPr>
          <w:rFonts w:eastAsiaTheme="minorHAnsi" w:cs="Consolas"/>
          <w:b/>
          <w:sz w:val="19"/>
          <w:szCs w:val="19"/>
          <w:highlight w:val="yellow"/>
          <w:lang w:bidi="ar-SA"/>
        </w:rPr>
        <w:t>&lt;%</w:t>
      </w:r>
      <w:r w:rsidRPr="003E3719">
        <w:rPr>
          <w:rFonts w:eastAsiaTheme="minorHAnsi" w:cs="Consolas"/>
          <w:b/>
          <w:color w:val="0000FF"/>
          <w:sz w:val="19"/>
          <w:szCs w:val="19"/>
          <w:lang w:bidi="ar-SA"/>
        </w:rPr>
        <w:t>#</w:t>
      </w:r>
      <w:r w:rsidRPr="003E3719">
        <w:rPr>
          <w:rFonts w:eastAsiaTheme="minorHAnsi" w:cs="Consolas"/>
          <w:b/>
          <w:sz w:val="19"/>
          <w:szCs w:val="19"/>
          <w:lang w:bidi="ar-SA"/>
        </w:rPr>
        <w:t xml:space="preserve"> </w:t>
      </w:r>
      <w:proofErr w:type="gramStart"/>
      <w:r w:rsidRPr="003E3719">
        <w:rPr>
          <w:rFonts w:eastAsiaTheme="minorHAnsi" w:cs="Consolas"/>
          <w:b/>
          <w:sz w:val="19"/>
          <w:szCs w:val="19"/>
          <w:lang w:bidi="ar-SA"/>
        </w:rPr>
        <w:t>Eval(</w:t>
      </w:r>
      <w:proofErr w:type="gramEnd"/>
      <w:r w:rsidRPr="003E3719">
        <w:rPr>
          <w:rFonts w:eastAsiaTheme="minorHAnsi" w:cs="Consolas"/>
          <w:b/>
          <w:sz w:val="19"/>
          <w:szCs w:val="19"/>
          <w:lang w:bidi="ar-SA"/>
        </w:rPr>
        <w:t>"Uri")</w:t>
      </w:r>
      <w:r w:rsidRPr="003E3719">
        <w:rPr>
          <w:rFonts w:eastAsiaTheme="minorHAnsi" w:cs="Consolas"/>
          <w:b/>
          <w:sz w:val="19"/>
          <w:szCs w:val="19"/>
          <w:highlight w:val="yellow"/>
          <w:lang w:bidi="ar-SA"/>
        </w:rPr>
        <w:t>%&gt;</w:t>
      </w:r>
      <w:r w:rsidRPr="003E3719">
        <w:rPr>
          <w:rFonts w:eastAsiaTheme="minorHAnsi" w:cs="Consolas"/>
          <w:b/>
          <w:color w:val="0000FF"/>
          <w:sz w:val="19"/>
          <w:szCs w:val="19"/>
          <w:lang w:bidi="ar-SA"/>
        </w:rPr>
        <w:t>'</w:t>
      </w:r>
    </w:p>
    <w:p w:rsidR="008F3C6F" w:rsidRPr="003E3719" w:rsidRDefault="008F3C6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runat</w:t>
      </w:r>
      <w:r w:rsidRPr="003E3719">
        <w:rPr>
          <w:rFonts w:eastAsiaTheme="minorHAnsi" w:cs="Consolas"/>
          <w:b/>
          <w:color w:val="0000FF"/>
          <w:sz w:val="19"/>
          <w:szCs w:val="19"/>
          <w:lang w:bidi="ar-SA"/>
        </w:rPr>
        <w:t>="server"</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Text</w:t>
      </w:r>
      <w:r w:rsidRPr="003E3719">
        <w:rPr>
          <w:rFonts w:eastAsiaTheme="minorHAnsi" w:cs="Consolas"/>
          <w:b/>
          <w:color w:val="0000FF"/>
          <w:sz w:val="19"/>
          <w:szCs w:val="19"/>
          <w:lang w:bidi="ar-SA"/>
        </w:rPr>
        <w:t>="Snapshot"</w:t>
      </w:r>
      <w:r w:rsidRPr="003E3719">
        <w:rPr>
          <w:rFonts w:eastAsiaTheme="minorHAnsi" w:cs="Consolas"/>
          <w:b/>
          <w:sz w:val="19"/>
          <w:szCs w:val="19"/>
          <w:lang w:bidi="ar-SA"/>
        </w:rPr>
        <w:t xml:space="preserve"> </w:t>
      </w:r>
      <w:r w:rsidRPr="003E3719">
        <w:rPr>
          <w:rFonts w:eastAsiaTheme="minorHAnsi" w:cs="Consolas"/>
          <w:b/>
          <w:color w:val="FF0000"/>
          <w:sz w:val="19"/>
          <w:szCs w:val="19"/>
          <w:lang w:bidi="ar-SA"/>
        </w:rPr>
        <w:t>oncommand</w:t>
      </w:r>
      <w:r w:rsidRPr="003E3719">
        <w:rPr>
          <w:rFonts w:eastAsiaTheme="minorHAnsi" w:cs="Consolas"/>
          <w:b/>
          <w:color w:val="0000FF"/>
          <w:sz w:val="19"/>
          <w:szCs w:val="19"/>
          <w:lang w:bidi="ar-SA"/>
        </w:rPr>
        <w:t>="OnSnapshotImage"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li</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ul</w:t>
      </w:r>
      <w:r w:rsidRPr="003E3719">
        <w:rPr>
          <w:rFonts w:eastAsiaTheme="minorHAnsi" w:cs="Consolas"/>
          <w:color w:val="0000FF"/>
          <w:sz w:val="19"/>
          <w:szCs w:val="19"/>
          <w:lang w:bidi="ar-SA"/>
        </w:rPr>
        <w:t>&gt;</w:t>
      </w:r>
    </w:p>
    <w:p w:rsidR="008F3C6F" w:rsidRPr="003E3719" w:rsidRDefault="008F3C6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img</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src</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alt</w:t>
      </w:r>
      <w:r w:rsidRPr="003E3719">
        <w:rPr>
          <w:rFonts w:eastAsiaTheme="minorHAnsi" w:cs="Consolas"/>
          <w:color w:val="0000FF"/>
          <w:sz w:val="19"/>
          <w:szCs w:val="19"/>
          <w:lang w:bidi="ar-SA"/>
        </w:rPr>
        <w:t>="</w:t>
      </w:r>
      <w:r w:rsidRPr="003E3719">
        <w:rPr>
          <w:rFonts w:eastAsiaTheme="minorHAnsi" w:cs="Consolas"/>
          <w:sz w:val="19"/>
          <w:szCs w:val="19"/>
          <w:highlight w:val="yellow"/>
          <w:lang w:bidi="ar-SA"/>
        </w:rPr>
        <w:t>&lt;%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Eval("Uri") </w:t>
      </w:r>
      <w:r w:rsidRPr="003E3719">
        <w:rPr>
          <w:rFonts w:eastAsiaTheme="minorHAnsi" w:cs="Consolas"/>
          <w:sz w:val="19"/>
          <w:szCs w:val="19"/>
          <w:highlight w:val="yellow"/>
          <w:lang w:bidi="ar-SA"/>
        </w:rPr>
        <w:t>%&gt;</w:t>
      </w:r>
      <w:r w:rsidRPr="003E3719">
        <w:rPr>
          <w:rFonts w:eastAsiaTheme="minorHAnsi" w:cs="Consolas"/>
          <w:color w:val="0000FF"/>
          <w:sz w:val="19"/>
          <w:szCs w:val="19"/>
          <w:lang w:bidi="ar-SA"/>
        </w:rPr>
        <w:t>"</w:t>
      </w:r>
      <w:r w:rsidRPr="003E3719">
        <w:rPr>
          <w:rFonts w:eastAsiaTheme="minorHAnsi" w:cs="Consolas"/>
          <w:sz w:val="19"/>
          <w:szCs w:val="19"/>
          <w:lang w:bidi="ar-SA"/>
        </w:rPr>
        <w:t xml:space="preserve"> </w:t>
      </w:r>
      <w:r w:rsidRPr="003E3719">
        <w:rPr>
          <w:rFonts w:eastAsiaTheme="minorHAnsi" w:cs="Consolas"/>
          <w:color w:val="FF0000"/>
          <w:sz w:val="19"/>
          <w:szCs w:val="19"/>
          <w:lang w:bidi="ar-SA"/>
        </w:rPr>
        <w:t>style</w:t>
      </w:r>
      <w:r w:rsidRPr="003E3719">
        <w:rPr>
          <w:rFonts w:eastAsiaTheme="minorHAnsi" w:cs="Consolas"/>
          <w:color w:val="0000FF"/>
          <w:sz w:val="19"/>
          <w:szCs w:val="19"/>
          <w:lang w:bidi="ar-SA"/>
        </w:rPr>
        <w:t>="</w:t>
      </w:r>
      <w:r w:rsidRPr="003E3719">
        <w:rPr>
          <w:rFonts w:eastAsiaTheme="minorHAnsi" w:cs="Consolas"/>
          <w:color w:val="FF0000"/>
          <w:sz w:val="19"/>
          <w:szCs w:val="19"/>
          <w:lang w:bidi="ar-SA"/>
        </w:rPr>
        <w:t>float</w:t>
      </w:r>
      <w:r w:rsidRPr="003E3719">
        <w:rPr>
          <w:rFonts w:eastAsiaTheme="minorHAnsi" w:cs="Consolas"/>
          <w:color w:val="0000FF"/>
          <w:sz w:val="19"/>
          <w:szCs w:val="19"/>
          <w:lang w:bidi="ar-SA"/>
        </w:rPr>
        <w:t>:left"/&gt;</w:t>
      </w:r>
    </w:p>
    <w:p w:rsidR="008F3C6F" w:rsidRPr="003E3719" w:rsidRDefault="008F3C6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&lt;/</w:t>
      </w:r>
      <w:r w:rsidRPr="003E3719">
        <w:rPr>
          <w:rFonts w:eastAsiaTheme="minorHAnsi" w:cs="Consolas"/>
          <w:color w:val="800000"/>
          <w:sz w:val="19"/>
          <w:szCs w:val="19"/>
          <w:lang w:bidi="ar-SA"/>
        </w:rPr>
        <w:t>div</w:t>
      </w:r>
      <w:r w:rsidRPr="003E3719">
        <w:rPr>
          <w:rFonts w:eastAsiaTheme="minorHAnsi" w:cs="Consolas"/>
          <w:color w:val="0000FF"/>
          <w:sz w:val="19"/>
          <w:szCs w:val="19"/>
          <w:lang w:bidi="ar-SA"/>
        </w:rPr>
        <w:t>&gt;</w:t>
      </w:r>
    </w:p>
    <w:p w:rsidR="008F3C6F" w:rsidRPr="003E3719" w:rsidRDefault="008F3C6F" w:rsidP="008F3C6F">
      <w:pPr>
        <w:pStyle w:val="ppBodyTextIndent"/>
      </w:pPr>
    </w:p>
    <w:p w:rsidR="008F3C6F" w:rsidRPr="003E3719" w:rsidRDefault="008F3C6F" w:rsidP="008F3C6F">
      <w:pPr>
        <w:pStyle w:val="ppNumberList"/>
      </w:pPr>
      <w:r w:rsidRPr="003E3719">
        <w:t xml:space="preserve">Add code (shown in </w:t>
      </w:r>
      <w:r w:rsidRPr="003E3719">
        <w:rPr>
          <w:b/>
        </w:rPr>
        <w:t>bold</w:t>
      </w:r>
      <w:r w:rsidRPr="003E3719">
        <w:t xml:space="preserve">) to </w:t>
      </w:r>
      <w:r w:rsidRPr="003E3719">
        <w:rPr>
          <w:b/>
        </w:rPr>
        <w:t>Default.aspx.cs</w:t>
      </w:r>
      <w:r w:rsidRPr="003E3719">
        <w:t xml:space="preserve"> / </w:t>
      </w:r>
      <w:r w:rsidRPr="003E3719">
        <w:rPr>
          <w:b/>
        </w:rPr>
        <w:t>Default.aspx.vb</w:t>
      </w:r>
      <w:r w:rsidRPr="003E3719">
        <w:t xml:space="preserve"> to implement the command handler for the </w:t>
      </w:r>
      <w:r w:rsidRPr="003E3719">
        <w:rPr>
          <w:i/>
        </w:rPr>
        <w:t>snapshotBlob</w:t>
      </w:r>
      <w:r w:rsidRPr="003E3719">
        <w:t xml:space="preserve"> </w:t>
      </w:r>
      <w:r w:rsidRPr="003E3719">
        <w:rPr>
          <w:b/>
        </w:rPr>
        <w:t>asp</w:t>
      </w:r>
      <w:proofErr w:type="gramStart"/>
      <w:r w:rsidRPr="003E3719">
        <w:rPr>
          <w:b/>
        </w:rPr>
        <w:t>:LinkButton</w:t>
      </w:r>
      <w:proofErr w:type="gramEnd"/>
      <w:r w:rsidRPr="003E3719">
        <w:t xml:space="preserve"> control. The code gets the source blob and takes a snapshot of it.</w:t>
      </w:r>
    </w:p>
    <w:p w:rsidR="008F3C6F" w:rsidRPr="003E3719" w:rsidRDefault="008F3C6F" w:rsidP="008F3C6F">
      <w:pPr>
        <w:pStyle w:val="ppBodyTextIndent"/>
      </w:pPr>
      <w:r w:rsidRPr="003E3719">
        <w:t xml:space="preserve"> (Code Snippet – </w:t>
      </w:r>
      <w:r w:rsidRPr="003E3719">
        <w:rPr>
          <w:i/>
        </w:rPr>
        <w:t>ExploringWindowsAzureStorage-Ex02-11-OnSnapshotImageMethod-CS</w:t>
      </w:r>
      <w:r w:rsidRPr="003E3719">
        <w:t>)</w:t>
      </w:r>
    </w:p>
    <w:p w:rsidR="008F3C6F" w:rsidRPr="003E3719" w:rsidRDefault="008F3C6F" w:rsidP="008F3C6F">
      <w:pPr>
        <w:pStyle w:val="ppCodeLanguageIndent"/>
      </w:pPr>
      <w:r w:rsidRPr="003E3719">
        <w:t>C#</w:t>
      </w:r>
    </w:p>
    <w:p w:rsidR="00310506" w:rsidRPr="00310506" w:rsidRDefault="00310506" w:rsidP="005B3118">
      <w:pPr>
        <w:pStyle w:val="ppCodeIndent"/>
        <w:ind w:left="709"/>
        <w:rPr>
          <w:rFonts w:eastAsiaTheme="minorHAnsi"/>
          <w:lang w:bidi="ar-SA"/>
        </w:rPr>
      </w:pPr>
      <w:r w:rsidRPr="00310506">
        <w:rPr>
          <w:rFonts w:eastAsiaTheme="minorHAnsi"/>
          <w:color w:val="0000FF"/>
          <w:lang w:bidi="ar-SA"/>
        </w:rPr>
        <w:t>public</w:t>
      </w:r>
      <w:r w:rsidRPr="00310506">
        <w:rPr>
          <w:rFonts w:eastAsiaTheme="minorHAnsi"/>
          <w:lang w:bidi="ar-SA"/>
        </w:rPr>
        <w:t xml:space="preserve"> </w:t>
      </w:r>
      <w:r w:rsidRPr="00310506">
        <w:rPr>
          <w:rFonts w:eastAsiaTheme="minorHAnsi"/>
          <w:color w:val="0000FF"/>
          <w:lang w:bidi="ar-SA"/>
        </w:rPr>
        <w:t>partial</w:t>
      </w:r>
      <w:r w:rsidRPr="00310506">
        <w:rPr>
          <w:rFonts w:eastAsiaTheme="minorHAnsi"/>
          <w:lang w:bidi="ar-SA"/>
        </w:rPr>
        <w:t xml:space="preserve"> </w:t>
      </w:r>
      <w:r w:rsidRPr="00310506">
        <w:rPr>
          <w:rFonts w:eastAsiaTheme="minorHAnsi"/>
          <w:color w:val="0000FF"/>
          <w:lang w:bidi="ar-SA"/>
        </w:rPr>
        <w:t>class</w:t>
      </w:r>
      <w:r w:rsidRPr="00310506">
        <w:rPr>
          <w:rFonts w:eastAsiaTheme="minorHAnsi"/>
          <w:lang w:bidi="ar-SA"/>
        </w:rPr>
        <w:t xml:space="preserve"> </w:t>
      </w:r>
      <w:r w:rsidRPr="00310506">
        <w:rPr>
          <w:rFonts w:eastAsiaTheme="minorHAnsi"/>
          <w:color w:val="2B91AF"/>
          <w:lang w:bidi="ar-SA"/>
        </w:rPr>
        <w:t>_Default</w:t>
      </w:r>
      <w:r w:rsidRPr="00310506">
        <w:rPr>
          <w:rFonts w:eastAsiaTheme="minorHAnsi"/>
          <w:lang w:bidi="ar-SA"/>
        </w:rPr>
        <w:t xml:space="preserve"> : System.Web.UI.</w:t>
      </w:r>
      <w:r w:rsidRPr="00310506">
        <w:rPr>
          <w:rFonts w:eastAsiaTheme="minorHAnsi"/>
          <w:color w:val="2B91AF"/>
          <w:lang w:bidi="ar-SA"/>
        </w:rPr>
        <w:t>Page</w:t>
      </w:r>
    </w:p>
    <w:p w:rsidR="00310506" w:rsidRDefault="00310506" w:rsidP="005B3118">
      <w:pPr>
        <w:pStyle w:val="ppCodeIndent"/>
        <w:ind w:left="709"/>
        <w:rPr>
          <w:rFonts w:eastAsiaTheme="minorHAnsi"/>
          <w:lang w:bidi="ar-SA"/>
        </w:rPr>
      </w:pPr>
      <w:r w:rsidRPr="00310506">
        <w:rPr>
          <w:rFonts w:eastAsiaTheme="minorHAnsi"/>
          <w:lang w:bidi="ar-SA"/>
        </w:rPr>
        <w:t>{</w:t>
      </w:r>
    </w:p>
    <w:p w:rsidR="00310506" w:rsidRPr="00310506" w:rsidRDefault="00310506" w:rsidP="005B3118">
      <w:pPr>
        <w:pStyle w:val="ppCodeIndent"/>
        <w:ind w:left="709"/>
        <w:rPr>
          <w:rFonts w:eastAsiaTheme="minorHAnsi"/>
          <w:lang w:bidi="ar-SA"/>
        </w:rPr>
      </w:pPr>
      <w:r>
        <w:rPr>
          <w:rFonts w:eastAsiaTheme="minorHAnsi"/>
          <w:lang w:bidi="ar-SA"/>
        </w:rPr>
        <w:t xml:space="preserve">  ...</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r w:rsidRPr="00310506">
        <w:rPr>
          <w:rFonts w:eastAsiaTheme="minorHAnsi"/>
          <w:color w:val="0000FF"/>
          <w:lang w:bidi="ar-SA"/>
        </w:rPr>
        <w:t>protected</w:t>
      </w:r>
      <w:r w:rsidRPr="00310506">
        <w:rPr>
          <w:rFonts w:eastAsiaTheme="minorHAnsi"/>
          <w:lang w:bidi="ar-SA"/>
        </w:rPr>
        <w:t xml:space="preserve"> </w:t>
      </w:r>
      <w:r w:rsidRPr="00310506">
        <w:rPr>
          <w:rFonts w:eastAsiaTheme="minorHAnsi"/>
          <w:color w:val="0000FF"/>
          <w:lang w:bidi="ar-SA"/>
        </w:rPr>
        <w:t>void</w:t>
      </w:r>
      <w:r w:rsidRPr="00310506">
        <w:rPr>
          <w:rFonts w:eastAsiaTheme="minorHAnsi"/>
          <w:lang w:bidi="ar-SA"/>
        </w:rPr>
        <w:t xml:space="preserve"> OnSnapshotImage(</w:t>
      </w:r>
      <w:r w:rsidRPr="00310506">
        <w:rPr>
          <w:rFonts w:eastAsiaTheme="minorHAnsi"/>
          <w:color w:val="0000FF"/>
          <w:lang w:bidi="ar-SA"/>
        </w:rPr>
        <w:t>object</w:t>
      </w:r>
      <w:r w:rsidRPr="00310506">
        <w:rPr>
          <w:rFonts w:eastAsiaTheme="minorHAnsi"/>
          <w:lang w:bidi="ar-SA"/>
        </w:rPr>
        <w:t xml:space="preserve"> sender, </w:t>
      </w:r>
      <w:r w:rsidRPr="00310506">
        <w:rPr>
          <w:rFonts w:eastAsiaTheme="minorHAnsi"/>
          <w:color w:val="2B91AF"/>
          <w:lang w:bidi="ar-SA"/>
        </w:rPr>
        <w:t>CommandEventArgs</w:t>
      </w:r>
      <w:r w:rsidRPr="00310506">
        <w:rPr>
          <w:rFonts w:eastAsiaTheme="minorHAnsi"/>
          <w:lang w:bidi="ar-SA"/>
        </w:rPr>
        <w:t xml:space="preserve"> e)</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if</w:t>
      </w:r>
      <w:r w:rsidRPr="00310506">
        <w:rPr>
          <w:rFonts w:eastAsiaTheme="minorHAnsi"/>
          <w:b/>
          <w:lang w:bidi="ar-SA"/>
        </w:rPr>
        <w:t xml:space="preserve"> (e.CommandName == </w:t>
      </w:r>
      <w:r w:rsidRPr="00310506">
        <w:rPr>
          <w:rFonts w:eastAsiaTheme="minorHAnsi"/>
          <w:b/>
          <w:color w:val="A31515"/>
          <w:lang w:bidi="ar-SA"/>
        </w:rPr>
        <w:t>"Snapshot"</w:t>
      </w:r>
      <w:r w:rsidRPr="00310506">
        <w:rPr>
          <w:rFonts w:eastAsiaTheme="minorHAnsi"/>
          <w:b/>
          <w:lang w:bidi="ar-SA"/>
        </w:rPr>
        <w: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8000"/>
          <w:lang w:bidi="ar-SA"/>
        </w:rPr>
        <w:t>// Get source blob</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var</w:t>
      </w:r>
      <w:r w:rsidRPr="00310506">
        <w:rPr>
          <w:rFonts w:eastAsiaTheme="minorHAnsi"/>
          <w:b/>
          <w:lang w:bidi="ar-SA"/>
        </w:rPr>
        <w:t xml:space="preserve"> blobUri = (</w:t>
      </w:r>
      <w:r w:rsidRPr="00310506">
        <w:rPr>
          <w:rFonts w:eastAsiaTheme="minorHAnsi"/>
          <w:b/>
          <w:color w:val="0000FF"/>
          <w:lang w:bidi="ar-SA"/>
        </w:rPr>
        <w:t>string</w:t>
      </w:r>
      <w:r w:rsidRPr="00310506">
        <w:rPr>
          <w:rFonts w:eastAsiaTheme="minorHAnsi"/>
          <w:b/>
          <w:lang w:bidi="ar-SA"/>
        </w:rPr>
        <w:t>)e.CommandArgument;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lastRenderedPageBreak/>
        <w:t xml:space="preserve">      </w:t>
      </w:r>
      <w:r w:rsidRPr="00310506">
        <w:rPr>
          <w:rFonts w:eastAsiaTheme="minorHAnsi"/>
          <w:b/>
          <w:color w:val="0000FF"/>
          <w:lang w:bidi="ar-SA"/>
        </w:rPr>
        <w:t>var</w:t>
      </w:r>
      <w:r w:rsidRPr="00310506">
        <w:rPr>
          <w:rFonts w:eastAsiaTheme="minorHAnsi"/>
          <w:b/>
          <w:lang w:bidi="ar-SA"/>
        </w:rPr>
        <w:t xml:space="preserve"> srcBlob = </w:t>
      </w:r>
      <w:r w:rsidRPr="00310506">
        <w:rPr>
          <w:rFonts w:eastAsiaTheme="minorHAnsi"/>
          <w:b/>
          <w:color w:val="0000FF"/>
          <w:lang w:bidi="ar-SA"/>
        </w:rPr>
        <w:t>this</w:t>
      </w:r>
      <w:r w:rsidRPr="00310506">
        <w:rPr>
          <w:rFonts w:eastAsiaTheme="minorHAnsi"/>
          <w:b/>
          <w:lang w:bidi="ar-SA"/>
        </w:rPr>
        <w:t>.GetContainer().GetBlobReference(blobUri);</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8000"/>
          <w:lang w:bidi="ar-SA"/>
        </w:rPr>
        <w:t>// Create a snapshot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var</w:t>
      </w:r>
      <w:r w:rsidRPr="00310506">
        <w:rPr>
          <w:rFonts w:eastAsiaTheme="minorHAnsi"/>
          <w:b/>
          <w:lang w:bidi="ar-SA"/>
        </w:rPr>
        <w:t xml:space="preserve"> snapshot = srcBlob.CreateSnapshot();</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status.Text = </w:t>
      </w:r>
      <w:r w:rsidRPr="00310506">
        <w:rPr>
          <w:rFonts w:eastAsiaTheme="minorHAnsi"/>
          <w:b/>
          <w:color w:val="A31515"/>
          <w:lang w:bidi="ar-SA"/>
        </w:rPr>
        <w:t>"A snapshot has been taken for image blob:"</w:t>
      </w:r>
      <w:r w:rsidRPr="00310506">
        <w:rPr>
          <w:rFonts w:eastAsiaTheme="minorHAnsi"/>
          <w:b/>
          <w:lang w:bidi="ar-SA"/>
        </w:rPr>
        <w:t xml:space="preserve"> + srcBlob.Uri + </w:t>
      </w:r>
      <w:r w:rsidRPr="00310506">
        <w:rPr>
          <w:rFonts w:eastAsiaTheme="minorHAnsi"/>
          <w:b/>
          <w:color w:val="A31515"/>
          <w:lang w:bidi="ar-SA"/>
        </w:rPr>
        <w:t>" at "</w:t>
      </w:r>
      <w:r w:rsidRPr="00310506">
        <w:rPr>
          <w:rFonts w:eastAsiaTheme="minorHAnsi"/>
          <w:b/>
          <w:lang w:bidi="ar-SA"/>
        </w:rPr>
        <w:t xml:space="preserve"> + snapshot.SnapshotTime;</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RefreshGallery();</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p>
    <w:p w:rsidR="00310506" w:rsidRDefault="00310506" w:rsidP="005B3118">
      <w:pPr>
        <w:pStyle w:val="ppCodeIndent"/>
        <w:ind w:left="709"/>
        <w:rPr>
          <w:rFonts w:eastAsiaTheme="minorHAnsi"/>
          <w:lang w:bidi="ar-SA"/>
        </w:rPr>
      </w:pPr>
      <w:r w:rsidRPr="00310506">
        <w:rPr>
          <w:rFonts w:eastAsiaTheme="minorHAnsi"/>
          <w:lang w:bidi="ar-SA"/>
        </w:rPr>
        <w:t xml:space="preserve">  }</w:t>
      </w:r>
    </w:p>
    <w:p w:rsidR="00310506" w:rsidRPr="00310506" w:rsidRDefault="00310506" w:rsidP="005B3118">
      <w:pPr>
        <w:pStyle w:val="ppCodeIndent"/>
        <w:ind w:left="709"/>
        <w:rPr>
          <w:rFonts w:eastAsiaTheme="minorHAnsi"/>
          <w:lang w:bidi="ar-SA"/>
        </w:rPr>
      </w:pPr>
      <w:r>
        <w:rPr>
          <w:rFonts w:eastAsiaTheme="minorHAnsi"/>
          <w:lang w:bidi="ar-SA"/>
        </w:rPr>
        <w:t xml:space="preserve">  ...</w:t>
      </w:r>
    </w:p>
    <w:p w:rsidR="00310506" w:rsidRPr="00310506" w:rsidRDefault="00310506" w:rsidP="005B3118">
      <w:pPr>
        <w:pStyle w:val="ppCodeIndent"/>
        <w:ind w:left="709"/>
        <w:rPr>
          <w:rFonts w:eastAsiaTheme="minorHAnsi"/>
          <w:lang w:bidi="ar-SA"/>
        </w:rPr>
      </w:pPr>
      <w:r w:rsidRPr="00310506">
        <w:rPr>
          <w:rFonts w:eastAsiaTheme="minorHAnsi"/>
          <w:lang w:bidi="ar-SA"/>
        </w:rPr>
        <w:t>}</w:t>
      </w:r>
    </w:p>
    <w:p w:rsidR="008F3C6F" w:rsidRPr="003E3719" w:rsidRDefault="008F3C6F" w:rsidP="008F3C6F">
      <w:pPr>
        <w:pStyle w:val="ppBodyTextIndent"/>
      </w:pPr>
    </w:p>
    <w:p w:rsidR="008F3C6F" w:rsidRPr="003E3719" w:rsidRDefault="008F3C6F" w:rsidP="008F3C6F">
      <w:pPr>
        <w:pStyle w:val="ppBodyTextIndent"/>
      </w:pPr>
      <w:r w:rsidRPr="003E3719">
        <w:t xml:space="preserve">(Code Snippet – </w:t>
      </w:r>
      <w:r w:rsidRPr="003E3719">
        <w:rPr>
          <w:i/>
        </w:rPr>
        <w:t>ExploringWindowsAzureStorage-Ex02-11-OnSnapshotImageMethod-VB</w:t>
      </w:r>
      <w:r w:rsidRPr="003E3719">
        <w:t>)</w:t>
      </w:r>
    </w:p>
    <w:p w:rsidR="008F3C6F" w:rsidRPr="003E3719" w:rsidRDefault="008F3C6F" w:rsidP="008F3C6F">
      <w:pPr>
        <w:pStyle w:val="ppCodeLanguageIndent"/>
      </w:pPr>
      <w:r w:rsidRPr="003E3719">
        <w:t>Visual Basic</w:t>
      </w:r>
    </w:p>
    <w:p w:rsidR="00310506" w:rsidRPr="00310506" w:rsidRDefault="00310506" w:rsidP="005B3118">
      <w:pPr>
        <w:pStyle w:val="ppCodeIndent"/>
        <w:ind w:left="709"/>
        <w:rPr>
          <w:rFonts w:eastAsiaTheme="minorHAnsi"/>
          <w:lang w:bidi="ar-SA"/>
        </w:rPr>
      </w:pPr>
      <w:r w:rsidRPr="00310506">
        <w:rPr>
          <w:rFonts w:eastAsiaTheme="minorHAnsi"/>
          <w:color w:val="0000FF"/>
          <w:lang w:bidi="ar-SA"/>
        </w:rPr>
        <w:t>Partial</w:t>
      </w:r>
      <w:r w:rsidRPr="00310506">
        <w:rPr>
          <w:rFonts w:eastAsiaTheme="minorHAnsi"/>
          <w:lang w:bidi="ar-SA"/>
        </w:rPr>
        <w:t xml:space="preserve"> </w:t>
      </w:r>
      <w:r w:rsidRPr="00310506">
        <w:rPr>
          <w:rFonts w:eastAsiaTheme="minorHAnsi"/>
          <w:color w:val="0000FF"/>
          <w:lang w:bidi="ar-SA"/>
        </w:rPr>
        <w:t>Public</w:t>
      </w:r>
      <w:r w:rsidRPr="00310506">
        <w:rPr>
          <w:rFonts w:eastAsiaTheme="minorHAnsi"/>
          <w:lang w:bidi="ar-SA"/>
        </w:rPr>
        <w:t xml:space="preserve"> </w:t>
      </w:r>
      <w:r w:rsidRPr="00310506">
        <w:rPr>
          <w:rFonts w:eastAsiaTheme="minorHAnsi"/>
          <w:color w:val="0000FF"/>
          <w:lang w:bidi="ar-SA"/>
        </w:rPr>
        <w:t>Class</w:t>
      </w:r>
      <w:r w:rsidRPr="00310506">
        <w:rPr>
          <w:rFonts w:eastAsiaTheme="minorHAnsi"/>
          <w:lang w:bidi="ar-SA"/>
        </w:rPr>
        <w:t xml:space="preserve"> </w:t>
      </w:r>
      <w:r w:rsidRPr="00310506">
        <w:rPr>
          <w:rFonts w:eastAsiaTheme="minorHAnsi"/>
          <w:color w:val="2B91AF"/>
          <w:lang w:bidi="ar-SA"/>
        </w:rPr>
        <w:t>_Default</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r w:rsidRPr="00310506">
        <w:rPr>
          <w:rFonts w:eastAsiaTheme="minorHAnsi"/>
          <w:color w:val="0000FF"/>
          <w:lang w:bidi="ar-SA"/>
        </w:rPr>
        <w:t>Inherits</w:t>
      </w:r>
      <w:r w:rsidRPr="00310506">
        <w:rPr>
          <w:rFonts w:eastAsiaTheme="minorHAnsi"/>
          <w:lang w:bidi="ar-SA"/>
        </w:rPr>
        <w:t xml:space="preserve"> System.Web.UI.</w:t>
      </w:r>
      <w:r w:rsidRPr="00310506">
        <w:rPr>
          <w:rFonts w:eastAsiaTheme="minorHAnsi"/>
          <w:color w:val="2B91AF"/>
          <w:lang w:bidi="ar-SA"/>
        </w:rPr>
        <w:t>Page</w:t>
      </w:r>
    </w:p>
    <w:p w:rsidR="00310506" w:rsidRPr="00310506" w:rsidRDefault="00310506" w:rsidP="005B3118">
      <w:pPr>
        <w:pStyle w:val="ppCodeIndent"/>
        <w:ind w:left="709"/>
        <w:rPr>
          <w:rFonts w:eastAsiaTheme="minorHAnsi"/>
          <w:lang w:bidi="ar-SA"/>
        </w:rPr>
      </w:pPr>
      <w:r>
        <w:rPr>
          <w:rFonts w:eastAsiaTheme="minorHAnsi"/>
          <w:lang w:bidi="ar-SA"/>
        </w:rPr>
        <w:t xml:space="preserve">  ...</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r w:rsidRPr="00310506">
        <w:rPr>
          <w:rFonts w:eastAsiaTheme="minorHAnsi"/>
          <w:color w:val="0000FF"/>
          <w:lang w:bidi="ar-SA"/>
        </w:rPr>
        <w:t>Protected</w:t>
      </w:r>
      <w:r w:rsidRPr="00310506">
        <w:rPr>
          <w:rFonts w:eastAsiaTheme="minorHAnsi"/>
          <w:lang w:bidi="ar-SA"/>
        </w:rPr>
        <w:t xml:space="preserve"> </w:t>
      </w:r>
      <w:r w:rsidRPr="00310506">
        <w:rPr>
          <w:rFonts w:eastAsiaTheme="minorHAnsi"/>
          <w:color w:val="0000FF"/>
          <w:lang w:bidi="ar-SA"/>
        </w:rPr>
        <w:t>Sub</w:t>
      </w:r>
      <w:r w:rsidRPr="00310506">
        <w:rPr>
          <w:rFonts w:eastAsiaTheme="minorHAnsi"/>
          <w:lang w:bidi="ar-SA"/>
        </w:rPr>
        <w:t xml:space="preserve"> OnSnapshotImage(</w:t>
      </w:r>
      <w:r w:rsidRPr="00310506">
        <w:rPr>
          <w:rFonts w:eastAsiaTheme="minorHAnsi"/>
          <w:color w:val="0000FF"/>
          <w:lang w:bidi="ar-SA"/>
        </w:rPr>
        <w:t>ByVal</w:t>
      </w:r>
      <w:r w:rsidRPr="00310506">
        <w:rPr>
          <w:rFonts w:eastAsiaTheme="minorHAnsi"/>
          <w:lang w:bidi="ar-SA"/>
        </w:rPr>
        <w:t xml:space="preserve"> sender </w:t>
      </w:r>
      <w:r w:rsidRPr="00310506">
        <w:rPr>
          <w:rFonts w:eastAsiaTheme="minorHAnsi"/>
          <w:color w:val="0000FF"/>
          <w:lang w:bidi="ar-SA"/>
        </w:rPr>
        <w:t>As</w:t>
      </w:r>
      <w:r w:rsidRPr="00310506">
        <w:rPr>
          <w:rFonts w:eastAsiaTheme="minorHAnsi"/>
          <w:lang w:bidi="ar-SA"/>
        </w:rPr>
        <w:t xml:space="preserve"> </w:t>
      </w:r>
      <w:r w:rsidRPr="00310506">
        <w:rPr>
          <w:rFonts w:eastAsiaTheme="minorHAnsi"/>
          <w:color w:val="0000FF"/>
          <w:lang w:bidi="ar-SA"/>
        </w:rPr>
        <w:t>Object</w:t>
      </w:r>
      <w:r w:rsidRPr="00310506">
        <w:rPr>
          <w:rFonts w:eastAsiaTheme="minorHAnsi"/>
          <w:lang w:bidi="ar-SA"/>
        </w:rPr>
        <w:t xml:space="preserve">, </w:t>
      </w:r>
      <w:r w:rsidRPr="00310506">
        <w:rPr>
          <w:rFonts w:eastAsiaTheme="minorHAnsi"/>
          <w:color w:val="0000FF"/>
          <w:lang w:bidi="ar-SA"/>
        </w:rPr>
        <w:t>ByVal</w:t>
      </w:r>
      <w:r w:rsidRPr="00310506">
        <w:rPr>
          <w:rFonts w:eastAsiaTheme="minorHAnsi"/>
          <w:lang w:bidi="ar-SA"/>
        </w:rPr>
        <w:t xml:space="preserve"> e </w:t>
      </w:r>
      <w:r w:rsidRPr="00310506">
        <w:rPr>
          <w:rFonts w:eastAsiaTheme="minorHAnsi"/>
          <w:color w:val="0000FF"/>
          <w:lang w:bidi="ar-SA"/>
        </w:rPr>
        <w:t>As</w:t>
      </w:r>
      <w:r w:rsidRPr="00310506">
        <w:rPr>
          <w:rFonts w:eastAsiaTheme="minorHAnsi"/>
          <w:lang w:bidi="ar-SA"/>
        </w:rPr>
        <w:t xml:space="preserve"> </w:t>
      </w:r>
      <w:r w:rsidRPr="00310506">
        <w:rPr>
          <w:rFonts w:eastAsiaTheme="minorHAnsi"/>
          <w:color w:val="2B91AF"/>
          <w:lang w:bidi="ar-SA"/>
        </w:rPr>
        <w:t>CommandEventArgs</w:t>
      </w:r>
      <w:r w:rsidRPr="00310506">
        <w:rPr>
          <w:rFonts w:eastAsiaTheme="minorHAnsi"/>
          <w:lang w:bidi="ar-SA"/>
        </w:rPr>
        <w: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If</w:t>
      </w:r>
      <w:r w:rsidRPr="00310506">
        <w:rPr>
          <w:rFonts w:eastAsiaTheme="minorHAnsi"/>
          <w:b/>
          <w:lang w:bidi="ar-SA"/>
        </w:rPr>
        <w:t xml:space="preserve"> e.CommandName = </w:t>
      </w:r>
      <w:r w:rsidRPr="00310506">
        <w:rPr>
          <w:rFonts w:eastAsiaTheme="minorHAnsi"/>
          <w:b/>
          <w:color w:val="A31515"/>
          <w:lang w:bidi="ar-SA"/>
        </w:rPr>
        <w:t>"Snapshot"</w:t>
      </w:r>
      <w:r w:rsidRPr="00310506">
        <w:rPr>
          <w:rFonts w:eastAsiaTheme="minorHAnsi"/>
          <w:b/>
          <w:lang w:bidi="ar-SA"/>
        </w:rPr>
        <w:t xml:space="preserve"> </w:t>
      </w:r>
      <w:r w:rsidRPr="00310506">
        <w:rPr>
          <w:rFonts w:eastAsiaTheme="minorHAnsi"/>
          <w:b/>
          <w:color w:val="0000FF"/>
          <w:lang w:bidi="ar-SA"/>
        </w:rPr>
        <w:t>Then</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8000"/>
          <w:lang w:bidi="ar-SA"/>
        </w:rPr>
        <w:t>' Get source blob</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Dim</w:t>
      </w:r>
      <w:r w:rsidRPr="00310506">
        <w:rPr>
          <w:rFonts w:eastAsiaTheme="minorHAnsi"/>
          <w:b/>
          <w:lang w:bidi="ar-SA"/>
        </w:rPr>
        <w:t xml:space="preserve"> blobUri = </w:t>
      </w:r>
      <w:r w:rsidRPr="00310506">
        <w:rPr>
          <w:rFonts w:eastAsiaTheme="minorHAnsi"/>
          <w:b/>
          <w:color w:val="0000FF"/>
          <w:lang w:bidi="ar-SA"/>
        </w:rPr>
        <w:t>DirectCast</w:t>
      </w:r>
      <w:r w:rsidRPr="00310506">
        <w:rPr>
          <w:rFonts w:eastAsiaTheme="minorHAnsi"/>
          <w:b/>
          <w:lang w:bidi="ar-SA"/>
        </w:rPr>
        <w:t xml:space="preserve">(e.CommandArgument, </w:t>
      </w:r>
      <w:r w:rsidRPr="00310506">
        <w:rPr>
          <w:rFonts w:eastAsiaTheme="minorHAnsi"/>
          <w:b/>
          <w:color w:val="0000FF"/>
          <w:lang w:bidi="ar-SA"/>
        </w:rPr>
        <w:t>String</w:t>
      </w:r>
      <w:r w:rsidRPr="00310506">
        <w:rPr>
          <w:rFonts w:eastAsiaTheme="minorHAnsi"/>
          <w:b/>
          <w:lang w:bidi="ar-SA"/>
        </w:rPr>
        <w: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Dim</w:t>
      </w:r>
      <w:r w:rsidRPr="00310506">
        <w:rPr>
          <w:rFonts w:eastAsiaTheme="minorHAnsi"/>
          <w:b/>
          <w:lang w:bidi="ar-SA"/>
        </w:rPr>
        <w:t xml:space="preserve"> srcBlob = </w:t>
      </w:r>
      <w:r w:rsidRPr="00310506">
        <w:rPr>
          <w:rFonts w:eastAsiaTheme="minorHAnsi"/>
          <w:b/>
          <w:color w:val="0000FF"/>
          <w:lang w:bidi="ar-SA"/>
        </w:rPr>
        <w:t>Me</w:t>
      </w:r>
      <w:r w:rsidRPr="00310506">
        <w:rPr>
          <w:rFonts w:eastAsiaTheme="minorHAnsi"/>
          <w:b/>
          <w:lang w:bidi="ar-SA"/>
        </w:rPr>
        <w:t>.GetContainer().GetBlobReference(blobUri)</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8000"/>
          <w:lang w:bidi="ar-SA"/>
        </w:rPr>
        <w:t>' Create a snapshot</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Dim</w:t>
      </w:r>
      <w:r w:rsidRPr="00310506">
        <w:rPr>
          <w:rFonts w:eastAsiaTheme="minorHAnsi"/>
          <w:b/>
          <w:lang w:bidi="ar-SA"/>
        </w:rPr>
        <w:t xml:space="preserve"> snapshot = srcBlob.CreateSnapshot()</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status.Text = </w:t>
      </w:r>
      <w:r w:rsidRPr="00310506">
        <w:rPr>
          <w:rFonts w:eastAsiaTheme="minorHAnsi"/>
          <w:b/>
          <w:color w:val="A31515"/>
          <w:lang w:bidi="ar-SA"/>
        </w:rPr>
        <w:t>"A snapshot has been taken for image blob:"</w:t>
      </w:r>
      <w:r w:rsidRPr="00310506">
        <w:rPr>
          <w:rFonts w:eastAsiaTheme="minorHAnsi"/>
          <w:b/>
          <w:lang w:bidi="ar-SA"/>
        </w:rPr>
        <w:t xml:space="preserve"> + srcBlob.Uri.ToString() + </w:t>
      </w:r>
      <w:r w:rsidRPr="00310506">
        <w:rPr>
          <w:rFonts w:eastAsiaTheme="minorHAnsi"/>
          <w:b/>
          <w:color w:val="A31515"/>
          <w:lang w:bidi="ar-SA"/>
        </w:rPr>
        <w:t>" at "</w:t>
      </w:r>
      <w:r w:rsidRPr="00310506">
        <w:rPr>
          <w:rFonts w:eastAsiaTheme="minorHAnsi"/>
          <w:b/>
          <w:lang w:bidi="ar-SA"/>
        </w:rPr>
        <w:t xml:space="preserve"> + snapshot.SnapshotTime</w:t>
      </w:r>
    </w:p>
    <w:p w:rsidR="00310506" w:rsidRPr="00310506" w:rsidRDefault="00310506" w:rsidP="005B3118">
      <w:pPr>
        <w:pStyle w:val="ppCodeIndent"/>
        <w:shd w:val="clear" w:color="auto" w:fill="C6D9F1" w:themeFill="text2" w:themeFillTint="33"/>
        <w:ind w:left="709"/>
        <w:rPr>
          <w:rFonts w:eastAsiaTheme="minorHAnsi"/>
          <w:b/>
          <w:lang w:bidi="ar-SA"/>
        </w:rPr>
      </w:pP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RefreshGallery()</w:t>
      </w:r>
    </w:p>
    <w:p w:rsidR="00310506" w:rsidRPr="00310506" w:rsidRDefault="00310506" w:rsidP="005B3118">
      <w:pPr>
        <w:pStyle w:val="ppCodeIndent"/>
        <w:shd w:val="clear" w:color="auto" w:fill="C6D9F1" w:themeFill="text2" w:themeFillTint="33"/>
        <w:ind w:left="709"/>
        <w:rPr>
          <w:rFonts w:eastAsiaTheme="minorHAnsi"/>
          <w:b/>
          <w:lang w:bidi="ar-SA"/>
        </w:rPr>
      </w:pPr>
      <w:r w:rsidRPr="00310506">
        <w:rPr>
          <w:rFonts w:eastAsiaTheme="minorHAnsi"/>
          <w:b/>
          <w:lang w:bidi="ar-SA"/>
        </w:rPr>
        <w:t xml:space="preserve">    </w:t>
      </w:r>
      <w:r w:rsidRPr="00310506">
        <w:rPr>
          <w:rFonts w:eastAsiaTheme="minorHAnsi"/>
          <w:b/>
          <w:color w:val="0000FF"/>
          <w:lang w:bidi="ar-SA"/>
        </w:rPr>
        <w:t>End</w:t>
      </w:r>
      <w:r w:rsidRPr="00310506">
        <w:rPr>
          <w:rFonts w:eastAsiaTheme="minorHAnsi"/>
          <w:b/>
          <w:lang w:bidi="ar-SA"/>
        </w:rPr>
        <w:t xml:space="preserve"> </w:t>
      </w:r>
      <w:r w:rsidRPr="00310506">
        <w:rPr>
          <w:rFonts w:eastAsiaTheme="minorHAnsi"/>
          <w:b/>
          <w:color w:val="0000FF"/>
          <w:lang w:bidi="ar-SA"/>
        </w:rPr>
        <w:t>If</w:t>
      </w:r>
    </w:p>
    <w:p w:rsidR="00310506" w:rsidRPr="00310506" w:rsidRDefault="00310506" w:rsidP="005B3118">
      <w:pPr>
        <w:pStyle w:val="ppCodeIndent"/>
        <w:ind w:left="709"/>
        <w:rPr>
          <w:rFonts w:eastAsiaTheme="minorHAnsi"/>
          <w:lang w:bidi="ar-SA"/>
        </w:rPr>
      </w:pPr>
      <w:r w:rsidRPr="00310506">
        <w:rPr>
          <w:rFonts w:eastAsiaTheme="minorHAnsi"/>
          <w:lang w:bidi="ar-SA"/>
        </w:rPr>
        <w:t xml:space="preserve">  </w:t>
      </w:r>
      <w:r w:rsidRPr="00310506">
        <w:rPr>
          <w:rFonts w:eastAsiaTheme="minorHAnsi"/>
          <w:color w:val="0000FF"/>
          <w:lang w:bidi="ar-SA"/>
        </w:rPr>
        <w:t>End</w:t>
      </w:r>
      <w:r w:rsidRPr="00310506">
        <w:rPr>
          <w:rFonts w:eastAsiaTheme="minorHAnsi"/>
          <w:lang w:bidi="ar-SA"/>
        </w:rPr>
        <w:t xml:space="preserve"> </w:t>
      </w:r>
      <w:r w:rsidRPr="00310506">
        <w:rPr>
          <w:rFonts w:eastAsiaTheme="minorHAnsi"/>
          <w:color w:val="0000FF"/>
          <w:lang w:bidi="ar-SA"/>
        </w:rPr>
        <w:t>Sub</w:t>
      </w:r>
    </w:p>
    <w:p w:rsidR="00310506" w:rsidRPr="00310506" w:rsidRDefault="00310506" w:rsidP="005B3118">
      <w:pPr>
        <w:pStyle w:val="ppCodeIndent"/>
        <w:ind w:left="709"/>
        <w:rPr>
          <w:rFonts w:eastAsiaTheme="minorHAnsi"/>
          <w:lang w:bidi="ar-SA"/>
        </w:rPr>
      </w:pPr>
      <w:r>
        <w:rPr>
          <w:rFonts w:eastAsiaTheme="minorHAnsi"/>
          <w:lang w:bidi="ar-SA"/>
        </w:rPr>
        <w:t xml:space="preserve">  ...</w:t>
      </w:r>
    </w:p>
    <w:p w:rsidR="00310506" w:rsidRPr="00310506" w:rsidRDefault="00310506" w:rsidP="005B3118">
      <w:pPr>
        <w:pStyle w:val="ppCodeIndent"/>
        <w:ind w:left="709"/>
        <w:rPr>
          <w:rFonts w:eastAsiaTheme="minorHAnsi"/>
          <w:lang w:bidi="ar-SA"/>
        </w:rPr>
      </w:pPr>
      <w:r w:rsidRPr="00310506">
        <w:rPr>
          <w:rFonts w:eastAsiaTheme="minorHAnsi"/>
          <w:color w:val="0000FF"/>
          <w:lang w:bidi="ar-SA"/>
        </w:rPr>
        <w:t>End</w:t>
      </w:r>
      <w:r w:rsidRPr="00310506">
        <w:rPr>
          <w:rFonts w:eastAsiaTheme="minorHAnsi"/>
          <w:lang w:bidi="ar-SA"/>
        </w:rPr>
        <w:t xml:space="preserve"> </w:t>
      </w:r>
      <w:r w:rsidRPr="00310506">
        <w:rPr>
          <w:rFonts w:eastAsiaTheme="minorHAnsi"/>
          <w:color w:val="0000FF"/>
          <w:lang w:bidi="ar-SA"/>
        </w:rPr>
        <w:t>Class</w:t>
      </w:r>
    </w:p>
    <w:p w:rsidR="008F3C6F" w:rsidRPr="003E3719" w:rsidRDefault="008F3C6F" w:rsidP="008F3C6F">
      <w:pPr>
        <w:pStyle w:val="ppBodyTextIndent"/>
      </w:pPr>
    </w:p>
    <w:p w:rsidR="008F3C6F" w:rsidRPr="003E3719" w:rsidRDefault="008F3C6F" w:rsidP="008F3C6F">
      <w:pPr>
        <w:pStyle w:val="ppNumberList"/>
      </w:pPr>
      <w:r w:rsidRPr="003E3719">
        <w:t xml:space="preserve">Press </w:t>
      </w:r>
      <w:r w:rsidRPr="003E3719">
        <w:rPr>
          <w:b/>
        </w:rPr>
        <w:t>F5</w:t>
      </w:r>
      <w:r w:rsidRPr="003E3719">
        <w:t xml:space="preserve"> to build and run the application.</w:t>
      </w:r>
    </w:p>
    <w:p w:rsidR="008F3C6F" w:rsidRPr="003E3719" w:rsidRDefault="008F3C6F" w:rsidP="008F3C6F">
      <w:pPr>
        <w:pStyle w:val="ppNumberList"/>
      </w:pPr>
      <w:r w:rsidRPr="003E3719">
        <w:t xml:space="preserve">Click </w:t>
      </w:r>
      <w:r w:rsidRPr="003E3719">
        <w:rPr>
          <w:b/>
        </w:rPr>
        <w:t>Snapshot</w:t>
      </w:r>
      <w:r w:rsidRPr="003E3719">
        <w:t xml:space="preserve"> on any of the images displayed to take a snapshot</w:t>
      </w:r>
      <w:r w:rsidR="00C74F2B">
        <w:t xml:space="preserve"> of</w:t>
      </w:r>
      <w:r w:rsidRPr="003E3719">
        <w:t xml:space="preserve"> the corresponding blob from storage.</w:t>
      </w:r>
    </w:p>
    <w:p w:rsidR="008F3C6F" w:rsidRPr="003E3719" w:rsidRDefault="00B5625C" w:rsidP="008F3C6F">
      <w:pPr>
        <w:pStyle w:val="ppFigureIndent"/>
        <w:keepNext/>
      </w:pPr>
      <w:r>
        <w:rPr>
          <w:noProof/>
          <w:lang w:bidi="ar-SA"/>
        </w:rPr>
        <w:lastRenderedPageBreak/>
        <w:drawing>
          <wp:inline distT="0" distB="0" distL="0" distR="0" wp14:anchorId="0C72C00B" wp14:editId="293E2BE8">
            <wp:extent cx="4570980" cy="4248150"/>
            <wp:effectExtent l="19050" t="0" r="1020" b="0"/>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rcRect/>
                    <a:stretch>
                      <a:fillRect/>
                    </a:stretch>
                  </pic:blipFill>
                  <pic:spPr bwMode="auto">
                    <a:xfrm>
                      <a:off x="0" y="0"/>
                      <a:ext cx="4577142" cy="4253877"/>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23</w:t>
      </w:r>
      <w:r w:rsidR="00681F0A">
        <w:rPr>
          <w:noProof/>
        </w:rPr>
        <w:fldChar w:fldCharType="end"/>
      </w:r>
    </w:p>
    <w:p w:rsidR="008F3C6F" w:rsidRPr="003E3719" w:rsidRDefault="008F3C6F" w:rsidP="008F3C6F">
      <w:pPr>
        <w:pStyle w:val="ppFigureCaptionIndent"/>
      </w:pPr>
      <w:r w:rsidRPr="003E3719">
        <w:t>Taking a snapshot of image blobs from storage</w:t>
      </w:r>
    </w:p>
    <w:p w:rsidR="008F3C6F" w:rsidRPr="003E3719" w:rsidRDefault="008F3C6F" w:rsidP="008F3C6F">
      <w:pPr>
        <w:pStyle w:val="ppBodyTextIndent"/>
      </w:pPr>
    </w:p>
    <w:p w:rsidR="008F3C6F" w:rsidRPr="003E3719" w:rsidRDefault="008F3C6F" w:rsidP="008F3C6F">
      <w:pPr>
        <w:pStyle w:val="ppNumberList"/>
      </w:pPr>
      <w:r w:rsidRPr="003E3719">
        <w:t xml:space="preserve">Click </w:t>
      </w:r>
      <w:r w:rsidRPr="00956566">
        <w:rPr>
          <w:b/>
        </w:rPr>
        <w:t>OK</w:t>
      </w:r>
      <w:r w:rsidRPr="003E3719">
        <w:t xml:space="preserve"> to </w:t>
      </w:r>
      <w:r w:rsidR="00956566">
        <w:t>confirm the snapshot operation</w:t>
      </w:r>
      <w:r w:rsidRPr="003E3719">
        <w:t>.</w:t>
      </w:r>
      <w:r w:rsidR="00956566">
        <w:t xml:space="preserve"> </w:t>
      </w:r>
      <w:r w:rsidR="00956566" w:rsidRPr="003E3719">
        <w:t>You will see a status update confirm</w:t>
      </w:r>
      <w:r w:rsidR="00310506">
        <w:t>ing</w:t>
      </w:r>
      <w:r w:rsidR="00956566" w:rsidRPr="003E3719">
        <w:t xml:space="preserve"> that a snapshot </w:t>
      </w:r>
      <w:proofErr w:type="gramStart"/>
      <w:r w:rsidR="00956566" w:rsidRPr="003E3719">
        <w:t>has been taken</w:t>
      </w:r>
      <w:proofErr w:type="gramEnd"/>
      <w:r w:rsidR="00956566">
        <w:t>.</w:t>
      </w:r>
    </w:p>
    <w:p w:rsidR="008F3C6F" w:rsidRPr="003E3719" w:rsidRDefault="008F3C6F" w:rsidP="008F3C6F">
      <w:pPr>
        <w:pStyle w:val="ppNumberList"/>
      </w:pPr>
      <w:r w:rsidRPr="003E3719">
        <w:t xml:space="preserve">Attempt to delete the </w:t>
      </w:r>
      <w:r w:rsidRPr="003E3719">
        <w:rPr>
          <w:b/>
        </w:rPr>
        <w:t>original</w:t>
      </w:r>
      <w:r w:rsidRPr="003E3719">
        <w:t xml:space="preserve"> blob from which the snapshot </w:t>
      </w:r>
      <w:proofErr w:type="gramStart"/>
      <w:r w:rsidRPr="003E3719">
        <w:t>was taken</w:t>
      </w:r>
      <w:proofErr w:type="gramEnd"/>
      <w:r w:rsidRPr="003E3719">
        <w:t>.</w:t>
      </w:r>
    </w:p>
    <w:p w:rsidR="008F3C6F" w:rsidRPr="003E3719" w:rsidRDefault="008F3C6F" w:rsidP="008F3C6F">
      <w:pPr>
        <w:pStyle w:val="ppFigureIndent"/>
      </w:pPr>
      <w:r w:rsidRPr="003E3719">
        <w:rPr>
          <w:noProof/>
          <w:lang w:bidi="ar-SA"/>
        </w:rPr>
        <w:drawing>
          <wp:inline distT="0" distB="0" distL="0" distR="0" wp14:anchorId="512728D0" wp14:editId="6655A2FB">
            <wp:extent cx="4610100" cy="1465168"/>
            <wp:effectExtent l="19050" t="0" r="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4612245" cy="1465850"/>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24</w:t>
      </w:r>
      <w:r w:rsidR="00681F0A">
        <w:rPr>
          <w:noProof/>
        </w:rPr>
        <w:fldChar w:fldCharType="end"/>
      </w:r>
    </w:p>
    <w:p w:rsidR="008F3C6F" w:rsidRPr="003E3719" w:rsidRDefault="008F3C6F" w:rsidP="008F3C6F">
      <w:pPr>
        <w:pStyle w:val="ppFigureCaptionIndent"/>
      </w:pPr>
      <w:r w:rsidRPr="003E3719">
        <w:t>Cannot Delete Snapshot error</w:t>
      </w:r>
    </w:p>
    <w:p w:rsidR="008F3C6F" w:rsidRPr="003E3719" w:rsidRDefault="008F3C6F" w:rsidP="00956566">
      <w:pPr>
        <w:pStyle w:val="ppBodyTextIndent"/>
      </w:pPr>
    </w:p>
    <w:p w:rsidR="008F3C6F" w:rsidRPr="003E3719" w:rsidRDefault="008F3C6F" w:rsidP="008F3C6F">
      <w:pPr>
        <w:pStyle w:val="ppNumberList"/>
        <w:spacing w:after="200"/>
      </w:pPr>
      <w:r w:rsidRPr="003E3719">
        <w:lastRenderedPageBreak/>
        <w:t xml:space="preserve">You will see a status update confirms that the blob </w:t>
      </w:r>
      <w:proofErr w:type="gramStart"/>
      <w:r w:rsidRPr="003E3719">
        <w:t>cannot be deleted</w:t>
      </w:r>
      <w:proofErr w:type="gramEnd"/>
      <w:r w:rsidRPr="003E3719">
        <w:t>.</w:t>
      </w:r>
    </w:p>
    <w:p w:rsidR="008F3C6F" w:rsidRPr="003E3719" w:rsidRDefault="00B5625C" w:rsidP="008F3C6F">
      <w:pPr>
        <w:pStyle w:val="ppFigureIndent"/>
      </w:pPr>
      <w:r>
        <w:rPr>
          <w:noProof/>
          <w:lang w:bidi="ar-SA"/>
        </w:rPr>
        <w:drawing>
          <wp:inline distT="0" distB="0" distL="0" distR="0" wp14:anchorId="7E5A54D7" wp14:editId="6A75BE41">
            <wp:extent cx="5394960" cy="2239254"/>
            <wp:effectExtent l="19050" t="0" r="0" b="0"/>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srcRect/>
                    <a:stretch>
                      <a:fillRect/>
                    </a:stretch>
                  </pic:blipFill>
                  <pic:spPr bwMode="auto">
                    <a:xfrm>
                      <a:off x="0" y="0"/>
                      <a:ext cx="5394960" cy="2239254"/>
                    </a:xfrm>
                    <a:prstGeom prst="rect">
                      <a:avLst/>
                    </a:prstGeom>
                    <a:noFill/>
                    <a:ln w="9525">
                      <a:noFill/>
                      <a:miter lim="800000"/>
                      <a:headEnd/>
                      <a:tailEnd/>
                    </a:ln>
                  </pic:spPr>
                </pic:pic>
              </a:graphicData>
            </a:graphic>
          </wp:inline>
        </w:drawing>
      </w:r>
    </w:p>
    <w:p w:rsidR="008F3C6F" w:rsidRPr="003E3719" w:rsidRDefault="008F3C6F" w:rsidP="008F3C6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25</w:t>
      </w:r>
      <w:r w:rsidR="00681F0A">
        <w:rPr>
          <w:noProof/>
        </w:rPr>
        <w:fldChar w:fldCharType="end"/>
      </w:r>
    </w:p>
    <w:p w:rsidR="008F3C6F" w:rsidRPr="003E3719" w:rsidRDefault="008F3C6F" w:rsidP="008F3C6F">
      <w:pPr>
        <w:pStyle w:val="ppFigureCaptionIndent"/>
      </w:pPr>
      <w:r w:rsidRPr="003E3719">
        <w:t>Cannot Delete Snapshot error</w:t>
      </w:r>
    </w:p>
    <w:p w:rsidR="008F3C6F" w:rsidRPr="003E3719" w:rsidRDefault="008F3C6F" w:rsidP="008F3C6F">
      <w:pPr>
        <w:pStyle w:val="ppBodyTextIndent"/>
      </w:pPr>
    </w:p>
    <w:p w:rsidR="008F3C6F" w:rsidRPr="003E3719" w:rsidRDefault="008F3C6F" w:rsidP="008F3C6F">
      <w:pPr>
        <w:pStyle w:val="ppNoteIndent"/>
        <w:rPr>
          <w:b/>
        </w:rPr>
      </w:pPr>
      <w:r w:rsidRPr="003E3719">
        <w:rPr>
          <w:b/>
        </w:rPr>
        <w:t xml:space="preserve">Note: </w:t>
      </w:r>
      <w:r w:rsidRPr="003E3719">
        <w:t xml:space="preserve"> To delete a blob that contains snapshots, all of its snapshots </w:t>
      </w:r>
      <w:proofErr w:type="gramStart"/>
      <w:r w:rsidRPr="003E3719">
        <w:t>must be deleted</w:t>
      </w:r>
      <w:proofErr w:type="gramEnd"/>
      <w:r w:rsidRPr="003E3719">
        <w:t xml:space="preserve"> first.</w:t>
      </w:r>
      <w:r w:rsidR="00654E7E">
        <w:t xml:space="preserve"> (</w:t>
      </w:r>
      <w:r w:rsidR="00F71B72">
        <w:t>T</w:t>
      </w:r>
      <w:r w:rsidR="00C11193">
        <w:t>hat</w:t>
      </w:r>
      <w:r w:rsidR="00F71B72">
        <w:t xml:space="preserve"> functionality is not provided in</w:t>
      </w:r>
      <w:r w:rsidR="00654E7E">
        <w:t xml:space="preserve"> </w:t>
      </w:r>
      <w:r w:rsidR="00F71B72">
        <w:t>this</w:t>
      </w:r>
      <w:r w:rsidR="00654E7E">
        <w:t xml:space="preserve"> solution)</w:t>
      </w:r>
    </w:p>
    <w:p w:rsidR="008F3C6F" w:rsidRPr="003E3719" w:rsidRDefault="008F3C6F" w:rsidP="008F3C6F">
      <w:pPr>
        <w:pStyle w:val="ppListEnd"/>
      </w:pPr>
    </w:p>
    <w:p w:rsidR="00B2334F" w:rsidRPr="003E3719" w:rsidRDefault="00B2334F" w:rsidP="00B2334F">
      <w:pPr>
        <w:pStyle w:val="ppBodyText"/>
      </w:pPr>
    </w:p>
    <w:bookmarkStart w:id="48" w:name="_Toc310346236" w:displacedByCustomXml="next"/>
    <w:bookmarkStart w:id="49" w:name="_Toc303243858" w:displacedByCustomXml="next"/>
    <w:sdt>
      <w:sdtPr>
        <w:alias w:val="Topic"/>
        <w:tag w:val="f33a3329-ca0d-4586-b7ad-da701dda2a27"/>
        <w:id w:val="3994731"/>
        <w:placeholder>
          <w:docPart w:val="DefaultPlaceholder_22675703"/>
        </w:placeholder>
        <w:text/>
      </w:sdtPr>
      <w:sdtContent>
        <w:p w:rsidR="00D8196F" w:rsidRDefault="00640C26" w:rsidP="00D8196F">
          <w:pPr>
            <w:pStyle w:val="ppTopic"/>
          </w:pPr>
          <w:r>
            <w:t>Exercise 3: Working with Queues</w:t>
          </w:r>
        </w:p>
      </w:sdtContent>
    </w:sdt>
    <w:bookmarkEnd w:id="48" w:displacedByCustomXml="prev"/>
    <w:bookmarkEnd w:id="49" w:displacedByCustomXml="prev"/>
    <w:p w:rsidR="00B2334F" w:rsidRPr="003E3719" w:rsidRDefault="00B2334F" w:rsidP="00B2334F">
      <w:pPr>
        <w:pStyle w:val="ppBodyText"/>
      </w:pPr>
      <w:r w:rsidRPr="003E3719">
        <w:t xml:space="preserve">In this exercise, you create a simple Web application to send messages to a Windows Azure queue. A Worker role in the solution retrieves the messages and writes them to the </w:t>
      </w:r>
      <w:r w:rsidR="00D56608">
        <w:t>compute emulator</w:t>
      </w:r>
      <w:r w:rsidRPr="003E3719">
        <w:t xml:space="preserve"> log.</w:t>
      </w:r>
    </w:p>
    <w:p w:rsidR="00B2334F" w:rsidRPr="003E3719" w:rsidRDefault="00B2334F" w:rsidP="00B2334F">
      <w:pPr>
        <w:pStyle w:val="ppBodyText"/>
      </w:pPr>
      <w:r w:rsidRPr="003E3719">
        <w:t xml:space="preserve">Queue </w:t>
      </w:r>
      <w:r w:rsidR="000844F2">
        <w:t>service</w:t>
      </w:r>
      <w:r w:rsidRPr="003E3719">
        <w:t xml:space="preserve"> is a great way to send messages between front-end roles and worker roles. A queue can contain an unlimited number of messag</w:t>
      </w:r>
      <w:r w:rsidR="002666AD">
        <w:t>es, each of which can be up to 64</w:t>
      </w:r>
      <w:r w:rsidRPr="003E3719">
        <w:t xml:space="preserve"> KB in size. Messages </w:t>
      </w:r>
      <w:proofErr w:type="gramStart"/>
      <w:r w:rsidRPr="003E3719">
        <w:t>are pushed to the end of the queue and popped from the front of the queue</w:t>
      </w:r>
      <w:proofErr w:type="gramEnd"/>
      <w:r w:rsidRPr="003E3719">
        <w:t>.</w:t>
      </w:r>
    </w:p>
    <w:p w:rsidR="00B2334F" w:rsidRPr="003E3719" w:rsidRDefault="00B2334F" w:rsidP="00B2334F">
      <w:pPr>
        <w:pStyle w:val="ppBodyText"/>
      </w:pPr>
    </w:p>
    <w:p w:rsidR="00B2334F" w:rsidRPr="003E3719" w:rsidRDefault="00B2334F" w:rsidP="00B2334F">
      <w:pPr>
        <w:pStyle w:val="ppProcedureStart"/>
      </w:pPr>
      <w:bookmarkStart w:id="50" w:name="_Toc260287058"/>
      <w:bookmarkStart w:id="51" w:name="_Toc303243859"/>
      <w:bookmarkStart w:id="52" w:name="_Toc310346237"/>
      <w:r w:rsidRPr="003E3719">
        <w:t>Task 1 – Creating the Initial Solution</w:t>
      </w:r>
      <w:bookmarkEnd w:id="50"/>
      <w:bookmarkEnd w:id="51"/>
      <w:bookmarkEnd w:id="52"/>
    </w:p>
    <w:p w:rsidR="00B2334F" w:rsidRPr="003E3719" w:rsidRDefault="00B2334F" w:rsidP="00B2334F">
      <w:pPr>
        <w:pStyle w:val="ppBodyText"/>
      </w:pPr>
      <w:r w:rsidRPr="003E3719">
        <w:t>In this task, you create and configure the initial solution to work with queues in Windows Azure.</w:t>
      </w:r>
    </w:p>
    <w:p w:rsidR="00A8469F" w:rsidRPr="003E3719" w:rsidRDefault="00A8469F" w:rsidP="00A8469F">
      <w:pPr>
        <w:pStyle w:val="ppNumberList"/>
      </w:pPr>
      <w:r w:rsidRPr="003E3719">
        <w:t xml:space="preserve">Open Microsoft Visual Studio 2010 elevated </w:t>
      </w:r>
      <w:r w:rsidRPr="003E3719">
        <w:rPr>
          <w:b/>
        </w:rPr>
        <w:t>as Administrator</w:t>
      </w:r>
      <w:r w:rsidRPr="003E3719">
        <w:t xml:space="preserve"> from </w:t>
      </w:r>
      <w:r w:rsidRPr="003E3719">
        <w:rPr>
          <w:b/>
        </w:rPr>
        <w:t>Start</w:t>
      </w:r>
      <w:r w:rsidRPr="003E3719">
        <w:t xml:space="preserve"> | </w:t>
      </w:r>
      <w:r w:rsidRPr="003E3719">
        <w:rPr>
          <w:b/>
        </w:rPr>
        <w:t>All Programs</w:t>
      </w:r>
      <w:r w:rsidRPr="003E3719">
        <w:t xml:space="preserve"> | </w:t>
      </w:r>
      <w:r w:rsidRPr="003E3719">
        <w:rPr>
          <w:b/>
        </w:rPr>
        <w:t>Microsoft Visual Studio 2010</w:t>
      </w:r>
      <w:r w:rsidRPr="003E3719">
        <w:t xml:space="preserve"> by right-clicking </w:t>
      </w:r>
      <w:r w:rsidRPr="003E3719">
        <w:rPr>
          <w:b/>
        </w:rPr>
        <w:t>Microsoft Visual Studio 2010</w:t>
      </w:r>
      <w:r w:rsidRPr="003E3719">
        <w:t xml:space="preserve"> and choosing </w:t>
      </w:r>
      <w:r w:rsidRPr="003E3719">
        <w:rPr>
          <w:b/>
        </w:rPr>
        <w:t>Run as administrator</w:t>
      </w:r>
      <w:r w:rsidRPr="003E3719">
        <w:t>.</w:t>
      </w:r>
    </w:p>
    <w:p w:rsidR="00B2334F" w:rsidRPr="003E3719" w:rsidRDefault="00B2334F" w:rsidP="00B2334F">
      <w:pPr>
        <w:pStyle w:val="ppNumberList"/>
      </w:pPr>
      <w:r w:rsidRPr="003E3719">
        <w:t xml:space="preserve">From the </w:t>
      </w:r>
      <w:r w:rsidRPr="003E3719">
        <w:rPr>
          <w:b/>
        </w:rPr>
        <w:t>File</w:t>
      </w:r>
      <w:r w:rsidRPr="003E3719">
        <w:t xml:space="preserve"> menu, choose </w:t>
      </w:r>
      <w:r w:rsidRPr="003E3719">
        <w:rPr>
          <w:b/>
        </w:rPr>
        <w:t>New</w:t>
      </w:r>
      <w:r w:rsidRPr="003E3719">
        <w:t xml:space="preserve"> </w:t>
      </w:r>
      <w:r w:rsidRPr="003E3719">
        <w:rPr>
          <w:b/>
        </w:rPr>
        <w:t>Project</w:t>
      </w:r>
      <w:r w:rsidRPr="003E3719">
        <w:t xml:space="preserve">. </w:t>
      </w:r>
    </w:p>
    <w:p w:rsidR="00A8469F" w:rsidRDefault="00A8469F" w:rsidP="00A8469F">
      <w:pPr>
        <w:pStyle w:val="ppNumberList"/>
      </w:pPr>
      <w:r w:rsidRPr="007315DF">
        <w:lastRenderedPageBreak/>
        <w:t xml:space="preserve">In the </w:t>
      </w:r>
      <w:r w:rsidRPr="00E6421C">
        <w:rPr>
          <w:b/>
        </w:rPr>
        <w:t>New Project</w:t>
      </w:r>
      <w:r w:rsidRPr="007315DF">
        <w:t xml:space="preserve"> dialog, expand the language of your preference (Visual C# or Visual Basic) in the </w:t>
      </w:r>
      <w:r w:rsidRPr="00992741">
        <w:rPr>
          <w:b/>
        </w:rPr>
        <w:t>Installed Templates</w:t>
      </w:r>
      <w:r>
        <w:t xml:space="preserve"> </w:t>
      </w:r>
      <w:r w:rsidRPr="007315DF">
        <w:t xml:space="preserve">list and select </w:t>
      </w:r>
      <w:r w:rsidRPr="00E6421C">
        <w:rPr>
          <w:b/>
        </w:rPr>
        <w:t>Cloud</w:t>
      </w:r>
      <w:r w:rsidRPr="007315DF">
        <w:t xml:space="preserve">. </w:t>
      </w:r>
      <w:r>
        <w:t>Choose the</w:t>
      </w:r>
      <w:r w:rsidRPr="00BB057E">
        <w:t xml:space="preserve"> </w:t>
      </w:r>
      <w:r w:rsidRPr="00E6421C">
        <w:rPr>
          <w:b/>
        </w:rPr>
        <w:t xml:space="preserve">Windows Azure </w:t>
      </w:r>
      <w:r w:rsidR="009D3FE2">
        <w:rPr>
          <w:b/>
        </w:rPr>
        <w:t>Project</w:t>
      </w:r>
      <w:r>
        <w:t xml:space="preserve"> template,</w:t>
      </w:r>
      <w:r w:rsidRPr="00BB057E">
        <w:t xml:space="preserve"> </w:t>
      </w:r>
      <w:r>
        <w:t xml:space="preserve">set </w:t>
      </w:r>
      <w:r w:rsidRPr="00BB057E">
        <w:t xml:space="preserve">the </w:t>
      </w:r>
      <w:r w:rsidRPr="00410FA0">
        <w:rPr>
          <w:b/>
        </w:rPr>
        <w:t>Name</w:t>
      </w:r>
      <w:r>
        <w:t xml:space="preserve"> of the project</w:t>
      </w:r>
      <w:r w:rsidRPr="00BB057E">
        <w:t xml:space="preserve"> </w:t>
      </w:r>
      <w:r>
        <w:t xml:space="preserve">to </w:t>
      </w:r>
      <w:r>
        <w:rPr>
          <w:b/>
        </w:rPr>
        <w:t>RdStorage</w:t>
      </w:r>
      <w:r w:rsidR="00954021">
        <w:t>, set the location to</w:t>
      </w:r>
      <w:r w:rsidR="00954021" w:rsidRPr="003E3719">
        <w:rPr>
          <w:b/>
        </w:rPr>
        <w:t xml:space="preserve"> </w:t>
      </w:r>
      <w:r w:rsidRPr="003E3719">
        <w:rPr>
          <w:b/>
        </w:rPr>
        <w:t>Ex03-WorkingWithQueues\begin</w:t>
      </w:r>
      <w:proofErr w:type="gramStart"/>
      <w:r w:rsidRPr="003E3719">
        <w:rPr>
          <w:b/>
        </w:rPr>
        <w:t>\[</w:t>
      </w:r>
      <w:proofErr w:type="gramEnd"/>
      <w:r w:rsidRPr="003E3719">
        <w:rPr>
          <w:b/>
        </w:rPr>
        <w:t xml:space="preserve">CS|VB] </w:t>
      </w:r>
      <w:r>
        <w:t xml:space="preserve">in the </w:t>
      </w:r>
      <w:r w:rsidRPr="009F2B64">
        <w:rPr>
          <w:b/>
        </w:rPr>
        <w:t>Source</w:t>
      </w:r>
      <w:r>
        <w:t xml:space="preserve"> folder of the lab, change the solution name to </w:t>
      </w:r>
      <w:r w:rsidRPr="00A8469F">
        <w:rPr>
          <w:b/>
        </w:rPr>
        <w:t>begin</w:t>
      </w:r>
      <w:r>
        <w:t xml:space="preserve">, and ensure that </w:t>
      </w:r>
      <w:r w:rsidRPr="00C12C5A">
        <w:rPr>
          <w:b/>
        </w:rPr>
        <w:t>Create directory for solution</w:t>
      </w:r>
      <w:r>
        <w:t xml:space="preserve"> is checked. C</w:t>
      </w:r>
      <w:r w:rsidRPr="00BB057E">
        <w:t xml:space="preserve">lick </w:t>
      </w:r>
      <w:r w:rsidRPr="00E6421C">
        <w:rPr>
          <w:b/>
        </w:rPr>
        <w:t>OK</w:t>
      </w:r>
      <w:r w:rsidRPr="00BB057E">
        <w:t xml:space="preserve"> to create the project.</w:t>
      </w:r>
    </w:p>
    <w:p w:rsidR="00B2334F" w:rsidRPr="003E3719" w:rsidRDefault="009B0875" w:rsidP="00B2334F">
      <w:pPr>
        <w:pStyle w:val="ppFigureIndent"/>
      </w:pPr>
      <w:r>
        <w:rPr>
          <w:noProof/>
          <w:lang w:bidi="ar-SA"/>
        </w:rPr>
        <w:drawing>
          <wp:inline distT="0" distB="0" distL="0" distR="0" wp14:anchorId="4210B115" wp14:editId="15665AEF">
            <wp:extent cx="5394960" cy="3227832"/>
            <wp:effectExtent l="0" t="0" r="0" b="0"/>
            <wp:docPr id="3" name="Picture 3" descr="C:\Users\Southy\AppData\Local\Temp\SNAGHTML130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thy\AppData\Local\Temp\SNAGHTML130359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4960" cy="3227832"/>
                    </a:xfrm>
                    <a:prstGeom prst="rect">
                      <a:avLst/>
                    </a:prstGeom>
                    <a:noFill/>
                    <a:ln>
                      <a:noFill/>
                    </a:ln>
                  </pic:spPr>
                </pic:pic>
              </a:graphicData>
            </a:graphic>
          </wp:inline>
        </w:drawing>
      </w:r>
      <w:r w:rsidR="00AD1711" w:rsidRPr="003E3719">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26</w:t>
      </w:r>
      <w:r w:rsidR="00681F0A">
        <w:rPr>
          <w:noProof/>
        </w:rPr>
        <w:fldChar w:fldCharType="end"/>
      </w:r>
    </w:p>
    <w:p w:rsidR="00B2334F" w:rsidRPr="003E3719" w:rsidRDefault="00B2334F" w:rsidP="00B2334F">
      <w:pPr>
        <w:pStyle w:val="ppFigureCaptionIndent"/>
      </w:pPr>
      <w:r w:rsidRPr="003E3719">
        <w:t xml:space="preserve">Creating a </w:t>
      </w:r>
      <w:r w:rsidR="00430383">
        <w:t>WindowsAzure P</w:t>
      </w:r>
      <w:r w:rsidRPr="003E3719">
        <w:t>roject</w:t>
      </w:r>
    </w:p>
    <w:p w:rsidR="00B2334F" w:rsidRPr="003E3719" w:rsidRDefault="00B2334F" w:rsidP="00B2334F">
      <w:pPr>
        <w:pStyle w:val="ppBodyTextIndent"/>
      </w:pPr>
    </w:p>
    <w:p w:rsidR="00B2334F" w:rsidRPr="003E3719" w:rsidRDefault="00B2334F" w:rsidP="00B2334F">
      <w:pPr>
        <w:pStyle w:val="ppNumberList"/>
      </w:pPr>
      <w:r w:rsidRPr="003E3719">
        <w:t xml:space="preserve">In the </w:t>
      </w:r>
      <w:r w:rsidRPr="003E3719">
        <w:rPr>
          <w:b/>
        </w:rPr>
        <w:t xml:space="preserve">New </w:t>
      </w:r>
      <w:r w:rsidR="00577820">
        <w:rPr>
          <w:b/>
        </w:rPr>
        <w:t>Windows</w:t>
      </w:r>
      <w:r w:rsidRPr="003E3719">
        <w:rPr>
          <w:b/>
        </w:rPr>
        <w:t xml:space="preserve"> </w:t>
      </w:r>
      <w:r w:rsidR="00577820">
        <w:rPr>
          <w:b/>
        </w:rPr>
        <w:t>Azure</w:t>
      </w:r>
      <w:r w:rsidRPr="003E3719">
        <w:rPr>
          <w:b/>
        </w:rPr>
        <w:t xml:space="preserve"> Project</w:t>
      </w:r>
      <w:r w:rsidRPr="003E3719">
        <w:t xml:space="preserve"> dialog, select </w:t>
      </w:r>
      <w:r w:rsidRPr="003E3719">
        <w:rPr>
          <w:b/>
        </w:rPr>
        <w:t>ASP.NET Web Role</w:t>
      </w:r>
      <w:r w:rsidRPr="003E3719">
        <w:t xml:space="preserve"> from the list of available roles and click the arrow (&gt;) to add an instance of this role to the solution. Change the name of the role to </w:t>
      </w:r>
      <w:r w:rsidR="00AD1711">
        <w:rPr>
          <w:b/>
        </w:rPr>
        <w:t>Rd</w:t>
      </w:r>
      <w:r w:rsidRPr="003E3719">
        <w:rPr>
          <w:b/>
        </w:rPr>
        <w:t>Storage_WebRole</w:t>
      </w:r>
      <w:r w:rsidRPr="003E3719">
        <w:t>.  To do this, select the role in the right panel, click the pencil icon and enter the new name.  Do not close the dialog. You will add a second role in the next step.</w:t>
      </w:r>
    </w:p>
    <w:p w:rsidR="00B2334F" w:rsidRPr="003E3719" w:rsidRDefault="002A7273" w:rsidP="00B2334F">
      <w:pPr>
        <w:pStyle w:val="ppFigureIndent"/>
      </w:pPr>
      <w:r>
        <w:rPr>
          <w:noProof/>
          <w:lang w:bidi="ar-SA"/>
        </w:rPr>
        <w:lastRenderedPageBreak/>
        <w:drawing>
          <wp:inline distT="0" distB="0" distL="0" distR="0" wp14:anchorId="12BB304F" wp14:editId="323903FE">
            <wp:extent cx="5943600" cy="3720563"/>
            <wp:effectExtent l="0" t="0" r="0" b="0"/>
            <wp:docPr id="9" name="Picture 9" descr="C:\Users\User\AppData\Local\Temp\SNAGHTML6176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SNAGHTML617657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720563"/>
                    </a:xfrm>
                    <a:prstGeom prst="rect">
                      <a:avLst/>
                    </a:prstGeom>
                    <a:noFill/>
                    <a:ln>
                      <a:noFill/>
                    </a:ln>
                  </pic:spPr>
                </pic:pic>
              </a:graphicData>
            </a:graphic>
          </wp:inline>
        </w:drawing>
      </w:r>
      <w:r w:rsidR="002201FB" w:rsidRPr="003E3719">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27</w:t>
      </w:r>
      <w:r w:rsidR="00681F0A">
        <w:rPr>
          <w:noProof/>
        </w:rPr>
        <w:fldChar w:fldCharType="end"/>
      </w:r>
    </w:p>
    <w:p w:rsidR="00B2334F" w:rsidRDefault="00B2334F" w:rsidP="00B2334F">
      <w:pPr>
        <w:pStyle w:val="ppFigureCaptionIndent"/>
      </w:pPr>
      <w:r w:rsidRPr="003E3719">
        <w:t xml:space="preserve">Adding a Web Role to the </w:t>
      </w:r>
      <w:r w:rsidR="00130389">
        <w:t>windows</w:t>
      </w:r>
      <w:r w:rsidRPr="003E3719">
        <w:t xml:space="preserve"> </w:t>
      </w:r>
      <w:r w:rsidR="00130389">
        <w:t>azure</w:t>
      </w:r>
      <w:r w:rsidRPr="003E3719">
        <w:t xml:space="preserve"> project</w:t>
      </w:r>
      <w:r w:rsidR="00490CCD">
        <w:t xml:space="preserve"> (Visual C#)</w:t>
      </w:r>
    </w:p>
    <w:p w:rsidR="00AD1711" w:rsidRPr="00AD1711" w:rsidRDefault="00AD1711" w:rsidP="00AD1711">
      <w:pPr>
        <w:pStyle w:val="ppBodyTextIndent"/>
      </w:pPr>
    </w:p>
    <w:p w:rsidR="00B2334F" w:rsidRPr="003E3719" w:rsidRDefault="00B2334F" w:rsidP="00B2334F">
      <w:pPr>
        <w:pStyle w:val="ppNoteIndent"/>
      </w:pPr>
      <w:r w:rsidRPr="003E3719">
        <w:rPr>
          <w:b/>
        </w:rPr>
        <w:t>Note</w:t>
      </w:r>
      <w:r w:rsidRPr="003E3719">
        <w:t>: Select the V</w:t>
      </w:r>
      <w:r w:rsidR="00490CCD">
        <w:t>isual Basic</w:t>
      </w:r>
      <w:r w:rsidRPr="003E3719">
        <w:t xml:space="preserve"> equivalent if you are creating </w:t>
      </w:r>
      <w:r w:rsidR="00490CCD">
        <w:t>a VB.NET project</w:t>
      </w:r>
      <w:r w:rsidRPr="003E3719">
        <w:t>.</w:t>
      </w:r>
    </w:p>
    <w:p w:rsidR="00B2334F" w:rsidRPr="003E3719" w:rsidRDefault="00B2334F" w:rsidP="00B2334F">
      <w:pPr>
        <w:pStyle w:val="ppBodyTextIndent"/>
      </w:pPr>
    </w:p>
    <w:p w:rsidR="00B2334F" w:rsidRPr="003E3719" w:rsidRDefault="00B2334F" w:rsidP="00B2334F">
      <w:pPr>
        <w:pStyle w:val="ppNumberList"/>
      </w:pPr>
      <w:r w:rsidRPr="003E3719">
        <w:t xml:space="preserve">Next, add a second role to the solution. Choose a </w:t>
      </w:r>
      <w:r w:rsidRPr="003E3719">
        <w:rPr>
          <w:b/>
        </w:rPr>
        <w:t>Worker Role</w:t>
      </w:r>
      <w:r w:rsidRPr="003E3719">
        <w:t xml:space="preserve"> and change its name to </w:t>
      </w:r>
      <w:r w:rsidR="002201FB">
        <w:rPr>
          <w:b/>
        </w:rPr>
        <w:t>Rd</w:t>
      </w:r>
      <w:r w:rsidRPr="003E3719">
        <w:rPr>
          <w:b/>
        </w:rPr>
        <w:t>Storage_WorkerRole</w:t>
      </w:r>
      <w:r w:rsidRPr="003E3719">
        <w:t xml:space="preserve">.  </w:t>
      </w:r>
    </w:p>
    <w:p w:rsidR="00EF1133" w:rsidRDefault="00A37992" w:rsidP="007A16BE">
      <w:pPr>
        <w:pStyle w:val="ppFigureIndent"/>
      </w:pPr>
      <w:r>
        <w:rPr>
          <w:noProof/>
          <w:lang w:bidi="ar-SA"/>
        </w:rPr>
        <w:lastRenderedPageBreak/>
        <w:drawing>
          <wp:inline distT="0" distB="0" distL="0" distR="0" wp14:anchorId="505AF114" wp14:editId="4BDF62E2">
            <wp:extent cx="5943600" cy="3720563"/>
            <wp:effectExtent l="0" t="0" r="0" b="0"/>
            <wp:docPr id="27" name="Picture 27" descr="C:\Users\User\AppData\Local\Temp\SNAGHTML618d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SNAGHTML618dd1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720563"/>
                    </a:xfrm>
                    <a:prstGeom prst="rect">
                      <a:avLst/>
                    </a:prstGeom>
                    <a:noFill/>
                    <a:ln>
                      <a:noFill/>
                    </a:ln>
                  </pic:spPr>
                </pic:pic>
              </a:graphicData>
            </a:graphic>
          </wp:inline>
        </w:drawing>
      </w:r>
    </w:p>
    <w:p w:rsidR="00B2334F" w:rsidRPr="003E3719" w:rsidRDefault="00B2334F" w:rsidP="00EF1133">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28</w:t>
      </w:r>
      <w:r w:rsidR="00681F0A">
        <w:rPr>
          <w:noProof/>
        </w:rPr>
        <w:fldChar w:fldCharType="end"/>
      </w:r>
    </w:p>
    <w:p w:rsidR="00B2334F" w:rsidRDefault="00B2334F" w:rsidP="00B2334F">
      <w:pPr>
        <w:pStyle w:val="ppFigureCaptionIndent"/>
      </w:pPr>
      <w:r w:rsidRPr="003E3719">
        <w:t>Adding a new Worker Role to the cloud service project</w:t>
      </w:r>
      <w:r w:rsidR="00490CCD">
        <w:t xml:space="preserve"> (</w:t>
      </w:r>
      <w:r w:rsidR="0079628F">
        <w:t>C#</w:t>
      </w:r>
      <w:r w:rsidR="00490CCD">
        <w:t>)</w:t>
      </w:r>
    </w:p>
    <w:p w:rsidR="00490CCD" w:rsidRPr="00490CCD" w:rsidRDefault="00490CCD" w:rsidP="00490CCD">
      <w:pPr>
        <w:pStyle w:val="ppBodyTextIndent"/>
      </w:pPr>
    </w:p>
    <w:p w:rsidR="00B2334F" w:rsidRPr="00490CCD" w:rsidRDefault="00490CCD" w:rsidP="00490CCD">
      <w:pPr>
        <w:pStyle w:val="ppNoteIndent"/>
        <w:rPr>
          <w:b/>
        </w:rPr>
      </w:pPr>
      <w:r w:rsidRPr="00490CCD">
        <w:rPr>
          <w:b/>
        </w:rPr>
        <w:t xml:space="preserve">Note: </w:t>
      </w:r>
      <w:r>
        <w:t xml:space="preserve">Select the Visual </w:t>
      </w:r>
      <w:r w:rsidR="00C036A5">
        <w:t>Basic</w:t>
      </w:r>
      <w:r>
        <w:t xml:space="preserve"> equivalent if you are creating a </w:t>
      </w:r>
      <w:r w:rsidR="0079628F">
        <w:t>V</w:t>
      </w:r>
      <w:r w:rsidR="003351B8">
        <w:t xml:space="preserve">B.NET </w:t>
      </w:r>
      <w:r>
        <w:t>project.</w:t>
      </w:r>
    </w:p>
    <w:p w:rsidR="00490CCD" w:rsidRDefault="00490CCD" w:rsidP="00490CCD">
      <w:pPr>
        <w:pStyle w:val="ppBodyTextIndent"/>
      </w:pPr>
    </w:p>
    <w:p w:rsidR="00B2334F" w:rsidRPr="003E3719" w:rsidRDefault="00B2334F" w:rsidP="00B2334F">
      <w:pPr>
        <w:pStyle w:val="ppNumberList"/>
      </w:pPr>
      <w:r w:rsidRPr="003E3719">
        <w:t xml:space="preserve">Click </w:t>
      </w:r>
      <w:r w:rsidRPr="003E3719">
        <w:rPr>
          <w:b/>
        </w:rPr>
        <w:t>OK</w:t>
      </w:r>
      <w:r w:rsidRPr="003E3719">
        <w:t xml:space="preserve"> to close the </w:t>
      </w:r>
      <w:r w:rsidRPr="003E3719">
        <w:rPr>
          <w:b/>
        </w:rPr>
        <w:t xml:space="preserve">New </w:t>
      </w:r>
      <w:r w:rsidR="00770EE7">
        <w:rPr>
          <w:b/>
        </w:rPr>
        <w:t>Windows</w:t>
      </w:r>
      <w:r w:rsidRPr="003E3719">
        <w:rPr>
          <w:b/>
        </w:rPr>
        <w:t xml:space="preserve"> </w:t>
      </w:r>
      <w:r w:rsidR="00770EE7">
        <w:rPr>
          <w:b/>
        </w:rPr>
        <w:t>Azure</w:t>
      </w:r>
      <w:r w:rsidRPr="003E3719">
        <w:rPr>
          <w:b/>
        </w:rPr>
        <w:t xml:space="preserve"> Project</w:t>
      </w:r>
      <w:r w:rsidRPr="003E3719">
        <w:t xml:space="preserve"> dialog and create the solution.</w:t>
      </w:r>
    </w:p>
    <w:p w:rsidR="00B2334F" w:rsidRPr="003E3719" w:rsidRDefault="00B2334F" w:rsidP="00B2334F">
      <w:pPr>
        <w:pStyle w:val="ppNumberList"/>
      </w:pPr>
      <w:r w:rsidRPr="003E3719">
        <w:t xml:space="preserve">Right-click each role under the </w:t>
      </w:r>
      <w:r w:rsidRPr="003E3719">
        <w:rPr>
          <w:b/>
        </w:rPr>
        <w:t>Roles</w:t>
      </w:r>
      <w:r w:rsidRPr="003E3719">
        <w:t xml:space="preserve"> folder from the </w:t>
      </w:r>
      <w:r w:rsidR="00490CCD">
        <w:rPr>
          <w:b/>
        </w:rPr>
        <w:t>Rd</w:t>
      </w:r>
      <w:r w:rsidRPr="003E3719">
        <w:rPr>
          <w:b/>
        </w:rPr>
        <w:t>Storage</w:t>
      </w:r>
      <w:r w:rsidRPr="003E3719">
        <w:t xml:space="preserve"> cloud project.  Choose </w:t>
      </w:r>
      <w:r w:rsidRPr="003E3719">
        <w:rPr>
          <w:b/>
        </w:rPr>
        <w:t>Properties</w:t>
      </w:r>
      <w:r w:rsidRPr="003E3719">
        <w:t>.</w:t>
      </w:r>
    </w:p>
    <w:p w:rsidR="00B2334F" w:rsidRPr="003E3719" w:rsidRDefault="00490CCD" w:rsidP="00B2334F">
      <w:pPr>
        <w:pStyle w:val="ppNumberList"/>
      </w:pPr>
      <w:r>
        <w:t>In</w:t>
      </w:r>
      <w:r w:rsidR="00B2334F" w:rsidRPr="003E3719">
        <w:t xml:space="preserve"> the </w:t>
      </w:r>
      <w:r w:rsidR="00B2334F" w:rsidRPr="003E3719">
        <w:rPr>
          <w:b/>
        </w:rPr>
        <w:t>Settings</w:t>
      </w:r>
      <w:r w:rsidR="00B2334F" w:rsidRPr="003E3719">
        <w:t xml:space="preserve"> tab, click </w:t>
      </w:r>
      <w:r w:rsidR="00B2334F" w:rsidRPr="003E3719">
        <w:rPr>
          <w:b/>
        </w:rPr>
        <w:t>Add Setting</w:t>
      </w:r>
      <w:r w:rsidR="00B2334F" w:rsidRPr="003E3719">
        <w:t xml:space="preserve"> and create a </w:t>
      </w:r>
      <w:r w:rsidR="00B2334F" w:rsidRPr="003E3719">
        <w:rPr>
          <w:b/>
        </w:rPr>
        <w:t>ConnectionString</w:t>
      </w:r>
      <w:r w:rsidR="00B2334F" w:rsidRPr="003E3719">
        <w:t xml:space="preserve"> type called </w:t>
      </w:r>
      <w:r w:rsidR="00B2334F" w:rsidRPr="003E3719">
        <w:rPr>
          <w:i/>
        </w:rPr>
        <w:t>DataConnectionString</w:t>
      </w:r>
      <w:r w:rsidR="00B2334F" w:rsidRPr="003E3719">
        <w:t xml:space="preserve">. Click </w:t>
      </w:r>
      <w:r>
        <w:rPr>
          <w:rFonts w:eastAsiaTheme="minorHAnsi"/>
          <w:noProof/>
          <w:lang w:bidi="ar-SA"/>
        </w:rPr>
        <w:t xml:space="preserve">the button labeled  with an </w:t>
      </w:r>
      <w:r w:rsidRPr="006B1BB6">
        <w:rPr>
          <w:rFonts w:eastAsiaTheme="minorHAnsi"/>
          <w:noProof/>
          <w:lang w:bidi="ar-SA"/>
        </w:rPr>
        <w:t>ellipsis</w:t>
      </w:r>
      <w:r w:rsidR="00B2334F" w:rsidRPr="003E3719">
        <w:t xml:space="preserve"> and set the connection string to </w:t>
      </w:r>
      <w:r w:rsidR="00B2334F" w:rsidRPr="003E3719">
        <w:rPr>
          <w:b/>
        </w:rPr>
        <w:t xml:space="preserve">Use </w:t>
      </w:r>
      <w:r w:rsidR="00D56608">
        <w:rPr>
          <w:b/>
        </w:rPr>
        <w:t>storage emulator</w:t>
      </w:r>
      <w:r w:rsidR="00B2334F" w:rsidRPr="003E3719">
        <w:t>.  Repeat for each role in your project.</w:t>
      </w:r>
    </w:p>
    <w:p w:rsidR="002025BF" w:rsidRDefault="00A37992" w:rsidP="00B2334F">
      <w:pPr>
        <w:pStyle w:val="ppFigureIndent"/>
      </w:pPr>
      <w:r>
        <w:rPr>
          <w:noProof/>
          <w:lang w:bidi="ar-SA"/>
        </w:rPr>
        <w:lastRenderedPageBreak/>
        <w:drawing>
          <wp:inline distT="0" distB="0" distL="0" distR="0" wp14:anchorId="53E1510A" wp14:editId="05EEDDC7">
            <wp:extent cx="5943600" cy="1981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981200"/>
                    </a:xfrm>
                    <a:prstGeom prst="rect">
                      <a:avLst/>
                    </a:prstGeom>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29</w:t>
      </w:r>
      <w:r w:rsidR="00681F0A">
        <w:rPr>
          <w:noProof/>
        </w:rPr>
        <w:fldChar w:fldCharType="end"/>
      </w:r>
    </w:p>
    <w:p w:rsidR="00B2334F" w:rsidRPr="003E3719" w:rsidRDefault="00B2334F" w:rsidP="00B2334F">
      <w:pPr>
        <w:pStyle w:val="ppFigureCaptionIndent"/>
      </w:pPr>
      <w:r w:rsidRPr="003E3719">
        <w:t>Creating a storage connection string</w:t>
      </w:r>
    </w:p>
    <w:p w:rsidR="00B2334F" w:rsidRPr="003E3719" w:rsidRDefault="00B2334F" w:rsidP="00B2334F">
      <w:pPr>
        <w:pStyle w:val="ppBodyTextIndent"/>
      </w:pPr>
    </w:p>
    <w:p w:rsidR="00B2334F" w:rsidRPr="003E3719" w:rsidRDefault="002025BF" w:rsidP="00B2334F">
      <w:pPr>
        <w:pStyle w:val="ppFigureIndent"/>
        <w:keepNext/>
      </w:pPr>
      <w:r>
        <w:rPr>
          <w:noProof/>
          <w:lang w:bidi="ar-SA"/>
        </w:rPr>
        <w:drawing>
          <wp:inline distT="0" distB="0" distL="0" distR="0" wp14:anchorId="37BED969" wp14:editId="2FA75AE0">
            <wp:extent cx="5394960" cy="3300984"/>
            <wp:effectExtent l="0" t="0" r="0" b="0"/>
            <wp:docPr id="18" name="Picture 18" descr="C:\Users\Southy\AppData\Local\Temp\SNAGHTML13a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uthy\AppData\Local\Temp\SNAGHTML13a270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4960" cy="3300984"/>
                    </a:xfrm>
                    <a:prstGeom prst="rect">
                      <a:avLst/>
                    </a:prstGeom>
                    <a:noFill/>
                    <a:ln>
                      <a:noFill/>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30</w:t>
      </w:r>
      <w:r w:rsidR="00681F0A">
        <w:rPr>
          <w:noProof/>
        </w:rPr>
        <w:fldChar w:fldCharType="end"/>
      </w:r>
    </w:p>
    <w:p w:rsidR="00B2334F" w:rsidRPr="003E3719" w:rsidRDefault="00B2334F" w:rsidP="00B2334F">
      <w:pPr>
        <w:pStyle w:val="ppFigureCaptionIndent"/>
      </w:pPr>
      <w:r w:rsidRPr="003E3719">
        <w:t xml:space="preserve">Configuring a connection string to use </w:t>
      </w:r>
      <w:r w:rsidR="005607D5">
        <w:t>Compute</w:t>
      </w:r>
      <w:r w:rsidRPr="003E3719">
        <w:t xml:space="preserve"> </w:t>
      </w:r>
      <w:r w:rsidR="005607D5">
        <w:t>Emulator</w:t>
      </w:r>
    </w:p>
    <w:p w:rsidR="00B2334F" w:rsidRPr="003E3719" w:rsidRDefault="00B2334F" w:rsidP="00B2334F">
      <w:pPr>
        <w:pStyle w:val="ppListEnd"/>
      </w:pPr>
    </w:p>
    <w:p w:rsidR="00B2334F" w:rsidRPr="003E3719" w:rsidRDefault="00B2334F" w:rsidP="00B2334F">
      <w:pPr>
        <w:pStyle w:val="ppBodyText"/>
      </w:pPr>
    </w:p>
    <w:p w:rsidR="00B2334F" w:rsidRPr="003E3719" w:rsidRDefault="00B2334F" w:rsidP="00B2334F">
      <w:pPr>
        <w:pStyle w:val="ppProcedureStart"/>
      </w:pPr>
      <w:bookmarkStart w:id="53" w:name="_Toc260287059"/>
      <w:bookmarkStart w:id="54" w:name="_Toc303243860"/>
      <w:bookmarkStart w:id="55" w:name="_Toc310346238"/>
      <w:r w:rsidRPr="003E3719">
        <w:t>Task 2 – Sending Messages to the Queue</w:t>
      </w:r>
      <w:bookmarkEnd w:id="53"/>
      <w:bookmarkEnd w:id="54"/>
      <w:bookmarkEnd w:id="55"/>
    </w:p>
    <w:p w:rsidR="00B2334F" w:rsidRPr="003E3719" w:rsidRDefault="00B2334F" w:rsidP="00B2334F">
      <w:pPr>
        <w:pStyle w:val="ppBodyText"/>
      </w:pPr>
      <w:r w:rsidRPr="003E3719">
        <w:t xml:space="preserve">In this task, you implement the </w:t>
      </w:r>
      <w:r w:rsidR="00997CEB">
        <w:rPr>
          <w:b/>
        </w:rPr>
        <w:t>Rd</w:t>
      </w:r>
      <w:r w:rsidRPr="003E3719">
        <w:rPr>
          <w:b/>
        </w:rPr>
        <w:t>Storage_WebRole</w:t>
      </w:r>
      <w:r w:rsidRPr="003E3719">
        <w:t xml:space="preserve"> web application to send messages to the queue.</w:t>
      </w:r>
    </w:p>
    <w:p w:rsidR="00B2334F" w:rsidRPr="003E3719" w:rsidRDefault="00B2334F" w:rsidP="00B2334F">
      <w:pPr>
        <w:pStyle w:val="ppNumberList"/>
      </w:pPr>
      <w:r w:rsidRPr="003E3719">
        <w:t xml:space="preserve">Open the </w:t>
      </w:r>
      <w:r w:rsidRPr="003E3719">
        <w:rPr>
          <w:b/>
        </w:rPr>
        <w:t>Default.aspx</w:t>
      </w:r>
      <w:r w:rsidRPr="003E3719">
        <w:t xml:space="preserve"> page of the </w:t>
      </w:r>
      <w:r w:rsidRPr="003E3719">
        <w:rPr>
          <w:b/>
        </w:rPr>
        <w:t>R</w:t>
      </w:r>
      <w:r w:rsidR="00997CEB">
        <w:rPr>
          <w:b/>
        </w:rPr>
        <w:t>d</w:t>
      </w:r>
      <w:r w:rsidRPr="003E3719">
        <w:rPr>
          <w:b/>
        </w:rPr>
        <w:t>Storage_WebRole</w:t>
      </w:r>
      <w:r w:rsidRPr="003E3719">
        <w:t xml:space="preserve"> web site.</w:t>
      </w:r>
      <w:r w:rsidR="00997CEB">
        <w:t xml:space="preserve"> Delete the existing content inside the </w:t>
      </w:r>
      <w:r w:rsidR="00997CEB" w:rsidRPr="00997CEB">
        <w:rPr>
          <w:i/>
        </w:rPr>
        <w:t>BodyContent</w:t>
      </w:r>
      <w:r w:rsidR="00A355E5">
        <w:t xml:space="preserve"> </w:t>
      </w:r>
      <w:r w:rsidR="00997CEB" w:rsidRPr="006719CB">
        <w:rPr>
          <w:b/>
        </w:rPr>
        <w:t>C</w:t>
      </w:r>
      <w:r w:rsidR="00997CEB" w:rsidRPr="00997CEB">
        <w:rPr>
          <w:b/>
        </w:rPr>
        <w:t>ontent</w:t>
      </w:r>
      <w:r w:rsidR="00997CEB">
        <w:t xml:space="preserve"> control.</w:t>
      </w:r>
    </w:p>
    <w:p w:rsidR="00B2334F" w:rsidRDefault="00B2334F" w:rsidP="00B2334F">
      <w:pPr>
        <w:pStyle w:val="ppNumberList"/>
      </w:pPr>
      <w:r w:rsidRPr="003E3719">
        <w:lastRenderedPageBreak/>
        <w:t>Add an asp</w:t>
      </w:r>
      <w:proofErr w:type="gramStart"/>
      <w:r w:rsidRPr="003E3719">
        <w:t>:</w:t>
      </w:r>
      <w:r w:rsidRPr="005B1DCA">
        <w:rPr>
          <w:b/>
        </w:rPr>
        <w:t>TextBox</w:t>
      </w:r>
      <w:proofErr w:type="gramEnd"/>
      <w:r w:rsidRPr="003E3719">
        <w:t xml:space="preserve"> control to the page. Change the </w:t>
      </w:r>
      <w:r w:rsidRPr="005B1DCA">
        <w:rPr>
          <w:b/>
        </w:rPr>
        <w:t>ID</w:t>
      </w:r>
      <w:r w:rsidRPr="003E3719">
        <w:t xml:space="preserve"> for the </w:t>
      </w:r>
      <w:r w:rsidRPr="005B1DCA">
        <w:rPr>
          <w:b/>
        </w:rPr>
        <w:t>TextBox</w:t>
      </w:r>
      <w:r w:rsidRPr="003E3719">
        <w:t xml:space="preserve"> to </w:t>
      </w:r>
      <w:r w:rsidRPr="005B1DCA">
        <w:rPr>
          <w:b/>
        </w:rPr>
        <w:t>txtMessage</w:t>
      </w:r>
      <w:r w:rsidRPr="003E3719">
        <w:t>. You may wish to format the page to look good, but this is not required.</w:t>
      </w:r>
      <w:r w:rsidR="005B1DCA">
        <w:t xml:space="preserve"> Also, a</w:t>
      </w:r>
      <w:r w:rsidRPr="003E3719">
        <w:t>dd an asp</w:t>
      </w:r>
      <w:proofErr w:type="gramStart"/>
      <w:r w:rsidRPr="003E3719">
        <w:t>:</w:t>
      </w:r>
      <w:r w:rsidRPr="005B1DCA">
        <w:rPr>
          <w:b/>
        </w:rPr>
        <w:t>Button</w:t>
      </w:r>
      <w:proofErr w:type="gramEnd"/>
      <w:r w:rsidRPr="003E3719">
        <w:t xml:space="preserve"> control just after the </w:t>
      </w:r>
      <w:r w:rsidRPr="005B1DCA">
        <w:rPr>
          <w:b/>
        </w:rPr>
        <w:t>TextBox</w:t>
      </w:r>
      <w:r w:rsidRPr="003E3719">
        <w:t xml:space="preserve"> inserted</w:t>
      </w:r>
      <w:r w:rsidR="005B1DCA">
        <w:t xml:space="preserve"> previously</w:t>
      </w:r>
      <w:r w:rsidRPr="003E3719">
        <w:t xml:space="preserve">. Change the </w:t>
      </w:r>
      <w:r w:rsidRPr="005B1DCA">
        <w:rPr>
          <w:b/>
        </w:rPr>
        <w:t>ID</w:t>
      </w:r>
      <w:r w:rsidRPr="003E3719">
        <w:t xml:space="preserve"> of the button to </w:t>
      </w:r>
      <w:r w:rsidRPr="005B1DCA">
        <w:rPr>
          <w:b/>
        </w:rPr>
        <w:t>btnSend</w:t>
      </w:r>
      <w:r w:rsidRPr="003E3719">
        <w:t xml:space="preserve"> and set the </w:t>
      </w:r>
      <w:r w:rsidRPr="005B1DCA">
        <w:rPr>
          <w:b/>
        </w:rPr>
        <w:t>Text</w:t>
      </w:r>
      <w:r w:rsidRPr="003E3719">
        <w:t xml:space="preserve"> to </w:t>
      </w:r>
      <w:proofErr w:type="gramStart"/>
      <w:r w:rsidRPr="005B1DCA">
        <w:rPr>
          <w:b/>
        </w:rPr>
        <w:t>Send</w:t>
      </w:r>
      <w:proofErr w:type="gramEnd"/>
      <w:r w:rsidRPr="005B1DCA">
        <w:rPr>
          <w:b/>
        </w:rPr>
        <w:t xml:space="preserve"> message</w:t>
      </w:r>
      <w:r w:rsidRPr="003E3719">
        <w:t>. Your code should look similar to the following:</w:t>
      </w:r>
    </w:p>
    <w:p w:rsidR="007E75E7" w:rsidRDefault="007E75E7" w:rsidP="007E75E7">
      <w:pPr>
        <w:pStyle w:val="ppCodeLanguageIndent"/>
      </w:pPr>
      <w:r>
        <w:t>C#</w:t>
      </w:r>
    </w:p>
    <w:p w:rsidR="007E75E7" w:rsidRPr="007E75E7" w:rsidRDefault="007E75E7" w:rsidP="005B3118">
      <w:pPr>
        <w:pStyle w:val="ppCodeIndent"/>
        <w:ind w:left="709"/>
        <w:rPr>
          <w:rFonts w:eastAsiaTheme="minorHAnsi"/>
          <w:lang w:bidi="ar-SA"/>
        </w:rPr>
      </w:pPr>
      <w:r w:rsidRPr="007E75E7">
        <w:rPr>
          <w:rFonts w:eastAsiaTheme="minorHAnsi"/>
          <w:highlight w:val="yellow"/>
          <w:lang w:bidi="ar-SA"/>
        </w:rPr>
        <w:t>&lt;%</w:t>
      </w:r>
      <w:r w:rsidRPr="007E75E7">
        <w:rPr>
          <w:rFonts w:eastAsiaTheme="minorHAnsi"/>
          <w:color w:val="0000FF"/>
          <w:lang w:bidi="ar-SA"/>
        </w:rPr>
        <w:t>@</w:t>
      </w:r>
      <w:r w:rsidRPr="007E75E7">
        <w:rPr>
          <w:rFonts w:eastAsiaTheme="minorHAnsi"/>
          <w:lang w:bidi="ar-SA"/>
        </w:rPr>
        <w:t xml:space="preserve"> </w:t>
      </w:r>
      <w:r w:rsidRPr="007E75E7">
        <w:rPr>
          <w:rFonts w:eastAsiaTheme="minorHAnsi"/>
          <w:color w:val="800000"/>
          <w:lang w:bidi="ar-SA"/>
        </w:rPr>
        <w:t>Page</w:t>
      </w:r>
      <w:r w:rsidRPr="007E75E7">
        <w:rPr>
          <w:rFonts w:eastAsiaTheme="minorHAnsi"/>
          <w:lang w:bidi="ar-SA"/>
        </w:rPr>
        <w:t xml:space="preserve"> </w:t>
      </w:r>
      <w:r w:rsidRPr="007E75E7">
        <w:rPr>
          <w:rFonts w:eastAsiaTheme="minorHAnsi"/>
          <w:color w:val="FF0000"/>
          <w:lang w:bidi="ar-SA"/>
        </w:rPr>
        <w:t>Title</w:t>
      </w:r>
      <w:r w:rsidRPr="007E75E7">
        <w:rPr>
          <w:rFonts w:eastAsiaTheme="minorHAnsi"/>
          <w:color w:val="0000FF"/>
          <w:lang w:bidi="ar-SA"/>
        </w:rPr>
        <w:t>="Home Page"</w:t>
      </w:r>
      <w:r w:rsidRPr="007E75E7">
        <w:rPr>
          <w:rFonts w:eastAsiaTheme="minorHAnsi"/>
          <w:lang w:bidi="ar-SA"/>
        </w:rPr>
        <w:t xml:space="preserve"> </w:t>
      </w:r>
      <w:r w:rsidRPr="007E75E7">
        <w:rPr>
          <w:rFonts w:eastAsiaTheme="minorHAnsi"/>
          <w:color w:val="FF0000"/>
          <w:lang w:bidi="ar-SA"/>
        </w:rPr>
        <w:t>Language</w:t>
      </w:r>
      <w:r w:rsidRPr="007E75E7">
        <w:rPr>
          <w:rFonts w:eastAsiaTheme="minorHAnsi"/>
          <w:color w:val="0000FF"/>
          <w:lang w:bidi="ar-SA"/>
        </w:rPr>
        <w:t>="C#"</w:t>
      </w:r>
      <w:r w:rsidRPr="007E75E7">
        <w:rPr>
          <w:rFonts w:eastAsiaTheme="minorHAnsi"/>
          <w:lang w:bidi="ar-SA"/>
        </w:rPr>
        <w:t xml:space="preserve"> </w:t>
      </w:r>
      <w:r w:rsidRPr="007E75E7">
        <w:rPr>
          <w:rFonts w:eastAsiaTheme="minorHAnsi"/>
          <w:color w:val="FF0000"/>
          <w:lang w:bidi="ar-SA"/>
        </w:rPr>
        <w:t>MasterPageFile</w:t>
      </w:r>
      <w:r w:rsidRPr="007E75E7">
        <w:rPr>
          <w:rFonts w:eastAsiaTheme="minorHAnsi"/>
          <w:color w:val="0000FF"/>
          <w:lang w:bidi="ar-SA"/>
        </w:rPr>
        <w:t>="~/Site.master"</w:t>
      </w:r>
      <w:r w:rsidRPr="007E75E7">
        <w:rPr>
          <w:rFonts w:eastAsiaTheme="minorHAnsi"/>
          <w:lang w:bidi="ar-SA"/>
        </w:rPr>
        <w:t xml:space="preserve"> </w:t>
      </w:r>
      <w:r w:rsidRPr="007E75E7">
        <w:rPr>
          <w:rFonts w:eastAsiaTheme="minorHAnsi"/>
          <w:color w:val="FF0000"/>
          <w:lang w:bidi="ar-SA"/>
        </w:rPr>
        <w:t>AutoEventWireup</w:t>
      </w:r>
      <w:r w:rsidRPr="007E75E7">
        <w:rPr>
          <w:rFonts w:eastAsiaTheme="minorHAnsi"/>
          <w:color w:val="0000FF"/>
          <w:lang w:bidi="ar-SA"/>
        </w:rPr>
        <w:t>="true"</w:t>
      </w:r>
    </w:p>
    <w:p w:rsidR="007E75E7" w:rsidRPr="007E75E7" w:rsidRDefault="007E75E7" w:rsidP="005B3118">
      <w:pPr>
        <w:pStyle w:val="ppCodeIndent"/>
        <w:ind w:left="709"/>
        <w:rPr>
          <w:rFonts w:eastAsiaTheme="minorHAnsi"/>
          <w:lang w:bidi="ar-SA"/>
        </w:rPr>
      </w:pPr>
      <w:r w:rsidRPr="007E75E7">
        <w:rPr>
          <w:rFonts w:eastAsiaTheme="minorHAnsi"/>
          <w:lang w:bidi="ar-SA"/>
        </w:rPr>
        <w:t xml:space="preserve">    </w:t>
      </w:r>
      <w:r w:rsidRPr="007E75E7">
        <w:rPr>
          <w:rFonts w:eastAsiaTheme="minorHAnsi"/>
          <w:color w:val="FF0000"/>
          <w:lang w:bidi="ar-SA"/>
        </w:rPr>
        <w:t>CodeBehind</w:t>
      </w:r>
      <w:r w:rsidRPr="007E75E7">
        <w:rPr>
          <w:rFonts w:eastAsiaTheme="minorHAnsi"/>
          <w:color w:val="0000FF"/>
          <w:lang w:bidi="ar-SA"/>
        </w:rPr>
        <w:t>="Default.aspx.cs"</w:t>
      </w:r>
      <w:r w:rsidRPr="007E75E7">
        <w:rPr>
          <w:rFonts w:eastAsiaTheme="minorHAnsi"/>
          <w:lang w:bidi="ar-SA"/>
        </w:rPr>
        <w:t xml:space="preserve"> </w:t>
      </w:r>
      <w:r w:rsidRPr="007E75E7">
        <w:rPr>
          <w:rFonts w:eastAsiaTheme="minorHAnsi"/>
          <w:color w:val="FF0000"/>
          <w:lang w:bidi="ar-SA"/>
        </w:rPr>
        <w:t>Inherits</w:t>
      </w:r>
      <w:r w:rsidRPr="007E75E7">
        <w:rPr>
          <w:rFonts w:eastAsiaTheme="minorHAnsi"/>
          <w:color w:val="0000FF"/>
          <w:lang w:bidi="ar-SA"/>
        </w:rPr>
        <w:t>="RdStorage_WebRole._Default"</w:t>
      </w:r>
      <w:r w:rsidRPr="007E75E7">
        <w:rPr>
          <w:rFonts w:eastAsiaTheme="minorHAnsi"/>
          <w:lang w:bidi="ar-SA"/>
        </w:rPr>
        <w:t xml:space="preserve"> </w:t>
      </w:r>
      <w:r w:rsidRPr="007E75E7">
        <w:rPr>
          <w:rFonts w:eastAsiaTheme="minorHAnsi"/>
          <w:highlight w:val="yellow"/>
          <w:lang w:bidi="ar-SA"/>
        </w:rPr>
        <w: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lang w:bidi="ar-SA"/>
        </w:rPr>
        <w:t xml:space="preserve"> </w:t>
      </w:r>
      <w:r w:rsidRPr="007E75E7">
        <w:rPr>
          <w:rFonts w:eastAsiaTheme="minorHAnsi"/>
          <w:color w:val="FF0000"/>
          <w:lang w:bidi="ar-SA"/>
        </w:rPr>
        <w:t>ID</w:t>
      </w:r>
      <w:r w:rsidRPr="007E75E7">
        <w:rPr>
          <w:rFonts w:eastAsiaTheme="minorHAnsi"/>
          <w:color w:val="0000FF"/>
          <w:lang w:bidi="ar-SA"/>
        </w:rPr>
        <w:t>="HeaderContent"</w:t>
      </w:r>
      <w:r w:rsidRPr="007E75E7">
        <w:rPr>
          <w:rFonts w:eastAsiaTheme="minorHAnsi"/>
          <w:lang w:bidi="ar-SA"/>
        </w:rPr>
        <w:t xml:space="preserve"> </w:t>
      </w:r>
      <w:r w:rsidRPr="007E75E7">
        <w:rPr>
          <w:rFonts w:eastAsiaTheme="minorHAnsi"/>
          <w:color w:val="FF0000"/>
          <w:lang w:bidi="ar-SA"/>
        </w:rPr>
        <w:t>runat</w:t>
      </w:r>
      <w:r w:rsidRPr="007E75E7">
        <w:rPr>
          <w:rFonts w:eastAsiaTheme="minorHAnsi"/>
          <w:color w:val="0000FF"/>
          <w:lang w:bidi="ar-SA"/>
        </w:rPr>
        <w:t>="server"</w:t>
      </w:r>
      <w:r w:rsidRPr="007E75E7">
        <w:rPr>
          <w:rFonts w:eastAsiaTheme="minorHAnsi"/>
          <w:lang w:bidi="ar-SA"/>
        </w:rPr>
        <w:t xml:space="preserve"> </w:t>
      </w:r>
      <w:r w:rsidRPr="007E75E7">
        <w:rPr>
          <w:rFonts w:eastAsiaTheme="minorHAnsi"/>
          <w:color w:val="FF0000"/>
          <w:lang w:bidi="ar-SA"/>
        </w:rPr>
        <w:t>ContentPlaceHolderID</w:t>
      </w:r>
      <w:r w:rsidRPr="007E75E7">
        <w:rPr>
          <w:rFonts w:eastAsiaTheme="minorHAnsi"/>
          <w:color w:val="0000FF"/>
          <w:lang w:bidi="ar-SA"/>
        </w:rPr>
        <w:t>="HeadContent"&gt;</w:t>
      </w: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color w:val="0000FF"/>
          <w:lang w:bidi="ar-SA"/>
        </w:rPr>
        <w:t>&gt;</w:t>
      </w: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lang w:bidi="ar-SA"/>
        </w:rPr>
        <w:t xml:space="preserve"> </w:t>
      </w:r>
      <w:r w:rsidRPr="007E75E7">
        <w:rPr>
          <w:rFonts w:eastAsiaTheme="minorHAnsi"/>
          <w:color w:val="FF0000"/>
          <w:lang w:bidi="ar-SA"/>
        </w:rPr>
        <w:t>ID</w:t>
      </w:r>
      <w:r w:rsidRPr="007E75E7">
        <w:rPr>
          <w:rFonts w:eastAsiaTheme="minorHAnsi"/>
          <w:color w:val="0000FF"/>
          <w:lang w:bidi="ar-SA"/>
        </w:rPr>
        <w:t>="BodyContent"</w:t>
      </w:r>
      <w:r w:rsidRPr="007E75E7">
        <w:rPr>
          <w:rFonts w:eastAsiaTheme="minorHAnsi"/>
          <w:lang w:bidi="ar-SA"/>
        </w:rPr>
        <w:t xml:space="preserve"> </w:t>
      </w:r>
      <w:r w:rsidRPr="007E75E7">
        <w:rPr>
          <w:rFonts w:eastAsiaTheme="minorHAnsi"/>
          <w:color w:val="FF0000"/>
          <w:lang w:bidi="ar-SA"/>
        </w:rPr>
        <w:t>runat</w:t>
      </w:r>
      <w:r w:rsidRPr="007E75E7">
        <w:rPr>
          <w:rFonts w:eastAsiaTheme="minorHAnsi"/>
          <w:color w:val="0000FF"/>
          <w:lang w:bidi="ar-SA"/>
        </w:rPr>
        <w:t>="server"</w:t>
      </w:r>
      <w:r w:rsidRPr="007E75E7">
        <w:rPr>
          <w:rFonts w:eastAsiaTheme="minorHAnsi"/>
          <w:lang w:bidi="ar-SA"/>
        </w:rPr>
        <w:t xml:space="preserve"> </w:t>
      </w:r>
      <w:r w:rsidRPr="007E75E7">
        <w:rPr>
          <w:rFonts w:eastAsiaTheme="minorHAnsi"/>
          <w:color w:val="FF0000"/>
          <w:lang w:bidi="ar-SA"/>
        </w:rPr>
        <w:t>ContentPlaceHolderID</w:t>
      </w:r>
      <w:r w:rsidRPr="007E75E7">
        <w:rPr>
          <w:rFonts w:eastAsiaTheme="minorHAnsi"/>
          <w:color w:val="0000FF"/>
          <w:lang w:bidi="ar-SA"/>
        </w:rPr>
        <w:t>="MainContent"&gt;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shd w:val="clear" w:color="auto" w:fill="C6D9F1" w:themeFill="text2" w:themeFillTint="33"/>
        <w:ind w:left="709"/>
        <w:rPr>
          <w:rFonts w:eastAsiaTheme="minorHAnsi"/>
          <w:b/>
          <w:lang w:bidi="ar-SA"/>
        </w:rPr>
      </w:pPr>
      <w:r w:rsidRPr="007E75E7">
        <w:rPr>
          <w:rFonts w:eastAsiaTheme="minorHAnsi"/>
          <w:b/>
          <w:lang w:bidi="ar-SA"/>
        </w:rPr>
        <w:t xml:space="preserve">  </w:t>
      </w:r>
      <w:r w:rsidRPr="007E75E7">
        <w:rPr>
          <w:rFonts w:eastAsiaTheme="minorHAnsi"/>
          <w:b/>
          <w:color w:val="0000FF"/>
          <w:lang w:bidi="ar-SA"/>
        </w:rPr>
        <w: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TextBox</w:t>
      </w:r>
      <w:r w:rsidRPr="007E75E7">
        <w:rPr>
          <w:rFonts w:eastAsiaTheme="minorHAnsi"/>
          <w:b/>
          <w:lang w:bidi="ar-SA"/>
        </w:rPr>
        <w:t xml:space="preserve"> </w:t>
      </w:r>
      <w:r w:rsidRPr="007E75E7">
        <w:rPr>
          <w:rFonts w:eastAsiaTheme="minorHAnsi"/>
          <w:b/>
          <w:color w:val="FF0000"/>
          <w:lang w:bidi="ar-SA"/>
        </w:rPr>
        <w:t>ID</w:t>
      </w:r>
      <w:r w:rsidRPr="007E75E7">
        <w:rPr>
          <w:rFonts w:eastAsiaTheme="minorHAnsi"/>
          <w:b/>
          <w:color w:val="0000FF"/>
          <w:lang w:bidi="ar-SA"/>
        </w:rPr>
        <w:t>="txtMessage"</w:t>
      </w:r>
      <w:r w:rsidRPr="007E75E7">
        <w:rPr>
          <w:rFonts w:eastAsiaTheme="minorHAnsi"/>
          <w:b/>
          <w:lang w:bidi="ar-SA"/>
        </w:rPr>
        <w:t xml:space="preserve"> </w:t>
      </w:r>
      <w:r w:rsidRPr="007E75E7">
        <w:rPr>
          <w:rFonts w:eastAsiaTheme="minorHAnsi"/>
          <w:b/>
          <w:color w:val="FF0000"/>
          <w:lang w:bidi="ar-SA"/>
        </w:rPr>
        <w:t>runat</w:t>
      </w:r>
      <w:r w:rsidRPr="007E75E7">
        <w:rPr>
          <w:rFonts w:eastAsiaTheme="minorHAnsi"/>
          <w:b/>
          <w:color w:val="0000FF"/>
          <w:lang w:bidi="ar-SA"/>
        </w:rPr>
        <w:t>="server"&gt;&lt;/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TextBox</w:t>
      </w:r>
      <w:r w:rsidRPr="007E75E7">
        <w:rPr>
          <w:rFonts w:eastAsiaTheme="minorHAnsi"/>
          <w:b/>
          <w:color w:val="0000FF"/>
          <w:lang w:bidi="ar-SA"/>
        </w:rPr>
        <w:t>&gt;</w:t>
      </w:r>
    </w:p>
    <w:p w:rsidR="007E75E7" w:rsidRPr="007E75E7" w:rsidRDefault="007E75E7" w:rsidP="005B3118">
      <w:pPr>
        <w:pStyle w:val="ppCodeIndent"/>
        <w:shd w:val="clear" w:color="auto" w:fill="C6D9F1" w:themeFill="text2" w:themeFillTint="33"/>
        <w:ind w:left="709"/>
        <w:rPr>
          <w:rFonts w:eastAsiaTheme="minorHAnsi"/>
          <w:b/>
          <w:lang w:bidi="ar-SA"/>
        </w:rPr>
      </w:pPr>
      <w:r w:rsidRPr="007E75E7">
        <w:rPr>
          <w:rFonts w:eastAsiaTheme="minorHAnsi"/>
          <w:b/>
          <w:lang w:bidi="ar-SA"/>
        </w:rPr>
        <w:t xml:space="preserve">  </w:t>
      </w:r>
      <w:r w:rsidRPr="007E75E7">
        <w:rPr>
          <w:rFonts w:eastAsiaTheme="minorHAnsi"/>
          <w:b/>
          <w:color w:val="0000FF"/>
          <w:lang w:bidi="ar-SA"/>
        </w:rPr>
        <w: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Button</w:t>
      </w:r>
      <w:r w:rsidRPr="007E75E7">
        <w:rPr>
          <w:rFonts w:eastAsiaTheme="minorHAnsi"/>
          <w:b/>
          <w:lang w:bidi="ar-SA"/>
        </w:rPr>
        <w:t xml:space="preserve"> </w:t>
      </w:r>
      <w:r w:rsidRPr="007E75E7">
        <w:rPr>
          <w:rFonts w:eastAsiaTheme="minorHAnsi"/>
          <w:b/>
          <w:color w:val="FF0000"/>
          <w:lang w:bidi="ar-SA"/>
        </w:rPr>
        <w:t>ID</w:t>
      </w:r>
      <w:r w:rsidRPr="007E75E7">
        <w:rPr>
          <w:rFonts w:eastAsiaTheme="minorHAnsi"/>
          <w:b/>
          <w:color w:val="0000FF"/>
          <w:lang w:bidi="ar-SA"/>
        </w:rPr>
        <w:t>="btnSend"</w:t>
      </w:r>
      <w:r w:rsidRPr="007E75E7">
        <w:rPr>
          <w:rFonts w:eastAsiaTheme="minorHAnsi"/>
          <w:b/>
          <w:lang w:bidi="ar-SA"/>
        </w:rPr>
        <w:t xml:space="preserve"> </w:t>
      </w:r>
      <w:r w:rsidRPr="007E75E7">
        <w:rPr>
          <w:rFonts w:eastAsiaTheme="minorHAnsi"/>
          <w:b/>
          <w:color w:val="FF0000"/>
          <w:lang w:bidi="ar-SA"/>
        </w:rPr>
        <w:t>runat</w:t>
      </w:r>
      <w:r w:rsidRPr="007E75E7">
        <w:rPr>
          <w:rFonts w:eastAsiaTheme="minorHAnsi"/>
          <w:b/>
          <w:color w:val="0000FF"/>
          <w:lang w:bidi="ar-SA"/>
        </w:rPr>
        <w:t>="server"</w:t>
      </w:r>
      <w:r w:rsidRPr="007E75E7">
        <w:rPr>
          <w:rFonts w:eastAsiaTheme="minorHAnsi"/>
          <w:b/>
          <w:lang w:bidi="ar-SA"/>
        </w:rPr>
        <w:t xml:space="preserve"> </w:t>
      </w:r>
      <w:r w:rsidRPr="007E75E7">
        <w:rPr>
          <w:rFonts w:eastAsiaTheme="minorHAnsi"/>
          <w:b/>
          <w:color w:val="FF0000"/>
          <w:lang w:bidi="ar-SA"/>
        </w:rPr>
        <w:t>Text</w:t>
      </w:r>
      <w:r w:rsidRPr="007E75E7">
        <w:rPr>
          <w:rFonts w:eastAsiaTheme="minorHAnsi"/>
          <w:b/>
          <w:color w:val="0000FF"/>
          <w:lang w:bidi="ar-SA"/>
        </w:rPr>
        <w:t>="</w:t>
      </w:r>
      <w:r w:rsidR="004148CC">
        <w:rPr>
          <w:rFonts w:eastAsiaTheme="minorHAnsi"/>
          <w:b/>
          <w:color w:val="0000FF"/>
          <w:lang w:bidi="ar-SA"/>
        </w:rPr>
        <w:t>Send message</w:t>
      </w:r>
      <w:r w:rsidRPr="007E75E7">
        <w:rPr>
          <w:rFonts w:eastAsiaTheme="minorHAnsi"/>
          <w:b/>
          <w:color w:val="0000FF"/>
          <w:lang w:bidi="ar-SA"/>
        </w:rPr>
        <w:t>"</w:t>
      </w:r>
      <w:r w:rsidRPr="007E75E7">
        <w:rPr>
          <w:rFonts w:eastAsiaTheme="minorHAnsi"/>
          <w:b/>
          <w:lang w:bidi="ar-SA"/>
        </w:rPr>
        <w:t xml:space="preserve"> </w:t>
      </w:r>
      <w:r w:rsidRPr="007E75E7">
        <w:rPr>
          <w:rFonts w:eastAsiaTheme="minorHAnsi"/>
          <w:b/>
          <w:color w:val="0000FF"/>
          <w:lang w:bidi="ar-SA"/>
        </w:rPr>
        <w: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color w:val="0000FF"/>
          <w:lang w:bidi="ar-SA"/>
        </w:rPr>
        <w:t>&gt;</w:t>
      </w:r>
    </w:p>
    <w:p w:rsidR="007E75E7" w:rsidRDefault="007E75E7" w:rsidP="007E75E7">
      <w:pPr>
        <w:pStyle w:val="ppBodyTextIndent"/>
      </w:pPr>
    </w:p>
    <w:p w:rsidR="007E75E7" w:rsidRDefault="007E75E7" w:rsidP="007E75E7">
      <w:pPr>
        <w:pStyle w:val="ppCodeLanguageIndent"/>
      </w:pPr>
      <w:r>
        <w:t>Visual Basic</w:t>
      </w:r>
    </w:p>
    <w:p w:rsidR="007E75E7" w:rsidRPr="007E75E7" w:rsidRDefault="007E75E7" w:rsidP="005B3118">
      <w:pPr>
        <w:pStyle w:val="ppCodeIndent"/>
        <w:ind w:left="709"/>
        <w:rPr>
          <w:rFonts w:eastAsiaTheme="minorHAnsi"/>
          <w:lang w:bidi="ar-SA"/>
        </w:rPr>
      </w:pPr>
      <w:r w:rsidRPr="007E75E7">
        <w:rPr>
          <w:rFonts w:eastAsiaTheme="minorHAnsi"/>
          <w:highlight w:val="yellow"/>
          <w:lang w:bidi="ar-SA"/>
        </w:rPr>
        <w:t>&lt;%</w:t>
      </w:r>
      <w:r w:rsidRPr="007E75E7">
        <w:rPr>
          <w:rFonts w:eastAsiaTheme="minorHAnsi"/>
          <w:color w:val="0000FF"/>
          <w:lang w:bidi="ar-SA"/>
        </w:rPr>
        <w:t>@</w:t>
      </w:r>
      <w:r w:rsidRPr="007E75E7">
        <w:rPr>
          <w:rFonts w:eastAsiaTheme="minorHAnsi"/>
          <w:lang w:bidi="ar-SA"/>
        </w:rPr>
        <w:t xml:space="preserve"> </w:t>
      </w:r>
      <w:r w:rsidRPr="007E75E7">
        <w:rPr>
          <w:rFonts w:eastAsiaTheme="minorHAnsi"/>
          <w:color w:val="800000"/>
          <w:lang w:bidi="ar-SA"/>
        </w:rPr>
        <w:t>Page</w:t>
      </w:r>
      <w:r w:rsidRPr="007E75E7">
        <w:rPr>
          <w:rFonts w:eastAsiaTheme="minorHAnsi"/>
          <w:lang w:bidi="ar-SA"/>
        </w:rPr>
        <w:t xml:space="preserve"> </w:t>
      </w:r>
      <w:r w:rsidRPr="007E75E7">
        <w:rPr>
          <w:rFonts w:eastAsiaTheme="minorHAnsi"/>
          <w:color w:val="FF0000"/>
          <w:lang w:bidi="ar-SA"/>
        </w:rPr>
        <w:t>Title</w:t>
      </w:r>
      <w:r w:rsidRPr="007E75E7">
        <w:rPr>
          <w:rFonts w:eastAsiaTheme="minorHAnsi"/>
          <w:color w:val="0000FF"/>
          <w:lang w:bidi="ar-SA"/>
        </w:rPr>
        <w:t>="Home Page"</w:t>
      </w:r>
      <w:r w:rsidRPr="007E75E7">
        <w:rPr>
          <w:rFonts w:eastAsiaTheme="minorHAnsi"/>
          <w:lang w:bidi="ar-SA"/>
        </w:rPr>
        <w:t xml:space="preserve"> </w:t>
      </w:r>
      <w:r w:rsidRPr="007E75E7">
        <w:rPr>
          <w:rFonts w:eastAsiaTheme="minorHAnsi"/>
          <w:color w:val="FF0000"/>
          <w:lang w:bidi="ar-SA"/>
        </w:rPr>
        <w:t>Language</w:t>
      </w:r>
      <w:r w:rsidRPr="007E75E7">
        <w:rPr>
          <w:rFonts w:eastAsiaTheme="minorHAnsi"/>
          <w:color w:val="0000FF"/>
          <w:lang w:bidi="ar-SA"/>
        </w:rPr>
        <w:t>="vb"</w:t>
      </w:r>
      <w:r w:rsidRPr="007E75E7">
        <w:rPr>
          <w:rFonts w:eastAsiaTheme="minorHAnsi"/>
          <w:lang w:bidi="ar-SA"/>
        </w:rPr>
        <w:t xml:space="preserve"> </w:t>
      </w:r>
      <w:r w:rsidRPr="007E75E7">
        <w:rPr>
          <w:rFonts w:eastAsiaTheme="minorHAnsi"/>
          <w:color w:val="FF0000"/>
          <w:lang w:bidi="ar-SA"/>
        </w:rPr>
        <w:t>MasterPageFile</w:t>
      </w:r>
      <w:r w:rsidRPr="007E75E7">
        <w:rPr>
          <w:rFonts w:eastAsiaTheme="minorHAnsi"/>
          <w:color w:val="0000FF"/>
          <w:lang w:bidi="ar-SA"/>
        </w:rPr>
        <w:t>="~/Site.Master"</w:t>
      </w:r>
      <w:r w:rsidRPr="007E75E7">
        <w:rPr>
          <w:rFonts w:eastAsiaTheme="minorHAnsi"/>
          <w:lang w:bidi="ar-SA"/>
        </w:rPr>
        <w:t xml:space="preserve"> </w:t>
      </w:r>
      <w:r w:rsidRPr="007E75E7">
        <w:rPr>
          <w:rFonts w:eastAsiaTheme="minorHAnsi"/>
          <w:color w:val="FF0000"/>
          <w:lang w:bidi="ar-SA"/>
        </w:rPr>
        <w:t>AutoEventWireup</w:t>
      </w:r>
      <w:r w:rsidRPr="007E75E7">
        <w:rPr>
          <w:rFonts w:eastAsiaTheme="minorHAnsi"/>
          <w:color w:val="0000FF"/>
          <w:lang w:bidi="ar-SA"/>
        </w:rPr>
        <w:t>="false"</w:t>
      </w:r>
    </w:p>
    <w:p w:rsidR="007E75E7" w:rsidRPr="007E75E7" w:rsidRDefault="007E75E7" w:rsidP="005B3118">
      <w:pPr>
        <w:pStyle w:val="ppCodeIndent"/>
        <w:ind w:left="709"/>
        <w:rPr>
          <w:rFonts w:eastAsiaTheme="minorHAnsi"/>
          <w:lang w:bidi="ar-SA"/>
        </w:rPr>
      </w:pPr>
      <w:r w:rsidRPr="007E75E7">
        <w:rPr>
          <w:rFonts w:eastAsiaTheme="minorHAnsi"/>
          <w:lang w:bidi="ar-SA"/>
        </w:rPr>
        <w:t xml:space="preserve">    </w:t>
      </w:r>
      <w:r w:rsidRPr="007E75E7">
        <w:rPr>
          <w:rFonts w:eastAsiaTheme="minorHAnsi"/>
          <w:color w:val="FF0000"/>
          <w:lang w:bidi="ar-SA"/>
        </w:rPr>
        <w:t>CodeBehind</w:t>
      </w:r>
      <w:r w:rsidRPr="007E75E7">
        <w:rPr>
          <w:rFonts w:eastAsiaTheme="minorHAnsi"/>
          <w:color w:val="0000FF"/>
          <w:lang w:bidi="ar-SA"/>
        </w:rPr>
        <w:t>="Default.aspx.vb"</w:t>
      </w:r>
      <w:r w:rsidRPr="007E75E7">
        <w:rPr>
          <w:rFonts w:eastAsiaTheme="minorHAnsi"/>
          <w:lang w:bidi="ar-SA"/>
        </w:rPr>
        <w:t xml:space="preserve"> </w:t>
      </w:r>
      <w:r w:rsidRPr="007E75E7">
        <w:rPr>
          <w:rFonts w:eastAsiaTheme="minorHAnsi"/>
          <w:color w:val="FF0000"/>
          <w:lang w:bidi="ar-SA"/>
        </w:rPr>
        <w:t>Inherits</w:t>
      </w:r>
      <w:r w:rsidRPr="007E75E7">
        <w:rPr>
          <w:rFonts w:eastAsiaTheme="minorHAnsi"/>
          <w:color w:val="0000FF"/>
          <w:lang w:bidi="ar-SA"/>
        </w:rPr>
        <w:t>="RdStorage_WebRole._Default"</w:t>
      </w:r>
      <w:r w:rsidRPr="007E75E7">
        <w:rPr>
          <w:rFonts w:eastAsiaTheme="minorHAnsi"/>
          <w:lang w:bidi="ar-SA"/>
        </w:rPr>
        <w:t xml:space="preserve"> </w:t>
      </w:r>
      <w:r w:rsidRPr="007E75E7">
        <w:rPr>
          <w:rFonts w:eastAsiaTheme="minorHAnsi"/>
          <w:highlight w:val="yellow"/>
          <w:lang w:bidi="ar-SA"/>
        </w:rPr>
        <w: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lang w:bidi="ar-SA"/>
        </w:rPr>
        <w:t xml:space="preserve"> </w:t>
      </w:r>
      <w:r w:rsidRPr="007E75E7">
        <w:rPr>
          <w:rFonts w:eastAsiaTheme="minorHAnsi"/>
          <w:color w:val="FF0000"/>
          <w:lang w:bidi="ar-SA"/>
        </w:rPr>
        <w:t>ID</w:t>
      </w:r>
      <w:r w:rsidRPr="007E75E7">
        <w:rPr>
          <w:rFonts w:eastAsiaTheme="minorHAnsi"/>
          <w:color w:val="0000FF"/>
          <w:lang w:bidi="ar-SA"/>
        </w:rPr>
        <w:t>="HeaderContent"</w:t>
      </w:r>
      <w:r w:rsidRPr="007E75E7">
        <w:rPr>
          <w:rFonts w:eastAsiaTheme="minorHAnsi"/>
          <w:lang w:bidi="ar-SA"/>
        </w:rPr>
        <w:t xml:space="preserve"> </w:t>
      </w:r>
      <w:r w:rsidRPr="007E75E7">
        <w:rPr>
          <w:rFonts w:eastAsiaTheme="minorHAnsi"/>
          <w:color w:val="FF0000"/>
          <w:lang w:bidi="ar-SA"/>
        </w:rPr>
        <w:t>runat</w:t>
      </w:r>
      <w:r w:rsidRPr="007E75E7">
        <w:rPr>
          <w:rFonts w:eastAsiaTheme="minorHAnsi"/>
          <w:color w:val="0000FF"/>
          <w:lang w:bidi="ar-SA"/>
        </w:rPr>
        <w:t>="server"</w:t>
      </w:r>
      <w:r w:rsidRPr="007E75E7">
        <w:rPr>
          <w:rFonts w:eastAsiaTheme="minorHAnsi"/>
          <w:lang w:bidi="ar-SA"/>
        </w:rPr>
        <w:t xml:space="preserve"> </w:t>
      </w:r>
      <w:r w:rsidRPr="007E75E7">
        <w:rPr>
          <w:rFonts w:eastAsiaTheme="minorHAnsi"/>
          <w:color w:val="FF0000"/>
          <w:lang w:bidi="ar-SA"/>
        </w:rPr>
        <w:t>ContentPlaceHolderID</w:t>
      </w:r>
      <w:r w:rsidRPr="007E75E7">
        <w:rPr>
          <w:rFonts w:eastAsiaTheme="minorHAnsi"/>
          <w:color w:val="0000FF"/>
          <w:lang w:bidi="ar-SA"/>
        </w:rPr>
        <w:t>="HeadContent"&gt;</w:t>
      </w: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color w:val="0000FF"/>
          <w:lang w:bidi="ar-SA"/>
        </w:rPr>
        <w:t>&gt;</w:t>
      </w: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lang w:bidi="ar-SA"/>
        </w:rPr>
        <w:t xml:space="preserve"> </w:t>
      </w:r>
      <w:r w:rsidRPr="007E75E7">
        <w:rPr>
          <w:rFonts w:eastAsiaTheme="minorHAnsi"/>
          <w:color w:val="FF0000"/>
          <w:lang w:bidi="ar-SA"/>
        </w:rPr>
        <w:t>ID</w:t>
      </w:r>
      <w:r w:rsidRPr="007E75E7">
        <w:rPr>
          <w:rFonts w:eastAsiaTheme="minorHAnsi"/>
          <w:color w:val="0000FF"/>
          <w:lang w:bidi="ar-SA"/>
        </w:rPr>
        <w:t>="BodyContent"</w:t>
      </w:r>
      <w:r w:rsidRPr="007E75E7">
        <w:rPr>
          <w:rFonts w:eastAsiaTheme="minorHAnsi"/>
          <w:lang w:bidi="ar-SA"/>
        </w:rPr>
        <w:t xml:space="preserve"> </w:t>
      </w:r>
      <w:r w:rsidRPr="007E75E7">
        <w:rPr>
          <w:rFonts w:eastAsiaTheme="minorHAnsi"/>
          <w:color w:val="FF0000"/>
          <w:lang w:bidi="ar-SA"/>
        </w:rPr>
        <w:t>runat</w:t>
      </w:r>
      <w:r w:rsidRPr="007E75E7">
        <w:rPr>
          <w:rFonts w:eastAsiaTheme="minorHAnsi"/>
          <w:color w:val="0000FF"/>
          <w:lang w:bidi="ar-SA"/>
        </w:rPr>
        <w:t>="server"</w:t>
      </w:r>
      <w:r w:rsidRPr="007E75E7">
        <w:rPr>
          <w:rFonts w:eastAsiaTheme="minorHAnsi"/>
          <w:lang w:bidi="ar-SA"/>
        </w:rPr>
        <w:t xml:space="preserve"> </w:t>
      </w:r>
      <w:r w:rsidRPr="007E75E7">
        <w:rPr>
          <w:rFonts w:eastAsiaTheme="minorHAnsi"/>
          <w:color w:val="FF0000"/>
          <w:lang w:bidi="ar-SA"/>
        </w:rPr>
        <w:t>ContentPlaceHolderID</w:t>
      </w:r>
      <w:r w:rsidRPr="007E75E7">
        <w:rPr>
          <w:rFonts w:eastAsiaTheme="minorHAnsi"/>
          <w:color w:val="0000FF"/>
          <w:lang w:bidi="ar-SA"/>
        </w:rPr>
        <w:t>="MainContent"&gt;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shd w:val="clear" w:color="auto" w:fill="C6D9F1" w:themeFill="text2" w:themeFillTint="33"/>
        <w:ind w:left="709"/>
        <w:rPr>
          <w:rFonts w:eastAsiaTheme="minorHAnsi"/>
          <w:b/>
          <w:lang w:bidi="ar-SA"/>
        </w:rPr>
      </w:pPr>
      <w:r w:rsidRPr="007E75E7">
        <w:rPr>
          <w:rFonts w:eastAsiaTheme="minorHAnsi"/>
          <w:b/>
          <w:lang w:bidi="ar-SA"/>
        </w:rPr>
        <w:t xml:space="preserve">  </w:t>
      </w:r>
      <w:r w:rsidRPr="007E75E7">
        <w:rPr>
          <w:rFonts w:eastAsiaTheme="minorHAnsi"/>
          <w:b/>
          <w:color w:val="0000FF"/>
          <w:lang w:bidi="ar-SA"/>
        </w:rPr>
        <w: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TextBox</w:t>
      </w:r>
      <w:r w:rsidRPr="007E75E7">
        <w:rPr>
          <w:rFonts w:eastAsiaTheme="minorHAnsi"/>
          <w:b/>
          <w:lang w:bidi="ar-SA"/>
        </w:rPr>
        <w:t xml:space="preserve"> </w:t>
      </w:r>
      <w:r w:rsidRPr="007E75E7">
        <w:rPr>
          <w:rFonts w:eastAsiaTheme="minorHAnsi"/>
          <w:b/>
          <w:color w:val="FF0000"/>
          <w:lang w:bidi="ar-SA"/>
        </w:rPr>
        <w:t>ID</w:t>
      </w:r>
      <w:r w:rsidRPr="007E75E7">
        <w:rPr>
          <w:rFonts w:eastAsiaTheme="minorHAnsi"/>
          <w:b/>
          <w:color w:val="0000FF"/>
          <w:lang w:bidi="ar-SA"/>
        </w:rPr>
        <w:t>="txtMessage"</w:t>
      </w:r>
      <w:r w:rsidRPr="007E75E7">
        <w:rPr>
          <w:rFonts w:eastAsiaTheme="minorHAnsi"/>
          <w:b/>
          <w:lang w:bidi="ar-SA"/>
        </w:rPr>
        <w:t xml:space="preserve"> </w:t>
      </w:r>
      <w:r w:rsidRPr="007E75E7">
        <w:rPr>
          <w:rFonts w:eastAsiaTheme="minorHAnsi"/>
          <w:b/>
          <w:color w:val="FF0000"/>
          <w:lang w:bidi="ar-SA"/>
        </w:rPr>
        <w:t>runat</w:t>
      </w:r>
      <w:r w:rsidRPr="007E75E7">
        <w:rPr>
          <w:rFonts w:eastAsiaTheme="minorHAnsi"/>
          <w:b/>
          <w:color w:val="0000FF"/>
          <w:lang w:bidi="ar-SA"/>
        </w:rPr>
        <w:t>="server"&gt;&lt;/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TextBox</w:t>
      </w:r>
      <w:r w:rsidRPr="007E75E7">
        <w:rPr>
          <w:rFonts w:eastAsiaTheme="minorHAnsi"/>
          <w:b/>
          <w:color w:val="0000FF"/>
          <w:lang w:bidi="ar-SA"/>
        </w:rPr>
        <w:t>&gt;</w:t>
      </w:r>
    </w:p>
    <w:p w:rsidR="007E75E7" w:rsidRPr="007E75E7" w:rsidRDefault="007E75E7" w:rsidP="005B3118">
      <w:pPr>
        <w:pStyle w:val="ppCodeIndent"/>
        <w:shd w:val="clear" w:color="auto" w:fill="C6D9F1" w:themeFill="text2" w:themeFillTint="33"/>
        <w:ind w:left="709"/>
        <w:rPr>
          <w:rFonts w:eastAsiaTheme="minorHAnsi"/>
          <w:b/>
          <w:lang w:bidi="ar-SA"/>
        </w:rPr>
      </w:pPr>
      <w:r w:rsidRPr="007E75E7">
        <w:rPr>
          <w:rFonts w:eastAsiaTheme="minorHAnsi"/>
          <w:b/>
          <w:lang w:bidi="ar-SA"/>
        </w:rPr>
        <w:t xml:space="preserve">  </w:t>
      </w:r>
      <w:r w:rsidRPr="007E75E7">
        <w:rPr>
          <w:rFonts w:eastAsiaTheme="minorHAnsi"/>
          <w:b/>
          <w:color w:val="0000FF"/>
          <w:lang w:bidi="ar-SA"/>
        </w:rPr>
        <w:t>&lt;</w:t>
      </w:r>
      <w:r w:rsidRPr="007E75E7">
        <w:rPr>
          <w:rFonts w:eastAsiaTheme="minorHAnsi"/>
          <w:b/>
          <w:color w:val="800000"/>
          <w:lang w:bidi="ar-SA"/>
        </w:rPr>
        <w:t>asp</w:t>
      </w:r>
      <w:r w:rsidRPr="007E75E7">
        <w:rPr>
          <w:rFonts w:eastAsiaTheme="minorHAnsi"/>
          <w:b/>
          <w:color w:val="0000FF"/>
          <w:lang w:bidi="ar-SA"/>
        </w:rPr>
        <w:t>:</w:t>
      </w:r>
      <w:r w:rsidRPr="007E75E7">
        <w:rPr>
          <w:rFonts w:eastAsiaTheme="minorHAnsi"/>
          <w:b/>
          <w:color w:val="800000"/>
          <w:lang w:bidi="ar-SA"/>
        </w:rPr>
        <w:t>Button</w:t>
      </w:r>
      <w:r w:rsidRPr="007E75E7">
        <w:rPr>
          <w:rFonts w:eastAsiaTheme="minorHAnsi"/>
          <w:b/>
          <w:lang w:bidi="ar-SA"/>
        </w:rPr>
        <w:t xml:space="preserve"> </w:t>
      </w:r>
      <w:r w:rsidRPr="007E75E7">
        <w:rPr>
          <w:rFonts w:eastAsiaTheme="minorHAnsi"/>
          <w:b/>
          <w:color w:val="FF0000"/>
          <w:lang w:bidi="ar-SA"/>
        </w:rPr>
        <w:t>ID</w:t>
      </w:r>
      <w:r w:rsidRPr="007E75E7">
        <w:rPr>
          <w:rFonts w:eastAsiaTheme="minorHAnsi"/>
          <w:b/>
          <w:color w:val="0000FF"/>
          <w:lang w:bidi="ar-SA"/>
        </w:rPr>
        <w:t>="btnSend"</w:t>
      </w:r>
      <w:r w:rsidRPr="007E75E7">
        <w:rPr>
          <w:rFonts w:eastAsiaTheme="minorHAnsi"/>
          <w:b/>
          <w:lang w:bidi="ar-SA"/>
        </w:rPr>
        <w:t xml:space="preserve"> </w:t>
      </w:r>
      <w:r w:rsidRPr="007E75E7">
        <w:rPr>
          <w:rFonts w:eastAsiaTheme="minorHAnsi"/>
          <w:b/>
          <w:color w:val="FF0000"/>
          <w:lang w:bidi="ar-SA"/>
        </w:rPr>
        <w:t>runat</w:t>
      </w:r>
      <w:r w:rsidRPr="007E75E7">
        <w:rPr>
          <w:rFonts w:eastAsiaTheme="minorHAnsi"/>
          <w:b/>
          <w:color w:val="0000FF"/>
          <w:lang w:bidi="ar-SA"/>
        </w:rPr>
        <w:t>="server"</w:t>
      </w:r>
      <w:r w:rsidRPr="007E75E7">
        <w:rPr>
          <w:rFonts w:eastAsiaTheme="minorHAnsi"/>
          <w:b/>
          <w:lang w:bidi="ar-SA"/>
        </w:rPr>
        <w:t xml:space="preserve"> </w:t>
      </w:r>
      <w:r w:rsidRPr="007E75E7">
        <w:rPr>
          <w:rFonts w:eastAsiaTheme="minorHAnsi"/>
          <w:b/>
          <w:color w:val="FF0000"/>
          <w:lang w:bidi="ar-SA"/>
        </w:rPr>
        <w:t>Text</w:t>
      </w:r>
      <w:r w:rsidRPr="007E75E7">
        <w:rPr>
          <w:rFonts w:eastAsiaTheme="minorHAnsi"/>
          <w:b/>
          <w:color w:val="0000FF"/>
          <w:lang w:bidi="ar-SA"/>
        </w:rPr>
        <w:t>="</w:t>
      </w:r>
      <w:r w:rsidR="004148CC">
        <w:rPr>
          <w:rFonts w:eastAsiaTheme="minorHAnsi"/>
          <w:b/>
          <w:color w:val="0000FF"/>
          <w:lang w:bidi="ar-SA"/>
        </w:rPr>
        <w:t>Send message</w:t>
      </w:r>
      <w:r w:rsidRPr="007E75E7">
        <w:rPr>
          <w:rFonts w:eastAsiaTheme="minorHAnsi"/>
          <w:b/>
          <w:color w:val="0000FF"/>
          <w:lang w:bidi="ar-SA"/>
        </w:rPr>
        <w:t>"</w:t>
      </w:r>
      <w:r w:rsidRPr="007E75E7">
        <w:rPr>
          <w:rFonts w:eastAsiaTheme="minorHAnsi"/>
          <w:b/>
          <w:lang w:bidi="ar-SA"/>
        </w:rPr>
        <w:t xml:space="preserve"> </w:t>
      </w:r>
      <w:r w:rsidRPr="007E75E7">
        <w:rPr>
          <w:rFonts w:eastAsiaTheme="minorHAnsi"/>
          <w:b/>
          <w:color w:val="0000FF"/>
          <w:lang w:bidi="ar-SA"/>
        </w:rPr>
        <w:t>/&gt;</w:t>
      </w:r>
    </w:p>
    <w:p w:rsidR="007E75E7" w:rsidRPr="007E75E7" w:rsidRDefault="007E75E7" w:rsidP="005B3118">
      <w:pPr>
        <w:pStyle w:val="ppCodeIndent"/>
        <w:ind w:left="709"/>
        <w:rPr>
          <w:rFonts w:eastAsiaTheme="minorHAnsi"/>
          <w:lang w:bidi="ar-SA"/>
        </w:rPr>
      </w:pPr>
    </w:p>
    <w:p w:rsidR="007E75E7" w:rsidRPr="007E75E7" w:rsidRDefault="007E75E7" w:rsidP="005B3118">
      <w:pPr>
        <w:pStyle w:val="ppCodeIndent"/>
        <w:ind w:left="709"/>
        <w:rPr>
          <w:rFonts w:eastAsiaTheme="minorHAnsi"/>
          <w:lang w:bidi="ar-SA"/>
        </w:rPr>
      </w:pPr>
      <w:r w:rsidRPr="007E75E7">
        <w:rPr>
          <w:rFonts w:eastAsiaTheme="minorHAnsi"/>
          <w:color w:val="0000FF"/>
          <w:lang w:bidi="ar-SA"/>
        </w:rPr>
        <w:t>&lt;/</w:t>
      </w:r>
      <w:r w:rsidRPr="007E75E7">
        <w:rPr>
          <w:rFonts w:eastAsiaTheme="minorHAnsi"/>
          <w:color w:val="800000"/>
          <w:lang w:bidi="ar-SA"/>
        </w:rPr>
        <w:t>asp</w:t>
      </w:r>
      <w:r w:rsidRPr="007E75E7">
        <w:rPr>
          <w:rFonts w:eastAsiaTheme="minorHAnsi"/>
          <w:color w:val="0000FF"/>
          <w:lang w:bidi="ar-SA"/>
        </w:rPr>
        <w:t>:</w:t>
      </w:r>
      <w:r w:rsidRPr="007E75E7">
        <w:rPr>
          <w:rFonts w:eastAsiaTheme="minorHAnsi"/>
          <w:color w:val="800000"/>
          <w:lang w:bidi="ar-SA"/>
        </w:rPr>
        <w:t>Content</w:t>
      </w:r>
      <w:r w:rsidRPr="007E75E7">
        <w:rPr>
          <w:rFonts w:eastAsiaTheme="minorHAnsi"/>
          <w:color w:val="0000FF"/>
          <w:lang w:bidi="ar-SA"/>
        </w:rPr>
        <w:t>&gt;</w:t>
      </w:r>
    </w:p>
    <w:p w:rsidR="007E75E7" w:rsidRDefault="007E75E7" w:rsidP="007E75E7">
      <w:pPr>
        <w:pStyle w:val="ppBodyTextIndent"/>
      </w:pPr>
    </w:p>
    <w:p w:rsidR="00B2334F" w:rsidRPr="003E3719" w:rsidRDefault="00B2334F" w:rsidP="00B2334F">
      <w:pPr>
        <w:pStyle w:val="ppNumberList"/>
      </w:pPr>
      <w:r w:rsidRPr="003E3719">
        <w:t xml:space="preserve">Open the code-behind file for the </w:t>
      </w:r>
      <w:r w:rsidRPr="003E3719">
        <w:rPr>
          <w:b/>
        </w:rPr>
        <w:t>Default.aspx</w:t>
      </w:r>
      <w:r w:rsidRPr="003E3719">
        <w:t xml:space="preserve"> page</w:t>
      </w:r>
      <w:r w:rsidR="00BC0A0C">
        <w:t>.</w:t>
      </w:r>
      <w:r w:rsidR="00BC0A0C" w:rsidRPr="00BC0A0C">
        <w:t xml:space="preserve"> </w:t>
      </w:r>
      <w:proofErr w:type="gramStart"/>
      <w:r w:rsidR="00BC0A0C">
        <w:t xml:space="preserve">To do this, right-click </w:t>
      </w:r>
      <w:r w:rsidR="00BC0A0C" w:rsidRPr="00600DC4">
        <w:rPr>
          <w:b/>
        </w:rPr>
        <w:t>Default.aspx</w:t>
      </w:r>
      <w:r w:rsidR="00BC0A0C">
        <w:t xml:space="preserve">, and select </w:t>
      </w:r>
      <w:r w:rsidR="00BC0A0C">
        <w:rPr>
          <w:b/>
        </w:rPr>
        <w:t>View Code</w:t>
      </w:r>
      <w:r w:rsidR="00BC0A0C" w:rsidRPr="003E3719">
        <w:t xml:space="preserve"> (</w:t>
      </w:r>
      <w:r w:rsidR="00BC0A0C" w:rsidRPr="003E3719">
        <w:rPr>
          <w:b/>
        </w:rPr>
        <w:t>Default.aspx.cs</w:t>
      </w:r>
      <w:r w:rsidR="00BC0A0C" w:rsidRPr="003E3719">
        <w:t xml:space="preserve"> / </w:t>
      </w:r>
      <w:r w:rsidR="00BC0A0C" w:rsidRPr="003E3719">
        <w:rPr>
          <w:b/>
        </w:rPr>
        <w:t>Default.aspx.vb</w:t>
      </w:r>
      <w:r w:rsidR="00BC0A0C" w:rsidRPr="003E3719">
        <w:t>).</w:t>
      </w:r>
      <w:proofErr w:type="gramEnd"/>
    </w:p>
    <w:p w:rsidR="00B2334F" w:rsidRPr="003E3719" w:rsidRDefault="00B2334F" w:rsidP="00B2334F">
      <w:pPr>
        <w:pStyle w:val="ppNumberList"/>
      </w:pPr>
      <w:r w:rsidRPr="003E3719">
        <w:t>Add the following namespace directive</w:t>
      </w:r>
      <w:r w:rsidR="00AB6521">
        <w:t>s at the top of the file</w:t>
      </w:r>
      <w:r w:rsidRPr="003E3719">
        <w:t>.</w:t>
      </w:r>
    </w:p>
    <w:p w:rsidR="00B2334F" w:rsidRPr="003E3719" w:rsidRDefault="00B2334F" w:rsidP="00B2334F">
      <w:pPr>
        <w:pStyle w:val="ppBodyTextIndent"/>
      </w:pPr>
      <w:r w:rsidRPr="003E3719">
        <w:t xml:space="preserve">(Code Snippet – </w:t>
      </w:r>
      <w:r w:rsidRPr="003E3719">
        <w:rPr>
          <w:i/>
        </w:rPr>
        <w:t>ExploringWi</w:t>
      </w:r>
      <w:r w:rsidR="00F53C2D">
        <w:rPr>
          <w:i/>
        </w:rPr>
        <w:t>ndowsAzureStorage-Ex03-01-Names</w:t>
      </w:r>
      <w:r w:rsidRPr="003E3719">
        <w:rPr>
          <w:i/>
        </w:rPr>
        <w:t>p</w:t>
      </w:r>
      <w:r w:rsidR="00F53C2D">
        <w:rPr>
          <w:i/>
        </w:rPr>
        <w:t>a</w:t>
      </w:r>
      <w:r w:rsidRPr="003E3719">
        <w:rPr>
          <w:i/>
        </w:rPr>
        <w:t>ce-CS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lastRenderedPageBreak/>
        <w:t>using</w:t>
      </w:r>
      <w:r w:rsidRPr="003E3719">
        <w:rPr>
          <w:rFonts w:eastAsiaTheme="minorHAnsi" w:cs="Consolas"/>
          <w:b/>
          <w:sz w:val="19"/>
          <w:szCs w:val="19"/>
          <w:lang w:bidi="ar-SA"/>
        </w:rPr>
        <w:t xml:space="preserve"> Microsoft.WindowsAzure.StorageClient;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Microsoft.WindowsAzure.ServiceRuntime;</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w:t>
      </w:r>
      <w:r w:rsidR="00F53C2D">
        <w:rPr>
          <w:i/>
        </w:rPr>
        <w:t>dowsAzureStorage-Ex03-01-Namespa</w:t>
      </w:r>
      <w:r w:rsidRPr="003E3719">
        <w:rPr>
          <w:i/>
        </w:rPr>
        <w:t>ce-VB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Microsoft.WindowsAzure.StorageClient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Microsoft.WindowsAzure.ServiceRuntime</w:t>
      </w:r>
    </w:p>
    <w:p w:rsidR="00B2334F" w:rsidRPr="003E3719" w:rsidRDefault="00B2334F" w:rsidP="00B2334F">
      <w:pPr>
        <w:pStyle w:val="ppBodyTextIndent"/>
      </w:pPr>
    </w:p>
    <w:p w:rsidR="00B2334F" w:rsidRPr="003E3719" w:rsidRDefault="00F70A8E" w:rsidP="00B2334F">
      <w:pPr>
        <w:pStyle w:val="ppNumberList"/>
      </w:pPr>
      <w:r>
        <w:t>Right-click</w:t>
      </w:r>
      <w:r w:rsidR="00B2334F" w:rsidRPr="003E3719">
        <w:t xml:space="preserve"> </w:t>
      </w:r>
      <w:r w:rsidR="00B2334F" w:rsidRPr="003E3719">
        <w:rPr>
          <w:b/>
        </w:rPr>
        <w:t>Default.aspx</w:t>
      </w:r>
      <w:r w:rsidRPr="00F70A8E">
        <w:t>, select</w:t>
      </w:r>
      <w:r w:rsidR="00B2334F" w:rsidRPr="003E3719">
        <w:t xml:space="preserve"> </w:t>
      </w:r>
      <w:r w:rsidRPr="00F70A8E">
        <w:rPr>
          <w:b/>
        </w:rPr>
        <w:t>View</w:t>
      </w:r>
      <w:r>
        <w:t xml:space="preserve"> </w:t>
      </w:r>
      <w:r w:rsidRPr="00F70A8E">
        <w:rPr>
          <w:b/>
        </w:rPr>
        <w:t>D</w:t>
      </w:r>
      <w:r w:rsidR="00B2334F" w:rsidRPr="00F70A8E">
        <w:rPr>
          <w:b/>
        </w:rPr>
        <w:t>esign</w:t>
      </w:r>
      <w:r>
        <w:rPr>
          <w:b/>
        </w:rPr>
        <w:t>er</w:t>
      </w:r>
      <w:r w:rsidR="00B2334F" w:rsidRPr="003E3719">
        <w:t xml:space="preserve"> and double-click the </w:t>
      </w:r>
      <w:r w:rsidR="00B2334F" w:rsidRPr="003E3719">
        <w:rPr>
          <w:b/>
        </w:rPr>
        <w:t>Send message</w:t>
      </w:r>
      <w:r w:rsidR="00B2334F" w:rsidRPr="003E3719">
        <w:t xml:space="preserve"> button. Alternatively, you may edit the ASP.NET markup directly to insert the required event handler. Add the following code (shown in </w:t>
      </w:r>
      <w:r w:rsidR="00B2334F" w:rsidRPr="003E3719">
        <w:rPr>
          <w:b/>
        </w:rPr>
        <w:t>bold</w:t>
      </w:r>
      <w:r w:rsidR="00B2334F" w:rsidRPr="003E3719">
        <w:t xml:space="preserve"> ) to the </w:t>
      </w:r>
      <w:r w:rsidR="00B2334F" w:rsidRPr="003E3719">
        <w:rPr>
          <w:b/>
        </w:rPr>
        <w:t>btnSend_Click</w:t>
      </w:r>
      <w:r w:rsidR="00B2334F" w:rsidRPr="003E3719">
        <w:t xml:space="preserve"> event to initialize the account information:</w:t>
      </w:r>
    </w:p>
    <w:p w:rsidR="00B2334F" w:rsidRPr="003E3719" w:rsidRDefault="00B2334F" w:rsidP="00B2334F">
      <w:pPr>
        <w:pStyle w:val="ppBodyTextIndent"/>
      </w:pPr>
      <w:r w:rsidRPr="003E3719">
        <w:t xml:space="preserve">(Code Snippet – </w:t>
      </w:r>
      <w:r w:rsidRPr="003E3719">
        <w:rPr>
          <w:i/>
        </w:rPr>
        <w:t>ExploringWindowsAzureStorage-Ex03-02-WebRoleCreateAccount-CS</w:t>
      </w:r>
      <w:r w:rsidRPr="003E3719">
        <w:t>)</w:t>
      </w:r>
    </w:p>
    <w:p w:rsidR="00B2334F" w:rsidRPr="003E3719" w:rsidRDefault="00B2334F" w:rsidP="00B2334F">
      <w:pPr>
        <w:pStyle w:val="ppCodeLanguageIndent"/>
      </w:pPr>
      <w:r w:rsidRPr="003E3719">
        <w:t>C#</w:t>
      </w:r>
    </w:p>
    <w:p w:rsidR="00AB6521" w:rsidRPr="00AB6521" w:rsidRDefault="00AB6521" w:rsidP="005B3118">
      <w:pPr>
        <w:pStyle w:val="ppCodeIndent"/>
        <w:ind w:left="709"/>
        <w:rPr>
          <w:rFonts w:eastAsiaTheme="minorHAnsi"/>
          <w:lang w:bidi="ar-SA"/>
        </w:rPr>
      </w:pPr>
      <w:r w:rsidRPr="00AB6521">
        <w:rPr>
          <w:rFonts w:eastAsiaTheme="minorHAnsi"/>
          <w:color w:val="0000FF"/>
          <w:lang w:bidi="ar-SA"/>
        </w:rPr>
        <w:t>public</w:t>
      </w:r>
      <w:r w:rsidRPr="00AB6521">
        <w:rPr>
          <w:rFonts w:eastAsiaTheme="minorHAnsi"/>
          <w:lang w:bidi="ar-SA"/>
        </w:rPr>
        <w:t xml:space="preserve"> </w:t>
      </w:r>
      <w:r w:rsidRPr="00AB6521">
        <w:rPr>
          <w:rFonts w:eastAsiaTheme="minorHAnsi"/>
          <w:color w:val="0000FF"/>
          <w:lang w:bidi="ar-SA"/>
        </w:rPr>
        <w:t>partial</w:t>
      </w:r>
      <w:r w:rsidRPr="00AB6521">
        <w:rPr>
          <w:rFonts w:eastAsiaTheme="minorHAnsi"/>
          <w:lang w:bidi="ar-SA"/>
        </w:rPr>
        <w:t xml:space="preserve"> </w:t>
      </w:r>
      <w:r w:rsidRPr="00AB6521">
        <w:rPr>
          <w:rFonts w:eastAsiaTheme="minorHAnsi"/>
          <w:color w:val="0000FF"/>
          <w:lang w:bidi="ar-SA"/>
        </w:rPr>
        <w:t>class</w:t>
      </w:r>
      <w:r w:rsidRPr="00AB6521">
        <w:rPr>
          <w:rFonts w:eastAsiaTheme="minorHAnsi"/>
          <w:lang w:bidi="ar-SA"/>
        </w:rPr>
        <w:t xml:space="preserve"> </w:t>
      </w:r>
      <w:r w:rsidRPr="00AB6521">
        <w:rPr>
          <w:rFonts w:eastAsiaTheme="minorHAnsi"/>
          <w:color w:val="2B91AF"/>
          <w:lang w:bidi="ar-SA"/>
        </w:rPr>
        <w:t>_Default</w:t>
      </w:r>
      <w:r w:rsidRPr="00AB6521">
        <w:rPr>
          <w:rFonts w:eastAsiaTheme="minorHAnsi"/>
          <w:lang w:bidi="ar-SA"/>
        </w:rPr>
        <w:t xml:space="preserve"> : System.Web.UI.</w:t>
      </w:r>
      <w:r w:rsidRPr="00AB6521">
        <w:rPr>
          <w:rFonts w:eastAsiaTheme="minorHAnsi"/>
          <w:color w:val="2B91AF"/>
          <w:lang w:bidi="ar-SA"/>
        </w:rPr>
        <w:t>Page</w:t>
      </w:r>
    </w:p>
    <w:p w:rsidR="00AB6521" w:rsidRDefault="00AB6521" w:rsidP="005B3118">
      <w:pPr>
        <w:pStyle w:val="ppCodeIndent"/>
        <w:ind w:left="709"/>
        <w:rPr>
          <w:rFonts w:eastAsiaTheme="minorHAnsi"/>
          <w:lang w:bidi="ar-SA"/>
        </w:rPr>
      </w:pPr>
      <w:r w:rsidRPr="00AB6521">
        <w:rPr>
          <w:rFonts w:eastAsiaTheme="minorHAnsi"/>
          <w:lang w:bidi="ar-SA"/>
        </w:rPr>
        <w:t>{</w:t>
      </w:r>
    </w:p>
    <w:p w:rsidR="00AB6521" w:rsidRPr="00AB6521" w:rsidRDefault="00AB6521" w:rsidP="005B3118">
      <w:pPr>
        <w:pStyle w:val="ppCodeIndent"/>
        <w:ind w:left="709"/>
        <w:rPr>
          <w:rFonts w:eastAsiaTheme="minorHAnsi"/>
          <w:lang w:bidi="ar-SA"/>
        </w:rPr>
      </w:pPr>
      <w:r>
        <w:rPr>
          <w:rFonts w:eastAsiaTheme="minorHAnsi"/>
          <w:lang w:bidi="ar-SA"/>
        </w:rPr>
        <w:t xml:space="preserve">  ...</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r w:rsidRPr="00AB6521">
        <w:rPr>
          <w:rFonts w:eastAsiaTheme="minorHAnsi"/>
          <w:color w:val="0000FF"/>
          <w:lang w:bidi="ar-SA"/>
        </w:rPr>
        <w:t>protected</w:t>
      </w:r>
      <w:r w:rsidRPr="00AB6521">
        <w:rPr>
          <w:rFonts w:eastAsiaTheme="minorHAnsi"/>
          <w:lang w:bidi="ar-SA"/>
        </w:rPr>
        <w:t xml:space="preserve"> </w:t>
      </w:r>
      <w:r w:rsidRPr="00AB6521">
        <w:rPr>
          <w:rFonts w:eastAsiaTheme="minorHAnsi"/>
          <w:color w:val="0000FF"/>
          <w:lang w:bidi="ar-SA"/>
        </w:rPr>
        <w:t>void</w:t>
      </w:r>
      <w:r w:rsidRPr="00AB6521">
        <w:rPr>
          <w:rFonts w:eastAsiaTheme="minorHAnsi"/>
          <w:lang w:bidi="ar-SA"/>
        </w:rPr>
        <w:t xml:space="preserve"> btnSend_Click(</w:t>
      </w:r>
      <w:r w:rsidRPr="00AB6521">
        <w:rPr>
          <w:rFonts w:eastAsiaTheme="minorHAnsi"/>
          <w:color w:val="0000FF"/>
          <w:lang w:bidi="ar-SA"/>
        </w:rPr>
        <w:t>object</w:t>
      </w:r>
      <w:r w:rsidRPr="00AB6521">
        <w:rPr>
          <w:rFonts w:eastAsiaTheme="minorHAnsi"/>
          <w:lang w:bidi="ar-SA"/>
        </w:rPr>
        <w:t xml:space="preserve"> sender, </w:t>
      </w:r>
      <w:r w:rsidRPr="00AB6521">
        <w:rPr>
          <w:rFonts w:eastAsiaTheme="minorHAnsi"/>
          <w:color w:val="2B91AF"/>
          <w:lang w:bidi="ar-SA"/>
        </w:rPr>
        <w:t>EventArgs</w:t>
      </w:r>
      <w:r w:rsidRPr="00AB6521">
        <w:rPr>
          <w:rFonts w:eastAsiaTheme="minorHAnsi"/>
          <w:lang w:bidi="ar-SA"/>
        </w:rPr>
        <w:t xml:space="preserve"> e)</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p>
    <w:p w:rsidR="00AB6521" w:rsidRPr="00AB6521" w:rsidRDefault="00AB6521" w:rsidP="005B3118">
      <w:pPr>
        <w:pStyle w:val="ppCodeIndent"/>
        <w:shd w:val="clear" w:color="auto" w:fill="C6D9F1" w:themeFill="text2" w:themeFillTint="33"/>
        <w:ind w:left="709"/>
        <w:rPr>
          <w:rFonts w:eastAsiaTheme="minorHAnsi"/>
          <w:b/>
          <w:lang w:bidi="ar-SA"/>
        </w:rPr>
      </w:pPr>
      <w:r w:rsidRPr="00AB6521">
        <w:rPr>
          <w:rFonts w:eastAsiaTheme="minorHAnsi"/>
          <w:b/>
          <w:lang w:bidi="ar-SA"/>
        </w:rPr>
        <w:t xml:space="preserve">    </w:t>
      </w:r>
      <w:r w:rsidRPr="00AB6521">
        <w:rPr>
          <w:rFonts w:eastAsiaTheme="minorHAnsi"/>
          <w:b/>
          <w:color w:val="008000"/>
          <w:lang w:bidi="ar-SA"/>
        </w:rPr>
        <w:t>// initialize the account information</w:t>
      </w:r>
    </w:p>
    <w:p w:rsidR="00AB6521" w:rsidRPr="00AB6521" w:rsidRDefault="00AB6521" w:rsidP="005B3118">
      <w:pPr>
        <w:pStyle w:val="ppCodeIndent"/>
        <w:shd w:val="clear" w:color="auto" w:fill="C6D9F1" w:themeFill="text2" w:themeFillTint="33"/>
        <w:ind w:left="709"/>
        <w:rPr>
          <w:rFonts w:eastAsiaTheme="minorHAnsi"/>
          <w:b/>
          <w:lang w:bidi="ar-SA"/>
        </w:rPr>
      </w:pPr>
      <w:r w:rsidRPr="00AB6521">
        <w:rPr>
          <w:rFonts w:eastAsiaTheme="minorHAnsi"/>
          <w:b/>
          <w:lang w:bidi="ar-SA"/>
        </w:rPr>
        <w:t xml:space="preserve">    </w:t>
      </w:r>
      <w:r w:rsidRPr="00AB6521">
        <w:rPr>
          <w:rFonts w:eastAsiaTheme="minorHAnsi"/>
          <w:b/>
          <w:color w:val="0000FF"/>
          <w:lang w:bidi="ar-SA"/>
        </w:rPr>
        <w:t>var</w:t>
      </w:r>
      <w:r w:rsidRPr="00AB6521">
        <w:rPr>
          <w:rFonts w:eastAsiaTheme="minorHAnsi"/>
          <w:b/>
          <w:lang w:bidi="ar-SA"/>
        </w:rPr>
        <w:t xml:space="preserve"> storageAccount = </w:t>
      </w:r>
      <w:r w:rsidRPr="00AB6521">
        <w:rPr>
          <w:rFonts w:eastAsiaTheme="minorHAnsi"/>
          <w:b/>
          <w:color w:val="2B91AF"/>
          <w:lang w:bidi="ar-SA"/>
        </w:rPr>
        <w:t>CloudStorageAccount</w:t>
      </w:r>
      <w:r w:rsidRPr="00AB6521">
        <w:rPr>
          <w:rFonts w:eastAsiaTheme="minorHAnsi"/>
          <w:b/>
          <w:lang w:bidi="ar-SA"/>
        </w:rPr>
        <w:t>.FromConfigurationSetting(</w:t>
      </w:r>
      <w:r w:rsidRPr="00AB6521">
        <w:rPr>
          <w:rFonts w:eastAsiaTheme="minorHAnsi"/>
          <w:b/>
          <w:color w:val="A31515"/>
          <w:lang w:bidi="ar-SA"/>
        </w:rPr>
        <w:t>"DataConnectionString"</w:t>
      </w:r>
      <w:r w:rsidRPr="00AB6521">
        <w:rPr>
          <w:rFonts w:eastAsiaTheme="minorHAnsi"/>
          <w:b/>
          <w:lang w:bidi="ar-SA"/>
        </w:rPr>
        <w:t>);</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p>
    <w:p w:rsidR="00AB6521" w:rsidRPr="00AB6521" w:rsidRDefault="00AB6521" w:rsidP="005B3118">
      <w:pPr>
        <w:pStyle w:val="ppCodeIndent"/>
        <w:ind w:left="709"/>
        <w:rPr>
          <w:rFonts w:eastAsiaTheme="minorHAnsi"/>
          <w:lang w:bidi="ar-SA"/>
        </w:rPr>
      </w:pPr>
      <w:r w:rsidRPr="00AB6521">
        <w:rPr>
          <w:rFonts w:eastAsiaTheme="minorHAnsi"/>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ExploringWindowsAzureStorage-Ex03-02-WebRoleCreateAccount-VB</w:t>
      </w:r>
      <w:r w:rsidRPr="003E3719">
        <w:t>)</w:t>
      </w:r>
    </w:p>
    <w:p w:rsidR="00B2334F" w:rsidRPr="003E3719" w:rsidRDefault="00B2334F" w:rsidP="00E071E3">
      <w:pPr>
        <w:pStyle w:val="ppCodeLanguageIndent"/>
        <w:pBdr>
          <w:bottom w:val="single" w:sz="2" w:space="0" w:color="C8CDDE"/>
        </w:pBdr>
      </w:pPr>
      <w:r w:rsidRPr="003E3719">
        <w:t>Visual Basic</w:t>
      </w:r>
    </w:p>
    <w:p w:rsidR="00AB6521" w:rsidRPr="00AB6521" w:rsidRDefault="00AB6521" w:rsidP="005B3118">
      <w:pPr>
        <w:pStyle w:val="ppCodeIndent"/>
        <w:ind w:left="709"/>
        <w:rPr>
          <w:rFonts w:eastAsiaTheme="minorHAnsi"/>
          <w:lang w:bidi="ar-SA"/>
        </w:rPr>
      </w:pPr>
      <w:r w:rsidRPr="00AB6521">
        <w:rPr>
          <w:rFonts w:eastAsiaTheme="minorHAnsi"/>
          <w:color w:val="0000FF"/>
          <w:lang w:bidi="ar-SA"/>
        </w:rPr>
        <w:t>Public</w:t>
      </w:r>
      <w:r w:rsidRPr="00AB6521">
        <w:rPr>
          <w:rFonts w:eastAsiaTheme="minorHAnsi"/>
          <w:lang w:bidi="ar-SA"/>
        </w:rPr>
        <w:t xml:space="preserve"> </w:t>
      </w:r>
      <w:r w:rsidRPr="00AB6521">
        <w:rPr>
          <w:rFonts w:eastAsiaTheme="minorHAnsi"/>
          <w:color w:val="0000FF"/>
          <w:lang w:bidi="ar-SA"/>
        </w:rPr>
        <w:t>Class</w:t>
      </w:r>
      <w:r w:rsidRPr="00AB6521">
        <w:rPr>
          <w:rFonts w:eastAsiaTheme="minorHAnsi"/>
          <w:lang w:bidi="ar-SA"/>
        </w:rPr>
        <w:t xml:space="preserve"> </w:t>
      </w:r>
      <w:r w:rsidRPr="00AB6521">
        <w:rPr>
          <w:rFonts w:eastAsiaTheme="minorHAnsi"/>
          <w:color w:val="2B91AF"/>
          <w:lang w:bidi="ar-SA"/>
        </w:rPr>
        <w:t>_Default</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r w:rsidRPr="00AB6521">
        <w:rPr>
          <w:rFonts w:eastAsiaTheme="minorHAnsi"/>
          <w:color w:val="0000FF"/>
          <w:lang w:bidi="ar-SA"/>
        </w:rPr>
        <w:t>Inherits</w:t>
      </w:r>
      <w:r w:rsidRPr="00AB6521">
        <w:rPr>
          <w:rFonts w:eastAsiaTheme="minorHAnsi"/>
          <w:lang w:bidi="ar-SA"/>
        </w:rPr>
        <w:t xml:space="preserve"> System.Web.UI.</w:t>
      </w:r>
      <w:r w:rsidRPr="00AB6521">
        <w:rPr>
          <w:rFonts w:eastAsiaTheme="minorHAnsi"/>
          <w:color w:val="2B91AF"/>
          <w:lang w:bidi="ar-SA"/>
        </w:rPr>
        <w:t>Page</w:t>
      </w:r>
    </w:p>
    <w:p w:rsidR="00AB6521" w:rsidRPr="00AB6521" w:rsidRDefault="00AB6521" w:rsidP="005B3118">
      <w:pPr>
        <w:pStyle w:val="ppCodeIndent"/>
        <w:ind w:left="709"/>
        <w:rPr>
          <w:rFonts w:eastAsiaTheme="minorHAnsi"/>
          <w:lang w:bidi="ar-SA"/>
        </w:rPr>
      </w:pPr>
      <w:r>
        <w:rPr>
          <w:rFonts w:eastAsiaTheme="minorHAnsi"/>
          <w:lang w:bidi="ar-SA"/>
        </w:rPr>
        <w:t xml:space="preserve">  ...</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r w:rsidRPr="00AB6521">
        <w:rPr>
          <w:rFonts w:eastAsiaTheme="minorHAnsi"/>
          <w:color w:val="0000FF"/>
          <w:lang w:bidi="ar-SA"/>
        </w:rPr>
        <w:t>Protected</w:t>
      </w:r>
      <w:r w:rsidRPr="00AB6521">
        <w:rPr>
          <w:rFonts w:eastAsiaTheme="minorHAnsi"/>
          <w:lang w:bidi="ar-SA"/>
        </w:rPr>
        <w:t xml:space="preserve"> </w:t>
      </w:r>
      <w:r w:rsidRPr="00AB6521">
        <w:rPr>
          <w:rFonts w:eastAsiaTheme="minorHAnsi"/>
          <w:color w:val="0000FF"/>
          <w:lang w:bidi="ar-SA"/>
        </w:rPr>
        <w:t>Sub</w:t>
      </w:r>
      <w:r w:rsidRPr="00AB6521">
        <w:rPr>
          <w:rFonts w:eastAsiaTheme="minorHAnsi"/>
          <w:lang w:bidi="ar-SA"/>
        </w:rPr>
        <w:t xml:space="preserve"> btnSend_Click(</w:t>
      </w:r>
      <w:r w:rsidRPr="00AB6521">
        <w:rPr>
          <w:rFonts w:eastAsiaTheme="minorHAnsi"/>
          <w:color w:val="0000FF"/>
          <w:lang w:bidi="ar-SA"/>
        </w:rPr>
        <w:t>ByVal</w:t>
      </w:r>
      <w:r w:rsidRPr="00AB6521">
        <w:rPr>
          <w:rFonts w:eastAsiaTheme="minorHAnsi"/>
          <w:lang w:bidi="ar-SA"/>
        </w:rPr>
        <w:t xml:space="preserve"> sender </w:t>
      </w:r>
      <w:r w:rsidRPr="00AB6521">
        <w:rPr>
          <w:rFonts w:eastAsiaTheme="minorHAnsi"/>
          <w:color w:val="0000FF"/>
          <w:lang w:bidi="ar-SA"/>
        </w:rPr>
        <w:t>As</w:t>
      </w:r>
      <w:r w:rsidRPr="00AB6521">
        <w:rPr>
          <w:rFonts w:eastAsiaTheme="minorHAnsi"/>
          <w:lang w:bidi="ar-SA"/>
        </w:rPr>
        <w:t xml:space="preserve"> </w:t>
      </w:r>
      <w:r w:rsidRPr="00AB6521">
        <w:rPr>
          <w:rFonts w:eastAsiaTheme="minorHAnsi"/>
          <w:color w:val="0000FF"/>
          <w:lang w:bidi="ar-SA"/>
        </w:rPr>
        <w:t>Object</w:t>
      </w:r>
      <w:r w:rsidRPr="00AB6521">
        <w:rPr>
          <w:rFonts w:eastAsiaTheme="minorHAnsi"/>
          <w:lang w:bidi="ar-SA"/>
        </w:rPr>
        <w:t xml:space="preserve">, </w:t>
      </w:r>
      <w:r w:rsidRPr="00AB6521">
        <w:rPr>
          <w:rFonts w:eastAsiaTheme="minorHAnsi"/>
          <w:color w:val="0000FF"/>
          <w:lang w:bidi="ar-SA"/>
        </w:rPr>
        <w:t>ByVal</w:t>
      </w:r>
      <w:r w:rsidRPr="00AB6521">
        <w:rPr>
          <w:rFonts w:eastAsiaTheme="minorHAnsi"/>
          <w:lang w:bidi="ar-SA"/>
        </w:rPr>
        <w:t xml:space="preserve"> e </w:t>
      </w:r>
      <w:r w:rsidRPr="00AB6521">
        <w:rPr>
          <w:rFonts w:eastAsiaTheme="minorHAnsi"/>
          <w:color w:val="0000FF"/>
          <w:lang w:bidi="ar-SA"/>
        </w:rPr>
        <w:t>As</w:t>
      </w:r>
      <w:r w:rsidRPr="00AB6521">
        <w:rPr>
          <w:rFonts w:eastAsiaTheme="minorHAnsi"/>
          <w:lang w:bidi="ar-SA"/>
        </w:rPr>
        <w:t xml:space="preserve"> </w:t>
      </w:r>
      <w:r w:rsidRPr="00AB6521">
        <w:rPr>
          <w:rFonts w:eastAsiaTheme="minorHAnsi"/>
          <w:color w:val="2B91AF"/>
          <w:lang w:bidi="ar-SA"/>
        </w:rPr>
        <w:t>EventArgs</w:t>
      </w:r>
      <w:r w:rsidRPr="00AB6521">
        <w:rPr>
          <w:rFonts w:eastAsiaTheme="minorHAnsi"/>
          <w:lang w:bidi="ar-SA"/>
        </w:rPr>
        <w:t xml:space="preserve">) </w:t>
      </w:r>
      <w:r w:rsidRPr="00AB6521">
        <w:rPr>
          <w:rFonts w:eastAsiaTheme="minorHAnsi"/>
          <w:color w:val="0000FF"/>
          <w:lang w:bidi="ar-SA"/>
        </w:rPr>
        <w:t>Handles</w:t>
      </w:r>
      <w:r w:rsidRPr="00AB6521">
        <w:rPr>
          <w:rFonts w:eastAsiaTheme="minorHAnsi"/>
          <w:lang w:bidi="ar-SA"/>
        </w:rPr>
        <w:t xml:space="preserve"> btnSend.Click</w:t>
      </w:r>
    </w:p>
    <w:p w:rsidR="00AB6521" w:rsidRPr="00AB6521" w:rsidRDefault="00AB6521" w:rsidP="005B3118">
      <w:pPr>
        <w:pStyle w:val="ppCodeIndent"/>
        <w:shd w:val="clear" w:color="auto" w:fill="C6D9F1" w:themeFill="text2" w:themeFillTint="33"/>
        <w:ind w:left="709"/>
        <w:rPr>
          <w:rFonts w:eastAsiaTheme="minorHAnsi"/>
          <w:b/>
          <w:color w:val="008000"/>
          <w:lang w:bidi="ar-SA"/>
        </w:rPr>
      </w:pPr>
      <w:r w:rsidRPr="00AB6521">
        <w:rPr>
          <w:rFonts w:eastAsiaTheme="minorHAnsi"/>
          <w:b/>
          <w:lang w:bidi="ar-SA"/>
        </w:rPr>
        <w:t xml:space="preserve">    </w:t>
      </w:r>
      <w:r w:rsidRPr="00AB6521">
        <w:rPr>
          <w:rFonts w:eastAsiaTheme="minorHAnsi"/>
          <w:b/>
          <w:color w:val="008000"/>
          <w:lang w:bidi="ar-SA"/>
        </w:rPr>
        <w:t>' initialize the account information</w:t>
      </w:r>
    </w:p>
    <w:p w:rsidR="00AB6521" w:rsidRPr="00AB6521" w:rsidRDefault="00AB6521" w:rsidP="005B3118">
      <w:pPr>
        <w:pStyle w:val="ppCodeIndent"/>
        <w:shd w:val="clear" w:color="auto" w:fill="C6D9F1" w:themeFill="text2" w:themeFillTint="33"/>
        <w:ind w:left="709"/>
        <w:rPr>
          <w:rFonts w:eastAsiaTheme="minorHAnsi"/>
          <w:b/>
          <w:lang w:bidi="ar-SA"/>
        </w:rPr>
      </w:pPr>
      <w:r w:rsidRPr="00AB6521">
        <w:rPr>
          <w:rFonts w:eastAsiaTheme="minorHAnsi"/>
          <w:b/>
          <w:lang w:bidi="ar-SA"/>
        </w:rPr>
        <w:t xml:space="preserve">    </w:t>
      </w:r>
      <w:r w:rsidRPr="00AB6521">
        <w:rPr>
          <w:rFonts w:eastAsiaTheme="minorHAnsi"/>
          <w:b/>
          <w:color w:val="0000FF"/>
          <w:lang w:bidi="ar-SA"/>
        </w:rPr>
        <w:t>Dim</w:t>
      </w:r>
      <w:r w:rsidRPr="00AB6521">
        <w:rPr>
          <w:rFonts w:eastAsiaTheme="minorHAnsi"/>
          <w:b/>
          <w:lang w:bidi="ar-SA"/>
        </w:rPr>
        <w:t xml:space="preserve"> account = </w:t>
      </w:r>
      <w:r w:rsidRPr="00AB6521">
        <w:rPr>
          <w:rFonts w:eastAsiaTheme="minorHAnsi"/>
          <w:b/>
          <w:color w:val="2B91AF"/>
          <w:lang w:bidi="ar-SA"/>
        </w:rPr>
        <w:t>CloudStorageAccount</w:t>
      </w:r>
      <w:r w:rsidRPr="00AB6521">
        <w:rPr>
          <w:rFonts w:eastAsiaTheme="minorHAnsi"/>
          <w:b/>
          <w:lang w:bidi="ar-SA"/>
        </w:rPr>
        <w:t>.FromConfigurationSetting(</w:t>
      </w:r>
      <w:r w:rsidRPr="00AB6521">
        <w:rPr>
          <w:rFonts w:eastAsiaTheme="minorHAnsi"/>
          <w:b/>
          <w:color w:val="A31515"/>
          <w:lang w:bidi="ar-SA"/>
        </w:rPr>
        <w:t>"DataConnectionString"</w:t>
      </w:r>
      <w:r w:rsidRPr="00AB6521">
        <w:rPr>
          <w:rFonts w:eastAsiaTheme="minorHAnsi"/>
          <w:b/>
          <w:lang w:bidi="ar-SA"/>
        </w:rPr>
        <w:t>)</w:t>
      </w:r>
    </w:p>
    <w:p w:rsidR="00AB6521" w:rsidRPr="00AB6521" w:rsidRDefault="00AB6521" w:rsidP="005B3118">
      <w:pPr>
        <w:pStyle w:val="ppCodeIndent"/>
        <w:ind w:left="709"/>
        <w:rPr>
          <w:rFonts w:eastAsiaTheme="minorHAnsi"/>
          <w:lang w:bidi="ar-SA"/>
        </w:rPr>
      </w:pPr>
      <w:r w:rsidRPr="00AB6521">
        <w:rPr>
          <w:rFonts w:eastAsiaTheme="minorHAnsi"/>
          <w:lang w:bidi="ar-SA"/>
        </w:rPr>
        <w:t xml:space="preserve">  </w:t>
      </w:r>
      <w:r w:rsidRPr="00AB6521">
        <w:rPr>
          <w:rFonts w:eastAsiaTheme="minorHAnsi"/>
          <w:color w:val="0000FF"/>
          <w:lang w:bidi="ar-SA"/>
        </w:rPr>
        <w:t>End</w:t>
      </w:r>
      <w:r w:rsidRPr="00AB6521">
        <w:rPr>
          <w:rFonts w:eastAsiaTheme="minorHAnsi"/>
          <w:lang w:bidi="ar-SA"/>
        </w:rPr>
        <w:t xml:space="preserve"> </w:t>
      </w:r>
      <w:r w:rsidRPr="00AB6521">
        <w:rPr>
          <w:rFonts w:eastAsiaTheme="minorHAnsi"/>
          <w:color w:val="0000FF"/>
          <w:lang w:bidi="ar-SA"/>
        </w:rPr>
        <w:t>Sub</w:t>
      </w:r>
    </w:p>
    <w:p w:rsidR="00AB6521" w:rsidRPr="00AB6521" w:rsidRDefault="00AB6521" w:rsidP="005B3118">
      <w:pPr>
        <w:pStyle w:val="ppCodeIndent"/>
        <w:ind w:left="709"/>
        <w:rPr>
          <w:rFonts w:eastAsiaTheme="minorHAnsi"/>
          <w:color w:val="0000FF"/>
          <w:lang w:bidi="ar-SA"/>
        </w:rPr>
      </w:pPr>
      <w:r w:rsidRPr="00AB6521">
        <w:rPr>
          <w:rFonts w:eastAsiaTheme="minorHAnsi"/>
          <w:color w:val="0000FF"/>
          <w:lang w:bidi="ar-SA"/>
        </w:rPr>
        <w:t>End</w:t>
      </w:r>
      <w:r w:rsidRPr="00AB6521">
        <w:rPr>
          <w:rFonts w:eastAsiaTheme="minorHAnsi"/>
          <w:lang w:bidi="ar-SA"/>
        </w:rPr>
        <w:t xml:space="preserve"> </w:t>
      </w:r>
      <w:r w:rsidRPr="00AB6521">
        <w:rPr>
          <w:rFonts w:eastAsiaTheme="minorHAnsi"/>
          <w:color w:val="0000FF"/>
          <w:lang w:bidi="ar-SA"/>
        </w:rPr>
        <w:t>Class</w:t>
      </w:r>
    </w:p>
    <w:p w:rsidR="00B2334F" w:rsidRPr="003E3719" w:rsidRDefault="00B2334F" w:rsidP="00B2334F">
      <w:pPr>
        <w:pStyle w:val="ppBodyTextIndent"/>
      </w:pPr>
    </w:p>
    <w:p w:rsidR="00B2334F" w:rsidRPr="003E3719" w:rsidRDefault="00B2334F" w:rsidP="00B2334F">
      <w:pPr>
        <w:pStyle w:val="ppNumberList"/>
      </w:pPr>
      <w:r w:rsidRPr="003E3719">
        <w:lastRenderedPageBreak/>
        <w:t xml:space="preserve">Next, add the following code (shown in </w:t>
      </w:r>
      <w:r w:rsidRPr="003E3719">
        <w:rPr>
          <w:b/>
        </w:rPr>
        <w:t>bold</w:t>
      </w:r>
      <w:r w:rsidRPr="003E3719">
        <w:t xml:space="preserve">) immediately after the code inserted in the previous step to obtain an instance of the </w:t>
      </w:r>
      <w:r w:rsidRPr="003E3719">
        <w:rPr>
          <w:b/>
        </w:rPr>
        <w:t>QueueStorage</w:t>
      </w:r>
      <w:r w:rsidRPr="003E3719">
        <w:t xml:space="preserve"> helper object and create the message queue if it does not exist.</w:t>
      </w:r>
    </w:p>
    <w:p w:rsidR="00B2334F" w:rsidRPr="003E3719" w:rsidRDefault="00B2334F" w:rsidP="00B2334F">
      <w:pPr>
        <w:pStyle w:val="ppBodyTextIndent"/>
      </w:pPr>
      <w:r w:rsidRPr="003E3719">
        <w:t xml:space="preserve">(Code Snippet – </w:t>
      </w:r>
      <w:r w:rsidRPr="003E3719">
        <w:rPr>
          <w:i/>
        </w:rPr>
        <w:t>ExploringWindowsAzureStorage-Ex03-03-WebRoleCreateQueue-CS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btnSend_Click(</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sender,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e)</w:t>
      </w:r>
    </w:p>
    <w:p w:rsidR="00B2334F"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846A6B" w:rsidRPr="003E3719" w:rsidRDefault="00846A6B"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Code inserted in previous steps</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8000"/>
          <w:sz w:val="19"/>
          <w:szCs w:val="19"/>
          <w:lang w:bidi="ar-SA"/>
        </w:rPr>
        <w:t>// retrieve a reference to the messages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queueClient = storageAccount.CreateCloudQueueClient();</w:t>
      </w:r>
    </w:p>
    <w:p w:rsidR="00B2334F" w:rsidRPr="004C7161" w:rsidRDefault="00B2334F" w:rsidP="005B3118">
      <w:pPr>
        <w:pStyle w:val="ppCodeIndent"/>
        <w:shd w:val="clear" w:color="auto" w:fill="C6D9F1" w:themeFill="text2" w:themeFillTint="33"/>
        <w:ind w:left="709"/>
        <w:rPr>
          <w:rFonts w:eastAsiaTheme="minorHAnsi" w:cs="Consolas"/>
          <w:b/>
          <w:sz w:val="19"/>
          <w:szCs w:val="19"/>
          <w:lang w:val="es-AR" w:bidi="ar-SA"/>
        </w:rPr>
      </w:pPr>
      <w:r w:rsidRPr="004C7161">
        <w:rPr>
          <w:rFonts w:eastAsiaTheme="minorHAnsi" w:cs="Consolas"/>
          <w:b/>
          <w:sz w:val="19"/>
          <w:szCs w:val="19"/>
          <w:lang w:val="es-AR" w:bidi="ar-SA"/>
        </w:rPr>
        <w:t xml:space="preserve">  </w:t>
      </w:r>
      <w:r w:rsidRPr="004C7161">
        <w:rPr>
          <w:rFonts w:eastAsiaTheme="minorHAnsi" w:cs="Consolas"/>
          <w:b/>
          <w:color w:val="0000FF"/>
          <w:sz w:val="19"/>
          <w:szCs w:val="19"/>
          <w:lang w:val="es-AR" w:bidi="ar-SA"/>
        </w:rPr>
        <w:t>var</w:t>
      </w:r>
      <w:r w:rsidRPr="004C7161">
        <w:rPr>
          <w:rFonts w:eastAsiaTheme="minorHAnsi" w:cs="Consolas"/>
          <w:b/>
          <w:sz w:val="19"/>
          <w:szCs w:val="19"/>
          <w:lang w:val="es-AR" w:bidi="ar-SA"/>
        </w:rPr>
        <w:t xml:space="preserve"> queue = queueClient.GetQueueReference(</w:t>
      </w:r>
      <w:r w:rsidRPr="004C7161">
        <w:rPr>
          <w:rFonts w:eastAsiaTheme="minorHAnsi" w:cs="Consolas"/>
          <w:b/>
          <w:color w:val="A31515"/>
          <w:sz w:val="19"/>
          <w:szCs w:val="19"/>
          <w:lang w:val="es-AR" w:bidi="ar-SA"/>
        </w:rPr>
        <w:t>"messagequeue"</w:t>
      </w:r>
      <w:r w:rsidRPr="004C7161">
        <w:rPr>
          <w:rFonts w:eastAsiaTheme="minorHAnsi" w:cs="Consolas"/>
          <w:b/>
          <w:sz w:val="19"/>
          <w:szCs w:val="19"/>
          <w:lang w:val="es-AR"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4C7161">
        <w:rPr>
          <w:rFonts w:eastAsiaTheme="minorHAnsi" w:cs="Consolas"/>
          <w:b/>
          <w:sz w:val="19"/>
          <w:szCs w:val="19"/>
          <w:lang w:val="es-AR" w:bidi="ar-SA"/>
        </w:rPr>
        <w:t xml:space="preserve">  </w:t>
      </w:r>
      <w:r w:rsidRPr="003E3719">
        <w:rPr>
          <w:rFonts w:eastAsiaTheme="minorHAnsi" w:cs="Consolas"/>
          <w:b/>
          <w:sz w:val="19"/>
          <w:szCs w:val="19"/>
          <w:lang w:bidi="ar-SA"/>
        </w:rPr>
        <w:t>queue.CreateIfNotExist();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ExploringWindowsAzureStorage-Ex03-03-WebRoleCreateQueue-VB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btnSend_Click(</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sender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e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Handles</w:t>
      </w:r>
      <w:r w:rsidRPr="003E3719">
        <w:rPr>
          <w:rFonts w:eastAsiaTheme="minorHAnsi" w:cs="Consolas"/>
          <w:sz w:val="19"/>
          <w:szCs w:val="19"/>
          <w:lang w:bidi="ar-SA"/>
        </w:rPr>
        <w:t xml:space="preserve"> btnSend.Click</w:t>
      </w:r>
    </w:p>
    <w:p w:rsidR="00B2334F" w:rsidRPr="003E3719" w:rsidRDefault="00846A6B" w:rsidP="005B3118">
      <w:pPr>
        <w:pStyle w:val="ppCodeIndent"/>
        <w:numPr>
          <w:ilvl w:val="0"/>
          <w:numId w:val="0"/>
        </w:numPr>
        <w:ind w:left="709"/>
        <w:rPr>
          <w:rFonts w:eastAsiaTheme="minorHAnsi"/>
          <w:lang w:bidi="ar-SA"/>
        </w:rPr>
      </w:pPr>
      <w:r>
        <w:rPr>
          <w:rFonts w:eastAsiaTheme="minorHAnsi"/>
          <w:lang w:bidi="ar-SA"/>
        </w:rPr>
        <w:t xml:space="preserve">  ...</w:t>
      </w:r>
    </w:p>
    <w:p w:rsidR="00B2334F" w:rsidRPr="003E3719" w:rsidRDefault="00B2334F" w:rsidP="005B3118">
      <w:pPr>
        <w:pStyle w:val="ppCodeIndent"/>
        <w:numPr>
          <w:ilvl w:val="0"/>
          <w:numId w:val="0"/>
        </w:numPr>
        <w:ind w:left="709"/>
        <w:rPr>
          <w:rFonts w:eastAsiaTheme="minorHAnsi" w:cs="Consolas"/>
          <w:color w:val="008000"/>
          <w:sz w:val="19"/>
          <w:szCs w:val="19"/>
          <w:lang w:bidi="ar-SA"/>
        </w:rPr>
      </w:pPr>
      <w:r w:rsidRPr="003E3719">
        <w:rPr>
          <w:rFonts w:eastAsiaTheme="minorHAnsi"/>
          <w:lang w:bidi="ar-SA"/>
        </w:rPr>
        <w:t xml:space="preserve">  </w:t>
      </w:r>
      <w:r w:rsidRPr="003E3719">
        <w:rPr>
          <w:rFonts w:eastAsiaTheme="minorHAnsi"/>
          <w:color w:val="008000"/>
          <w:lang w:bidi="ar-SA"/>
        </w:rPr>
        <w:t>'</w:t>
      </w:r>
      <w:r w:rsidRPr="003E3719">
        <w:rPr>
          <w:rFonts w:eastAsiaTheme="minorHAnsi" w:cs="Consolas"/>
          <w:color w:val="008000"/>
          <w:sz w:val="19"/>
          <w:szCs w:val="19"/>
          <w:lang w:bidi="ar-SA"/>
        </w:rPr>
        <w:t>Code inserted in previous steps</w:t>
      </w:r>
    </w:p>
    <w:p w:rsidR="00B2334F" w:rsidRDefault="00B2334F" w:rsidP="005B3118">
      <w:pPr>
        <w:pStyle w:val="ppCodeIndent"/>
        <w:numPr>
          <w:ilvl w:val="0"/>
          <w:numId w:val="0"/>
        </w:numPr>
        <w:ind w:left="709"/>
        <w:rPr>
          <w:rFonts w:eastAsiaTheme="minorHAnsi" w:cs="Consolas"/>
          <w:sz w:val="19"/>
          <w:szCs w:val="19"/>
          <w:lang w:bidi="ar-SA"/>
        </w:rPr>
      </w:pPr>
    </w:p>
    <w:p w:rsidR="000C5FE6" w:rsidRPr="000C5FE6" w:rsidRDefault="000C5FE6" w:rsidP="005B3118">
      <w:pPr>
        <w:pStyle w:val="ppCodeIndent"/>
        <w:numPr>
          <w:ilvl w:val="0"/>
          <w:numId w:val="0"/>
        </w:numPr>
        <w:ind w:left="709"/>
        <w:rPr>
          <w:rFonts w:eastAsiaTheme="minorHAnsi" w:cs="Consolas"/>
          <w:b/>
          <w:sz w:val="19"/>
          <w:szCs w:val="19"/>
          <w:lang w:bidi="ar-SA"/>
        </w:rPr>
      </w:pPr>
      <w:r w:rsidRPr="000C5FE6">
        <w:rPr>
          <w:rFonts w:eastAsiaTheme="minorHAnsi"/>
          <w:b/>
          <w:color w:val="008000"/>
          <w:lang w:bidi="ar-SA"/>
        </w:rPr>
        <w:t>'</w:t>
      </w:r>
      <w:proofErr w:type="gramStart"/>
      <w:r w:rsidR="00D02AE6">
        <w:rPr>
          <w:rFonts w:eastAsiaTheme="minorHAnsi"/>
          <w:b/>
          <w:color w:val="008000"/>
          <w:lang w:bidi="ar-SA"/>
        </w:rPr>
        <w:t>retrieve</w:t>
      </w:r>
      <w:proofErr w:type="gramEnd"/>
      <w:r w:rsidR="00D02AE6">
        <w:rPr>
          <w:rFonts w:eastAsiaTheme="minorHAnsi"/>
          <w:b/>
          <w:color w:val="008000"/>
          <w:lang w:bidi="ar-SA"/>
        </w:rPr>
        <w:t xml:space="preserve"> a reference to the messages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queueClient = account.CreateCloudQueueClient()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queue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CloudQueue</w:t>
      </w:r>
      <w:r w:rsidRPr="003E3719">
        <w:rPr>
          <w:rFonts w:eastAsiaTheme="minorHAnsi" w:cs="Consolas"/>
          <w:b/>
          <w:sz w:val="19"/>
          <w:szCs w:val="19"/>
          <w:lang w:bidi="ar-SA"/>
        </w:rPr>
        <w:t xml:space="preserve"> = queueClient.GetQueueReference(</w:t>
      </w:r>
      <w:r w:rsidRPr="003E3719">
        <w:rPr>
          <w:rFonts w:eastAsiaTheme="minorHAnsi" w:cs="Consolas"/>
          <w:b/>
          <w:color w:val="A31515"/>
          <w:sz w:val="19"/>
          <w:szCs w:val="19"/>
          <w:lang w:bidi="ar-SA"/>
        </w:rPr>
        <w:t>"messagequeue"</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queue.CreateIfNotExist()</w:t>
      </w: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pPr>
    </w:p>
    <w:p w:rsidR="00B2334F" w:rsidRPr="003E3719" w:rsidRDefault="00B2334F" w:rsidP="00B2334F">
      <w:pPr>
        <w:pStyle w:val="ppNumberList"/>
      </w:pPr>
      <w:r w:rsidRPr="003E3719">
        <w:t xml:space="preserve">Add the following code (shown in </w:t>
      </w:r>
      <w:r w:rsidRPr="003E3719">
        <w:rPr>
          <w:b/>
        </w:rPr>
        <w:t>bold</w:t>
      </w:r>
      <w:r w:rsidRPr="003E3719">
        <w:t>) immediately after the code inserted in the previous step to put the message entered by the user into the queue.</w:t>
      </w:r>
    </w:p>
    <w:p w:rsidR="00B2334F" w:rsidRPr="003E3719" w:rsidRDefault="00B2334F" w:rsidP="00B2334F">
      <w:pPr>
        <w:pStyle w:val="ppBodyTextIndent"/>
      </w:pPr>
      <w:r w:rsidRPr="003E3719">
        <w:t xml:space="preserve">(Code Snippet – </w:t>
      </w:r>
      <w:r w:rsidRPr="003E3719">
        <w:rPr>
          <w:i/>
        </w:rPr>
        <w:t>ExploringWindowsAzureStorage-Ex03-04-WebRoleAddMessage-CS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btnSend_Click(</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sender,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e)</w:t>
      </w:r>
    </w:p>
    <w:p w:rsidR="00B2334F"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846A6B" w:rsidRPr="003E3719" w:rsidRDefault="00846A6B"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Code inserted in previous steps</w:t>
      </w:r>
    </w:p>
    <w:p w:rsidR="00B2334F" w:rsidRPr="003E3719" w:rsidRDefault="00B2334F" w:rsidP="005B3118">
      <w:pPr>
        <w:pStyle w:val="ppCodeIndent"/>
        <w:ind w:left="709"/>
        <w:rPr>
          <w:rFonts w:eastAsiaTheme="minorHAnsi" w:cs="Consolas"/>
          <w:sz w:val="19"/>
          <w:szCs w:val="19"/>
          <w:lang w:bidi="ar-SA"/>
        </w:rPr>
      </w:pPr>
    </w:p>
    <w:p w:rsidR="00846A6B" w:rsidRPr="00846A6B" w:rsidRDefault="00846A6B" w:rsidP="005B3118">
      <w:pPr>
        <w:pStyle w:val="ppCodeIndent"/>
        <w:shd w:val="clear" w:color="auto" w:fill="C6D9F1" w:themeFill="text2" w:themeFillTint="33"/>
        <w:ind w:left="709"/>
        <w:rPr>
          <w:rFonts w:eastAsiaTheme="minorHAnsi"/>
          <w:b/>
          <w:lang w:bidi="ar-SA"/>
        </w:rPr>
      </w:pPr>
      <w:r w:rsidRPr="00846A6B">
        <w:rPr>
          <w:rFonts w:eastAsiaTheme="minorHAnsi"/>
          <w:b/>
          <w:lang w:bidi="ar-SA"/>
        </w:rPr>
        <w:t xml:space="preserve">  </w:t>
      </w:r>
      <w:r w:rsidRPr="00846A6B">
        <w:rPr>
          <w:rFonts w:eastAsiaTheme="minorHAnsi"/>
          <w:b/>
          <w:color w:val="008000"/>
          <w:lang w:bidi="ar-SA"/>
        </w:rPr>
        <w:t>// add the message to the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msg = </w:t>
      </w:r>
      <w:r w:rsidRPr="003E3719">
        <w:rPr>
          <w:rFonts w:eastAsiaTheme="minorHAnsi" w:cs="Consolas"/>
          <w:b/>
          <w:color w:val="0000FF"/>
          <w:sz w:val="19"/>
          <w:szCs w:val="19"/>
          <w:lang w:bidi="ar-SA"/>
        </w:rPr>
        <w:t>new</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CloudQueueMessage</w:t>
      </w:r>
      <w:r w:rsidRPr="003E3719">
        <w:rPr>
          <w:rFonts w:eastAsiaTheme="minorHAnsi" w:cs="Consolas"/>
          <w:b/>
          <w:sz w:val="19"/>
          <w:szCs w:val="19"/>
          <w:lang w:bidi="ar-SA"/>
        </w:rPr>
        <w:t>(txtMessage.Text);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queue.AddMessage(msg);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lastRenderedPageBreak/>
        <w:t xml:space="preserve">  txtMessage.Text = </w:t>
      </w:r>
      <w:r w:rsidRPr="003E3719">
        <w:rPr>
          <w:rFonts w:eastAsiaTheme="minorHAnsi" w:cs="Consolas"/>
          <w:b/>
          <w:color w:val="0000FF"/>
          <w:sz w:val="19"/>
          <w:szCs w:val="19"/>
          <w:lang w:bidi="ar-SA"/>
        </w:rPr>
        <w:t>string</w:t>
      </w:r>
      <w:r w:rsidRPr="003E3719">
        <w:rPr>
          <w:rFonts w:eastAsiaTheme="minorHAnsi" w:cs="Consolas"/>
          <w:b/>
          <w:sz w:val="19"/>
          <w:szCs w:val="19"/>
          <w:lang w:bidi="ar-SA"/>
        </w:rPr>
        <w:t>.Empty;</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ExploringWindowsAzureStorage-Ex03-04-WebRoleAddMessage-VB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Protected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btnSend_Click(</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sender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Object</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ByVal</w:t>
      </w:r>
      <w:r w:rsidRPr="003E3719">
        <w:rPr>
          <w:rFonts w:eastAsiaTheme="minorHAnsi" w:cs="Consolas"/>
          <w:sz w:val="19"/>
          <w:szCs w:val="19"/>
          <w:lang w:bidi="ar-SA"/>
        </w:rPr>
        <w:t xml:space="preserve"> e </w:t>
      </w:r>
      <w:r w:rsidRPr="003E3719">
        <w:rPr>
          <w:rFonts w:eastAsiaTheme="minorHAnsi" w:cs="Consolas"/>
          <w:color w:val="0000FF"/>
          <w:sz w:val="19"/>
          <w:szCs w:val="19"/>
          <w:lang w:bidi="ar-SA"/>
        </w:rPr>
        <w:t>As</w:t>
      </w:r>
      <w:r w:rsidRPr="003E3719">
        <w:rPr>
          <w:rFonts w:eastAsiaTheme="minorHAnsi" w:cs="Consolas"/>
          <w:sz w:val="19"/>
          <w:szCs w:val="19"/>
          <w:lang w:bidi="ar-SA"/>
        </w:rPr>
        <w:t xml:space="preserve"> </w:t>
      </w:r>
      <w:r w:rsidRPr="003E3719">
        <w:rPr>
          <w:rFonts w:eastAsiaTheme="minorHAnsi" w:cs="Consolas"/>
          <w:color w:val="2B91AF"/>
          <w:sz w:val="19"/>
          <w:szCs w:val="19"/>
          <w:lang w:bidi="ar-SA"/>
        </w:rPr>
        <w:t>EventArgs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Handles</w:t>
      </w:r>
      <w:r w:rsidRPr="003E3719">
        <w:rPr>
          <w:rFonts w:eastAsiaTheme="minorHAnsi" w:cs="Consolas"/>
          <w:sz w:val="19"/>
          <w:szCs w:val="19"/>
          <w:lang w:bidi="ar-SA"/>
        </w:rPr>
        <w:t xml:space="preserve"> btnSend.Click</w:t>
      </w:r>
    </w:p>
    <w:p w:rsidR="00846A6B" w:rsidRPr="003E3719" w:rsidRDefault="00846A6B"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B2334F" w:rsidRPr="00846A6B" w:rsidRDefault="00B2334F" w:rsidP="005B3118">
      <w:pPr>
        <w:pStyle w:val="ppCodeIndent"/>
        <w:ind w:left="709"/>
        <w:rPr>
          <w:rFonts w:eastAsiaTheme="minorHAnsi" w:cs="Consolas"/>
          <w:sz w:val="19"/>
          <w:szCs w:val="19"/>
          <w:lang w:bidi="ar-SA"/>
        </w:rPr>
      </w:pPr>
      <w:r w:rsidRPr="003E3719">
        <w:rPr>
          <w:rFonts w:eastAsiaTheme="minorHAnsi"/>
          <w:color w:val="008000"/>
          <w:lang w:bidi="ar-SA"/>
        </w:rPr>
        <w:t xml:space="preserve">  '</w:t>
      </w:r>
      <w:r w:rsidRPr="003E3719">
        <w:rPr>
          <w:rFonts w:eastAsiaTheme="minorHAnsi" w:cs="Consolas"/>
          <w:color w:val="008000"/>
          <w:sz w:val="19"/>
          <w:szCs w:val="19"/>
          <w:lang w:bidi="ar-SA"/>
        </w:rPr>
        <w:t>Code inserted in previous steps</w:t>
      </w:r>
    </w:p>
    <w:p w:rsidR="00846A6B" w:rsidRPr="003E3719" w:rsidRDefault="00846A6B" w:rsidP="005B3118">
      <w:pPr>
        <w:pStyle w:val="ppCodeIndent"/>
        <w:ind w:left="709"/>
        <w:rPr>
          <w:rFonts w:eastAsiaTheme="minorHAnsi" w:cs="Consolas"/>
          <w:sz w:val="19"/>
          <w:szCs w:val="19"/>
          <w:lang w:bidi="ar-SA"/>
        </w:rPr>
      </w:pPr>
    </w:p>
    <w:p w:rsidR="00846A6B" w:rsidRPr="00846A6B" w:rsidRDefault="00846A6B" w:rsidP="005B3118">
      <w:pPr>
        <w:pStyle w:val="ppCodeIndent"/>
        <w:shd w:val="clear" w:color="auto" w:fill="C6D9F1" w:themeFill="text2" w:themeFillTint="33"/>
        <w:ind w:left="709"/>
        <w:rPr>
          <w:rFonts w:eastAsiaTheme="minorHAnsi"/>
          <w:b/>
          <w:lang w:bidi="ar-SA"/>
        </w:rPr>
      </w:pPr>
      <w:r w:rsidRPr="00846A6B">
        <w:rPr>
          <w:rFonts w:eastAsiaTheme="minorHAnsi"/>
          <w:b/>
          <w:lang w:bidi="ar-SA"/>
        </w:rPr>
        <w:t xml:space="preserve">  </w:t>
      </w:r>
      <w:r w:rsidRPr="00846A6B">
        <w:rPr>
          <w:rFonts w:eastAsiaTheme="minorHAnsi"/>
          <w:b/>
          <w:color w:val="008000"/>
          <w:lang w:bidi="ar-SA"/>
        </w:rPr>
        <w:t>' add the message to the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msg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New</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CloudQueueMessage</w:t>
      </w:r>
      <w:r w:rsidRPr="003E3719">
        <w:rPr>
          <w:rFonts w:eastAsiaTheme="minorHAnsi" w:cs="Consolas"/>
          <w:b/>
          <w:sz w:val="19"/>
          <w:szCs w:val="19"/>
          <w:lang w:bidi="ar-SA"/>
        </w:rPr>
        <w:t>(</w:t>
      </w:r>
      <w:r w:rsidRPr="003E3719">
        <w:rPr>
          <w:rFonts w:eastAsiaTheme="minorHAnsi" w:cs="Consolas"/>
          <w:b/>
          <w:color w:val="0000FF"/>
          <w:sz w:val="19"/>
          <w:szCs w:val="19"/>
          <w:lang w:bidi="ar-SA"/>
        </w:rPr>
        <w:t>Me</w:t>
      </w:r>
      <w:r w:rsidRPr="003E3719">
        <w:rPr>
          <w:rFonts w:eastAsiaTheme="minorHAnsi" w:cs="Consolas"/>
          <w:b/>
          <w:sz w:val="19"/>
          <w:szCs w:val="19"/>
          <w:lang w:bidi="ar-SA"/>
        </w:rPr>
        <w:t>.txtMessage.Text)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queue.AddMessage(msg)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Me</w:t>
      </w:r>
      <w:r w:rsidRPr="003E3719">
        <w:rPr>
          <w:rFonts w:eastAsiaTheme="minorHAnsi" w:cs="Consolas"/>
          <w:b/>
          <w:sz w:val="19"/>
          <w:szCs w:val="19"/>
          <w:lang w:bidi="ar-SA"/>
        </w:rPr>
        <w:t xml:space="preserve">.txtMessage.Text = </w:t>
      </w:r>
      <w:r w:rsidRPr="003E3719">
        <w:rPr>
          <w:rFonts w:eastAsiaTheme="minorHAnsi" w:cs="Consolas"/>
          <w:b/>
          <w:color w:val="0000FF"/>
          <w:sz w:val="19"/>
          <w:szCs w:val="19"/>
          <w:lang w:bidi="ar-SA"/>
        </w:rPr>
        <w:t>String</w:t>
      </w:r>
      <w:r w:rsidRPr="003E3719">
        <w:rPr>
          <w:rFonts w:eastAsiaTheme="minorHAnsi" w:cs="Consolas"/>
          <w:b/>
          <w:sz w:val="19"/>
          <w:szCs w:val="19"/>
          <w:lang w:bidi="ar-SA"/>
        </w:rPr>
        <w:t>.Empty</w:t>
      </w: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pPr>
    </w:p>
    <w:p w:rsidR="00B2334F" w:rsidRPr="003E3719" w:rsidRDefault="00B2334F" w:rsidP="00B2334F">
      <w:pPr>
        <w:pStyle w:val="ppNumberList"/>
      </w:pPr>
      <w:r w:rsidRPr="003E3719">
        <w:t xml:space="preserve">Open the </w:t>
      </w:r>
      <w:r w:rsidRPr="003E3719">
        <w:rPr>
          <w:b/>
        </w:rPr>
        <w:t xml:space="preserve">WebRole.cs </w:t>
      </w:r>
      <w:r w:rsidRPr="003E3719">
        <w:t>/</w:t>
      </w:r>
      <w:r w:rsidRPr="003E3719">
        <w:rPr>
          <w:b/>
        </w:rPr>
        <w:t xml:space="preserve"> WebRole.vb</w:t>
      </w:r>
      <w:r w:rsidRPr="003E3719">
        <w:t xml:space="preserve"> file from the </w:t>
      </w:r>
      <w:r w:rsidRPr="003E3719">
        <w:rPr>
          <w:b/>
        </w:rPr>
        <w:t>RDStorage</w:t>
      </w:r>
      <w:r w:rsidR="00B57026">
        <w:rPr>
          <w:b/>
        </w:rPr>
        <w:t>_WebRole</w:t>
      </w:r>
      <w:r w:rsidRPr="003E3719">
        <w:t xml:space="preserve"> project.</w:t>
      </w:r>
    </w:p>
    <w:p w:rsidR="00B2334F" w:rsidRPr="003E3719" w:rsidRDefault="00846A6B" w:rsidP="00B2334F">
      <w:pPr>
        <w:pStyle w:val="ppNumberList"/>
      </w:pPr>
      <w:r>
        <w:t xml:space="preserve">Append </w:t>
      </w:r>
      <w:r w:rsidR="00B2334F" w:rsidRPr="003E3719">
        <w:t>the followin</w:t>
      </w:r>
      <w:r>
        <w:t>g namespace to the existing directives at the top of the code file.</w:t>
      </w:r>
    </w:p>
    <w:p w:rsidR="00B2334F" w:rsidRPr="003E3719" w:rsidRDefault="00B2334F" w:rsidP="00B2334F">
      <w:pPr>
        <w:pStyle w:val="ppBodyTextIndent"/>
      </w:pPr>
      <w:r w:rsidRPr="003E3719">
        <w:t xml:space="preserve">(Code Snippet – </w:t>
      </w:r>
      <w:r w:rsidRPr="003E3719">
        <w:rPr>
          <w:i/>
        </w:rPr>
        <w:t>ExploringWindowsAzureStorage-Ex03-05-Namespace-CS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Microsoft.WindowsAzure.StorageClient;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ExploringWindowsAzureStorage-Ex03-05-Namespace-VB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Microsoft.WindowsAzure.StorageClient</w:t>
      </w:r>
    </w:p>
    <w:p w:rsidR="00B2334F" w:rsidRPr="003E3719" w:rsidRDefault="00B2334F" w:rsidP="00B2334F">
      <w:pPr>
        <w:pStyle w:val="ppListEnd"/>
      </w:pPr>
    </w:p>
    <w:p w:rsidR="00B2334F" w:rsidRPr="003E3719" w:rsidRDefault="00B2334F" w:rsidP="00B2334F">
      <w:pPr>
        <w:pStyle w:val="ppBodyText"/>
      </w:pPr>
    </w:p>
    <w:p w:rsidR="00B2334F" w:rsidRPr="003E3719" w:rsidRDefault="00B2334F" w:rsidP="00B2334F">
      <w:pPr>
        <w:pStyle w:val="ppProcedureStart"/>
      </w:pPr>
      <w:bookmarkStart w:id="56" w:name="_Toc260287060"/>
      <w:bookmarkStart w:id="57" w:name="_Toc303243861"/>
      <w:bookmarkStart w:id="58" w:name="_Toc310346239"/>
      <w:r w:rsidRPr="003E3719">
        <w:t>Task 3 – Retrieving Messages from the Queue</w:t>
      </w:r>
      <w:bookmarkEnd w:id="56"/>
      <w:bookmarkEnd w:id="57"/>
      <w:bookmarkEnd w:id="58"/>
    </w:p>
    <w:p w:rsidR="00B2334F" w:rsidRPr="003E3719" w:rsidRDefault="00B2334F" w:rsidP="00B2334F">
      <w:pPr>
        <w:pStyle w:val="ppBodyText"/>
      </w:pPr>
      <w:r w:rsidRPr="003E3719">
        <w:t xml:space="preserve">In this task, you </w:t>
      </w:r>
      <w:r w:rsidR="00D24822">
        <w:t xml:space="preserve">update the worker role to retrieve </w:t>
      </w:r>
      <w:r w:rsidRPr="003E3719">
        <w:t xml:space="preserve">messages from the queue and show them in the </w:t>
      </w:r>
      <w:r w:rsidR="00D56608">
        <w:t>compute emulator</w:t>
      </w:r>
      <w:r w:rsidRPr="003E3719">
        <w:t xml:space="preserve"> log. </w:t>
      </w:r>
    </w:p>
    <w:p w:rsidR="001D1F8F" w:rsidRDefault="001D1F8F" w:rsidP="00753357">
      <w:pPr>
        <w:pStyle w:val="ppNumberList"/>
      </w:pPr>
      <w:r w:rsidRPr="003E3719">
        <w:t xml:space="preserve">Open the </w:t>
      </w:r>
      <w:r>
        <w:rPr>
          <w:b/>
        </w:rPr>
        <w:t>Global.asax</w:t>
      </w:r>
      <w:r w:rsidRPr="003E3719">
        <w:rPr>
          <w:b/>
        </w:rPr>
        <w:t>.cs</w:t>
      </w:r>
      <w:r w:rsidRPr="003E3719">
        <w:t xml:space="preserve"> / </w:t>
      </w:r>
      <w:r>
        <w:rPr>
          <w:b/>
        </w:rPr>
        <w:t>Global.asax</w:t>
      </w:r>
      <w:r w:rsidRPr="003E3719">
        <w:rPr>
          <w:b/>
        </w:rPr>
        <w:t>.vb</w:t>
      </w:r>
      <w:r w:rsidRPr="003E3719">
        <w:t xml:space="preserve"> file from the </w:t>
      </w:r>
      <w:r w:rsidRPr="003E3719">
        <w:rPr>
          <w:b/>
        </w:rPr>
        <w:t>R</w:t>
      </w:r>
      <w:r>
        <w:rPr>
          <w:b/>
        </w:rPr>
        <w:t>d</w:t>
      </w:r>
      <w:r w:rsidR="000E4A8E">
        <w:rPr>
          <w:b/>
        </w:rPr>
        <w:t>Storage_Web</w:t>
      </w:r>
      <w:r>
        <w:rPr>
          <w:b/>
        </w:rPr>
        <w:t>Role</w:t>
      </w:r>
      <w:r w:rsidRPr="003E3719">
        <w:t xml:space="preserve"> project.</w:t>
      </w:r>
    </w:p>
    <w:p w:rsidR="00753357" w:rsidRPr="003E3719" w:rsidRDefault="00753357" w:rsidP="00753357">
      <w:pPr>
        <w:pStyle w:val="ppNumberList"/>
      </w:pPr>
      <w:r w:rsidRPr="003E3719">
        <w:t xml:space="preserve">Add the following code (shown in </w:t>
      </w:r>
      <w:r w:rsidRPr="003E3719">
        <w:rPr>
          <w:b/>
        </w:rPr>
        <w:t>bold</w:t>
      </w:r>
      <w:r w:rsidRPr="003E3719">
        <w:t xml:space="preserve">) to the </w:t>
      </w:r>
      <w:r w:rsidR="004E2BC8">
        <w:rPr>
          <w:b/>
        </w:rPr>
        <w:t>Application_</w:t>
      </w:r>
      <w:r w:rsidRPr="003E3719">
        <w:rPr>
          <w:b/>
        </w:rPr>
        <w:t>Start</w:t>
      </w:r>
      <w:r w:rsidRPr="003E3719">
        <w:t xml:space="preserve"> method to initialize the account information.</w:t>
      </w:r>
    </w:p>
    <w:p w:rsidR="00753357" w:rsidRPr="003E3719" w:rsidRDefault="00753357" w:rsidP="00753357">
      <w:pPr>
        <w:pStyle w:val="ppBodyTextIndent"/>
      </w:pPr>
      <w:r w:rsidRPr="003E3719">
        <w:t xml:space="preserve"> (Code Snippet – </w:t>
      </w:r>
      <w:r w:rsidRPr="003E3719">
        <w:rPr>
          <w:i/>
        </w:rPr>
        <w:t>ExploringWindowsAzureStorage-Ex03-0</w:t>
      </w:r>
      <w:r w:rsidR="004A54E8">
        <w:rPr>
          <w:i/>
        </w:rPr>
        <w:t>6</w:t>
      </w:r>
      <w:r w:rsidRPr="003E3719">
        <w:rPr>
          <w:i/>
        </w:rPr>
        <w:t>-InitializeAccount-CS</w:t>
      </w:r>
      <w:r w:rsidRPr="003E3719">
        <w:t>)</w:t>
      </w:r>
    </w:p>
    <w:p w:rsidR="00753357" w:rsidRPr="003E3719" w:rsidRDefault="00753357" w:rsidP="00753357">
      <w:pPr>
        <w:pStyle w:val="ppCodeLanguageIndent"/>
      </w:pPr>
      <w:r w:rsidRPr="003E3719">
        <w:t>C#</w:t>
      </w:r>
    </w:p>
    <w:p w:rsidR="00CC41E5" w:rsidRPr="00CC41E5" w:rsidRDefault="00B80019" w:rsidP="005B3118">
      <w:pPr>
        <w:pStyle w:val="ppCodeIndent"/>
        <w:ind w:left="709"/>
        <w:rPr>
          <w:rFonts w:eastAsiaTheme="minorHAnsi"/>
          <w:sz w:val="19"/>
          <w:szCs w:val="19"/>
          <w:lang w:bidi="ar-SA"/>
        </w:rPr>
      </w:pPr>
      <w:r w:rsidRPr="00CC41E5">
        <w:rPr>
          <w:rFonts w:eastAsiaTheme="minorHAnsi"/>
          <w:color w:val="0000FF"/>
          <w:sz w:val="19"/>
          <w:szCs w:val="19"/>
          <w:lang w:bidi="ar-SA"/>
        </w:rPr>
        <w:t>void</w:t>
      </w:r>
      <w:r w:rsidRPr="00CC41E5">
        <w:rPr>
          <w:rFonts w:eastAsiaTheme="minorHAnsi"/>
          <w:sz w:val="19"/>
          <w:szCs w:val="19"/>
          <w:lang w:bidi="ar-SA"/>
        </w:rPr>
        <w:t xml:space="preserve"> Application_</w:t>
      </w:r>
      <w:r w:rsidR="00753357" w:rsidRPr="00CC41E5">
        <w:rPr>
          <w:rFonts w:eastAsiaTheme="minorHAnsi"/>
          <w:sz w:val="19"/>
          <w:szCs w:val="19"/>
          <w:lang w:bidi="ar-SA"/>
        </w:rPr>
        <w:t>Start(</w:t>
      </w:r>
      <w:r w:rsidR="00CC41E5" w:rsidRPr="00CC41E5">
        <w:rPr>
          <w:rFonts w:eastAsiaTheme="minorHAnsi"/>
          <w:color w:val="0000FF"/>
          <w:sz w:val="19"/>
          <w:szCs w:val="19"/>
          <w:lang w:bidi="ar-SA"/>
        </w:rPr>
        <w:t>object</w:t>
      </w:r>
      <w:r w:rsidR="00CC41E5" w:rsidRPr="00CC41E5">
        <w:rPr>
          <w:rFonts w:eastAsiaTheme="minorHAnsi"/>
          <w:sz w:val="19"/>
          <w:szCs w:val="19"/>
          <w:lang w:bidi="ar-SA"/>
        </w:rPr>
        <w:t xml:space="preserve"> sender, </w:t>
      </w:r>
      <w:r w:rsidR="00CC41E5" w:rsidRPr="00CC41E5">
        <w:rPr>
          <w:rFonts w:eastAsiaTheme="minorHAnsi"/>
          <w:color w:val="2B91AF"/>
          <w:sz w:val="19"/>
          <w:szCs w:val="19"/>
          <w:lang w:bidi="ar-SA"/>
        </w:rPr>
        <w:t>EventArgs</w:t>
      </w:r>
      <w:r w:rsidR="00CC41E5" w:rsidRPr="00CC41E5">
        <w:rPr>
          <w:rFonts w:eastAsiaTheme="minorHAnsi"/>
          <w:sz w:val="19"/>
          <w:szCs w:val="19"/>
          <w:lang w:bidi="ar-SA"/>
        </w:rPr>
        <w:t xml:space="preserve"> e)</w:t>
      </w:r>
    </w:p>
    <w:p w:rsidR="00753357" w:rsidRPr="003E3719" w:rsidRDefault="00753357" w:rsidP="005B3118">
      <w:pPr>
        <w:pStyle w:val="ppCodeIndent"/>
        <w:ind w:left="709"/>
        <w:rPr>
          <w:rFonts w:eastAsiaTheme="minorHAnsi" w:cs="Consolas"/>
          <w:sz w:val="19"/>
          <w:szCs w:val="19"/>
          <w:lang w:bidi="ar-SA"/>
        </w:rPr>
      </w:pPr>
      <w:r w:rsidRPr="003E3719">
        <w:rPr>
          <w:rFonts w:eastAsiaTheme="minorHAnsi" w:cs="Consolas"/>
          <w:sz w:val="19"/>
          <w:szCs w:val="19"/>
          <w:lang w:bidi="ar-SA"/>
        </w:rPr>
        <w:lastRenderedPageBreak/>
        <w:t>{</w:t>
      </w:r>
    </w:p>
    <w:p w:rsidR="00753357" w:rsidRPr="002D14C5" w:rsidRDefault="00753357" w:rsidP="005B3118">
      <w:pPr>
        <w:pStyle w:val="ppCodeIndent"/>
        <w:numPr>
          <w:ilvl w:val="0"/>
          <w:numId w:val="0"/>
        </w:numPr>
        <w:ind w:left="709"/>
        <w:rPr>
          <w:rFonts w:eastAsiaTheme="minorHAnsi"/>
          <w:lang w:bidi="ar-SA"/>
        </w:rPr>
      </w:pP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2B91AF"/>
          <w:lang w:bidi="ar-SA"/>
        </w:rPr>
        <w:t>CloudStorageAccount</w:t>
      </w:r>
      <w:r w:rsidRPr="00C93A29">
        <w:rPr>
          <w:rFonts w:eastAsiaTheme="minorHAnsi"/>
          <w:b/>
          <w:lang w:bidi="ar-SA"/>
        </w:rPr>
        <w:t>.SetConfigurationSettingPublisher((configName, configSetter) =&gt;</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configSetter(</w:t>
      </w:r>
      <w:r w:rsidRPr="00C93A29">
        <w:rPr>
          <w:rFonts w:eastAsiaTheme="minorHAnsi"/>
          <w:b/>
          <w:color w:val="2B91AF"/>
          <w:lang w:bidi="ar-SA"/>
        </w:rPr>
        <w:t>RoleEnvironment</w:t>
      </w:r>
      <w:r w:rsidRPr="00C93A29">
        <w:rPr>
          <w:rFonts w:eastAsiaTheme="minorHAnsi"/>
          <w:b/>
          <w:lang w:bidi="ar-SA"/>
        </w:rPr>
        <w:t>.GetConfigurationSettingValue(configName));</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p>
    <w:p w:rsidR="00753357" w:rsidRPr="003E3719" w:rsidRDefault="00753357" w:rsidP="005B3118">
      <w:pPr>
        <w:pStyle w:val="ppCodeIndent"/>
        <w:ind w:left="709"/>
        <w:rPr>
          <w:rFonts w:eastAsiaTheme="minorHAnsi" w:cs="Consolas"/>
          <w:sz w:val="19"/>
          <w:szCs w:val="19"/>
          <w:lang w:bidi="ar-SA"/>
        </w:rPr>
      </w:pPr>
    </w:p>
    <w:p w:rsidR="00753357" w:rsidRPr="003E3719" w:rsidRDefault="00753357"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753357" w:rsidRPr="003E3719" w:rsidRDefault="00753357" w:rsidP="00753357">
      <w:pPr>
        <w:pStyle w:val="ppBodyTextIndent"/>
      </w:pPr>
    </w:p>
    <w:p w:rsidR="00753357" w:rsidRDefault="00753357" w:rsidP="00753357">
      <w:pPr>
        <w:pStyle w:val="ppBodyTextIndent"/>
      </w:pPr>
      <w:r w:rsidRPr="003E3719">
        <w:t xml:space="preserve">(Code Snippet – </w:t>
      </w:r>
      <w:r w:rsidRPr="003E3719">
        <w:rPr>
          <w:i/>
        </w:rPr>
        <w:t>ExploringWindowsAzureStorage-Ex03-0</w:t>
      </w:r>
      <w:r w:rsidR="004A54E8">
        <w:rPr>
          <w:i/>
        </w:rPr>
        <w:t>6</w:t>
      </w:r>
      <w:r w:rsidRPr="003E3719">
        <w:rPr>
          <w:i/>
        </w:rPr>
        <w:t>-InitializeAccount-VB</w:t>
      </w:r>
      <w:r w:rsidRPr="003E3719">
        <w:t>)</w:t>
      </w:r>
    </w:p>
    <w:p w:rsidR="00753357" w:rsidRPr="003E3719" w:rsidRDefault="00753357" w:rsidP="00753357">
      <w:pPr>
        <w:pStyle w:val="ppCodeLanguageIndent"/>
      </w:pPr>
      <w:r>
        <w:t>Visual Basic</w:t>
      </w:r>
    </w:p>
    <w:p w:rsidR="00753357" w:rsidRPr="00C93A29" w:rsidRDefault="007305EF" w:rsidP="005B3118">
      <w:pPr>
        <w:pStyle w:val="ppCodeIndent"/>
        <w:ind w:left="709"/>
        <w:rPr>
          <w:rFonts w:eastAsiaTheme="minorHAnsi"/>
          <w:lang w:bidi="ar-SA"/>
        </w:rPr>
      </w:pPr>
      <w:r>
        <w:rPr>
          <w:rFonts w:eastAsiaTheme="minorHAnsi"/>
          <w:color w:val="0000FF"/>
          <w:lang w:bidi="ar-SA"/>
        </w:rPr>
        <w:t>Sub</w:t>
      </w:r>
      <w:r w:rsidR="00753357" w:rsidRPr="00C93A29">
        <w:rPr>
          <w:rFonts w:eastAsiaTheme="minorHAnsi"/>
          <w:lang w:bidi="ar-SA"/>
        </w:rPr>
        <w:t xml:space="preserve"> </w:t>
      </w:r>
      <w:r>
        <w:rPr>
          <w:rFonts w:eastAsiaTheme="minorHAnsi"/>
          <w:lang w:bidi="ar-SA"/>
        </w:rPr>
        <w:t>Application_</w:t>
      </w:r>
      <w:r w:rsidR="00AD018D">
        <w:rPr>
          <w:rFonts w:eastAsiaTheme="minorHAnsi"/>
          <w:lang w:bidi="ar-SA"/>
        </w:rPr>
        <w:t>Start()</w:t>
      </w:r>
    </w:p>
    <w:p w:rsidR="00753357" w:rsidRPr="00C93A29" w:rsidRDefault="00753357" w:rsidP="005B3118">
      <w:pPr>
        <w:pStyle w:val="ppCodeIndent"/>
        <w:ind w:left="709"/>
        <w:rPr>
          <w:rFonts w:eastAsiaTheme="minorHAnsi"/>
          <w:lang w:bidi="ar-SA"/>
        </w:rPr>
      </w:pP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2B91AF"/>
          <w:lang w:bidi="ar-SA"/>
        </w:rPr>
        <w:t>CloudStorageAccount</w:t>
      </w:r>
      <w:r w:rsidRPr="00C93A29">
        <w:rPr>
          <w:rFonts w:eastAsiaTheme="minorHAnsi"/>
          <w:b/>
          <w:lang w:bidi="ar-SA"/>
        </w:rPr>
        <w:t>.SetConfigurationSettingPublisher(</w:t>
      </w:r>
      <w:r w:rsidRPr="00C93A29">
        <w:rPr>
          <w:rFonts w:eastAsiaTheme="minorHAnsi"/>
          <w:b/>
          <w:color w:val="0000FF"/>
          <w:lang w:bidi="ar-SA"/>
        </w:rPr>
        <w:t>Sub</w:t>
      </w:r>
      <w:r w:rsidRPr="00C93A29">
        <w:rPr>
          <w:rFonts w:eastAsiaTheme="minorHAnsi"/>
          <w:b/>
          <w:lang w:bidi="ar-SA"/>
        </w:rPr>
        <w:t>(configName, configSetter)</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configSetter(</w:t>
      </w:r>
      <w:r w:rsidRPr="00C93A29">
        <w:rPr>
          <w:rFonts w:eastAsiaTheme="minorHAnsi"/>
          <w:b/>
          <w:color w:val="2B91AF"/>
          <w:lang w:bidi="ar-SA"/>
        </w:rPr>
        <w:t>RoleEnvironment</w:t>
      </w:r>
      <w:r w:rsidRPr="00C93A29">
        <w:rPr>
          <w:rFonts w:eastAsiaTheme="minorHAnsi"/>
          <w:b/>
          <w:lang w:bidi="ar-SA"/>
        </w:rPr>
        <w:t>.GetConfigurationSettingValue(configName))</w:t>
      </w:r>
    </w:p>
    <w:p w:rsidR="00753357" w:rsidRPr="00C93A29" w:rsidRDefault="00753357"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0000FF"/>
          <w:lang w:bidi="ar-SA"/>
        </w:rPr>
        <w:t>End</w:t>
      </w:r>
      <w:r w:rsidRPr="00C93A29">
        <w:rPr>
          <w:rFonts w:eastAsiaTheme="minorHAnsi"/>
          <w:b/>
          <w:lang w:bidi="ar-SA"/>
        </w:rPr>
        <w:t xml:space="preserve"> </w:t>
      </w:r>
      <w:r w:rsidRPr="00C93A29">
        <w:rPr>
          <w:rFonts w:eastAsiaTheme="minorHAnsi"/>
          <w:b/>
          <w:color w:val="0000FF"/>
          <w:lang w:bidi="ar-SA"/>
        </w:rPr>
        <w:t>Sub</w:t>
      </w:r>
      <w:r w:rsidRPr="00C93A29">
        <w:rPr>
          <w:rFonts w:eastAsiaTheme="minorHAnsi"/>
          <w:b/>
          <w:lang w:bidi="ar-SA"/>
        </w:rPr>
        <w:t>)</w:t>
      </w:r>
    </w:p>
    <w:p w:rsidR="00753357" w:rsidRPr="00C93A29" w:rsidRDefault="00753357" w:rsidP="005B3118">
      <w:pPr>
        <w:pStyle w:val="ppCodeIndent"/>
        <w:ind w:left="709"/>
        <w:rPr>
          <w:rFonts w:eastAsiaTheme="minorHAnsi"/>
          <w:lang w:bidi="ar-SA"/>
        </w:rPr>
      </w:pPr>
    </w:p>
    <w:p w:rsidR="00753357" w:rsidRPr="00C93A29" w:rsidRDefault="00753357" w:rsidP="005B3118">
      <w:pPr>
        <w:pStyle w:val="ppCodeIndent"/>
        <w:ind w:left="709"/>
        <w:rPr>
          <w:rFonts w:eastAsiaTheme="minorHAnsi"/>
          <w:lang w:bidi="ar-SA"/>
        </w:rPr>
      </w:pPr>
      <w:r w:rsidRPr="00C93A29">
        <w:rPr>
          <w:rFonts w:eastAsiaTheme="minorHAnsi"/>
          <w:color w:val="0000FF"/>
          <w:lang w:bidi="ar-SA"/>
        </w:rPr>
        <w:t>End</w:t>
      </w:r>
      <w:r w:rsidRPr="00C93A29">
        <w:rPr>
          <w:rFonts w:eastAsiaTheme="minorHAnsi"/>
          <w:lang w:bidi="ar-SA"/>
        </w:rPr>
        <w:t xml:space="preserve"> </w:t>
      </w:r>
      <w:r w:rsidR="007A6F12">
        <w:rPr>
          <w:rFonts w:eastAsiaTheme="minorHAnsi"/>
          <w:color w:val="0000FF"/>
          <w:lang w:bidi="ar-SA"/>
        </w:rPr>
        <w:t>Sub</w:t>
      </w:r>
    </w:p>
    <w:p w:rsidR="00753357" w:rsidRPr="003E3719" w:rsidRDefault="00753357" w:rsidP="00753357">
      <w:pPr>
        <w:pStyle w:val="ppBodyTextIndent"/>
      </w:pPr>
    </w:p>
    <w:p w:rsidR="001A29FB" w:rsidRPr="003E3719" w:rsidRDefault="001A29FB" w:rsidP="001A29FB">
      <w:pPr>
        <w:pStyle w:val="ppNumberList"/>
      </w:pPr>
      <w:r w:rsidRPr="003E3719">
        <w:t>Make sure the following namespace directives exist on the top of the code files.</w:t>
      </w:r>
    </w:p>
    <w:p w:rsidR="001A29FB" w:rsidRPr="003E3719" w:rsidRDefault="001A29FB" w:rsidP="001A29FB">
      <w:pPr>
        <w:pStyle w:val="ppBodyTextIndent"/>
      </w:pPr>
      <w:r w:rsidRPr="003E3719">
        <w:t xml:space="preserve">(Code Snippet – </w:t>
      </w:r>
      <w:r w:rsidRPr="003E3719">
        <w:rPr>
          <w:i/>
        </w:rPr>
        <w:t>ExploringWindowsAzureStorage-Ex03-0</w:t>
      </w:r>
      <w:r w:rsidR="004A54E8">
        <w:rPr>
          <w:i/>
        </w:rPr>
        <w:t>7</w:t>
      </w:r>
      <w:r w:rsidRPr="003E3719">
        <w:rPr>
          <w:i/>
        </w:rPr>
        <w:t>-Namespace-CS</w:t>
      </w:r>
      <w:r w:rsidRPr="003E3719">
        <w:t>)</w:t>
      </w:r>
    </w:p>
    <w:p w:rsidR="001A29FB" w:rsidRPr="003E3719" w:rsidRDefault="001A29FB" w:rsidP="001A29FB">
      <w:pPr>
        <w:pStyle w:val="ppCodeLanguageIndent"/>
      </w:pPr>
      <w:r w:rsidRPr="003E3719">
        <w:t>C#</w:t>
      </w:r>
    </w:p>
    <w:p w:rsidR="001A29FB" w:rsidRPr="003E3719" w:rsidRDefault="001A29FB"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w:t>
      </w:r>
    </w:p>
    <w:p w:rsidR="001A29FB" w:rsidRPr="003E3719" w:rsidRDefault="001A29FB"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Microsoft.WindowsAzure.ServiceRuntime;</w:t>
      </w:r>
    </w:p>
    <w:p w:rsidR="001A29FB" w:rsidRPr="003E3719" w:rsidRDefault="001A29FB" w:rsidP="001A29FB">
      <w:pPr>
        <w:pStyle w:val="ppBodyTextIndent"/>
      </w:pPr>
    </w:p>
    <w:p w:rsidR="001A29FB" w:rsidRPr="003E3719" w:rsidRDefault="001A29FB" w:rsidP="001A29FB">
      <w:pPr>
        <w:pStyle w:val="ppBodyTextIndent"/>
      </w:pPr>
      <w:r w:rsidRPr="003E3719">
        <w:t xml:space="preserve">(Code Snippet – </w:t>
      </w:r>
      <w:r w:rsidRPr="003E3719">
        <w:rPr>
          <w:i/>
        </w:rPr>
        <w:t>ExploringWindowsAzureStorage-Ex03-0</w:t>
      </w:r>
      <w:r w:rsidR="004A54E8">
        <w:rPr>
          <w:i/>
        </w:rPr>
        <w:t>7</w:t>
      </w:r>
      <w:r w:rsidRPr="003E3719">
        <w:rPr>
          <w:i/>
        </w:rPr>
        <w:t>-Namespace</w:t>
      </w:r>
      <w:r w:rsidRPr="003E3719">
        <w:t>-VB)</w:t>
      </w:r>
    </w:p>
    <w:p w:rsidR="001A29FB" w:rsidRPr="003E3719" w:rsidRDefault="001A29FB" w:rsidP="001A29FB">
      <w:pPr>
        <w:pStyle w:val="ppCodeLanguageIndent"/>
      </w:pPr>
      <w:r w:rsidRPr="003E3719">
        <w:t>Visual Basic</w:t>
      </w:r>
    </w:p>
    <w:p w:rsidR="001A29FB" w:rsidRPr="0040566D" w:rsidRDefault="001A29FB"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w:t>
      </w:r>
    </w:p>
    <w:p w:rsidR="001A29FB" w:rsidRDefault="001A29FB"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Microsoft.WindowsAzure.ServiceRuntime</w:t>
      </w:r>
    </w:p>
    <w:p w:rsidR="001A29FB" w:rsidRDefault="001A29FB" w:rsidP="001A29FB">
      <w:pPr>
        <w:pStyle w:val="ppBodyTextIndent"/>
      </w:pPr>
    </w:p>
    <w:p w:rsidR="00B2334F" w:rsidRDefault="00B2334F" w:rsidP="00B2334F">
      <w:pPr>
        <w:pStyle w:val="ppNumberList"/>
      </w:pPr>
      <w:r w:rsidRPr="003E3719">
        <w:t xml:space="preserve">Open the </w:t>
      </w:r>
      <w:r w:rsidRPr="003E3719">
        <w:rPr>
          <w:b/>
        </w:rPr>
        <w:t>WorkerRole.cs</w:t>
      </w:r>
      <w:r w:rsidRPr="003E3719">
        <w:t xml:space="preserve"> / </w:t>
      </w:r>
      <w:r w:rsidRPr="003E3719">
        <w:rPr>
          <w:b/>
        </w:rPr>
        <w:t>WorkerRole.vb</w:t>
      </w:r>
      <w:r w:rsidRPr="003E3719">
        <w:t xml:space="preserve"> file from the </w:t>
      </w:r>
      <w:r w:rsidRPr="003E3719">
        <w:rPr>
          <w:b/>
        </w:rPr>
        <w:t>R</w:t>
      </w:r>
      <w:r w:rsidR="00D24822">
        <w:rPr>
          <w:b/>
        </w:rPr>
        <w:t>d</w:t>
      </w:r>
      <w:r w:rsidRPr="003E3719">
        <w:rPr>
          <w:b/>
        </w:rPr>
        <w:t>Storage_Worker</w:t>
      </w:r>
      <w:r w:rsidR="003C3154">
        <w:rPr>
          <w:b/>
        </w:rPr>
        <w:t>Role</w:t>
      </w:r>
      <w:r w:rsidRPr="003E3719">
        <w:t xml:space="preserve"> project.</w:t>
      </w:r>
    </w:p>
    <w:p w:rsidR="00D12069" w:rsidRPr="003E3719" w:rsidRDefault="00D12069" w:rsidP="00D12069">
      <w:pPr>
        <w:pStyle w:val="ppNumberList"/>
      </w:pPr>
      <w:r w:rsidRPr="003E3719">
        <w:t xml:space="preserve">Add the following code (shown in </w:t>
      </w:r>
      <w:r w:rsidRPr="003E3719">
        <w:rPr>
          <w:b/>
        </w:rPr>
        <w:t>bold</w:t>
      </w:r>
      <w:r w:rsidRPr="003E3719">
        <w:t xml:space="preserve">) to the </w:t>
      </w:r>
      <w:r w:rsidRPr="003E3719">
        <w:rPr>
          <w:b/>
        </w:rPr>
        <w:t>OnStart</w:t>
      </w:r>
      <w:r w:rsidRPr="003E3719">
        <w:t xml:space="preserve"> method directly above </w:t>
      </w:r>
      <w:r w:rsidRPr="003E3719">
        <w:rPr>
          <w:b/>
        </w:rPr>
        <w:t xml:space="preserve">return </w:t>
      </w:r>
      <w:proofErr w:type="gramStart"/>
      <w:r w:rsidRPr="003E3719">
        <w:rPr>
          <w:b/>
        </w:rPr>
        <w:t>base.OnStart(</w:t>
      </w:r>
      <w:proofErr w:type="gramEnd"/>
      <w:r w:rsidRPr="003E3719">
        <w:rPr>
          <w:b/>
        </w:rPr>
        <w:t xml:space="preserve">) </w:t>
      </w:r>
      <w:r>
        <w:t>in Worker</w:t>
      </w:r>
      <w:r w:rsidRPr="003E3719">
        <w:t xml:space="preserve">Role.cs or </w:t>
      </w:r>
      <w:r w:rsidRPr="003E3719">
        <w:rPr>
          <w:b/>
        </w:rPr>
        <w:t>Return MyBase.OnStart()</w:t>
      </w:r>
      <w:r>
        <w:t xml:space="preserve"> in Worker</w:t>
      </w:r>
      <w:r w:rsidRPr="003E3719">
        <w:t>Role.vb to initialize the account information.</w:t>
      </w:r>
    </w:p>
    <w:p w:rsidR="00D12069" w:rsidRPr="003E3719" w:rsidRDefault="00D12069" w:rsidP="00D12069">
      <w:pPr>
        <w:pStyle w:val="ppBodyTextIndent"/>
      </w:pPr>
      <w:r w:rsidRPr="003E3719">
        <w:t xml:space="preserve"> (Code Snippet – </w:t>
      </w:r>
      <w:r w:rsidRPr="003E3719">
        <w:rPr>
          <w:i/>
        </w:rPr>
        <w:t>ExploringWindowsAzureStorage-Ex03-08-InitializeAccount-CS</w:t>
      </w:r>
      <w:r w:rsidRPr="003E3719">
        <w:t>)</w:t>
      </w:r>
    </w:p>
    <w:p w:rsidR="00D12069" w:rsidRPr="003E3719" w:rsidRDefault="00D12069" w:rsidP="00D12069">
      <w:pPr>
        <w:pStyle w:val="ppCodeLanguageIndent"/>
      </w:pPr>
      <w:r w:rsidRPr="003E3719">
        <w:lastRenderedPageBreak/>
        <w:t>C#</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bool</w:t>
      </w:r>
      <w:r w:rsidRPr="003E3719">
        <w:rPr>
          <w:rFonts w:eastAsiaTheme="minorHAnsi" w:cs="Consolas"/>
          <w:sz w:val="19"/>
          <w:szCs w:val="19"/>
          <w:lang w:bidi="ar-SA"/>
        </w:rPr>
        <w:t xml:space="preserve"> OnStart()</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xml:space="preserve">// Set the maximum number of concurrent connections </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2B91AF"/>
          <w:sz w:val="19"/>
          <w:szCs w:val="19"/>
          <w:lang w:bidi="ar-SA"/>
        </w:rPr>
        <w:t>ServicePointManager</w:t>
      </w:r>
      <w:r w:rsidRPr="003E3719">
        <w:rPr>
          <w:rFonts w:eastAsiaTheme="minorHAnsi" w:cs="Consolas"/>
          <w:sz w:val="19"/>
          <w:szCs w:val="19"/>
          <w:lang w:bidi="ar-SA"/>
        </w:rPr>
        <w:t>.DefaultConnectionLimit = 12;</w:t>
      </w:r>
    </w:p>
    <w:p w:rsidR="00D12069" w:rsidRPr="003E3719" w:rsidRDefault="00D12069" w:rsidP="005B3118">
      <w:pPr>
        <w:pStyle w:val="ppCodeIndent"/>
        <w:ind w:left="709"/>
        <w:rPr>
          <w:rFonts w:eastAsiaTheme="minorHAnsi" w:cs="Consolas"/>
          <w:sz w:val="19"/>
          <w:szCs w:val="19"/>
          <w:lang w:bidi="ar-SA"/>
        </w:rPr>
      </w:pP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For information on handling configuration changes</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see the MSDN topic at http://go.microsoft.com/fwlink/?LinkId=166357.</w:t>
      </w:r>
    </w:p>
    <w:p w:rsidR="00D12069" w:rsidRPr="00D12069" w:rsidRDefault="00D12069" w:rsidP="005B3118">
      <w:pPr>
        <w:pStyle w:val="ppCodeIndent"/>
        <w:ind w:left="709"/>
        <w:rPr>
          <w:rFonts w:eastAsiaTheme="minorHAnsi"/>
          <w:lang w:bidi="ar-SA"/>
        </w:rPr>
      </w:pPr>
      <w:r w:rsidRPr="00D12069">
        <w:rPr>
          <w:rFonts w:eastAsiaTheme="minorHAnsi" w:cs="Consolas"/>
          <w:sz w:val="19"/>
          <w:szCs w:val="19"/>
          <w:lang w:bidi="ar-SA"/>
        </w:rPr>
        <w:t xml:space="preserve">  </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2B91AF"/>
          <w:lang w:bidi="ar-SA"/>
        </w:rPr>
        <w:t>CloudStorageAccount</w:t>
      </w:r>
      <w:r w:rsidRPr="00C93A29">
        <w:rPr>
          <w:rFonts w:eastAsiaTheme="minorHAnsi"/>
          <w:b/>
          <w:lang w:bidi="ar-SA"/>
        </w:rPr>
        <w:t>.SetConfigurationSettingPublisher((configName, configSetter) =&gt;</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configSetter(</w:t>
      </w:r>
      <w:r w:rsidRPr="00C93A29">
        <w:rPr>
          <w:rFonts w:eastAsiaTheme="minorHAnsi"/>
          <w:b/>
          <w:color w:val="2B91AF"/>
          <w:lang w:bidi="ar-SA"/>
        </w:rPr>
        <w:t>RoleEnvironment</w:t>
      </w:r>
      <w:r w:rsidRPr="00C93A29">
        <w:rPr>
          <w:rFonts w:eastAsiaTheme="minorHAnsi"/>
          <w:b/>
          <w:lang w:bidi="ar-SA"/>
        </w:rPr>
        <w:t>.GetConfigurationSettingValue(configName));</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p>
    <w:p w:rsidR="00D12069" w:rsidRPr="003E3719" w:rsidRDefault="00D12069" w:rsidP="005B3118">
      <w:pPr>
        <w:pStyle w:val="ppCodeIndent"/>
        <w:ind w:left="709"/>
        <w:rPr>
          <w:rFonts w:eastAsiaTheme="minorHAnsi" w:cs="Consolas"/>
          <w:sz w:val="19"/>
          <w:szCs w:val="19"/>
          <w:lang w:bidi="ar-SA"/>
        </w:rPr>
      </w:pP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00FF"/>
          <w:sz w:val="19"/>
          <w:szCs w:val="19"/>
          <w:lang w:bidi="ar-SA"/>
        </w:rPr>
        <w:t>return</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base</w:t>
      </w:r>
      <w:r w:rsidRPr="003E3719">
        <w:rPr>
          <w:rFonts w:eastAsiaTheme="minorHAnsi" w:cs="Consolas"/>
          <w:sz w:val="19"/>
          <w:szCs w:val="19"/>
          <w:lang w:bidi="ar-SA"/>
        </w:rPr>
        <w:t>.OnStart();</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D12069" w:rsidRPr="003E3719" w:rsidRDefault="00D12069" w:rsidP="00D12069">
      <w:pPr>
        <w:pStyle w:val="ppBodyTextIndent"/>
      </w:pPr>
    </w:p>
    <w:p w:rsidR="00D12069" w:rsidRDefault="00D12069" w:rsidP="00D12069">
      <w:pPr>
        <w:pStyle w:val="ppBodyTextIndent"/>
      </w:pPr>
      <w:r w:rsidRPr="003E3719">
        <w:t xml:space="preserve">(Code Snippet – </w:t>
      </w:r>
      <w:r w:rsidRPr="003E3719">
        <w:rPr>
          <w:i/>
        </w:rPr>
        <w:t>ExploringWindowsAzureStorage-Ex03-08-InitializeAccount-VB</w:t>
      </w:r>
      <w:r w:rsidRPr="003E3719">
        <w:t>)</w:t>
      </w:r>
    </w:p>
    <w:p w:rsidR="00D12069" w:rsidRPr="003E3719" w:rsidRDefault="00D12069" w:rsidP="00D12069">
      <w:pPr>
        <w:pStyle w:val="ppCodeLanguageIndent"/>
      </w:pPr>
      <w:r>
        <w:t>Visual Basic</w:t>
      </w:r>
    </w:p>
    <w:p w:rsidR="00D12069" w:rsidRPr="00C93A29" w:rsidRDefault="00D12069" w:rsidP="005B3118">
      <w:pPr>
        <w:pStyle w:val="ppCodeIndent"/>
        <w:ind w:left="709"/>
        <w:rPr>
          <w:rFonts w:eastAsiaTheme="minorHAnsi"/>
          <w:lang w:bidi="ar-SA"/>
        </w:rPr>
      </w:pPr>
      <w:r w:rsidRPr="00C93A29">
        <w:rPr>
          <w:rFonts w:eastAsiaTheme="minorHAnsi"/>
          <w:color w:val="0000FF"/>
          <w:lang w:bidi="ar-SA"/>
        </w:rPr>
        <w:t>Public</w:t>
      </w:r>
      <w:r w:rsidRPr="00C93A29">
        <w:rPr>
          <w:rFonts w:eastAsiaTheme="minorHAnsi"/>
          <w:lang w:bidi="ar-SA"/>
        </w:rPr>
        <w:t xml:space="preserve"> </w:t>
      </w:r>
      <w:r w:rsidRPr="00C93A29">
        <w:rPr>
          <w:rFonts w:eastAsiaTheme="minorHAnsi"/>
          <w:color w:val="0000FF"/>
          <w:lang w:bidi="ar-SA"/>
        </w:rPr>
        <w:t>Overrides</w:t>
      </w:r>
      <w:r w:rsidRPr="00C93A29">
        <w:rPr>
          <w:rFonts w:eastAsiaTheme="minorHAnsi"/>
          <w:lang w:bidi="ar-SA"/>
        </w:rPr>
        <w:t xml:space="preserve"> </w:t>
      </w:r>
      <w:r w:rsidRPr="00C93A29">
        <w:rPr>
          <w:rFonts w:eastAsiaTheme="minorHAnsi"/>
          <w:color w:val="0000FF"/>
          <w:lang w:bidi="ar-SA"/>
        </w:rPr>
        <w:t>Function</w:t>
      </w:r>
      <w:r w:rsidRPr="00C93A29">
        <w:rPr>
          <w:rFonts w:eastAsiaTheme="minorHAnsi"/>
          <w:lang w:bidi="ar-SA"/>
        </w:rPr>
        <w:t xml:space="preserve"> OnStart() </w:t>
      </w:r>
      <w:r w:rsidRPr="00C93A29">
        <w:rPr>
          <w:rFonts w:eastAsiaTheme="minorHAnsi"/>
          <w:color w:val="0000FF"/>
          <w:lang w:bidi="ar-SA"/>
        </w:rPr>
        <w:t>As</w:t>
      </w:r>
      <w:r w:rsidRPr="00C93A29">
        <w:rPr>
          <w:rFonts w:eastAsiaTheme="minorHAnsi"/>
          <w:lang w:bidi="ar-SA"/>
        </w:rPr>
        <w:t xml:space="preserve"> </w:t>
      </w:r>
      <w:r w:rsidRPr="00C93A29">
        <w:rPr>
          <w:rFonts w:eastAsiaTheme="minorHAnsi"/>
          <w:color w:val="0000FF"/>
          <w:lang w:bidi="ar-SA"/>
        </w:rPr>
        <w:t>Boolean</w:t>
      </w:r>
    </w:p>
    <w:p w:rsidR="00D12069" w:rsidRPr="00C93A29" w:rsidRDefault="00D12069" w:rsidP="005B3118">
      <w:pPr>
        <w:pStyle w:val="ppCodeIndent"/>
        <w:ind w:left="709"/>
        <w:rPr>
          <w:rFonts w:eastAsiaTheme="minorHAnsi"/>
          <w:lang w:bidi="ar-SA"/>
        </w:rPr>
      </w:pP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color w:val="008000"/>
          <w:sz w:val="19"/>
          <w:szCs w:val="19"/>
          <w:lang w:bidi="ar-SA"/>
        </w:rPr>
        <w:t xml:space="preserve">  ' Set the maximum number of concurrent connections </w:t>
      </w:r>
    </w:p>
    <w:p w:rsidR="00D12069" w:rsidRPr="003E3719" w:rsidRDefault="00D12069"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2B91AF"/>
          <w:sz w:val="19"/>
          <w:szCs w:val="19"/>
          <w:lang w:bidi="ar-SA"/>
        </w:rPr>
        <w:t>ServicePointManager</w:t>
      </w:r>
      <w:r w:rsidRPr="003E3719">
        <w:rPr>
          <w:rFonts w:eastAsiaTheme="minorHAnsi" w:cs="Consolas"/>
          <w:sz w:val="19"/>
          <w:szCs w:val="19"/>
          <w:lang w:bidi="ar-SA"/>
        </w:rPr>
        <w:t>.DefaultConnectionLimit = 12</w:t>
      </w:r>
    </w:p>
    <w:p w:rsidR="00D12069" w:rsidRPr="00D12069" w:rsidRDefault="00D12069" w:rsidP="005B3118">
      <w:pPr>
        <w:pStyle w:val="ppCodeIndent"/>
        <w:ind w:left="709"/>
        <w:rPr>
          <w:rFonts w:eastAsiaTheme="minorHAnsi"/>
          <w:lang w:bidi="ar-SA"/>
        </w:rPr>
      </w:pPr>
    </w:p>
    <w:p w:rsidR="00D12069" w:rsidRPr="00C93A29" w:rsidRDefault="00D12069" w:rsidP="005B3118">
      <w:pPr>
        <w:pStyle w:val="ppCodeIndent"/>
        <w:ind w:left="709"/>
        <w:rPr>
          <w:rFonts w:eastAsiaTheme="minorHAnsi"/>
          <w:lang w:bidi="ar-SA"/>
        </w:rPr>
      </w:pPr>
      <w:r w:rsidRPr="00C93A29">
        <w:rPr>
          <w:rFonts w:eastAsiaTheme="minorHAnsi"/>
          <w:lang w:bidi="ar-SA"/>
        </w:rPr>
        <w:t xml:space="preserve">  </w:t>
      </w:r>
      <w:r w:rsidRPr="00C93A29">
        <w:rPr>
          <w:rFonts w:eastAsiaTheme="minorHAnsi"/>
          <w:color w:val="008000"/>
          <w:lang w:bidi="ar-SA"/>
        </w:rPr>
        <w:t>' For information on handling configuration changes</w:t>
      </w:r>
    </w:p>
    <w:p w:rsidR="00D12069" w:rsidRPr="00C93A29" w:rsidRDefault="00D12069" w:rsidP="005B3118">
      <w:pPr>
        <w:pStyle w:val="ppCodeIndent"/>
        <w:ind w:left="709"/>
        <w:rPr>
          <w:rFonts w:eastAsiaTheme="minorHAnsi"/>
          <w:lang w:bidi="ar-SA"/>
        </w:rPr>
      </w:pPr>
      <w:r w:rsidRPr="00C93A29">
        <w:rPr>
          <w:rFonts w:eastAsiaTheme="minorHAnsi"/>
          <w:lang w:bidi="ar-SA"/>
        </w:rPr>
        <w:t xml:space="preserve">  </w:t>
      </w:r>
      <w:proofErr w:type="gramStart"/>
      <w:r w:rsidRPr="00C93A29">
        <w:rPr>
          <w:rFonts w:eastAsiaTheme="minorHAnsi"/>
          <w:color w:val="008000"/>
          <w:lang w:bidi="ar-SA"/>
        </w:rPr>
        <w:t>' see</w:t>
      </w:r>
      <w:proofErr w:type="gramEnd"/>
      <w:r w:rsidRPr="00C93A29">
        <w:rPr>
          <w:rFonts w:eastAsiaTheme="minorHAnsi"/>
          <w:color w:val="008000"/>
          <w:lang w:bidi="ar-SA"/>
        </w:rPr>
        <w:t xml:space="preserve"> the MSDN topic at http://go.microsoft.com/fwlink/?LinkId=166357.</w:t>
      </w:r>
    </w:p>
    <w:p w:rsidR="00D12069" w:rsidRPr="009802C6" w:rsidRDefault="009802C6" w:rsidP="005B3118">
      <w:pPr>
        <w:pStyle w:val="ppCodeIndent"/>
        <w:ind w:left="709"/>
        <w:rPr>
          <w:rFonts w:eastAsiaTheme="minorHAnsi"/>
          <w:lang w:bidi="ar-SA"/>
        </w:rPr>
      </w:pPr>
      <w:r w:rsidRPr="009802C6">
        <w:rPr>
          <w:rFonts w:eastAsiaTheme="minorHAnsi"/>
          <w:lang w:bidi="ar-SA"/>
        </w:rPr>
        <w:t xml:space="preserve"> </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2B91AF"/>
          <w:lang w:bidi="ar-SA"/>
        </w:rPr>
        <w:t>CloudStorageAccount</w:t>
      </w:r>
      <w:r w:rsidRPr="00C93A29">
        <w:rPr>
          <w:rFonts w:eastAsiaTheme="minorHAnsi"/>
          <w:b/>
          <w:lang w:bidi="ar-SA"/>
        </w:rPr>
        <w:t>.SetConfigurationSettingPublisher(</w:t>
      </w:r>
      <w:r w:rsidRPr="00C93A29">
        <w:rPr>
          <w:rFonts w:eastAsiaTheme="minorHAnsi"/>
          <w:b/>
          <w:color w:val="0000FF"/>
          <w:lang w:bidi="ar-SA"/>
        </w:rPr>
        <w:t>Sub</w:t>
      </w:r>
      <w:r w:rsidRPr="00C93A29">
        <w:rPr>
          <w:rFonts w:eastAsiaTheme="minorHAnsi"/>
          <w:b/>
          <w:lang w:bidi="ar-SA"/>
        </w:rPr>
        <w:t>(configName, configSetter)</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configSetter(</w:t>
      </w:r>
      <w:r w:rsidRPr="00C93A29">
        <w:rPr>
          <w:rFonts w:eastAsiaTheme="minorHAnsi"/>
          <w:b/>
          <w:color w:val="2B91AF"/>
          <w:lang w:bidi="ar-SA"/>
        </w:rPr>
        <w:t>RoleEnvironment</w:t>
      </w:r>
      <w:r w:rsidRPr="00C93A29">
        <w:rPr>
          <w:rFonts w:eastAsiaTheme="minorHAnsi"/>
          <w:b/>
          <w:lang w:bidi="ar-SA"/>
        </w:rPr>
        <w:t>.GetConfigurationSettingValue(configName))</w:t>
      </w:r>
    </w:p>
    <w:p w:rsidR="00D12069" w:rsidRPr="00C93A29" w:rsidRDefault="00D12069" w:rsidP="005B3118">
      <w:pPr>
        <w:pStyle w:val="ppCodeIndent"/>
        <w:shd w:val="clear" w:color="auto" w:fill="C6D9F1" w:themeFill="text2" w:themeFillTint="33"/>
        <w:ind w:left="709"/>
        <w:rPr>
          <w:rFonts w:eastAsiaTheme="minorHAnsi"/>
          <w:b/>
          <w:lang w:bidi="ar-SA"/>
        </w:rPr>
      </w:pPr>
      <w:r w:rsidRPr="00C93A29">
        <w:rPr>
          <w:rFonts w:eastAsiaTheme="minorHAnsi"/>
          <w:b/>
          <w:lang w:bidi="ar-SA"/>
        </w:rPr>
        <w:t xml:space="preserve">                                                             </w:t>
      </w:r>
      <w:r w:rsidRPr="00C93A29">
        <w:rPr>
          <w:rFonts w:eastAsiaTheme="minorHAnsi"/>
          <w:b/>
          <w:color w:val="0000FF"/>
          <w:lang w:bidi="ar-SA"/>
        </w:rPr>
        <w:t>End</w:t>
      </w:r>
      <w:r w:rsidRPr="00C93A29">
        <w:rPr>
          <w:rFonts w:eastAsiaTheme="minorHAnsi"/>
          <w:b/>
          <w:lang w:bidi="ar-SA"/>
        </w:rPr>
        <w:t xml:space="preserve"> </w:t>
      </w:r>
      <w:r w:rsidRPr="00C93A29">
        <w:rPr>
          <w:rFonts w:eastAsiaTheme="minorHAnsi"/>
          <w:b/>
          <w:color w:val="0000FF"/>
          <w:lang w:bidi="ar-SA"/>
        </w:rPr>
        <w:t>Sub</w:t>
      </w:r>
      <w:r w:rsidRPr="00C93A29">
        <w:rPr>
          <w:rFonts w:eastAsiaTheme="minorHAnsi"/>
          <w:b/>
          <w:lang w:bidi="ar-SA"/>
        </w:rPr>
        <w:t>)</w:t>
      </w:r>
    </w:p>
    <w:p w:rsidR="00D12069" w:rsidRPr="00C93A29" w:rsidRDefault="00D12069" w:rsidP="005B3118">
      <w:pPr>
        <w:pStyle w:val="ppCodeIndent"/>
        <w:ind w:left="709"/>
        <w:rPr>
          <w:rFonts w:eastAsiaTheme="minorHAnsi"/>
          <w:lang w:bidi="ar-SA"/>
        </w:rPr>
      </w:pPr>
    </w:p>
    <w:p w:rsidR="00D12069" w:rsidRPr="00C93A29" w:rsidRDefault="00D12069" w:rsidP="005B3118">
      <w:pPr>
        <w:pStyle w:val="ppCodeIndent"/>
        <w:ind w:left="709"/>
        <w:rPr>
          <w:rFonts w:eastAsiaTheme="minorHAnsi"/>
          <w:lang w:bidi="ar-SA"/>
        </w:rPr>
      </w:pPr>
      <w:r w:rsidRPr="00C93A29">
        <w:rPr>
          <w:rFonts w:eastAsiaTheme="minorHAnsi"/>
          <w:lang w:bidi="ar-SA"/>
        </w:rPr>
        <w:t xml:space="preserve">  </w:t>
      </w:r>
      <w:r w:rsidRPr="00C93A29">
        <w:rPr>
          <w:rFonts w:eastAsiaTheme="minorHAnsi"/>
          <w:color w:val="0000FF"/>
          <w:lang w:bidi="ar-SA"/>
        </w:rPr>
        <w:t>Return</w:t>
      </w:r>
      <w:r w:rsidRPr="00C93A29">
        <w:rPr>
          <w:rFonts w:eastAsiaTheme="minorHAnsi"/>
          <w:lang w:bidi="ar-SA"/>
        </w:rPr>
        <w:t xml:space="preserve"> </w:t>
      </w:r>
      <w:r w:rsidRPr="00C93A29">
        <w:rPr>
          <w:rFonts w:eastAsiaTheme="minorHAnsi"/>
          <w:color w:val="0000FF"/>
          <w:lang w:bidi="ar-SA"/>
        </w:rPr>
        <w:t>MyBase</w:t>
      </w:r>
      <w:r w:rsidRPr="00C93A29">
        <w:rPr>
          <w:rFonts w:eastAsiaTheme="minorHAnsi"/>
          <w:lang w:bidi="ar-SA"/>
        </w:rPr>
        <w:t>.OnStart()</w:t>
      </w:r>
    </w:p>
    <w:p w:rsidR="00D12069" w:rsidRPr="00C93A29" w:rsidRDefault="00D12069" w:rsidP="005B3118">
      <w:pPr>
        <w:pStyle w:val="ppCodeIndent"/>
        <w:ind w:left="709"/>
        <w:rPr>
          <w:rFonts w:eastAsiaTheme="minorHAnsi"/>
          <w:lang w:bidi="ar-SA"/>
        </w:rPr>
      </w:pPr>
    </w:p>
    <w:p w:rsidR="00D12069" w:rsidRPr="00C93A29" w:rsidRDefault="00D12069" w:rsidP="005B3118">
      <w:pPr>
        <w:pStyle w:val="ppCodeIndent"/>
        <w:ind w:left="709"/>
        <w:rPr>
          <w:rFonts w:eastAsiaTheme="minorHAnsi"/>
          <w:lang w:bidi="ar-SA"/>
        </w:rPr>
      </w:pPr>
      <w:r w:rsidRPr="00C93A29">
        <w:rPr>
          <w:rFonts w:eastAsiaTheme="minorHAnsi"/>
          <w:color w:val="0000FF"/>
          <w:lang w:bidi="ar-SA"/>
        </w:rPr>
        <w:t>End</w:t>
      </w:r>
      <w:r w:rsidRPr="00C93A29">
        <w:rPr>
          <w:rFonts w:eastAsiaTheme="minorHAnsi"/>
          <w:lang w:bidi="ar-SA"/>
        </w:rPr>
        <w:t xml:space="preserve"> </w:t>
      </w:r>
      <w:r w:rsidRPr="00C93A29">
        <w:rPr>
          <w:rFonts w:eastAsiaTheme="minorHAnsi"/>
          <w:color w:val="0000FF"/>
          <w:lang w:bidi="ar-SA"/>
        </w:rPr>
        <w:t>Function</w:t>
      </w:r>
    </w:p>
    <w:p w:rsidR="00D12069" w:rsidRPr="003E3719" w:rsidRDefault="00D12069" w:rsidP="00D12069">
      <w:pPr>
        <w:pStyle w:val="ppBodyTextIndent"/>
      </w:pPr>
    </w:p>
    <w:p w:rsidR="00B2334F" w:rsidRPr="003E3719" w:rsidRDefault="00B2334F" w:rsidP="00B2334F">
      <w:pPr>
        <w:pStyle w:val="ppNumberList"/>
      </w:pPr>
      <w:r w:rsidRPr="003E3719">
        <w:t>Make sure the following namespace directives exist on the top of the code files.</w:t>
      </w:r>
    </w:p>
    <w:p w:rsidR="00B2334F" w:rsidRPr="003E3719" w:rsidRDefault="00B2334F" w:rsidP="00B2334F">
      <w:pPr>
        <w:pStyle w:val="ppBodyTextIndent"/>
      </w:pPr>
      <w:r w:rsidRPr="003E3719">
        <w:t xml:space="preserve">(Code Snippet – </w:t>
      </w:r>
      <w:r w:rsidRPr="003E3719">
        <w:rPr>
          <w:i/>
        </w:rPr>
        <w:t>ExploringWindowsAzureStorage-Ex03-0</w:t>
      </w:r>
      <w:r w:rsidR="004A54E8">
        <w:rPr>
          <w:i/>
        </w:rPr>
        <w:t>9</w:t>
      </w:r>
      <w:r w:rsidRPr="003E3719">
        <w:rPr>
          <w:i/>
        </w:rPr>
        <w:t>-Namespace-CS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System.Diagnostics;</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System.Threading;</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lastRenderedPageBreak/>
        <w:t>using</w:t>
      </w:r>
      <w:r w:rsidRPr="003E3719">
        <w:rPr>
          <w:rFonts w:eastAsiaTheme="minorHAnsi" w:cs="Consolas"/>
          <w:b/>
          <w:sz w:val="19"/>
          <w:szCs w:val="19"/>
          <w:lang w:bidi="ar-SA"/>
        </w:rPr>
        <w:t xml:space="preserve"> Microsoft.WindowsAzure;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Microsoft.WindowsAzure.Diagnostics;</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Microsoft.WindowsAzure.ServiceRuntime;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using</w:t>
      </w:r>
      <w:r w:rsidRPr="003E3719">
        <w:rPr>
          <w:rFonts w:eastAsiaTheme="minorHAnsi" w:cs="Consolas"/>
          <w:b/>
          <w:sz w:val="19"/>
          <w:szCs w:val="19"/>
          <w:lang w:bidi="ar-SA"/>
        </w:rPr>
        <w:t xml:space="preserve"> Microsoft.WindowsAzure.StorageClient;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ExploringWindowsAzureStorage-Ex03-0</w:t>
      </w:r>
      <w:r w:rsidR="004A54E8">
        <w:rPr>
          <w:i/>
        </w:rPr>
        <w:t>9</w:t>
      </w:r>
      <w:r w:rsidRPr="003E3719">
        <w:rPr>
          <w:i/>
        </w:rPr>
        <w:t>-Namespace</w:t>
      </w:r>
      <w:r w:rsidRPr="003E3719">
        <w:t>-VB)</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System.Diagnostics</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System.Threading</w:t>
      </w:r>
    </w:p>
    <w:p w:rsidR="0040566D" w:rsidRPr="0040566D" w:rsidRDefault="0040566D"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w:t>
      </w:r>
    </w:p>
    <w:p w:rsidR="00B2334F" w:rsidRPr="003E3719"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Microsoft.WindowsAzure.Diagnostics</w:t>
      </w:r>
    </w:p>
    <w:p w:rsidR="00B2334F" w:rsidRDefault="00B2334F"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Microsoft.WindowsAzure.ServiceRuntime</w:t>
      </w:r>
    </w:p>
    <w:p w:rsidR="0040566D" w:rsidRPr="003E3719" w:rsidRDefault="0040566D" w:rsidP="005B3118">
      <w:pPr>
        <w:pStyle w:val="ppCodeIndent"/>
        <w:ind w:left="709"/>
        <w:rPr>
          <w:rFonts w:eastAsiaTheme="minorHAnsi" w:cs="Consolas"/>
          <w:b/>
          <w:sz w:val="19"/>
          <w:szCs w:val="19"/>
          <w:lang w:bidi="ar-SA"/>
        </w:rPr>
      </w:pPr>
      <w:r w:rsidRPr="003E3719">
        <w:rPr>
          <w:rFonts w:eastAsiaTheme="minorHAnsi" w:cs="Consolas"/>
          <w:b/>
          <w:color w:val="0000FF"/>
          <w:sz w:val="19"/>
          <w:szCs w:val="19"/>
          <w:lang w:bidi="ar-SA"/>
        </w:rPr>
        <w:t>Imports</w:t>
      </w:r>
      <w:r w:rsidRPr="003E3719">
        <w:rPr>
          <w:rFonts w:eastAsiaTheme="minorHAnsi" w:cs="Consolas"/>
          <w:b/>
          <w:sz w:val="19"/>
          <w:szCs w:val="19"/>
          <w:lang w:bidi="ar-SA"/>
        </w:rPr>
        <w:t xml:space="preserve"> Micro</w:t>
      </w:r>
      <w:r>
        <w:rPr>
          <w:rFonts w:eastAsiaTheme="minorHAnsi" w:cs="Consolas"/>
          <w:b/>
          <w:sz w:val="19"/>
          <w:szCs w:val="19"/>
          <w:lang w:bidi="ar-SA"/>
        </w:rPr>
        <w:t>soft.WindowsAzure.StorageClient</w:t>
      </w:r>
    </w:p>
    <w:p w:rsidR="00B2334F" w:rsidRPr="003E3719" w:rsidRDefault="00B2334F" w:rsidP="00B2334F">
      <w:pPr>
        <w:pStyle w:val="ppBodyTextIndent"/>
      </w:pPr>
    </w:p>
    <w:p w:rsidR="00B2334F" w:rsidRPr="003E3719" w:rsidRDefault="00B2334F" w:rsidP="00B2334F">
      <w:pPr>
        <w:pStyle w:val="ppNumberList"/>
      </w:pPr>
      <w:r w:rsidRPr="003E3719">
        <w:t xml:space="preserve">In the </w:t>
      </w:r>
      <w:r w:rsidRPr="003E3719">
        <w:rPr>
          <w:b/>
        </w:rPr>
        <w:t>Run</w:t>
      </w:r>
      <w:r w:rsidRPr="003E3719">
        <w:t xml:space="preserve"> method, obtain an instance of the </w:t>
      </w:r>
      <w:r w:rsidRPr="003E3719">
        <w:rPr>
          <w:b/>
        </w:rPr>
        <w:t>QueueStorage</w:t>
      </w:r>
      <w:r w:rsidRPr="003E3719">
        <w:t xml:space="preserve"> helper object and retrieve a reference to the </w:t>
      </w:r>
      <w:r w:rsidRPr="003E3719">
        <w:rPr>
          <w:i/>
        </w:rPr>
        <w:t>messages</w:t>
      </w:r>
      <w:r w:rsidRPr="003E3719">
        <w:t xml:space="preserve"> queue. To do this, add the following code (shown in </w:t>
      </w:r>
      <w:r w:rsidRPr="003E3719">
        <w:rPr>
          <w:b/>
        </w:rPr>
        <w:t>bold</w:t>
      </w:r>
      <w:r w:rsidRPr="003E3719">
        <w:t>)</w:t>
      </w:r>
      <w:r w:rsidR="006E6C96">
        <w:t xml:space="preserve"> a</w:t>
      </w:r>
      <w:r w:rsidRPr="003E3719">
        <w:t>nd remove the following line</w:t>
      </w:r>
      <w:r w:rsidR="006E6C96">
        <w:t>s</w:t>
      </w:r>
      <w:r w:rsidRPr="003E3719">
        <w:t xml:space="preserve"> </w:t>
      </w:r>
      <w:r w:rsidR="006E6C96">
        <w:t xml:space="preserve">of </w:t>
      </w:r>
      <w:r w:rsidRPr="003E3719">
        <w:t xml:space="preserve">code </w:t>
      </w:r>
      <w:r w:rsidR="006E6C96">
        <w:t xml:space="preserve">(shown in </w:t>
      </w:r>
      <w:r w:rsidR="006E6C96" w:rsidRPr="006E6C96">
        <w:rPr>
          <w:strike/>
        </w:rPr>
        <w:t>strikethrough</w:t>
      </w:r>
      <w:r w:rsidR="006E6C96">
        <w:t xml:space="preserve">) </w:t>
      </w:r>
      <w:r w:rsidRPr="003E3719">
        <w:t>that simulate the worker role latency.</w:t>
      </w:r>
    </w:p>
    <w:p w:rsidR="00B2334F" w:rsidRPr="003E3719" w:rsidRDefault="00B2334F" w:rsidP="00B2334F">
      <w:pPr>
        <w:pStyle w:val="ppBodyTextIndent"/>
      </w:pPr>
      <w:r w:rsidRPr="003E3719">
        <w:t xml:space="preserve">(Code Snippet – </w:t>
      </w:r>
      <w:r w:rsidRPr="003E3719">
        <w:rPr>
          <w:i/>
        </w:rPr>
        <w:t>ExploringWindowsAzureStorage-Ex03-</w:t>
      </w:r>
      <w:r w:rsidR="004A54E8">
        <w:rPr>
          <w:i/>
        </w:rPr>
        <w:t>10</w:t>
      </w:r>
      <w:r w:rsidRPr="003E3719">
        <w:rPr>
          <w:i/>
        </w:rPr>
        <w:t>-WorkerGetQueue-CS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Run()</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xml:space="preserve">// </w:t>
      </w:r>
      <w:proofErr w:type="gramStart"/>
      <w:r w:rsidRPr="003E3719">
        <w:rPr>
          <w:rFonts w:eastAsiaTheme="minorHAnsi" w:cs="Consolas"/>
          <w:color w:val="008000"/>
          <w:sz w:val="19"/>
          <w:szCs w:val="19"/>
          <w:lang w:bidi="ar-SA"/>
        </w:rPr>
        <w:t>This</w:t>
      </w:r>
      <w:proofErr w:type="gramEnd"/>
      <w:r w:rsidRPr="003E3719">
        <w:rPr>
          <w:rFonts w:eastAsiaTheme="minorHAnsi" w:cs="Consolas"/>
          <w:color w:val="008000"/>
          <w:sz w:val="19"/>
          <w:szCs w:val="19"/>
          <w:lang w:bidi="ar-SA"/>
        </w:rPr>
        <w:t xml:space="preserve"> is a sample worker implementation. Replace with your logic.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2B91AF"/>
          <w:sz w:val="19"/>
          <w:szCs w:val="19"/>
          <w:lang w:bidi="ar-SA"/>
        </w:rPr>
        <w:t>Trace</w:t>
      </w:r>
      <w:r w:rsidRPr="003E3719">
        <w:rPr>
          <w:rFonts w:eastAsiaTheme="minorHAnsi" w:cs="Consolas"/>
          <w:sz w:val="19"/>
          <w:szCs w:val="19"/>
          <w:lang w:bidi="ar-SA"/>
        </w:rPr>
        <w:t>.WriteLine(</w:t>
      </w:r>
      <w:r w:rsidR="006E6C96">
        <w:rPr>
          <w:rFonts w:eastAsiaTheme="minorHAnsi" w:cs="Consolas"/>
          <w:color w:val="A31515"/>
          <w:sz w:val="19"/>
          <w:szCs w:val="19"/>
          <w:lang w:bidi="ar-SA"/>
        </w:rPr>
        <w:t>"Rd</w:t>
      </w:r>
      <w:r w:rsidRPr="003E3719">
        <w:rPr>
          <w:rFonts w:eastAsiaTheme="minorHAnsi" w:cs="Consolas"/>
          <w:color w:val="A31515"/>
          <w:sz w:val="19"/>
          <w:szCs w:val="19"/>
          <w:lang w:bidi="ar-SA"/>
        </w:rPr>
        <w:t>Storage_WorkerRole entry point called"</w:t>
      </w:r>
      <w:r w:rsidRPr="003E3719">
        <w:rPr>
          <w:rFonts w:eastAsiaTheme="minorHAnsi" w:cs="Consolas"/>
          <w:sz w:val="19"/>
          <w:szCs w:val="19"/>
          <w:lang w:bidi="ar-SA"/>
        </w:rPr>
        <w:t xml:space="preserve">, </w:t>
      </w:r>
      <w:r w:rsidRPr="003E3719">
        <w:rPr>
          <w:rFonts w:eastAsiaTheme="minorHAnsi" w:cs="Consolas"/>
          <w:color w:val="A31515"/>
          <w:sz w:val="19"/>
          <w:szCs w:val="19"/>
          <w:lang w:bidi="ar-SA"/>
        </w:rPr>
        <w:t>"Information"</w:t>
      </w:r>
      <w:r w:rsidRPr="003E3719">
        <w:rPr>
          <w:rFonts w:eastAsiaTheme="minorHAnsi" w:cs="Consolas"/>
          <w:sz w:val="19"/>
          <w:szCs w:val="19"/>
          <w:lang w:bidi="ar-SA"/>
        </w:rPr>
        <w:t>);</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while</w:t>
      </w: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true</w:t>
      </w:r>
      <w:r w:rsidRPr="003E3719">
        <w:rPr>
          <w:rFonts w:eastAsiaTheme="minorHAnsi" w:cs="Consolas"/>
          <w:strike/>
          <w:sz w:val="19"/>
          <w:szCs w:val="19"/>
          <w:lang w:bidi="ar-SA"/>
        </w:rPr>
        <w:t>)</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2B91AF"/>
          <w:sz w:val="19"/>
          <w:szCs w:val="19"/>
          <w:lang w:bidi="ar-SA"/>
        </w:rPr>
        <w:t>Thread</w:t>
      </w:r>
      <w:r w:rsidRPr="003E3719">
        <w:rPr>
          <w:rFonts w:eastAsiaTheme="minorHAnsi" w:cs="Consolas"/>
          <w:strike/>
          <w:sz w:val="19"/>
          <w:szCs w:val="19"/>
          <w:lang w:bidi="ar-SA"/>
        </w:rPr>
        <w:t>.Sleep(10000);</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2B91AF"/>
          <w:sz w:val="19"/>
          <w:szCs w:val="19"/>
          <w:lang w:bidi="ar-SA"/>
        </w:rPr>
        <w:t>Trace</w:t>
      </w:r>
      <w:r w:rsidRPr="003E3719">
        <w:rPr>
          <w:rFonts w:eastAsiaTheme="minorHAnsi" w:cs="Consolas"/>
          <w:strike/>
          <w:sz w:val="19"/>
          <w:szCs w:val="19"/>
          <w:lang w:bidi="ar-SA"/>
        </w:rPr>
        <w:t>.WriteLine(</w:t>
      </w:r>
      <w:r w:rsidRPr="003E3719">
        <w:rPr>
          <w:rFonts w:eastAsiaTheme="minorHAnsi" w:cs="Consolas"/>
          <w:strike/>
          <w:color w:val="A31515"/>
          <w:sz w:val="19"/>
          <w:szCs w:val="19"/>
          <w:lang w:bidi="ar-SA"/>
        </w:rPr>
        <w:t>"Working"</w:t>
      </w:r>
      <w:r w:rsidRPr="003E3719">
        <w:rPr>
          <w:rFonts w:eastAsiaTheme="minorHAnsi" w:cs="Consolas"/>
          <w:strike/>
          <w:sz w:val="19"/>
          <w:szCs w:val="19"/>
          <w:lang w:bidi="ar-SA"/>
        </w:rPr>
        <w:t xml:space="preserve">, </w:t>
      </w:r>
      <w:r w:rsidRPr="003E3719">
        <w:rPr>
          <w:rFonts w:eastAsiaTheme="minorHAnsi" w:cs="Consolas"/>
          <w:strike/>
          <w:color w:val="A31515"/>
          <w:sz w:val="19"/>
          <w:szCs w:val="19"/>
          <w:lang w:bidi="ar-SA"/>
        </w:rPr>
        <w:t>"Information"</w:t>
      </w:r>
      <w:r w:rsidRPr="003E3719">
        <w:rPr>
          <w:rFonts w:eastAsiaTheme="minorHAnsi" w:cs="Consolas"/>
          <w:strike/>
          <w:sz w:val="19"/>
          <w:szCs w:val="19"/>
          <w:lang w:bidi="ar-SA"/>
        </w:rPr>
        <w:t>);</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8000"/>
          <w:sz w:val="19"/>
          <w:szCs w:val="19"/>
          <w:lang w:bidi="ar-SA"/>
        </w:rPr>
        <w:t>// initialize the account information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storageAccount = </w:t>
      </w:r>
      <w:r w:rsidRPr="003E3719">
        <w:rPr>
          <w:rFonts w:eastAsiaTheme="minorHAnsi" w:cs="Consolas"/>
          <w:b/>
          <w:color w:val="2B91AF"/>
          <w:sz w:val="19"/>
          <w:szCs w:val="19"/>
          <w:lang w:bidi="ar-SA"/>
        </w:rPr>
        <w:t>CloudStorageAccount</w:t>
      </w:r>
      <w:r w:rsidRPr="003E3719">
        <w:rPr>
          <w:rFonts w:eastAsiaTheme="minorHAnsi" w:cs="Consolas"/>
          <w:b/>
          <w:sz w:val="19"/>
          <w:szCs w:val="19"/>
          <w:lang w:bidi="ar-SA"/>
        </w:rPr>
        <w:t>.FromConfigurationSetting(</w:t>
      </w:r>
      <w:r w:rsidRPr="003E3719">
        <w:rPr>
          <w:rFonts w:eastAsiaTheme="minorHAnsi" w:cs="Consolas"/>
          <w:b/>
          <w:color w:val="A31515"/>
          <w:sz w:val="19"/>
          <w:szCs w:val="19"/>
          <w:lang w:bidi="ar-SA"/>
        </w:rPr>
        <w:t>"DataConnectionString"</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8000"/>
          <w:sz w:val="19"/>
          <w:szCs w:val="19"/>
          <w:lang w:bidi="ar-SA"/>
        </w:rPr>
        <w:t>// retrieve a reference to the messages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queueClient = storageAccount.CreateCloudQueueClient();</w:t>
      </w:r>
    </w:p>
    <w:p w:rsidR="00B2334F" w:rsidRPr="004C7161" w:rsidRDefault="00B2334F" w:rsidP="005B3118">
      <w:pPr>
        <w:pStyle w:val="ppCodeIndent"/>
        <w:shd w:val="clear" w:color="auto" w:fill="C6D9F1" w:themeFill="text2" w:themeFillTint="33"/>
        <w:ind w:left="709"/>
        <w:rPr>
          <w:rFonts w:eastAsiaTheme="minorHAnsi" w:cs="Consolas"/>
          <w:b/>
          <w:sz w:val="19"/>
          <w:szCs w:val="19"/>
          <w:lang w:val="es-AR" w:bidi="ar-SA"/>
        </w:rPr>
      </w:pPr>
      <w:r w:rsidRPr="004C7161">
        <w:rPr>
          <w:rFonts w:eastAsiaTheme="minorHAnsi" w:cs="Consolas"/>
          <w:b/>
          <w:sz w:val="19"/>
          <w:szCs w:val="19"/>
          <w:lang w:val="es-AR" w:bidi="ar-SA"/>
        </w:rPr>
        <w:t xml:space="preserve">  </w:t>
      </w:r>
      <w:r w:rsidRPr="004C7161">
        <w:rPr>
          <w:rFonts w:eastAsiaTheme="minorHAnsi" w:cs="Consolas"/>
          <w:b/>
          <w:color w:val="0000FF"/>
          <w:sz w:val="19"/>
          <w:szCs w:val="19"/>
          <w:lang w:val="es-AR" w:bidi="ar-SA"/>
        </w:rPr>
        <w:t>var</w:t>
      </w:r>
      <w:r w:rsidRPr="004C7161">
        <w:rPr>
          <w:rFonts w:eastAsiaTheme="minorHAnsi" w:cs="Consolas"/>
          <w:b/>
          <w:sz w:val="19"/>
          <w:szCs w:val="19"/>
          <w:lang w:val="es-AR" w:bidi="ar-SA"/>
        </w:rPr>
        <w:t xml:space="preserve"> queue = queueClient.GetQueueReference(</w:t>
      </w:r>
      <w:r w:rsidRPr="004C7161">
        <w:rPr>
          <w:rFonts w:eastAsiaTheme="minorHAnsi" w:cs="Consolas"/>
          <w:b/>
          <w:color w:val="A31515"/>
          <w:sz w:val="19"/>
          <w:szCs w:val="19"/>
          <w:lang w:val="es-AR" w:bidi="ar-SA"/>
        </w:rPr>
        <w:t>"messagequeue"</w:t>
      </w:r>
      <w:r w:rsidRPr="004C7161">
        <w:rPr>
          <w:rFonts w:eastAsiaTheme="minorHAnsi" w:cs="Consolas"/>
          <w:b/>
          <w:sz w:val="19"/>
          <w:szCs w:val="19"/>
          <w:lang w:val="es-AR" w:bidi="ar-SA"/>
        </w:rPr>
        <w:t>);</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w:t>
      </w:r>
      <w:r w:rsidR="004A54E8">
        <w:rPr>
          <w:i/>
        </w:rPr>
        <w:t>10</w:t>
      </w:r>
      <w:r w:rsidRPr="003E3719">
        <w:rPr>
          <w:i/>
        </w:rPr>
        <w:t>-WorkerGetQueue-VB</w:t>
      </w:r>
      <w:r w:rsidRPr="003E3719">
        <w:t>)</w:t>
      </w:r>
    </w:p>
    <w:p w:rsidR="00B2334F" w:rsidRPr="003E3719" w:rsidRDefault="00B2334F" w:rsidP="00B2334F">
      <w:pPr>
        <w:pStyle w:val="ppCodeLanguageIndent"/>
      </w:pPr>
      <w:r w:rsidRPr="003E3719">
        <w:lastRenderedPageBreak/>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Run()</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proofErr w:type="gramStart"/>
      <w:r w:rsidRPr="003E3719">
        <w:rPr>
          <w:rFonts w:eastAsiaTheme="minorHAnsi" w:cs="Consolas"/>
          <w:color w:val="008000"/>
          <w:sz w:val="19"/>
          <w:szCs w:val="19"/>
          <w:lang w:bidi="ar-SA"/>
        </w:rPr>
        <w:t>' This</w:t>
      </w:r>
      <w:proofErr w:type="gramEnd"/>
      <w:r w:rsidRPr="003E3719">
        <w:rPr>
          <w:rFonts w:eastAsiaTheme="minorHAnsi" w:cs="Consolas"/>
          <w:color w:val="008000"/>
          <w:sz w:val="19"/>
          <w:szCs w:val="19"/>
          <w:lang w:bidi="ar-SA"/>
        </w:rPr>
        <w:t xml:space="preserve"> is a sample </w:t>
      </w:r>
      <w:r w:rsidR="006E6C96">
        <w:rPr>
          <w:rFonts w:eastAsiaTheme="minorHAnsi" w:cs="Consolas"/>
          <w:color w:val="008000"/>
          <w:sz w:val="19"/>
          <w:szCs w:val="19"/>
          <w:lang w:bidi="ar-SA"/>
        </w:rPr>
        <w:t xml:space="preserve">worker </w:t>
      </w:r>
      <w:r w:rsidRPr="003E3719">
        <w:rPr>
          <w:rFonts w:eastAsiaTheme="minorHAnsi" w:cs="Consolas"/>
          <w:color w:val="008000"/>
          <w:sz w:val="19"/>
          <w:szCs w:val="19"/>
          <w:lang w:bidi="ar-SA"/>
        </w:rPr>
        <w:t>implementation for R</w:t>
      </w:r>
      <w:r w:rsidR="006E6C96">
        <w:rPr>
          <w:rFonts w:eastAsiaTheme="minorHAnsi" w:cs="Consolas"/>
          <w:color w:val="008000"/>
          <w:sz w:val="19"/>
          <w:szCs w:val="19"/>
          <w:lang w:bidi="ar-SA"/>
        </w:rPr>
        <w:t>d</w:t>
      </w:r>
      <w:r w:rsidRPr="003E3719">
        <w:rPr>
          <w:rFonts w:eastAsiaTheme="minorHAnsi" w:cs="Consolas"/>
          <w:color w:val="008000"/>
          <w:sz w:val="19"/>
          <w:szCs w:val="19"/>
          <w:lang w:bidi="ar-SA"/>
        </w:rPr>
        <w:t>Storage_WorkerRole. Replace with your logic.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2B91AF"/>
          <w:sz w:val="19"/>
          <w:szCs w:val="19"/>
          <w:lang w:bidi="ar-SA"/>
        </w:rPr>
        <w:t>Trace</w:t>
      </w:r>
      <w:r w:rsidRPr="003E3719">
        <w:rPr>
          <w:rFonts w:eastAsiaTheme="minorHAnsi" w:cs="Consolas"/>
          <w:sz w:val="19"/>
          <w:szCs w:val="19"/>
          <w:lang w:bidi="ar-SA"/>
        </w:rPr>
        <w:t>.WriteLine(</w:t>
      </w:r>
      <w:r w:rsidRPr="003E3719">
        <w:rPr>
          <w:rFonts w:eastAsiaTheme="minorHAnsi" w:cs="Consolas"/>
          <w:color w:val="A31515"/>
          <w:sz w:val="19"/>
          <w:szCs w:val="19"/>
          <w:lang w:bidi="ar-SA"/>
        </w:rPr>
        <w:t>"R</w:t>
      </w:r>
      <w:r w:rsidR="006E6C96">
        <w:rPr>
          <w:rFonts w:eastAsiaTheme="minorHAnsi" w:cs="Consolas"/>
          <w:color w:val="A31515"/>
          <w:sz w:val="19"/>
          <w:szCs w:val="19"/>
          <w:lang w:bidi="ar-SA"/>
        </w:rPr>
        <w:t>d</w:t>
      </w:r>
      <w:r w:rsidRPr="003E3719">
        <w:rPr>
          <w:rFonts w:eastAsiaTheme="minorHAnsi" w:cs="Consolas"/>
          <w:color w:val="A31515"/>
          <w:sz w:val="19"/>
          <w:szCs w:val="19"/>
          <w:lang w:bidi="ar-SA"/>
        </w:rPr>
        <w:t>Storage_WorkerRole entry point called."</w:t>
      </w:r>
      <w:r w:rsidRPr="003E3719">
        <w:rPr>
          <w:rFonts w:eastAsiaTheme="minorHAnsi" w:cs="Consolas"/>
          <w:sz w:val="19"/>
          <w:szCs w:val="19"/>
          <w:lang w:bidi="ar-SA"/>
        </w:rPr>
        <w:t xml:space="preserve">, </w:t>
      </w:r>
      <w:r w:rsidRPr="003E3719">
        <w:rPr>
          <w:rFonts w:eastAsiaTheme="minorHAnsi" w:cs="Consolas"/>
          <w:color w:val="A31515"/>
          <w:sz w:val="19"/>
          <w:szCs w:val="19"/>
          <w:lang w:bidi="ar-SA"/>
        </w:rPr>
        <w:t>"Information"</w:t>
      </w:r>
      <w:r w:rsidRPr="003E3719">
        <w:rPr>
          <w:rFonts w:eastAsiaTheme="minorHAnsi" w:cs="Consolas"/>
          <w:sz w:val="19"/>
          <w:szCs w:val="19"/>
          <w:lang w:bidi="ar-SA"/>
        </w:rPr>
        <w:t>)</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z w:val="19"/>
          <w:szCs w:val="19"/>
          <w:lang w:bidi="ar-SA"/>
        </w:rPr>
        <w:t xml:space="preserve">  </w:t>
      </w:r>
      <w:r w:rsidRPr="003E3719">
        <w:rPr>
          <w:rFonts w:eastAsiaTheme="minorHAnsi" w:cs="Consolas"/>
          <w:strike/>
          <w:color w:val="0000FF"/>
          <w:sz w:val="19"/>
          <w:szCs w:val="19"/>
          <w:lang w:bidi="ar-SA"/>
        </w:rPr>
        <w:t>While</w:t>
      </w: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True</w:t>
      </w:r>
      <w:r w:rsidRPr="003E3719">
        <w:rPr>
          <w:rFonts w:eastAsiaTheme="minorHAnsi" w:cs="Consolas"/>
          <w:strike/>
          <w:sz w:val="19"/>
          <w:szCs w:val="19"/>
          <w:lang w:bidi="ar-SA"/>
        </w:rPr>
        <w:t>)</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2B91AF"/>
          <w:sz w:val="19"/>
          <w:szCs w:val="19"/>
          <w:lang w:bidi="ar-SA"/>
        </w:rPr>
        <w:t>Thread</w:t>
      </w:r>
      <w:r w:rsidRPr="003E3719">
        <w:rPr>
          <w:rFonts w:eastAsiaTheme="minorHAnsi" w:cs="Consolas"/>
          <w:strike/>
          <w:sz w:val="19"/>
          <w:szCs w:val="19"/>
          <w:lang w:bidi="ar-SA"/>
        </w:rPr>
        <w:t>.Sleep(10000)</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2B91AF"/>
          <w:sz w:val="19"/>
          <w:szCs w:val="19"/>
          <w:lang w:bidi="ar-SA"/>
        </w:rPr>
        <w:t>Trace</w:t>
      </w:r>
      <w:r w:rsidRPr="003E3719">
        <w:rPr>
          <w:rFonts w:eastAsiaTheme="minorHAnsi" w:cs="Consolas"/>
          <w:strike/>
          <w:sz w:val="19"/>
          <w:szCs w:val="19"/>
          <w:lang w:bidi="ar-SA"/>
        </w:rPr>
        <w:t>.WriteLine(</w:t>
      </w:r>
      <w:r w:rsidRPr="003E3719">
        <w:rPr>
          <w:rFonts w:eastAsiaTheme="minorHAnsi" w:cs="Consolas"/>
          <w:strike/>
          <w:color w:val="A31515"/>
          <w:sz w:val="19"/>
          <w:szCs w:val="19"/>
          <w:lang w:bidi="ar-SA"/>
        </w:rPr>
        <w:t>"Working"</w:t>
      </w:r>
      <w:r w:rsidRPr="003E3719">
        <w:rPr>
          <w:rFonts w:eastAsiaTheme="minorHAnsi" w:cs="Consolas"/>
          <w:strike/>
          <w:sz w:val="19"/>
          <w:szCs w:val="19"/>
          <w:lang w:bidi="ar-SA"/>
        </w:rPr>
        <w:t xml:space="preserve">, </w:t>
      </w:r>
      <w:r w:rsidRPr="003E3719">
        <w:rPr>
          <w:rFonts w:eastAsiaTheme="minorHAnsi" w:cs="Consolas"/>
          <w:strike/>
          <w:color w:val="A31515"/>
          <w:sz w:val="19"/>
          <w:szCs w:val="19"/>
          <w:lang w:bidi="ar-SA"/>
        </w:rPr>
        <w:t>"Information"</w:t>
      </w:r>
      <w:r w:rsidRPr="003E3719">
        <w:rPr>
          <w:rFonts w:eastAsiaTheme="minorHAnsi" w:cs="Consolas"/>
          <w:strike/>
          <w:sz w:val="19"/>
          <w:szCs w:val="19"/>
          <w:lang w:bidi="ar-SA"/>
        </w:rPr>
        <w:t>)</w:t>
      </w:r>
    </w:p>
    <w:p w:rsidR="00B2334F" w:rsidRPr="003E3719" w:rsidRDefault="00B2334F" w:rsidP="005B3118">
      <w:pPr>
        <w:pStyle w:val="ppCodeIndent"/>
        <w:ind w:left="709"/>
        <w:rPr>
          <w:rFonts w:eastAsiaTheme="minorHAnsi" w:cs="Consolas"/>
          <w:strike/>
          <w:sz w:val="19"/>
          <w:szCs w:val="19"/>
          <w:lang w:bidi="ar-SA"/>
        </w:rPr>
      </w:pP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End</w:t>
      </w:r>
      <w:r w:rsidRPr="003E3719">
        <w:rPr>
          <w:rFonts w:eastAsiaTheme="minorHAnsi" w:cs="Consolas"/>
          <w:strike/>
          <w:sz w:val="19"/>
          <w:szCs w:val="19"/>
          <w:lang w:bidi="ar-SA"/>
        </w:rPr>
        <w:t xml:space="preserve"> </w:t>
      </w:r>
      <w:r w:rsidRPr="003E3719">
        <w:rPr>
          <w:rFonts w:eastAsiaTheme="minorHAnsi" w:cs="Consolas"/>
          <w:strike/>
          <w:color w:val="0000FF"/>
          <w:sz w:val="19"/>
          <w:szCs w:val="19"/>
          <w:lang w:bidi="ar-SA"/>
        </w:rPr>
        <w:t>While</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8000"/>
          <w:sz w:val="19"/>
          <w:szCs w:val="19"/>
          <w:lang w:bidi="ar-SA"/>
        </w:rPr>
        <w:t>' initialize the account information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storageAccount = </w:t>
      </w:r>
      <w:r w:rsidRPr="003E3719">
        <w:rPr>
          <w:rFonts w:eastAsiaTheme="minorHAnsi" w:cs="Consolas"/>
          <w:b/>
          <w:color w:val="2B91AF"/>
          <w:sz w:val="19"/>
          <w:szCs w:val="19"/>
          <w:lang w:bidi="ar-SA"/>
        </w:rPr>
        <w:t>CloudStorageAccount</w:t>
      </w:r>
      <w:r w:rsidRPr="003E3719">
        <w:rPr>
          <w:rFonts w:eastAsiaTheme="minorHAnsi" w:cs="Consolas"/>
          <w:b/>
          <w:sz w:val="19"/>
          <w:szCs w:val="19"/>
          <w:lang w:bidi="ar-SA"/>
        </w:rPr>
        <w:t>.FromConfigurationSetting(</w:t>
      </w:r>
      <w:r w:rsidRPr="003E3719">
        <w:rPr>
          <w:rFonts w:eastAsiaTheme="minorHAnsi" w:cs="Consolas"/>
          <w:b/>
          <w:color w:val="A31515"/>
          <w:sz w:val="19"/>
          <w:szCs w:val="19"/>
          <w:lang w:bidi="ar-SA"/>
        </w:rPr>
        <w:t>"DataConnectionString"</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8000"/>
          <w:sz w:val="19"/>
          <w:szCs w:val="19"/>
          <w:lang w:bidi="ar-SA"/>
        </w:rPr>
        <w:t>' retrieve a reference to the messages queue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queueClient </w:t>
      </w:r>
      <w:r w:rsidRPr="003E3719">
        <w:rPr>
          <w:rFonts w:eastAsiaTheme="minorHAnsi" w:cs="Consolas"/>
          <w:b/>
          <w:color w:val="0000FF"/>
          <w:sz w:val="19"/>
          <w:szCs w:val="19"/>
          <w:lang w:bidi="ar-SA"/>
        </w:rPr>
        <w:t>As</w:t>
      </w: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CloudQueueClient</w:t>
      </w:r>
      <w:r w:rsidRPr="003E3719">
        <w:rPr>
          <w:rFonts w:eastAsiaTheme="minorHAnsi" w:cs="Consolas"/>
          <w:b/>
          <w:sz w:val="19"/>
          <w:szCs w:val="19"/>
          <w:lang w:bidi="ar-SA"/>
        </w:rPr>
        <w:t xml:space="preserve"> = storageAccount.CreateCloudQueueClient()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queue = queueClient.GetQueueReference(</w:t>
      </w:r>
      <w:r w:rsidRPr="003E3719">
        <w:rPr>
          <w:rFonts w:eastAsiaTheme="minorHAnsi" w:cs="Consolas"/>
          <w:b/>
          <w:color w:val="A31515"/>
          <w:sz w:val="19"/>
          <w:szCs w:val="19"/>
          <w:lang w:bidi="ar-SA"/>
        </w:rPr>
        <w:t>"messagequeue"</w:t>
      </w:r>
      <w:r w:rsidRPr="003E3719">
        <w:rPr>
          <w:rFonts w:eastAsiaTheme="minorHAnsi" w:cs="Consolas"/>
          <w:b/>
          <w:sz w:val="19"/>
          <w:szCs w:val="19"/>
          <w:lang w:bidi="ar-SA"/>
        </w:rPr>
        <w:t>)</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pPr>
    </w:p>
    <w:p w:rsidR="00B2334F" w:rsidRPr="003E3719" w:rsidRDefault="00B2334F" w:rsidP="00B2334F">
      <w:pPr>
        <w:pStyle w:val="ppNumberList"/>
      </w:pPr>
      <w:r w:rsidRPr="003E3719">
        <w:t xml:space="preserve">Next, add the following code (shown in </w:t>
      </w:r>
      <w:r w:rsidRPr="003E3719">
        <w:rPr>
          <w:b/>
        </w:rPr>
        <w:t>bold</w:t>
      </w:r>
      <w:r w:rsidRPr="003E3719">
        <w:t xml:space="preserve">) to retrieve messages and write them to the </w:t>
      </w:r>
      <w:r w:rsidR="00D56608">
        <w:t>compute emulator</w:t>
      </w:r>
      <w:r w:rsidRPr="003E3719">
        <w:t xml:space="preserve"> log. The message </w:t>
      </w:r>
      <w:proofErr w:type="gramStart"/>
      <w:r w:rsidRPr="003E3719">
        <w:t>is then removed</w:t>
      </w:r>
      <w:proofErr w:type="gramEnd"/>
      <w:r w:rsidRPr="003E3719">
        <w:t xml:space="preserve"> from the queue.</w:t>
      </w:r>
    </w:p>
    <w:p w:rsidR="00B2334F" w:rsidRPr="003E3719" w:rsidRDefault="00B2334F" w:rsidP="00B2334F">
      <w:pPr>
        <w:pStyle w:val="ppBodyTextIndent"/>
      </w:pPr>
      <w:r w:rsidRPr="003E3719">
        <w:t xml:space="preserve">(Code Snippet – </w:t>
      </w:r>
      <w:r w:rsidRPr="003E3719">
        <w:rPr>
          <w:i/>
        </w:rPr>
        <w:t>ExploringWindowsAzureStorage-Ex03-1</w:t>
      </w:r>
      <w:r w:rsidR="004A54E8">
        <w:rPr>
          <w:i/>
        </w:rPr>
        <w:t>1</w:t>
      </w:r>
      <w:r w:rsidRPr="003E3719">
        <w:rPr>
          <w:i/>
        </w:rPr>
        <w:t>-WorkerGetMessages-CS</w:t>
      </w:r>
      <w:r w:rsidRPr="003E3719">
        <w:t>)</w:t>
      </w:r>
    </w:p>
    <w:p w:rsidR="00B2334F" w:rsidRPr="003E3719" w:rsidRDefault="00B2334F" w:rsidP="00B2334F">
      <w:pPr>
        <w:pStyle w:val="ppCodeLanguageIndent"/>
      </w:pPr>
      <w:r w:rsidRPr="003E3719">
        <w:t>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void</w:t>
      </w:r>
      <w:r w:rsidRPr="003E3719">
        <w:rPr>
          <w:rFonts w:eastAsiaTheme="minorHAnsi" w:cs="Consolas"/>
          <w:sz w:val="19"/>
          <w:szCs w:val="19"/>
          <w:lang w:bidi="ar-SA"/>
        </w:rPr>
        <w:t xml:space="preserve"> Run()</w:t>
      </w:r>
    </w:p>
    <w:p w:rsidR="00B2334F" w:rsidRDefault="00B2334F" w:rsidP="005B3118">
      <w:pPr>
        <w:pStyle w:val="ppCodeIndent"/>
        <w:ind w:left="709"/>
        <w:rPr>
          <w:rFonts w:eastAsiaTheme="minorHAnsi"/>
          <w:lang w:bidi="ar-SA"/>
        </w:rPr>
      </w:pPr>
      <w:r w:rsidRPr="003E3719">
        <w:rPr>
          <w:rFonts w:eastAsiaTheme="minorHAnsi"/>
          <w:lang w:bidi="ar-SA"/>
        </w:rPr>
        <w:t>{</w:t>
      </w:r>
    </w:p>
    <w:p w:rsidR="006E6C96" w:rsidRPr="003E3719" w:rsidRDefault="006E6C96" w:rsidP="005B3118">
      <w:pPr>
        <w:pStyle w:val="ppCodeIndent"/>
        <w:ind w:left="709"/>
        <w:rPr>
          <w:rFonts w:eastAsiaTheme="minorHAnsi"/>
          <w:lang w:bidi="ar-SA"/>
        </w:rPr>
      </w:pPr>
      <w:r>
        <w:rPr>
          <w:rFonts w:eastAsiaTheme="minorHAnsi"/>
          <w:lang w:bidi="ar-SA"/>
        </w:rPr>
        <w:t xml:space="preserve">  ...</w:t>
      </w:r>
    </w:p>
    <w:p w:rsidR="00B2334F" w:rsidRPr="003E3719" w:rsidRDefault="00B2334F" w:rsidP="005B3118">
      <w:pPr>
        <w:pStyle w:val="ppCodeIndent"/>
        <w:ind w:left="709"/>
        <w:rPr>
          <w:rFonts w:eastAsiaTheme="minorHAnsi"/>
          <w:color w:val="008000"/>
          <w:lang w:bidi="ar-SA"/>
        </w:rPr>
      </w:pPr>
      <w:r w:rsidRPr="003E3719">
        <w:rPr>
          <w:rFonts w:eastAsiaTheme="minorHAnsi"/>
          <w:color w:val="008000"/>
          <w:lang w:bidi="ar-SA"/>
        </w:rPr>
        <w:t xml:space="preserve">  //Code inserted from previous steps</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sz w:val="19"/>
          <w:szCs w:val="19"/>
          <w:lang w:bidi="ar-SA"/>
        </w:rPr>
        <w:t xml:space="preserve">  </w:t>
      </w:r>
      <w:r w:rsidRPr="003E3719">
        <w:rPr>
          <w:rFonts w:eastAsiaTheme="minorHAnsi" w:cs="Consolas"/>
          <w:b/>
          <w:color w:val="008000"/>
          <w:sz w:val="19"/>
          <w:szCs w:val="19"/>
          <w:lang w:bidi="ar-SA"/>
        </w:rPr>
        <w:t xml:space="preserve">// retrieve messages and write them to the </w:t>
      </w:r>
      <w:r w:rsidR="00D56608">
        <w:rPr>
          <w:rFonts w:eastAsiaTheme="minorHAnsi" w:cs="Consolas"/>
          <w:b/>
          <w:color w:val="008000"/>
          <w:sz w:val="19"/>
          <w:szCs w:val="19"/>
          <w:lang w:bidi="ar-SA"/>
        </w:rPr>
        <w:t>compute emulator</w:t>
      </w:r>
      <w:r w:rsidRPr="003E3719">
        <w:rPr>
          <w:rFonts w:eastAsiaTheme="minorHAnsi" w:cs="Consolas"/>
          <w:b/>
          <w:color w:val="008000"/>
          <w:sz w:val="19"/>
          <w:szCs w:val="19"/>
          <w:lang w:bidi="ar-SA"/>
        </w:rPr>
        <w:t xml:space="preserve"> log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while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true</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Thread</w:t>
      </w:r>
      <w:r w:rsidRPr="003E3719">
        <w:rPr>
          <w:rFonts w:eastAsiaTheme="minorHAnsi" w:cs="Consolas"/>
          <w:b/>
          <w:sz w:val="19"/>
          <w:szCs w:val="19"/>
          <w:lang w:bidi="ar-SA"/>
        </w:rPr>
        <w:t>.Sleep(10000);</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(queue.Exists())</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var</w:t>
      </w:r>
      <w:r w:rsidRPr="003E3719">
        <w:rPr>
          <w:rFonts w:eastAsiaTheme="minorHAnsi" w:cs="Consolas"/>
          <w:b/>
          <w:sz w:val="19"/>
          <w:szCs w:val="19"/>
          <w:lang w:bidi="ar-SA"/>
        </w:rPr>
        <w:t xml:space="preserve"> msg = queue.GetMessage();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(msg != </w:t>
      </w:r>
      <w:r w:rsidRPr="003E3719">
        <w:rPr>
          <w:rFonts w:eastAsiaTheme="minorHAnsi" w:cs="Consolas"/>
          <w:b/>
          <w:color w:val="0000FF"/>
          <w:sz w:val="19"/>
          <w:szCs w:val="19"/>
          <w:lang w:bidi="ar-SA"/>
        </w:rPr>
        <w:t>null</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Trace</w:t>
      </w:r>
      <w:r w:rsidRPr="003E3719">
        <w:rPr>
          <w:rFonts w:eastAsiaTheme="minorHAnsi" w:cs="Consolas"/>
          <w:b/>
          <w:sz w:val="19"/>
          <w:szCs w:val="19"/>
          <w:lang w:bidi="ar-SA"/>
        </w:rPr>
        <w:t>.TraceInformation(</w:t>
      </w:r>
      <w:r w:rsidRPr="003E3719">
        <w:rPr>
          <w:rFonts w:eastAsiaTheme="minorHAnsi" w:cs="Consolas"/>
          <w:b/>
          <w:color w:val="0000FF"/>
          <w:sz w:val="19"/>
          <w:szCs w:val="19"/>
          <w:lang w:bidi="ar-SA"/>
        </w:rPr>
        <w:t>string</w:t>
      </w:r>
      <w:r w:rsidRPr="003E3719">
        <w:rPr>
          <w:rFonts w:eastAsiaTheme="minorHAnsi" w:cs="Consolas"/>
          <w:b/>
          <w:sz w:val="19"/>
          <w:szCs w:val="19"/>
          <w:lang w:bidi="ar-SA"/>
        </w:rPr>
        <w:t>.Format(</w:t>
      </w:r>
      <w:r w:rsidRPr="003E3719">
        <w:rPr>
          <w:rFonts w:eastAsiaTheme="minorHAnsi" w:cs="Consolas"/>
          <w:b/>
          <w:color w:val="A31515"/>
          <w:sz w:val="19"/>
          <w:szCs w:val="19"/>
          <w:lang w:bidi="ar-SA"/>
        </w:rPr>
        <w:t>"Message '{0}' processed."</w:t>
      </w:r>
      <w:r w:rsidRPr="003E3719">
        <w:rPr>
          <w:rFonts w:eastAsiaTheme="minorHAnsi" w:cs="Consolas"/>
          <w:b/>
          <w:sz w:val="19"/>
          <w:szCs w:val="19"/>
          <w:lang w:bidi="ar-SA"/>
        </w:rPr>
        <w:t>, msg.AsString));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queue.DeleteMessage(msg);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lastRenderedPageBreak/>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w:t>
      </w:r>
    </w:p>
    <w:p w:rsidR="00B2334F" w:rsidRPr="003E3719" w:rsidRDefault="00B2334F" w:rsidP="00B2334F">
      <w:pPr>
        <w:pStyle w:val="ppBodyTextIndent"/>
      </w:pPr>
    </w:p>
    <w:p w:rsidR="00B2334F" w:rsidRPr="003E3719" w:rsidRDefault="00B2334F" w:rsidP="00B2334F">
      <w:pPr>
        <w:pStyle w:val="ppBodyTextIndent"/>
      </w:pPr>
      <w:r w:rsidRPr="003E3719">
        <w:t xml:space="preserve">(Code Snippet – </w:t>
      </w:r>
      <w:r w:rsidRPr="003E3719">
        <w:rPr>
          <w:i/>
        </w:rPr>
        <w:t>ExploringWindowsAzureStorage-Ex03-1</w:t>
      </w:r>
      <w:r w:rsidR="004A54E8">
        <w:rPr>
          <w:i/>
        </w:rPr>
        <w:t>1</w:t>
      </w:r>
      <w:r w:rsidRPr="003E3719">
        <w:rPr>
          <w:i/>
        </w:rPr>
        <w:t>-WorkerGetMessages-VB</w:t>
      </w:r>
      <w:r w:rsidRPr="003E3719">
        <w:t>)</w:t>
      </w:r>
    </w:p>
    <w:p w:rsidR="00B2334F" w:rsidRPr="003E3719" w:rsidRDefault="00B2334F" w:rsidP="00B2334F">
      <w:pPr>
        <w:pStyle w:val="ppCodeLanguageIndent"/>
      </w:pPr>
      <w:r w:rsidRPr="003E3719">
        <w:t>Visual Basic</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color w:val="0000FF"/>
          <w:sz w:val="19"/>
          <w:szCs w:val="19"/>
          <w:lang w:bidi="ar-SA"/>
        </w:rPr>
        <w:t>Public</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Overrides</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r w:rsidRPr="003E3719">
        <w:rPr>
          <w:rFonts w:eastAsiaTheme="minorHAnsi" w:cs="Consolas"/>
          <w:sz w:val="19"/>
          <w:szCs w:val="19"/>
          <w:lang w:bidi="ar-SA"/>
        </w:rPr>
        <w:t xml:space="preserve"> Run()</w:t>
      </w:r>
    </w:p>
    <w:p w:rsidR="00B2334F" w:rsidRPr="003E3719" w:rsidRDefault="006E6C96" w:rsidP="005B3118">
      <w:pPr>
        <w:pStyle w:val="ppCodeIndent"/>
        <w:ind w:left="709"/>
        <w:rPr>
          <w:rFonts w:eastAsiaTheme="minorHAnsi" w:cs="Consolas"/>
          <w:sz w:val="19"/>
          <w:szCs w:val="19"/>
          <w:lang w:bidi="ar-SA"/>
        </w:rPr>
      </w:pPr>
      <w:r>
        <w:rPr>
          <w:rFonts w:eastAsiaTheme="minorHAnsi" w:cs="Consolas"/>
          <w:sz w:val="19"/>
          <w:szCs w:val="19"/>
          <w:lang w:bidi="ar-SA"/>
        </w:rPr>
        <w:t xml:space="preserve">  ...</w:t>
      </w:r>
    </w:p>
    <w:p w:rsidR="00B2334F" w:rsidRPr="003E3719" w:rsidRDefault="00B2334F" w:rsidP="005B3118">
      <w:pPr>
        <w:pStyle w:val="ppCodeIndent"/>
        <w:ind w:left="709"/>
        <w:rPr>
          <w:rFonts w:eastAsiaTheme="minorHAnsi" w:cs="Consolas"/>
          <w:sz w:val="19"/>
          <w:szCs w:val="19"/>
          <w:lang w:bidi="ar-SA"/>
        </w:rPr>
      </w:pPr>
      <w:r w:rsidRPr="003E3719">
        <w:rPr>
          <w:rFonts w:eastAsiaTheme="minorHAnsi" w:cs="Consolas"/>
          <w:sz w:val="19"/>
          <w:szCs w:val="19"/>
          <w:lang w:bidi="ar-SA"/>
        </w:rPr>
        <w:t xml:space="preserve">  </w:t>
      </w:r>
      <w:r w:rsidRPr="003E3719">
        <w:rPr>
          <w:rFonts w:eastAsiaTheme="minorHAnsi" w:cs="Consolas"/>
          <w:color w:val="008000"/>
          <w:sz w:val="19"/>
          <w:szCs w:val="19"/>
          <w:lang w:bidi="ar-SA"/>
        </w:rPr>
        <w:t xml:space="preserve">' Code inserted from previous steps </w:t>
      </w:r>
    </w:p>
    <w:p w:rsidR="00B2334F" w:rsidRPr="003E3719" w:rsidRDefault="00B2334F" w:rsidP="005B3118">
      <w:pPr>
        <w:pStyle w:val="ppCodeIndent"/>
        <w:ind w:left="709"/>
        <w:rPr>
          <w:rFonts w:eastAsiaTheme="minorHAnsi" w:cs="Consolas"/>
          <w:sz w:val="19"/>
          <w:szCs w:val="19"/>
          <w:lang w:bidi="ar-SA"/>
        </w:rPr>
      </w:pP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8000"/>
          <w:sz w:val="19"/>
          <w:szCs w:val="19"/>
          <w:lang w:bidi="ar-SA"/>
        </w:rPr>
        <w:t xml:space="preserve">' retrieve messages and write them to the </w:t>
      </w:r>
      <w:r w:rsidR="00D56608">
        <w:rPr>
          <w:rFonts w:eastAsiaTheme="minorHAnsi" w:cs="Consolas"/>
          <w:b/>
          <w:color w:val="008000"/>
          <w:sz w:val="19"/>
          <w:szCs w:val="19"/>
          <w:lang w:bidi="ar-SA"/>
        </w:rPr>
        <w:t>compute emulator</w:t>
      </w:r>
      <w:r w:rsidRPr="003E3719">
        <w:rPr>
          <w:rFonts w:eastAsiaTheme="minorHAnsi" w:cs="Consolas"/>
          <w:b/>
          <w:color w:val="008000"/>
          <w:sz w:val="19"/>
          <w:szCs w:val="19"/>
          <w:lang w:bidi="ar-SA"/>
        </w:rPr>
        <w:t xml:space="preserve"> log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While</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True</w:t>
      </w:r>
      <w:r w:rsidRPr="003E3719">
        <w:rPr>
          <w:rFonts w:eastAsiaTheme="minorHAnsi" w:cs="Consolas"/>
          <w:b/>
          <w:sz w:val="19"/>
          <w:szCs w:val="19"/>
          <w:lang w:bidi="ar-SA"/>
        </w:rPr>
        <w:t>)</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Thread</w:t>
      </w:r>
      <w:r w:rsidRPr="003E3719">
        <w:rPr>
          <w:rFonts w:eastAsiaTheme="minorHAnsi" w:cs="Consolas"/>
          <w:b/>
          <w:sz w:val="19"/>
          <w:szCs w:val="19"/>
          <w:lang w:bidi="ar-SA"/>
        </w:rPr>
        <w:t>.Sleep(10000)</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queue.Exists() </w:t>
      </w:r>
      <w:r w:rsidRPr="003E3719">
        <w:rPr>
          <w:rFonts w:eastAsiaTheme="minorHAnsi" w:cs="Consolas"/>
          <w:b/>
          <w:color w:val="0000FF"/>
          <w:sz w:val="19"/>
          <w:szCs w:val="19"/>
          <w:lang w:bidi="ar-SA"/>
        </w:rPr>
        <w:t>Then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Dim</w:t>
      </w:r>
      <w:r w:rsidRPr="003E3719">
        <w:rPr>
          <w:rFonts w:eastAsiaTheme="minorHAnsi" w:cs="Consolas"/>
          <w:b/>
          <w:sz w:val="19"/>
          <w:szCs w:val="19"/>
          <w:lang w:bidi="ar-SA"/>
        </w:rPr>
        <w:t xml:space="preserve"> msg = queue.GetMessage()</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r w:rsidRPr="003E3719">
        <w:rPr>
          <w:rFonts w:eastAsiaTheme="minorHAnsi" w:cs="Consolas"/>
          <w:b/>
          <w:sz w:val="19"/>
          <w:szCs w:val="19"/>
          <w:lang w:bidi="ar-SA"/>
        </w:rPr>
        <w:t xml:space="preserve"> (msg </w:t>
      </w:r>
      <w:r w:rsidRPr="003E3719">
        <w:rPr>
          <w:rFonts w:eastAsiaTheme="minorHAnsi" w:cs="Consolas"/>
          <w:b/>
          <w:color w:val="0000FF"/>
          <w:sz w:val="19"/>
          <w:szCs w:val="19"/>
          <w:lang w:bidi="ar-SA"/>
        </w:rPr>
        <w:t>IsNot</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Nothing</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Then</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2B91AF"/>
          <w:sz w:val="19"/>
          <w:szCs w:val="19"/>
          <w:lang w:bidi="ar-SA"/>
        </w:rPr>
        <w:t>Trace</w:t>
      </w:r>
      <w:r w:rsidRPr="003E3719">
        <w:rPr>
          <w:rFonts w:eastAsiaTheme="minorHAnsi" w:cs="Consolas"/>
          <w:b/>
          <w:sz w:val="19"/>
          <w:szCs w:val="19"/>
          <w:lang w:bidi="ar-SA"/>
        </w:rPr>
        <w:t>.TraceInformation(</w:t>
      </w:r>
      <w:r w:rsidRPr="003E3719">
        <w:rPr>
          <w:rFonts w:eastAsiaTheme="minorHAnsi" w:cs="Consolas"/>
          <w:b/>
          <w:color w:val="0000FF"/>
          <w:sz w:val="19"/>
          <w:szCs w:val="19"/>
          <w:lang w:bidi="ar-SA"/>
        </w:rPr>
        <w:t>String</w:t>
      </w:r>
      <w:r w:rsidRPr="003E3719">
        <w:rPr>
          <w:rFonts w:eastAsiaTheme="minorHAnsi" w:cs="Consolas"/>
          <w:b/>
          <w:sz w:val="19"/>
          <w:szCs w:val="19"/>
          <w:lang w:bidi="ar-SA"/>
        </w:rPr>
        <w:t>.Format(</w:t>
      </w:r>
      <w:r w:rsidRPr="003E3719">
        <w:rPr>
          <w:rFonts w:eastAsiaTheme="minorHAnsi" w:cs="Consolas"/>
          <w:b/>
          <w:color w:val="A31515"/>
          <w:sz w:val="19"/>
          <w:szCs w:val="19"/>
          <w:lang w:bidi="ar-SA"/>
        </w:rPr>
        <w:t>"Message '{0}' processed."</w:t>
      </w:r>
      <w:r w:rsidRPr="003E3719">
        <w:rPr>
          <w:rFonts w:eastAsiaTheme="minorHAnsi" w:cs="Consolas"/>
          <w:b/>
          <w:sz w:val="19"/>
          <w:szCs w:val="19"/>
          <w:lang w:bidi="ar-SA"/>
        </w:rPr>
        <w:t>, msg.AsString))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queue.DeleteMessage(msg)</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If</w:t>
      </w:r>
    </w:p>
    <w:p w:rsidR="00B2334F" w:rsidRPr="003E3719" w:rsidRDefault="00B2334F" w:rsidP="005B3118">
      <w:pPr>
        <w:pStyle w:val="ppCodeIndent"/>
        <w:shd w:val="clear" w:color="auto" w:fill="C6D9F1" w:themeFill="text2" w:themeFillTint="33"/>
        <w:ind w:left="709"/>
        <w:rPr>
          <w:rFonts w:eastAsiaTheme="minorHAnsi" w:cs="Consolas"/>
          <w:b/>
          <w:sz w:val="19"/>
          <w:szCs w:val="19"/>
          <w:lang w:bidi="ar-SA"/>
        </w:rPr>
      </w:pP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End</w:t>
      </w:r>
      <w:r w:rsidRPr="003E3719">
        <w:rPr>
          <w:rFonts w:eastAsiaTheme="minorHAnsi" w:cs="Consolas"/>
          <w:b/>
          <w:sz w:val="19"/>
          <w:szCs w:val="19"/>
          <w:lang w:bidi="ar-SA"/>
        </w:rPr>
        <w:t xml:space="preserve"> </w:t>
      </w:r>
      <w:r w:rsidRPr="003E3719">
        <w:rPr>
          <w:rFonts w:eastAsiaTheme="minorHAnsi" w:cs="Consolas"/>
          <w:b/>
          <w:color w:val="0000FF"/>
          <w:sz w:val="19"/>
          <w:szCs w:val="19"/>
          <w:lang w:bidi="ar-SA"/>
        </w:rPr>
        <w:t>While</w:t>
      </w:r>
    </w:p>
    <w:p w:rsidR="00B2334F" w:rsidRPr="003E3719" w:rsidRDefault="00B2334F" w:rsidP="005B3118">
      <w:pPr>
        <w:pStyle w:val="ppCodeIndent"/>
        <w:ind w:left="709"/>
        <w:rPr>
          <w:rFonts w:eastAsiaTheme="minorHAnsi" w:cs="Consolas"/>
          <w:color w:val="0000FF"/>
          <w:sz w:val="19"/>
          <w:szCs w:val="19"/>
          <w:lang w:bidi="ar-SA"/>
        </w:rPr>
      </w:pPr>
      <w:r w:rsidRPr="003E3719">
        <w:rPr>
          <w:rFonts w:eastAsiaTheme="minorHAnsi" w:cs="Consolas"/>
          <w:color w:val="0000FF"/>
          <w:sz w:val="19"/>
          <w:szCs w:val="19"/>
          <w:lang w:bidi="ar-SA"/>
        </w:rPr>
        <w:t>End</w:t>
      </w:r>
      <w:r w:rsidRPr="003E3719">
        <w:rPr>
          <w:rFonts w:eastAsiaTheme="minorHAnsi" w:cs="Consolas"/>
          <w:sz w:val="19"/>
          <w:szCs w:val="19"/>
          <w:lang w:bidi="ar-SA"/>
        </w:rPr>
        <w:t xml:space="preserve"> </w:t>
      </w:r>
      <w:r w:rsidRPr="003E3719">
        <w:rPr>
          <w:rFonts w:eastAsiaTheme="minorHAnsi" w:cs="Consolas"/>
          <w:color w:val="0000FF"/>
          <w:sz w:val="19"/>
          <w:szCs w:val="19"/>
          <w:lang w:bidi="ar-SA"/>
        </w:rPr>
        <w:t>Sub</w:t>
      </w:r>
    </w:p>
    <w:p w:rsidR="00B2334F" w:rsidRPr="003E3719" w:rsidRDefault="00B2334F" w:rsidP="00B2334F">
      <w:pPr>
        <w:pStyle w:val="ppBodyTextIndent"/>
        <w:rPr>
          <w:rFonts w:eastAsiaTheme="minorHAnsi"/>
          <w:lang w:bidi="ar-SA"/>
        </w:rPr>
      </w:pPr>
    </w:p>
    <w:p w:rsidR="00B2334F" w:rsidRPr="003E3719" w:rsidRDefault="00B2334F" w:rsidP="00B2334F">
      <w:pPr>
        <w:pStyle w:val="ppNoteIndent"/>
      </w:pPr>
      <w:r w:rsidRPr="003E3719">
        <w:rPr>
          <w:b/>
        </w:rPr>
        <w:t>Note:</w:t>
      </w:r>
      <w:r w:rsidRPr="003E3719">
        <w:t xml:space="preserve"> The worker process will try to get a message from the queue every 10 seconds using the </w:t>
      </w:r>
      <w:r w:rsidRPr="003E3719">
        <w:rPr>
          <w:b/>
        </w:rPr>
        <w:t>GetMessage</w:t>
      </w:r>
      <w:r w:rsidRPr="003E3719">
        <w:t xml:space="preserve"> method. If there are messages in the queue, it will show them in the </w:t>
      </w:r>
      <w:r w:rsidR="00AB1AEC">
        <w:t>Compute</w:t>
      </w:r>
      <w:r w:rsidRPr="003E3719">
        <w:t xml:space="preserve"> </w:t>
      </w:r>
      <w:r w:rsidR="00AB1AEC">
        <w:t>Emulator</w:t>
      </w:r>
      <w:r w:rsidRPr="003E3719">
        <w:t xml:space="preserve"> log.</w:t>
      </w:r>
    </w:p>
    <w:p w:rsidR="00B2334F" w:rsidRPr="003E3719" w:rsidRDefault="00B2334F" w:rsidP="00B2334F">
      <w:pPr>
        <w:pStyle w:val="ppListEnd"/>
      </w:pPr>
    </w:p>
    <w:p w:rsidR="00B2334F" w:rsidRPr="003E3719" w:rsidRDefault="00B2334F" w:rsidP="005A528A">
      <w:pPr>
        <w:pStyle w:val="ppBodyText"/>
      </w:pPr>
      <w:bookmarkStart w:id="59" w:name="_Toc260287061"/>
    </w:p>
    <w:p w:rsidR="00B2334F" w:rsidRPr="003E3719" w:rsidRDefault="00B2334F" w:rsidP="00B2334F">
      <w:pPr>
        <w:pStyle w:val="ppProcedureStart"/>
        <w:numPr>
          <w:ilvl w:val="0"/>
          <w:numId w:val="1"/>
        </w:numPr>
      </w:pPr>
      <w:bookmarkStart w:id="60" w:name="_Toc303243862"/>
      <w:bookmarkStart w:id="61" w:name="_Toc310346240"/>
      <w:r w:rsidRPr="003E3719">
        <w:t>Verification</w:t>
      </w:r>
      <w:bookmarkEnd w:id="59"/>
      <w:bookmarkEnd w:id="60"/>
      <w:bookmarkEnd w:id="61"/>
    </w:p>
    <w:p w:rsidR="00B2334F" w:rsidRPr="003E3719" w:rsidRDefault="00B2334F" w:rsidP="00B2334F">
      <w:pPr>
        <w:pStyle w:val="ppBodyText"/>
      </w:pPr>
      <w:r w:rsidRPr="003E3719">
        <w:t xml:space="preserve">To test your service running in the </w:t>
      </w:r>
      <w:r w:rsidR="00D56608">
        <w:t>compute emulator</w:t>
      </w:r>
      <w:r w:rsidRPr="003E3719">
        <w:t>:</w:t>
      </w:r>
    </w:p>
    <w:p w:rsidR="00B2334F" w:rsidRPr="003E3719" w:rsidRDefault="00B2334F" w:rsidP="00B2334F">
      <w:pPr>
        <w:pStyle w:val="ppNumberList"/>
      </w:pPr>
      <w:r w:rsidRPr="003E3719">
        <w:t xml:space="preserve">In Visual Studio, press </w:t>
      </w:r>
      <w:r w:rsidRPr="003E3719">
        <w:rPr>
          <w:b/>
        </w:rPr>
        <w:t>F5</w:t>
      </w:r>
      <w:r w:rsidRPr="003E3719">
        <w:t xml:space="preserve"> to build and run the application.</w:t>
      </w:r>
    </w:p>
    <w:p w:rsidR="006E6C96" w:rsidRDefault="006E6C96" w:rsidP="006E6C96">
      <w:pPr>
        <w:pStyle w:val="ppNumberList"/>
      </w:pPr>
      <w:r>
        <w:t xml:space="preserve">Open the </w:t>
      </w:r>
      <w:r w:rsidR="00D56608">
        <w:t>compute emulator</w:t>
      </w:r>
      <w:r>
        <w:t xml:space="preserve"> UI. To do this, right-click its icon located in the system tray and select </w:t>
      </w:r>
      <w:r w:rsidRPr="00401E6A">
        <w:rPr>
          <w:b/>
        </w:rPr>
        <w:t xml:space="preserve">Show </w:t>
      </w:r>
      <w:r w:rsidR="007B2521">
        <w:rPr>
          <w:b/>
        </w:rPr>
        <w:t>Compute</w:t>
      </w:r>
      <w:r w:rsidRPr="00401E6A">
        <w:rPr>
          <w:b/>
        </w:rPr>
        <w:t xml:space="preserve"> </w:t>
      </w:r>
      <w:r w:rsidR="007B2521">
        <w:rPr>
          <w:b/>
        </w:rPr>
        <w:t>Emulator</w:t>
      </w:r>
      <w:r w:rsidRPr="00401E6A">
        <w:rPr>
          <w:b/>
        </w:rPr>
        <w:t xml:space="preserve"> UI</w:t>
      </w:r>
      <w:r>
        <w:t>.</w:t>
      </w:r>
      <w:r w:rsidR="004148CC" w:rsidRPr="004148CC">
        <w:t xml:space="preserve"> </w:t>
      </w:r>
      <w:r w:rsidR="004148CC" w:rsidRPr="003E3719">
        <w:t>(The icon is an azure colored Window.)</w:t>
      </w:r>
    </w:p>
    <w:p w:rsidR="006E6C96" w:rsidRDefault="004A15DC" w:rsidP="006E6C96">
      <w:pPr>
        <w:pStyle w:val="ppFigureIndent"/>
        <w:keepNext/>
        <w:numPr>
          <w:ilvl w:val="2"/>
          <w:numId w:val="11"/>
        </w:numPr>
        <w:ind w:left="720"/>
      </w:pPr>
      <w:r>
        <w:rPr>
          <w:noProof/>
          <w:lang w:bidi="ar-SA"/>
        </w:rPr>
        <w:lastRenderedPageBreak/>
        <w:drawing>
          <wp:inline distT="0" distB="0" distL="0" distR="0" wp14:anchorId="42561306" wp14:editId="7B24AA3D">
            <wp:extent cx="3048000" cy="1838325"/>
            <wp:effectExtent l="0" t="0" r="0" b="0"/>
            <wp:docPr id="25" name="Picture 25" descr="C:\Users\Southy\AppData\Local\Temp\SNAGHTML14159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uthy\AppData\Local\Temp\SNAGHTML14159af.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48000" cy="1838325"/>
                    </a:xfrm>
                    <a:prstGeom prst="rect">
                      <a:avLst/>
                    </a:prstGeom>
                    <a:noFill/>
                    <a:ln>
                      <a:noFill/>
                    </a:ln>
                  </pic:spPr>
                </pic:pic>
              </a:graphicData>
            </a:graphic>
          </wp:inline>
        </w:drawing>
      </w:r>
    </w:p>
    <w:p w:rsidR="006E6C96" w:rsidRDefault="006E6C96" w:rsidP="006E6C96">
      <w:pPr>
        <w:pStyle w:val="ppFigureNumberIndent"/>
        <w:numPr>
          <w:ilvl w:val="2"/>
          <w:numId w:val="13"/>
        </w:numPr>
        <w:ind w:left="720"/>
      </w:pPr>
      <w:r>
        <w:t xml:space="preserve">Figure </w:t>
      </w:r>
      <w:r w:rsidR="00681F0A">
        <w:fldChar w:fldCharType="begin"/>
      </w:r>
      <w:r w:rsidR="00681F0A">
        <w:instrText xml:space="preserve"> SEQ Figure \* ARABIC </w:instrText>
      </w:r>
      <w:r w:rsidR="00681F0A">
        <w:fldChar w:fldCharType="separate"/>
      </w:r>
      <w:r w:rsidR="00222B0A">
        <w:rPr>
          <w:noProof/>
        </w:rPr>
        <w:t>31</w:t>
      </w:r>
      <w:r w:rsidR="00681F0A">
        <w:rPr>
          <w:noProof/>
        </w:rPr>
        <w:fldChar w:fldCharType="end"/>
      </w:r>
    </w:p>
    <w:p w:rsidR="006E6C96" w:rsidRDefault="006E6C96" w:rsidP="006E6C96">
      <w:pPr>
        <w:pStyle w:val="ppFigureCaptionIndent"/>
        <w:numPr>
          <w:ilvl w:val="2"/>
          <w:numId w:val="12"/>
        </w:numPr>
        <w:ind w:left="720"/>
      </w:pPr>
      <w:r>
        <w:t xml:space="preserve">Showing the </w:t>
      </w:r>
      <w:r w:rsidR="00D56608">
        <w:t>compute emulator</w:t>
      </w:r>
      <w:r>
        <w:t xml:space="preserve"> UI</w:t>
      </w:r>
    </w:p>
    <w:p w:rsidR="00B2334F" w:rsidRPr="003E3719" w:rsidRDefault="00B2334F" w:rsidP="00B2334F">
      <w:pPr>
        <w:pStyle w:val="ppBodyTextIndent"/>
      </w:pPr>
    </w:p>
    <w:p w:rsidR="00B2334F" w:rsidRPr="003E3719" w:rsidRDefault="00B2334F" w:rsidP="00B2334F">
      <w:pPr>
        <w:pStyle w:val="ppNumberList"/>
      </w:pPr>
      <w:r w:rsidRPr="003E3719">
        <w:t xml:space="preserve">Expand the tree to show the </w:t>
      </w:r>
      <w:r w:rsidRPr="003E3719">
        <w:rPr>
          <w:b/>
        </w:rPr>
        <w:t>Worker</w:t>
      </w:r>
      <w:r w:rsidRPr="003E3719">
        <w:t xml:space="preserve"> instance log. </w:t>
      </w:r>
    </w:p>
    <w:p w:rsidR="00B2334F" w:rsidRPr="003E3719" w:rsidRDefault="00B2334F" w:rsidP="00B2334F">
      <w:pPr>
        <w:pStyle w:val="ppNumberList"/>
      </w:pPr>
      <w:r w:rsidRPr="003E3719">
        <w:t xml:space="preserve">Switch back to Windows Internet Explorer.  Ensure that the default page </w:t>
      </w:r>
      <w:proofErr w:type="gramStart"/>
      <w:r w:rsidRPr="003E3719">
        <w:t>is shown</w:t>
      </w:r>
      <w:proofErr w:type="gramEnd"/>
      <w:r w:rsidRPr="003E3719">
        <w:t xml:space="preserve">, enter a message, and click </w:t>
      </w:r>
      <w:r w:rsidRPr="003E3719">
        <w:rPr>
          <w:b/>
        </w:rPr>
        <w:t>Send message</w:t>
      </w:r>
      <w:r w:rsidRPr="003E3719">
        <w:t>.</w:t>
      </w:r>
    </w:p>
    <w:p w:rsidR="00B2334F" w:rsidRPr="003E3719" w:rsidRDefault="007F6947" w:rsidP="00B2334F">
      <w:pPr>
        <w:pStyle w:val="ppFigureIndent"/>
      </w:pPr>
      <w:r>
        <w:rPr>
          <w:noProof/>
          <w:lang w:bidi="ar-SA"/>
        </w:rPr>
        <w:drawing>
          <wp:inline distT="0" distB="0" distL="0" distR="0" wp14:anchorId="48A3D6ED" wp14:editId="50792A2C">
            <wp:extent cx="5394960" cy="4224528"/>
            <wp:effectExtent l="0" t="0" r="0" b="0"/>
            <wp:docPr id="30" name="Picture 30" descr="C:\Users\Southy\AppData\Local\Temp\SNAGHTML2873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uthy\AppData\Local\Temp\SNAGHTML2873165.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4960" cy="4224528"/>
                    </a:xfrm>
                    <a:prstGeom prst="rect">
                      <a:avLst/>
                    </a:prstGeom>
                    <a:noFill/>
                    <a:ln>
                      <a:noFill/>
                    </a:ln>
                  </pic:spPr>
                </pic:pic>
              </a:graphicData>
            </a:graphic>
          </wp:inline>
        </w:drawing>
      </w:r>
      <w:r w:rsidR="004148CC" w:rsidRPr="003E3719">
        <w:rPr>
          <w:noProof/>
          <w:lang w:bidi="ar-SA"/>
        </w:rPr>
        <w:t xml:space="preserve"> </w:t>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32</w:t>
      </w:r>
      <w:r w:rsidR="00681F0A">
        <w:rPr>
          <w:noProof/>
        </w:rPr>
        <w:fldChar w:fldCharType="end"/>
      </w:r>
    </w:p>
    <w:p w:rsidR="00B2334F" w:rsidRPr="003E3719" w:rsidRDefault="00B2334F" w:rsidP="00B2334F">
      <w:pPr>
        <w:pStyle w:val="ppFigureCaptionIndent"/>
      </w:pPr>
      <w:r w:rsidRPr="003E3719">
        <w:t>Default Web page</w:t>
      </w:r>
    </w:p>
    <w:p w:rsidR="00B2334F" w:rsidRPr="003E3719" w:rsidRDefault="00B2334F" w:rsidP="00B2334F">
      <w:pPr>
        <w:pStyle w:val="ppBodyTextIndent"/>
      </w:pPr>
    </w:p>
    <w:p w:rsidR="00B2334F" w:rsidRPr="003E3719" w:rsidRDefault="00B2334F" w:rsidP="00B2334F">
      <w:pPr>
        <w:pStyle w:val="ppNumberList"/>
      </w:pPr>
      <w:r w:rsidRPr="003E3719">
        <w:t xml:space="preserve">Change back to the </w:t>
      </w:r>
      <w:r w:rsidR="005E6215">
        <w:t>Compute</w:t>
      </w:r>
      <w:r w:rsidRPr="003E3719">
        <w:t xml:space="preserve"> </w:t>
      </w:r>
      <w:r w:rsidR="005E6215">
        <w:t>Emulator</w:t>
      </w:r>
      <w:r w:rsidRPr="003E3719">
        <w:t xml:space="preserve"> UI.  You should see the message logged in the worker role log.</w:t>
      </w:r>
    </w:p>
    <w:p w:rsidR="00B2334F" w:rsidRPr="003E3719" w:rsidRDefault="00B2334F" w:rsidP="00B2334F">
      <w:pPr>
        <w:pStyle w:val="ppFigureIndent"/>
      </w:pPr>
      <w:r w:rsidRPr="003E3719">
        <w:t xml:space="preserve"> </w:t>
      </w:r>
      <w:r w:rsidR="002F29CA">
        <w:rPr>
          <w:noProof/>
          <w:lang w:bidi="ar-SA"/>
        </w:rPr>
        <w:drawing>
          <wp:inline distT="0" distB="0" distL="0" distR="0" wp14:anchorId="5353BF49" wp14:editId="4EDE4389">
            <wp:extent cx="5394960" cy="3803904"/>
            <wp:effectExtent l="0" t="0" r="0" b="0"/>
            <wp:docPr id="39" name="Picture 39" descr="C:\Users\Southy\AppData\Local\Temp\SNAGHTML29b8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uthy\AppData\Local\Temp\SNAGHTML29b899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4960" cy="3803904"/>
                    </a:xfrm>
                    <a:prstGeom prst="rect">
                      <a:avLst/>
                    </a:prstGeom>
                    <a:noFill/>
                    <a:ln>
                      <a:noFill/>
                    </a:ln>
                  </pic:spPr>
                </pic:pic>
              </a:graphicData>
            </a:graphic>
          </wp:inline>
        </w:drawing>
      </w:r>
    </w:p>
    <w:p w:rsidR="00B2334F" w:rsidRPr="003E3719" w:rsidRDefault="00B2334F" w:rsidP="00B2334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33</w:t>
      </w:r>
      <w:r w:rsidR="00681F0A">
        <w:rPr>
          <w:noProof/>
        </w:rPr>
        <w:fldChar w:fldCharType="end"/>
      </w:r>
    </w:p>
    <w:p w:rsidR="00B2334F" w:rsidRPr="003E3719" w:rsidRDefault="00B2334F" w:rsidP="00B2334F">
      <w:pPr>
        <w:pStyle w:val="ppFigureCaptionIndent"/>
      </w:pPr>
      <w:r w:rsidRPr="003E3719">
        <w:t>Worker log showing the message</w:t>
      </w:r>
    </w:p>
    <w:p w:rsidR="00B2334F" w:rsidRPr="003E3719" w:rsidRDefault="00B2334F" w:rsidP="00B2334F">
      <w:pPr>
        <w:pStyle w:val="ppBodyTextIndent"/>
      </w:pPr>
    </w:p>
    <w:p w:rsidR="00B2334F" w:rsidRPr="003E3719" w:rsidRDefault="00B2334F" w:rsidP="00B2334F">
      <w:pPr>
        <w:pStyle w:val="ppNoteIndent"/>
      </w:pPr>
      <w:r w:rsidRPr="00BC3963">
        <w:rPr>
          <w:b/>
        </w:rPr>
        <w:t>Note:</w:t>
      </w:r>
      <w:r w:rsidRPr="003E3719">
        <w:t xml:space="preserve"> Because of the worker sleep time, it may take several seconds to show the message. </w:t>
      </w:r>
    </w:p>
    <w:p w:rsidR="00BC3963" w:rsidRDefault="00BC3963" w:rsidP="00B30157">
      <w:pPr>
        <w:pStyle w:val="ppListEnd"/>
      </w:pPr>
    </w:p>
    <w:p w:rsidR="00291C55" w:rsidRPr="00B30157" w:rsidRDefault="00291C55" w:rsidP="00291C55">
      <w:pPr>
        <w:pStyle w:val="ppBodyText"/>
      </w:pPr>
    </w:p>
    <w:bookmarkStart w:id="62" w:name="_Toc310346241" w:displacedByCustomXml="next"/>
    <w:bookmarkStart w:id="63" w:name="_Toc303243863" w:displacedByCustomXml="next"/>
    <w:bookmarkStart w:id="64" w:name="_Toc278972603" w:displacedByCustomXml="next"/>
    <w:sdt>
      <w:sdtPr>
        <w:alias w:val="Topic"/>
        <w:tag w:val="8a6a6ef8-28d3-43d9-a320-8a67573601b6"/>
        <w:id w:val="3994734"/>
        <w:placeholder>
          <w:docPart w:val="3F6041A8B1E64F408E30732175FC8EBC"/>
        </w:placeholder>
        <w:text/>
      </w:sdtPr>
      <w:sdtContent>
        <w:p w:rsidR="00291C55" w:rsidRDefault="00640C26" w:rsidP="00291C55">
          <w:pPr>
            <w:pStyle w:val="ppTopic"/>
          </w:pPr>
          <w:r>
            <w:t>Exercise 4: Working with Drives</w:t>
          </w:r>
        </w:p>
      </w:sdtContent>
    </w:sdt>
    <w:bookmarkEnd w:id="62" w:displacedByCustomXml="prev"/>
    <w:bookmarkEnd w:id="63" w:displacedByCustomXml="prev"/>
    <w:bookmarkEnd w:id="64" w:displacedByCustomXml="prev"/>
    <w:p w:rsidR="00291C55" w:rsidRPr="003E3719" w:rsidRDefault="00291C55" w:rsidP="00291C55">
      <w:pPr>
        <w:pStyle w:val="ppBodyText"/>
      </w:pPr>
      <w:r w:rsidRPr="003E3719">
        <w:t>A Windows Azure Drive is an NTFS formatted virtual hard disk (VHD) file that is stored in a page blob. You can mount this VHD into a Windows Azure Compute instance to provide persistent storage exposed to applications via the Windows file system. The content of an Azure Drive will persist even if the compute role to which it is mounted is recycled.</w:t>
      </w:r>
    </w:p>
    <w:p w:rsidR="00291C55" w:rsidRPr="003E3719" w:rsidRDefault="00291C55" w:rsidP="00291C55">
      <w:pPr>
        <w:pStyle w:val="ppBodyText"/>
      </w:pPr>
      <w:r w:rsidRPr="003E3719">
        <w:t xml:space="preserve">In this exercise, you take an existing application that makes use of regular Windows file system APIs to access information in local disk storage and run it as a Windows Azure service.  You will see that by using </w:t>
      </w:r>
      <w:r w:rsidRPr="003E3719">
        <w:lastRenderedPageBreak/>
        <w:t>a Windows Azure Drive, no changes to the code are necessary to run the same application in the Azure cloud and have it access information stored in Azure storage.</w:t>
      </w:r>
    </w:p>
    <w:p w:rsidR="00291C55" w:rsidRPr="003E3719" w:rsidRDefault="00291C55" w:rsidP="00291C55">
      <w:pPr>
        <w:pStyle w:val="ListParagraph"/>
        <w:numPr>
          <w:ilvl w:val="0"/>
          <w:numId w:val="1"/>
        </w:numPr>
      </w:pPr>
      <w:r w:rsidRPr="003E3719">
        <w:t xml:space="preserve">In the first part of the exercise, you execute the original application in the ASP.NET development server to familiarize yourself with its operation. Next, you create a cloud service project, associate the application as a Web role, and run it in the </w:t>
      </w:r>
      <w:r>
        <w:t>compute emulator</w:t>
      </w:r>
      <w:r w:rsidRPr="003E3719">
        <w:t xml:space="preserve"> using simulated Azure Drives. Finally, you create a VHD on your local machine, upload it to </w:t>
      </w:r>
      <w:r>
        <w:t xml:space="preserve">blob </w:t>
      </w:r>
      <w:r w:rsidR="00B8378F">
        <w:t>storage</w:t>
      </w:r>
      <w:r w:rsidRPr="003E3719">
        <w:t>, deploy the application to Windows Azure and mount the drive in a Windows Azure instance.</w:t>
      </w:r>
    </w:p>
    <w:p w:rsidR="00291C55" w:rsidRPr="003E3719" w:rsidRDefault="00291C55" w:rsidP="00291C55">
      <w:pPr>
        <w:pStyle w:val="ppBodyText"/>
      </w:pPr>
    </w:p>
    <w:p w:rsidR="00291C55" w:rsidRPr="003E3719" w:rsidRDefault="00291C55" w:rsidP="00291C55">
      <w:pPr>
        <w:pStyle w:val="ppProcedureStart"/>
      </w:pPr>
      <w:bookmarkStart w:id="65" w:name="_Toc260154764"/>
      <w:bookmarkStart w:id="66" w:name="_Toc260352502"/>
      <w:bookmarkStart w:id="67" w:name="_Toc278972604"/>
      <w:bookmarkStart w:id="68" w:name="_Toc303243864"/>
      <w:bookmarkStart w:id="69" w:name="_Toc310346242"/>
      <w:r w:rsidRPr="003E3719">
        <w:t>Task 1 – Exploring the PhotoAlbum Application</w:t>
      </w:r>
      <w:bookmarkEnd w:id="65"/>
      <w:bookmarkEnd w:id="66"/>
      <w:bookmarkEnd w:id="67"/>
      <w:bookmarkEnd w:id="68"/>
      <w:bookmarkEnd w:id="69"/>
    </w:p>
    <w:p w:rsidR="00291C55" w:rsidRPr="003E3719" w:rsidRDefault="00291C55" w:rsidP="00291C55">
      <w:pPr>
        <w:pStyle w:val="ppBodyText"/>
      </w:pPr>
      <w:r w:rsidRPr="003E3719">
        <w:t>PhotoAlbum is a sample application that uses standard file system APIs to obtain a directory listing of the contents of its image store. In this task, you briefly examine the application and then configure the location of the image store to a folder in your machine to run the application locally.</w:t>
      </w:r>
    </w:p>
    <w:p w:rsidR="00291C55" w:rsidRPr="003E3719" w:rsidRDefault="00291C55" w:rsidP="00291C55">
      <w:pPr>
        <w:pStyle w:val="ppNumberList"/>
      </w:pPr>
      <w:r w:rsidRPr="003E3719">
        <w:t xml:space="preserve">Open Microsoft Visual Studio 2010 in elevated administrator mode. To do this, in </w:t>
      </w:r>
      <w:r w:rsidRPr="003E3719">
        <w:rPr>
          <w:b/>
        </w:rPr>
        <w:t>Start</w:t>
      </w:r>
      <w:r w:rsidRPr="003E3719">
        <w:t xml:space="preserve"> | </w:t>
      </w:r>
      <w:r w:rsidRPr="003E3719">
        <w:rPr>
          <w:b/>
        </w:rPr>
        <w:t>All Programs</w:t>
      </w:r>
      <w:r w:rsidRPr="003E3719">
        <w:t xml:space="preserve"> | </w:t>
      </w:r>
      <w:r w:rsidRPr="003E3719">
        <w:rPr>
          <w:b/>
        </w:rPr>
        <w:t>Microsoft Visual Studio 2010</w:t>
      </w:r>
      <w:r w:rsidRPr="003E3719">
        <w:t xml:space="preserve">, right-click the </w:t>
      </w:r>
      <w:r w:rsidRPr="003E3719">
        <w:rPr>
          <w:b/>
        </w:rPr>
        <w:t>Microsoft Visual Studio 2010</w:t>
      </w:r>
      <w:r w:rsidRPr="003E3719">
        <w:t xml:space="preserve"> shortcut and choose </w:t>
      </w:r>
      <w:r w:rsidRPr="003E3719">
        <w:rPr>
          <w:b/>
        </w:rPr>
        <w:t>Run as administrator</w:t>
      </w:r>
      <w:r w:rsidRPr="003E3719">
        <w:t xml:space="preserve">. </w:t>
      </w:r>
    </w:p>
    <w:p w:rsidR="00291C55" w:rsidRPr="003E3719" w:rsidRDefault="00291C55" w:rsidP="00291C55">
      <w:pPr>
        <w:pStyle w:val="ppNoteIndent"/>
        <w:rPr>
          <w:b/>
        </w:rPr>
      </w:pPr>
      <w:r w:rsidRPr="003E3719">
        <w:rPr>
          <w:b/>
        </w:rPr>
        <w:t xml:space="preserve">Note: </w:t>
      </w:r>
      <w:r w:rsidRPr="003E3719">
        <w:t xml:space="preserve">You are not required to use elevated administrator mode to run the application using the ASP.NET Web development server. However, you will need </w:t>
      </w:r>
      <w:r>
        <w:t xml:space="preserve">to do </w:t>
      </w:r>
      <w:r w:rsidRPr="003E3719">
        <w:t xml:space="preserve">this later, when you launch the application in the </w:t>
      </w:r>
      <w:r>
        <w:t>compute emulator</w:t>
      </w:r>
      <w:r w:rsidRPr="003E3719">
        <w:t>.</w:t>
      </w:r>
    </w:p>
    <w:p w:rsidR="00291C55" w:rsidRPr="003E3719" w:rsidRDefault="00291C55" w:rsidP="00291C55">
      <w:pPr>
        <w:pStyle w:val="ppBodyTextIndent"/>
      </w:pPr>
    </w:p>
    <w:p w:rsidR="00291C55" w:rsidRPr="003E3719" w:rsidRDefault="00291C55" w:rsidP="00291C55">
      <w:pPr>
        <w:pStyle w:val="ppNumberList"/>
      </w:pPr>
      <w:r w:rsidRPr="003E3719">
        <w:t xml:space="preserve">If the </w:t>
      </w:r>
      <w:r w:rsidRPr="003E3719">
        <w:rPr>
          <w:b/>
        </w:rPr>
        <w:t>User Account Control</w:t>
      </w:r>
      <w:r w:rsidRPr="003E3719">
        <w:t xml:space="preserve"> dialog appears, click </w:t>
      </w:r>
      <w:r w:rsidRPr="003E3719">
        <w:rPr>
          <w:b/>
        </w:rPr>
        <w:t>Continue</w:t>
      </w:r>
      <w:r w:rsidRPr="003E3719">
        <w:t>.</w:t>
      </w:r>
    </w:p>
    <w:p w:rsidR="00291C55" w:rsidRPr="003E3719" w:rsidRDefault="00291C55" w:rsidP="00291C55">
      <w:pPr>
        <w:pStyle w:val="ppNumberList"/>
      </w:pPr>
      <w:r w:rsidRPr="003E3719">
        <w:t xml:space="preserve">Open the begin solution provided for this exercise. In the </w:t>
      </w:r>
      <w:r w:rsidRPr="003E3719">
        <w:rPr>
          <w:b/>
        </w:rPr>
        <w:t>File</w:t>
      </w:r>
      <w:r w:rsidRPr="003E3719">
        <w:t xml:space="preserve"> menu, choose </w:t>
      </w:r>
      <w:r w:rsidRPr="003E3719">
        <w:rPr>
          <w:b/>
        </w:rPr>
        <w:t>Open</w:t>
      </w:r>
      <w:r>
        <w:rPr>
          <w:b/>
        </w:rPr>
        <w:t xml:space="preserve"> </w:t>
      </w:r>
      <w:r w:rsidRPr="003E3719">
        <w:rPr>
          <w:b/>
        </w:rPr>
        <w:t>Project</w:t>
      </w:r>
      <w:r w:rsidRPr="003E3719">
        <w:t xml:space="preserve">. Then, in the </w:t>
      </w:r>
      <w:r w:rsidRPr="003E3719">
        <w:rPr>
          <w:b/>
        </w:rPr>
        <w:t>Open Project</w:t>
      </w:r>
      <w:r w:rsidRPr="003E3719">
        <w:t xml:space="preserve"> dialog, navigate to </w:t>
      </w:r>
      <w:r w:rsidR="001763C5">
        <w:rPr>
          <w:b/>
        </w:rPr>
        <w:t>\</w:t>
      </w:r>
      <w:r w:rsidR="000E6FF6" w:rsidRPr="008922B8">
        <w:rPr>
          <w:b/>
        </w:rPr>
        <w:t>Source\</w:t>
      </w:r>
      <w:r w:rsidRPr="003E3719">
        <w:rPr>
          <w:b/>
        </w:rPr>
        <w:t>Ex04-WorkingWithDrives\begin</w:t>
      </w:r>
      <w:r w:rsidRPr="003E3719">
        <w:t xml:space="preserve">. Select the folder for the language of your preference (C# or VB), and then open the </w:t>
      </w:r>
      <w:r w:rsidRPr="003E3719">
        <w:rPr>
          <w:b/>
        </w:rPr>
        <w:t>PhotoAlbum.sln</w:t>
      </w:r>
      <w:r w:rsidRPr="003E3719">
        <w:t xml:space="preserve"> solution.</w:t>
      </w:r>
    </w:p>
    <w:p w:rsidR="00291C55" w:rsidRPr="003E3719" w:rsidRDefault="00291C55" w:rsidP="00291C55">
      <w:pPr>
        <w:pStyle w:val="ppNumberList"/>
      </w:pPr>
      <w:r w:rsidRPr="003E3719">
        <w:t xml:space="preserve">Take a minute to browse the files in the application. First, double-click </w:t>
      </w:r>
      <w:r w:rsidRPr="003E3719">
        <w:rPr>
          <w:b/>
        </w:rPr>
        <w:t>Default.aspx</w:t>
      </w:r>
      <w:r w:rsidRPr="003E3719">
        <w:t xml:space="preserve"> in </w:t>
      </w:r>
      <w:r w:rsidRPr="003E3719">
        <w:rPr>
          <w:b/>
        </w:rPr>
        <w:t xml:space="preserve">Solution Explorer </w:t>
      </w:r>
      <w:r w:rsidRPr="003E3719">
        <w:t xml:space="preserve">to open this file. Notice that the page uses a </w:t>
      </w:r>
      <w:r w:rsidRPr="003E3719">
        <w:rPr>
          <w:b/>
        </w:rPr>
        <w:t>Grid</w:t>
      </w:r>
      <w:r w:rsidR="000D31F4">
        <w:rPr>
          <w:b/>
        </w:rPr>
        <w:t>View</w:t>
      </w:r>
      <w:r w:rsidRPr="003E3719">
        <w:t xml:space="preserve"> control to display a directory listing of the image store and that its data source is a </w:t>
      </w:r>
      <w:r w:rsidRPr="003E3719">
        <w:rPr>
          <w:b/>
        </w:rPr>
        <w:t>LinqDataSource</w:t>
      </w:r>
      <w:r w:rsidRPr="003E3719">
        <w:t xml:space="preserve"> control bound to a </w:t>
      </w:r>
      <w:r w:rsidRPr="003E3719">
        <w:rPr>
          <w:b/>
        </w:rPr>
        <w:t>PhotoAlbumDataSource</w:t>
      </w:r>
      <w:r w:rsidRPr="003E3719">
        <w:t xml:space="preserve"> context object.</w:t>
      </w:r>
    </w:p>
    <w:p w:rsidR="00291C55" w:rsidRPr="003E3719" w:rsidRDefault="00291C55" w:rsidP="00291C55">
      <w:pPr>
        <w:pStyle w:val="ppNumberList"/>
      </w:pPr>
      <w:r w:rsidRPr="003E3719">
        <w:t>Next, open</w:t>
      </w:r>
      <w:r>
        <w:t xml:space="preserve"> the</w:t>
      </w:r>
      <w:r w:rsidRPr="003E3719">
        <w:t xml:space="preserve"> </w:t>
      </w:r>
      <w:r w:rsidRPr="003E3719">
        <w:rPr>
          <w:b/>
        </w:rPr>
        <w:t>PhotoAlbumDataSource.cs</w:t>
      </w:r>
      <w:r w:rsidRPr="003E3719">
        <w:t xml:space="preserve"> </w:t>
      </w:r>
      <w:r>
        <w:t xml:space="preserve">or </w:t>
      </w:r>
      <w:r w:rsidRPr="003F1F8A">
        <w:rPr>
          <w:b/>
        </w:rPr>
        <w:t>PhotoAlbumDataSource.vb</w:t>
      </w:r>
      <w:r>
        <w:t xml:space="preserve"> file </w:t>
      </w:r>
      <w:r w:rsidRPr="003E3719">
        <w:t xml:space="preserve">to examine the context object class used by the </w:t>
      </w:r>
      <w:r w:rsidRPr="003E3719">
        <w:rPr>
          <w:b/>
        </w:rPr>
        <w:t>LinqDataSource</w:t>
      </w:r>
      <w:r w:rsidRPr="003E3719">
        <w:t xml:space="preserve">.  Notice that the </w:t>
      </w:r>
      <w:r w:rsidRPr="003E3719">
        <w:rPr>
          <w:b/>
        </w:rPr>
        <w:t>Files</w:t>
      </w:r>
      <w:r w:rsidRPr="003E3719">
        <w:t xml:space="preserve"> property used by the data source control returns a collection of </w:t>
      </w:r>
      <w:hyperlink r:id="rId62" w:history="1">
        <w:r w:rsidRPr="003E3719">
          <w:rPr>
            <w:rStyle w:val="Hyperlink"/>
            <w:rFonts w:cstheme="minorBidi"/>
          </w:rPr>
          <w:t>FileInfo</w:t>
        </w:r>
      </w:hyperlink>
      <w:r w:rsidRPr="003E3719">
        <w:t xml:space="preserve"> objects and that it uses standard file system APIs to enumerate PNG and JPEG files in the image store directory. </w:t>
      </w:r>
    </w:p>
    <w:p w:rsidR="00291C55" w:rsidRPr="003E3719" w:rsidRDefault="00291C55" w:rsidP="00291C55">
      <w:pPr>
        <w:pStyle w:val="ppNumberList"/>
      </w:pPr>
      <w:r>
        <w:t>Now</w:t>
      </w:r>
      <w:r w:rsidRPr="003E3719">
        <w:t xml:space="preserve">, open the </w:t>
      </w:r>
      <w:r w:rsidRPr="003E3719">
        <w:rPr>
          <w:b/>
        </w:rPr>
        <w:t>Global.asax</w:t>
      </w:r>
      <w:r w:rsidRPr="003E3719">
        <w:t xml:space="preserve"> file and see that it contains an </w:t>
      </w:r>
      <w:r w:rsidRPr="003E3719">
        <w:rPr>
          <w:b/>
        </w:rPr>
        <w:t>ImageStorePath</w:t>
      </w:r>
      <w:r w:rsidRPr="003E3719">
        <w:t xml:space="preserve"> property that returns the location of the image store folder and that the </w:t>
      </w:r>
      <w:r w:rsidRPr="003E3719">
        <w:rPr>
          <w:b/>
        </w:rPr>
        <w:t>Application_Start</w:t>
      </w:r>
      <w:r w:rsidRPr="003E3719">
        <w:t xml:space="preserve"> event handler initializes this property with a path that it retrieves from the application settings.</w:t>
      </w:r>
    </w:p>
    <w:p w:rsidR="00291C55" w:rsidRPr="003E3719" w:rsidRDefault="00291C55" w:rsidP="00291C55">
      <w:pPr>
        <w:pStyle w:val="ppNumberList"/>
      </w:pPr>
      <w:r w:rsidRPr="003E3719">
        <w:lastRenderedPageBreak/>
        <w:t xml:space="preserve">Before you run the application, you need to configure the location of the image store. In </w:t>
      </w:r>
      <w:r w:rsidRPr="003E3719">
        <w:rPr>
          <w:b/>
        </w:rPr>
        <w:t>Solution Explorer</w:t>
      </w:r>
      <w:r w:rsidRPr="003E3719">
        <w:t xml:space="preserve">, double-click </w:t>
      </w:r>
      <w:r w:rsidRPr="003E3719">
        <w:rPr>
          <w:b/>
        </w:rPr>
        <w:t>Web.config</w:t>
      </w:r>
      <w:r w:rsidRPr="003E3719">
        <w:t xml:space="preserve"> to open this file in the text editor. In the </w:t>
      </w:r>
      <w:r w:rsidRPr="003E3719">
        <w:rPr>
          <w:b/>
        </w:rPr>
        <w:t>appSettings</w:t>
      </w:r>
      <w:r w:rsidRPr="003E3719">
        <w:t xml:space="preserve"> section, locate the </w:t>
      </w:r>
      <w:r w:rsidRPr="003E3719">
        <w:rPr>
          <w:i/>
        </w:rPr>
        <w:t>ImageStorePath</w:t>
      </w:r>
      <w:r w:rsidRPr="003E3719">
        <w:t xml:space="preserve"> setting and update its value to the path of the </w:t>
      </w:r>
      <w:r w:rsidRPr="003E3719">
        <w:rPr>
          <w:b/>
        </w:rPr>
        <w:t>Sample Pictures</w:t>
      </w:r>
      <w:r w:rsidRPr="003E3719">
        <w:t xml:space="preserve"> folder in your machine.</w:t>
      </w:r>
    </w:p>
    <w:p w:rsidR="00291C55" w:rsidRPr="003E3719" w:rsidRDefault="00291C55" w:rsidP="00291C55">
      <w:pPr>
        <w:pStyle w:val="ppFigureIndent"/>
        <w:keepNext/>
      </w:pPr>
      <w:r w:rsidRPr="003E3719">
        <w:rPr>
          <w:noProof/>
          <w:lang w:bidi="ar-SA"/>
        </w:rPr>
        <w:drawing>
          <wp:inline distT="0" distB="0" distL="0" distR="0" wp14:anchorId="3FD1CDD0" wp14:editId="6ED185BE">
            <wp:extent cx="4933950" cy="1314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933950" cy="1314450"/>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34</w:t>
      </w:r>
      <w:r w:rsidR="00681F0A">
        <w:rPr>
          <w:noProof/>
        </w:rPr>
        <w:fldChar w:fldCharType="end"/>
      </w:r>
    </w:p>
    <w:p w:rsidR="00291C55" w:rsidRPr="003E3719" w:rsidRDefault="00291C55" w:rsidP="00291C55">
      <w:pPr>
        <w:pStyle w:val="ppFigureCaptionIndent"/>
      </w:pPr>
      <w:r w:rsidRPr="003E3719">
        <w:t>Configuring the location of the image store</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The sample pictures library is typically available in most Windows installations and is located at “</w:t>
      </w:r>
      <w:r w:rsidRPr="003E3719">
        <w:rPr>
          <w:i/>
        </w:rPr>
        <w:t>%PUBLIC%\Pictures\Sample Pictures”</w:t>
      </w:r>
      <w:r w:rsidRPr="003E3719">
        <w:t xml:space="preserve">. It contains a small set of image files. If this folder is not available in your environment, you may substitute it with any folder that contains a suitable collection of JPEG or PNG image files, for example, those found in </w:t>
      </w:r>
      <w:r w:rsidRPr="003E3719">
        <w:rPr>
          <w:i/>
        </w:rPr>
        <w:t>Assets\Images</w:t>
      </w:r>
      <w:r w:rsidRPr="003E3719">
        <w:t xml:space="preserve"> in the </w:t>
      </w:r>
      <w:r w:rsidRPr="003E3719">
        <w:rPr>
          <w:i/>
        </w:rPr>
        <w:t>Source</w:t>
      </w:r>
      <w:r w:rsidRPr="003E3719">
        <w:t xml:space="preserve"> folder of this lab.</w:t>
      </w:r>
    </w:p>
    <w:p w:rsidR="00291C55" w:rsidRPr="003E3719" w:rsidRDefault="00291C55" w:rsidP="00291C55">
      <w:pPr>
        <w:pStyle w:val="ppNoteIndent"/>
        <w:rPr>
          <w:b/>
        </w:rPr>
      </w:pPr>
      <w:r w:rsidRPr="003E3719">
        <w:t xml:space="preserve">Note that </w:t>
      </w:r>
      <w:proofErr w:type="gramStart"/>
      <w:r w:rsidRPr="003E3719">
        <w:rPr>
          <w:i/>
        </w:rPr>
        <w:t>%PUBLIC</w:t>
      </w:r>
      <w:proofErr w:type="gramEnd"/>
      <w:r w:rsidRPr="003E3719">
        <w:rPr>
          <w:i/>
        </w:rPr>
        <w:t>%</w:t>
      </w:r>
      <w:r w:rsidRPr="003E3719">
        <w:t xml:space="preserve"> is an environment variable that points to the location of </w:t>
      </w:r>
      <w:r w:rsidRPr="003E3719">
        <w:rPr>
          <w:i/>
        </w:rPr>
        <w:t>Public</w:t>
      </w:r>
      <w:r w:rsidRPr="003E3719">
        <w:t xml:space="preserve"> in the User profiles folder. You must expand the variable to the proper value when you configure the </w:t>
      </w:r>
      <w:r w:rsidRPr="003E3719">
        <w:rPr>
          <w:i/>
        </w:rPr>
        <w:t>ImageStorePath</w:t>
      </w:r>
      <w:r w:rsidRPr="003E3719">
        <w:t xml:space="preserve"> setting (e.g. </w:t>
      </w:r>
      <w:r w:rsidRPr="003E3719">
        <w:rPr>
          <w:i/>
        </w:rPr>
        <w:t>C:\Users\Public\Pictures\Sample Pictures</w:t>
      </w:r>
      <w:r w:rsidRPr="003E3719">
        <w:t>).</w:t>
      </w:r>
    </w:p>
    <w:p w:rsidR="00291C55" w:rsidRPr="003E3719" w:rsidRDefault="00291C55" w:rsidP="00291C55">
      <w:pPr>
        <w:pStyle w:val="ppBodyTextIndent"/>
      </w:pPr>
    </w:p>
    <w:p w:rsidR="00291C55" w:rsidRPr="003E3719" w:rsidRDefault="00291C55" w:rsidP="00291C55">
      <w:pPr>
        <w:pStyle w:val="ppNumberList"/>
      </w:pPr>
      <w:r w:rsidRPr="003E3719">
        <w:t xml:space="preserve">Press </w:t>
      </w:r>
      <w:r w:rsidRPr="003E3719">
        <w:rPr>
          <w:b/>
        </w:rPr>
        <w:t>F5</w:t>
      </w:r>
      <w:r w:rsidRPr="003E3719">
        <w:t xml:space="preserve"> to build and run the PhotoAlbum application. Notice that the default page shows a listing of the files contained in the image store</w:t>
      </w:r>
      <w:r w:rsidR="00136857">
        <w:t xml:space="preserve">. Also, notice </w:t>
      </w:r>
      <w:r w:rsidRPr="003E3719">
        <w:t>that the path to the image store is the folder on your machine that you set up in the application configuration file.</w:t>
      </w:r>
    </w:p>
    <w:p w:rsidR="00867992" w:rsidRDefault="00291C55" w:rsidP="00867992">
      <w:pPr>
        <w:pStyle w:val="ppFigureIndent"/>
      </w:pPr>
      <w:r>
        <w:rPr>
          <w:noProof/>
          <w:lang w:bidi="ar-SA"/>
        </w:rPr>
        <w:lastRenderedPageBreak/>
        <w:drawing>
          <wp:inline distT="0" distB="0" distL="0" distR="0" wp14:anchorId="7704BA6A" wp14:editId="0B706009">
            <wp:extent cx="5394960" cy="4224528"/>
            <wp:effectExtent l="0" t="0" r="0" b="0"/>
            <wp:docPr id="44" name="Picture 44" descr="C:\Users\Southy\AppData\Local\Temp\SNAGHTML2ca12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thy\AppData\Local\Temp\SNAGHTML2ca124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4960" cy="4224528"/>
                    </a:xfrm>
                    <a:prstGeom prst="rect">
                      <a:avLst/>
                    </a:prstGeom>
                    <a:noFill/>
                    <a:ln>
                      <a:noFill/>
                    </a:ln>
                  </pic:spPr>
                </pic:pic>
              </a:graphicData>
            </a:graphic>
          </wp:inline>
        </w:drawing>
      </w:r>
    </w:p>
    <w:p w:rsidR="00291C55" w:rsidRPr="003E3719" w:rsidRDefault="00291C55" w:rsidP="004F360B">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35</w:t>
      </w:r>
      <w:r w:rsidR="00681F0A">
        <w:rPr>
          <w:noProof/>
        </w:rPr>
        <w:fldChar w:fldCharType="end"/>
      </w:r>
    </w:p>
    <w:p w:rsidR="00291C55" w:rsidRPr="003E3719" w:rsidRDefault="00291C55" w:rsidP="00291C55">
      <w:pPr>
        <w:pStyle w:val="ppFigureCaptionIndent"/>
      </w:pPr>
      <w:r w:rsidRPr="003E3719">
        <w:t>Running the PhotoAlbum application locally</w:t>
      </w:r>
      <w:r w:rsidRPr="003E3719">
        <w:rPr>
          <w:noProof/>
          <w:lang w:bidi="ar-SA"/>
        </w:rPr>
        <w:t xml:space="preserve"> </w:t>
      </w:r>
    </w:p>
    <w:p w:rsidR="00291C55" w:rsidRDefault="00291C55" w:rsidP="00291C55">
      <w:pPr>
        <w:pStyle w:val="ppBodyTextIndent"/>
      </w:pPr>
    </w:p>
    <w:p w:rsidR="00291C55" w:rsidRPr="003E3719" w:rsidRDefault="00291C55" w:rsidP="00291C55">
      <w:pPr>
        <w:pStyle w:val="ppNumberList"/>
      </w:pPr>
      <w:r w:rsidRPr="003E3719">
        <w:t>Close the browser window. You have now seen that the application uses standard file system APIs to access the files in its store. In the next task, you will update the application to run as a cloud service.</w:t>
      </w:r>
    </w:p>
    <w:p w:rsidR="00291C55" w:rsidRPr="003E3719" w:rsidRDefault="00291C55" w:rsidP="00291C55">
      <w:pPr>
        <w:pStyle w:val="ppListEnd"/>
      </w:pPr>
    </w:p>
    <w:p w:rsidR="00291C55" w:rsidRPr="003E3719" w:rsidRDefault="00291C55" w:rsidP="00291C55">
      <w:pPr>
        <w:pStyle w:val="ppBodyText"/>
      </w:pPr>
    </w:p>
    <w:p w:rsidR="00291C55" w:rsidRPr="003E3719" w:rsidRDefault="00291C55" w:rsidP="00291C55">
      <w:pPr>
        <w:pStyle w:val="ppProcedureStart"/>
      </w:pPr>
      <w:bookmarkStart w:id="70" w:name="_Toc260154765"/>
      <w:bookmarkStart w:id="71" w:name="_Toc260352503"/>
      <w:bookmarkStart w:id="72" w:name="_Toc278972605"/>
      <w:bookmarkStart w:id="73" w:name="_Toc303243865"/>
      <w:bookmarkStart w:id="74" w:name="_Toc310346243"/>
      <w:r w:rsidRPr="003E3719">
        <w:t>Task 2 – Using a Windows Azure Drive to Move the Application to the Cloud</w:t>
      </w:r>
      <w:bookmarkEnd w:id="70"/>
      <w:bookmarkEnd w:id="71"/>
      <w:bookmarkEnd w:id="72"/>
      <w:bookmarkEnd w:id="73"/>
      <w:bookmarkEnd w:id="74"/>
    </w:p>
    <w:p w:rsidR="00291C55" w:rsidRPr="003E3719" w:rsidRDefault="00291C55" w:rsidP="00291C55">
      <w:pPr>
        <w:pStyle w:val="ppBodyText"/>
      </w:pPr>
      <w:r w:rsidRPr="003E3719">
        <w:t xml:space="preserve">When moving the application to Windows Azure, the natural choice is to relocate the image store to </w:t>
      </w:r>
      <w:r>
        <w:t xml:space="preserve">blob </w:t>
      </w:r>
      <w:r w:rsidR="000D31F4">
        <w:t>storage</w:t>
      </w:r>
      <w:r w:rsidRPr="003E3719">
        <w:t xml:space="preserve">. Regardless, the application expects its images to be stored in the file system. You can always update the code that accesses the images in the store and change it to use the </w:t>
      </w:r>
      <w:r w:rsidR="00B8378F">
        <w:t>B</w:t>
      </w:r>
      <w:r>
        <w:t>lob service</w:t>
      </w:r>
      <w:r w:rsidRPr="003E3719">
        <w:t xml:space="preserve"> APIs instead. For a simple application such as this one, this would not be too challenging, but it can represent a barrier for a more complex application. Using Windows Azure Drives enables you to move the application to the cloud without any changes to its code, other than mounting the drive on a page blob.</w:t>
      </w:r>
    </w:p>
    <w:p w:rsidR="00291C55" w:rsidRPr="003E3719" w:rsidRDefault="00291C55" w:rsidP="00291C55">
      <w:pPr>
        <w:pStyle w:val="ppBodyText"/>
      </w:pPr>
      <w:r w:rsidRPr="003E3719">
        <w:t>In this task, you update the application to run as a Windows Azure cloud service and to use a Windows Azure Drive for its image store.</w:t>
      </w:r>
    </w:p>
    <w:p w:rsidR="00291C55" w:rsidRDefault="00291C55" w:rsidP="00291C55">
      <w:pPr>
        <w:pStyle w:val="ppNumberList"/>
      </w:pPr>
      <w:r w:rsidRPr="003E3719">
        <w:lastRenderedPageBreak/>
        <w:t xml:space="preserve">Add a cloud service project to the solution. In </w:t>
      </w:r>
      <w:r w:rsidRPr="003E3719">
        <w:rPr>
          <w:b/>
        </w:rPr>
        <w:t>Solution Explorer</w:t>
      </w:r>
      <w:r w:rsidRPr="003E3719">
        <w:t xml:space="preserve">, right-click the root solution node, point to </w:t>
      </w:r>
      <w:r w:rsidRPr="003E3719">
        <w:rPr>
          <w:b/>
        </w:rPr>
        <w:t>Add</w:t>
      </w:r>
      <w:r w:rsidRPr="003E3719">
        <w:t xml:space="preserve"> and then select </w:t>
      </w:r>
      <w:r w:rsidRPr="003E3719">
        <w:rPr>
          <w:b/>
        </w:rPr>
        <w:t>New Project</w:t>
      </w:r>
      <w:r w:rsidRPr="003E3719">
        <w:t xml:space="preserve">. </w:t>
      </w:r>
    </w:p>
    <w:p w:rsidR="00291C55" w:rsidRDefault="00291C55" w:rsidP="00291C55">
      <w:pPr>
        <w:pStyle w:val="ppNumberList"/>
      </w:pPr>
      <w:r w:rsidRPr="007315DF">
        <w:t xml:space="preserve">In the </w:t>
      </w:r>
      <w:r w:rsidRPr="00170257">
        <w:rPr>
          <w:b/>
        </w:rPr>
        <w:t>Add</w:t>
      </w:r>
      <w:r>
        <w:t xml:space="preserve"> </w:t>
      </w:r>
      <w:r w:rsidRPr="00E6421C">
        <w:rPr>
          <w:b/>
        </w:rPr>
        <w:t>New Project</w:t>
      </w:r>
      <w:r w:rsidRPr="007315DF">
        <w:t xml:space="preserve"> dialog, expand the language of your preference (Visual C# or Visual Basic) in the </w:t>
      </w:r>
      <w:r w:rsidRPr="00992741">
        <w:rPr>
          <w:b/>
        </w:rPr>
        <w:t>Installed Templates</w:t>
      </w:r>
      <w:r>
        <w:t xml:space="preserve"> </w:t>
      </w:r>
      <w:r w:rsidRPr="007315DF">
        <w:t xml:space="preserve">list and select </w:t>
      </w:r>
      <w:r w:rsidRPr="00E6421C">
        <w:rPr>
          <w:b/>
        </w:rPr>
        <w:t>Cloud</w:t>
      </w:r>
      <w:r w:rsidRPr="007315DF">
        <w:t xml:space="preserve">. </w:t>
      </w:r>
      <w:r>
        <w:t>Choose the</w:t>
      </w:r>
      <w:r w:rsidRPr="00BB057E">
        <w:t xml:space="preserve"> </w:t>
      </w:r>
      <w:r w:rsidRPr="00E6421C">
        <w:rPr>
          <w:b/>
        </w:rPr>
        <w:t xml:space="preserve">Windows Azure </w:t>
      </w:r>
      <w:r>
        <w:rPr>
          <w:b/>
        </w:rPr>
        <w:t>Project</w:t>
      </w:r>
      <w:r>
        <w:t xml:space="preserve"> template,</w:t>
      </w:r>
      <w:r w:rsidRPr="00BB057E">
        <w:t xml:space="preserve"> </w:t>
      </w:r>
      <w:r>
        <w:t xml:space="preserve">set </w:t>
      </w:r>
      <w:r w:rsidRPr="00BB057E">
        <w:t xml:space="preserve">the </w:t>
      </w:r>
      <w:r w:rsidRPr="00410FA0">
        <w:rPr>
          <w:b/>
        </w:rPr>
        <w:t>Name</w:t>
      </w:r>
      <w:r>
        <w:t xml:space="preserve"> of the project</w:t>
      </w:r>
      <w:r w:rsidRPr="00BB057E">
        <w:t xml:space="preserve"> </w:t>
      </w:r>
      <w:r>
        <w:t xml:space="preserve">to </w:t>
      </w:r>
      <w:r>
        <w:rPr>
          <w:b/>
        </w:rPr>
        <w:t>PhotoAlbumService</w:t>
      </w:r>
      <w:r>
        <w:t>, leave the proposed location unchanged and then c</w:t>
      </w:r>
      <w:r w:rsidRPr="00BB057E">
        <w:t xml:space="preserve">lick </w:t>
      </w:r>
      <w:r w:rsidRPr="00E6421C">
        <w:rPr>
          <w:b/>
        </w:rPr>
        <w:t>OK</w:t>
      </w:r>
      <w:r w:rsidRPr="00BB057E">
        <w:t>.</w:t>
      </w:r>
    </w:p>
    <w:p w:rsidR="00291C55" w:rsidRPr="003E3719" w:rsidRDefault="00291C55" w:rsidP="00291C55">
      <w:pPr>
        <w:pStyle w:val="ppFigureIndent"/>
      </w:pPr>
      <w:r>
        <w:rPr>
          <w:noProof/>
          <w:lang w:bidi="ar-SA"/>
        </w:rPr>
        <w:drawing>
          <wp:inline distT="0" distB="0" distL="0" distR="0" wp14:anchorId="7120DF8E" wp14:editId="152D43D3">
            <wp:extent cx="5394960" cy="3035808"/>
            <wp:effectExtent l="0" t="0" r="0" b="0"/>
            <wp:docPr id="45" name="Picture 45" descr="C:\Users\Southy\AppData\Local\Temp\SNAGHTML2cf3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uthy\AppData\Local\Temp\SNAGHTML2cf305d.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4960" cy="3035808"/>
                    </a:xfrm>
                    <a:prstGeom prst="rect">
                      <a:avLst/>
                    </a:prstGeom>
                    <a:noFill/>
                    <a:ln>
                      <a:noFill/>
                    </a:ln>
                  </pic:spPr>
                </pic:pic>
              </a:graphicData>
            </a:graphic>
          </wp:inline>
        </w:drawing>
      </w:r>
      <w:r w:rsidRPr="003E3719">
        <w:rPr>
          <w:noProof/>
          <w:lang w:bidi="ar-SA"/>
        </w:rPr>
        <w:t xml:space="preserve"> </w:t>
      </w:r>
      <w:r w:rsidRPr="00D915FE">
        <w:rPr>
          <w:noProof/>
          <w:lang w:bidi="ar-SA"/>
        </w:rPr>
        <w:t xml:space="preserve"> </w:t>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36</w:t>
      </w:r>
      <w:r w:rsidR="00681F0A">
        <w:rPr>
          <w:noProof/>
        </w:rPr>
        <w:fldChar w:fldCharType="end"/>
      </w:r>
    </w:p>
    <w:p w:rsidR="00291C55" w:rsidRPr="003E3719" w:rsidRDefault="00291C55" w:rsidP="00291C55">
      <w:pPr>
        <w:pStyle w:val="ppFigureCaptionIndent"/>
      </w:pPr>
      <w:r w:rsidRPr="003E3719">
        <w:t xml:space="preserve">Creating a Windows Azure </w:t>
      </w:r>
      <w:r>
        <w:t>P</w:t>
      </w:r>
      <w:r w:rsidRPr="003E3719">
        <w:t>roject (Visual C#)</w:t>
      </w:r>
    </w:p>
    <w:p w:rsidR="00291C55" w:rsidRPr="003E3719" w:rsidRDefault="00291C55" w:rsidP="00291C55">
      <w:pPr>
        <w:pStyle w:val="ppBodyTextIndent"/>
      </w:pPr>
    </w:p>
    <w:p w:rsidR="00867992" w:rsidRDefault="00291C55" w:rsidP="00867992">
      <w:pPr>
        <w:pStyle w:val="ppFigureIndent"/>
      </w:pPr>
      <w:r>
        <w:rPr>
          <w:noProof/>
          <w:lang w:bidi="ar-SA"/>
        </w:rPr>
        <w:lastRenderedPageBreak/>
        <w:drawing>
          <wp:inline distT="0" distB="0" distL="0" distR="0" wp14:anchorId="048FA53C" wp14:editId="15C2AF63">
            <wp:extent cx="5394960" cy="3035808"/>
            <wp:effectExtent l="0" t="0" r="0" b="0"/>
            <wp:docPr id="48" name="Picture 48" descr="C:\Users\Southy\AppData\Local\Temp\SNAGHTML2d5a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uthy\AppData\Local\Temp\SNAGHTML2d5abd9.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4960" cy="3035808"/>
                    </a:xfrm>
                    <a:prstGeom prst="rect">
                      <a:avLst/>
                    </a:prstGeom>
                    <a:noFill/>
                    <a:ln>
                      <a:noFill/>
                    </a:ln>
                  </pic:spPr>
                </pic:pic>
              </a:graphicData>
            </a:graphic>
          </wp:inline>
        </w:drawing>
      </w:r>
    </w:p>
    <w:p w:rsidR="00291C55" w:rsidRPr="003E3719" w:rsidRDefault="00291C55" w:rsidP="004F360B">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37</w:t>
      </w:r>
      <w:r w:rsidR="00681F0A">
        <w:rPr>
          <w:noProof/>
        </w:rPr>
        <w:fldChar w:fldCharType="end"/>
      </w:r>
    </w:p>
    <w:p w:rsidR="00291C55" w:rsidRPr="003E3719" w:rsidRDefault="00291C55" w:rsidP="00291C55">
      <w:pPr>
        <w:pStyle w:val="ppFigureCaptionIndent"/>
      </w:pPr>
      <w:r w:rsidRPr="003E3719">
        <w:t xml:space="preserve">Creating a Windows Azure </w:t>
      </w:r>
      <w:r>
        <w:t>P</w:t>
      </w:r>
      <w:r w:rsidRPr="003E3719">
        <w:t>roject (Visual Basic)</w:t>
      </w:r>
    </w:p>
    <w:p w:rsidR="00291C55" w:rsidRPr="003E3719" w:rsidRDefault="00291C55" w:rsidP="00291C55">
      <w:pPr>
        <w:pStyle w:val="ppBodyTextIndent"/>
      </w:pPr>
    </w:p>
    <w:p w:rsidR="00291C55" w:rsidRDefault="00291C55" w:rsidP="00291C55">
      <w:pPr>
        <w:pStyle w:val="ppNumberList"/>
        <w:keepNext/>
      </w:pPr>
      <w:r w:rsidRPr="003E3719">
        <w:lastRenderedPageBreak/>
        <w:t xml:space="preserve">In the </w:t>
      </w:r>
      <w:r w:rsidRPr="004F167A">
        <w:rPr>
          <w:b/>
        </w:rPr>
        <w:t xml:space="preserve">New </w:t>
      </w:r>
      <w:r>
        <w:rPr>
          <w:b/>
        </w:rPr>
        <w:t>Windows Azure</w:t>
      </w:r>
      <w:r w:rsidRPr="004F167A">
        <w:rPr>
          <w:b/>
        </w:rPr>
        <w:t xml:space="preserve"> Project</w:t>
      </w:r>
      <w:r w:rsidRPr="003E3719">
        <w:t xml:space="preserve"> dialog, click </w:t>
      </w:r>
      <w:r w:rsidRPr="004F167A">
        <w:rPr>
          <w:b/>
        </w:rPr>
        <w:t>OK</w:t>
      </w:r>
      <w:r w:rsidRPr="003E3719">
        <w:t xml:space="preserve"> without adding any new roles. You will use the existing application as a web role.</w:t>
      </w:r>
    </w:p>
    <w:p w:rsidR="00291C55" w:rsidRDefault="00291C55" w:rsidP="00291C55">
      <w:pPr>
        <w:pStyle w:val="ppNumberList"/>
        <w:keepNext/>
      </w:pPr>
      <w:r w:rsidRPr="003E3719">
        <w:t xml:space="preserve">Add a reference to the Windows Azure support assemblies. In </w:t>
      </w:r>
      <w:r w:rsidRPr="004F167A">
        <w:rPr>
          <w:b/>
        </w:rPr>
        <w:t>Solution Explorer</w:t>
      </w:r>
      <w:r w:rsidRPr="003E3719">
        <w:t xml:space="preserve">, right-click the </w:t>
      </w:r>
      <w:r w:rsidRPr="004F167A">
        <w:rPr>
          <w:b/>
        </w:rPr>
        <w:t>PhotoAlbum</w:t>
      </w:r>
      <w:r w:rsidRPr="003E3719">
        <w:t xml:space="preserve"> project and select </w:t>
      </w:r>
      <w:r w:rsidRPr="004F167A">
        <w:rPr>
          <w:b/>
        </w:rPr>
        <w:t>Add Reference</w:t>
      </w:r>
      <w:r w:rsidRPr="003E3719">
        <w:t xml:space="preserve">. In the </w:t>
      </w:r>
      <w:r w:rsidRPr="004F167A">
        <w:rPr>
          <w:b/>
        </w:rPr>
        <w:t>Add Reference</w:t>
      </w:r>
      <w:r w:rsidRPr="003E3719">
        <w:t xml:space="preserve"> dialog, switch to the </w:t>
      </w:r>
      <w:r w:rsidRPr="004F167A">
        <w:rPr>
          <w:b/>
        </w:rPr>
        <w:t>.NET</w:t>
      </w:r>
      <w:r w:rsidRPr="003E3719">
        <w:t xml:space="preserve"> tab, select the </w:t>
      </w:r>
      <w:r w:rsidRPr="004F167A">
        <w:rPr>
          <w:b/>
        </w:rPr>
        <w:t>Microsoft.WindowsAzure.CloudDrive</w:t>
      </w:r>
      <w:r w:rsidRPr="003E3719">
        <w:t xml:space="preserve">, </w:t>
      </w:r>
      <w:r w:rsidRPr="004F167A">
        <w:rPr>
          <w:b/>
        </w:rPr>
        <w:t>Microsoft.WindowsAzure.Diagnostics</w:t>
      </w:r>
      <w:r w:rsidRPr="003E3719">
        <w:t xml:space="preserve">, </w:t>
      </w:r>
      <w:r w:rsidRPr="004F167A">
        <w:rPr>
          <w:b/>
        </w:rPr>
        <w:t>Microsoft.WindowsAzure.ServiceRuntime</w:t>
      </w:r>
      <w:r w:rsidRPr="003E3719">
        <w:t xml:space="preserve">, and </w:t>
      </w:r>
      <w:r w:rsidRPr="004F167A">
        <w:rPr>
          <w:b/>
        </w:rPr>
        <w:t>Microsoft.WindowsAzure.StorageClient</w:t>
      </w:r>
      <w:r w:rsidRPr="003E3719">
        <w:t xml:space="preserve"> assemblies, and then click </w:t>
      </w:r>
      <w:r w:rsidRPr="004F167A">
        <w:rPr>
          <w:b/>
        </w:rPr>
        <w:t>OK</w:t>
      </w:r>
      <w:r w:rsidRPr="003E3719">
        <w:t>.</w:t>
      </w:r>
    </w:p>
    <w:p w:rsidR="00291C55" w:rsidRPr="003E3719" w:rsidRDefault="00291C55" w:rsidP="00291C55">
      <w:pPr>
        <w:pStyle w:val="ppFigureIndent"/>
      </w:pPr>
      <w:r>
        <w:rPr>
          <w:noProof/>
          <w:lang w:bidi="ar-SA"/>
        </w:rPr>
        <w:drawing>
          <wp:inline distT="0" distB="0" distL="0" distR="0" wp14:anchorId="68CF3278" wp14:editId="6FD006B3">
            <wp:extent cx="4591050" cy="3886200"/>
            <wp:effectExtent l="0" t="0" r="0" b="0"/>
            <wp:docPr id="51" name="Picture 51" descr="C:\Users\Southy\AppData\Local\Temp\SNAGHTML2da5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uthy\AppData\Local\Temp\SNAGHTML2da5d15.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91050" cy="3886200"/>
                    </a:xfrm>
                    <a:prstGeom prst="rect">
                      <a:avLst/>
                    </a:prstGeom>
                    <a:noFill/>
                    <a:ln>
                      <a:noFill/>
                    </a:ln>
                  </pic:spPr>
                </pic:pic>
              </a:graphicData>
            </a:graphic>
          </wp:inline>
        </w:drawing>
      </w:r>
      <w:r w:rsidRPr="003E3719">
        <w:rPr>
          <w:noProof/>
          <w:lang w:bidi="ar-SA"/>
        </w:rPr>
        <w:t xml:space="preserve"> </w:t>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38</w:t>
      </w:r>
      <w:r w:rsidR="00681F0A">
        <w:rPr>
          <w:noProof/>
        </w:rPr>
        <w:fldChar w:fldCharType="end"/>
      </w:r>
    </w:p>
    <w:p w:rsidR="00291C55" w:rsidRPr="003E3719" w:rsidRDefault="00291C55" w:rsidP="00291C55">
      <w:pPr>
        <w:pStyle w:val="ppFigureCaptionIndent"/>
      </w:pPr>
      <w:r w:rsidRPr="003E3719">
        <w:t>Adding a reference to the Windows Azure support assemblies</w:t>
      </w:r>
    </w:p>
    <w:p w:rsidR="00291C55" w:rsidRPr="003E3719" w:rsidRDefault="00291C55" w:rsidP="00291C55">
      <w:pPr>
        <w:pStyle w:val="ppBodyTextIndent"/>
      </w:pPr>
    </w:p>
    <w:p w:rsidR="00291C55" w:rsidRPr="003E3719" w:rsidRDefault="00291C55" w:rsidP="00291C55">
      <w:pPr>
        <w:pStyle w:val="ppNumberList"/>
      </w:pPr>
      <w:r w:rsidRPr="003E3719">
        <w:t xml:space="preserve">Now, in </w:t>
      </w:r>
      <w:r w:rsidRPr="003E3719">
        <w:rPr>
          <w:b/>
        </w:rPr>
        <w:t>Solution Explorer</w:t>
      </w:r>
      <w:r w:rsidRPr="003E3719">
        <w:t xml:space="preserve">, right-click the </w:t>
      </w:r>
      <w:r w:rsidRPr="003E3719">
        <w:rPr>
          <w:b/>
        </w:rPr>
        <w:t>Roles</w:t>
      </w:r>
      <w:r w:rsidRPr="003E3719">
        <w:t xml:space="preserve"> node in the </w:t>
      </w:r>
      <w:r w:rsidRPr="003E3719">
        <w:rPr>
          <w:b/>
        </w:rPr>
        <w:t>PhotoAlbumService</w:t>
      </w:r>
      <w:r w:rsidRPr="003E3719">
        <w:t xml:space="preserve"> project, point to </w:t>
      </w:r>
      <w:r w:rsidRPr="003E3719">
        <w:rPr>
          <w:b/>
        </w:rPr>
        <w:t>Add</w:t>
      </w:r>
      <w:r w:rsidRPr="003E3719">
        <w:t xml:space="preserve"> and then select </w:t>
      </w:r>
      <w:r w:rsidRPr="003E3719">
        <w:rPr>
          <w:b/>
        </w:rPr>
        <w:t>Web Role Project in solution</w:t>
      </w:r>
      <w:r w:rsidRPr="003E3719">
        <w:t>.</w:t>
      </w:r>
    </w:p>
    <w:p w:rsidR="00291C55" w:rsidRPr="003E3719" w:rsidRDefault="00291C55" w:rsidP="00291C55">
      <w:pPr>
        <w:pStyle w:val="ppNumberList"/>
      </w:pPr>
      <w:r w:rsidRPr="003E3719">
        <w:t xml:space="preserve">In the </w:t>
      </w:r>
      <w:r w:rsidRPr="003E3719">
        <w:rPr>
          <w:b/>
        </w:rPr>
        <w:t xml:space="preserve">Associate with Role Project </w:t>
      </w:r>
      <w:r w:rsidRPr="003E3719">
        <w:t xml:space="preserve">dialog, select the </w:t>
      </w:r>
      <w:r w:rsidRPr="003E3719">
        <w:rPr>
          <w:b/>
        </w:rPr>
        <w:t>PhotoAlbum</w:t>
      </w:r>
      <w:r w:rsidRPr="003E3719">
        <w:t xml:space="preserve"> project and click </w:t>
      </w:r>
      <w:r w:rsidRPr="003E3719">
        <w:rPr>
          <w:b/>
        </w:rPr>
        <w:t>OK</w:t>
      </w:r>
      <w:r w:rsidRPr="003E3719">
        <w:t>.</w:t>
      </w:r>
    </w:p>
    <w:p w:rsidR="00291C55" w:rsidRPr="003E3719" w:rsidRDefault="00291C55" w:rsidP="00291C55">
      <w:pPr>
        <w:pStyle w:val="ppNumberList"/>
      </w:pPr>
      <w:r w:rsidRPr="003E3719">
        <w:t xml:space="preserve">You will now configure the web role. To do this, double-click the </w:t>
      </w:r>
      <w:r w:rsidRPr="003E3719">
        <w:rPr>
          <w:b/>
        </w:rPr>
        <w:t>PhotoAlbum</w:t>
      </w:r>
      <w:r w:rsidRPr="003E3719">
        <w:t xml:space="preserve"> role under the </w:t>
      </w:r>
      <w:r w:rsidRPr="003E3719">
        <w:rPr>
          <w:b/>
        </w:rPr>
        <w:t>Roles</w:t>
      </w:r>
      <w:r w:rsidRPr="003E3719">
        <w:t xml:space="preserve"> node in the </w:t>
      </w:r>
      <w:r w:rsidRPr="003E3719">
        <w:rPr>
          <w:b/>
        </w:rPr>
        <w:t>PhotoAlbumService</w:t>
      </w:r>
      <w:r w:rsidRPr="003E3719">
        <w:t xml:space="preserve"> project.</w:t>
      </w:r>
    </w:p>
    <w:p w:rsidR="00291C55" w:rsidRPr="003E3719" w:rsidRDefault="00291C55" w:rsidP="00291C55">
      <w:pPr>
        <w:pStyle w:val="ppNumberList"/>
      </w:pPr>
      <w:r w:rsidRPr="003E3719">
        <w:t xml:space="preserve">In the </w:t>
      </w:r>
      <w:r w:rsidRPr="003E3719">
        <w:rPr>
          <w:b/>
        </w:rPr>
        <w:t>PhotoAlbum [Role]</w:t>
      </w:r>
      <w:r w:rsidRPr="003E3719">
        <w:t xml:space="preserve"> properties window, switch to the </w:t>
      </w:r>
      <w:r w:rsidRPr="003E3719">
        <w:rPr>
          <w:b/>
        </w:rPr>
        <w:t>Settings</w:t>
      </w:r>
      <w:r w:rsidRPr="003E3719">
        <w:t xml:space="preserve"> tab and then click </w:t>
      </w:r>
      <w:r w:rsidRPr="003E3719">
        <w:rPr>
          <w:b/>
        </w:rPr>
        <w:t>Add Setting</w:t>
      </w:r>
      <w:r w:rsidRPr="003E3719">
        <w:t xml:space="preserve">. Set the </w:t>
      </w:r>
      <w:r w:rsidRPr="003E3719">
        <w:rPr>
          <w:b/>
        </w:rPr>
        <w:t>Name</w:t>
      </w:r>
      <w:r w:rsidRPr="003E3719">
        <w:t xml:space="preserve"> of the new setting to </w:t>
      </w:r>
      <w:r w:rsidRPr="003E3719">
        <w:rPr>
          <w:i/>
        </w:rPr>
        <w:t>DataConnectionString</w:t>
      </w:r>
      <w:r w:rsidRPr="003E3719">
        <w:t xml:space="preserve">, set the </w:t>
      </w:r>
      <w:r w:rsidRPr="003E3719">
        <w:rPr>
          <w:b/>
        </w:rPr>
        <w:t>Type</w:t>
      </w:r>
      <w:r w:rsidRPr="003E3719">
        <w:t xml:space="preserve"> as </w:t>
      </w:r>
      <w:r w:rsidRPr="003E3719">
        <w:rPr>
          <w:i/>
        </w:rPr>
        <w:t>Connection String</w:t>
      </w:r>
      <w:r w:rsidRPr="003E3719">
        <w:t xml:space="preserve">, and then click the button labeled with an ellipsis located on the right side of the </w:t>
      </w:r>
      <w:r w:rsidRPr="003E3719">
        <w:rPr>
          <w:b/>
        </w:rPr>
        <w:t>Value</w:t>
      </w:r>
      <w:r w:rsidRPr="003E3719">
        <w:t xml:space="preserve"> </w:t>
      </w:r>
      <w:r w:rsidRPr="003E3719">
        <w:lastRenderedPageBreak/>
        <w:t xml:space="preserve">column. In the </w:t>
      </w:r>
      <w:r w:rsidRPr="003E3719">
        <w:rPr>
          <w:b/>
        </w:rPr>
        <w:t>Storage Connection String</w:t>
      </w:r>
      <w:r w:rsidRPr="003E3719">
        <w:t xml:space="preserve"> dialog, choose the option labeled </w:t>
      </w:r>
      <w:r w:rsidRPr="003E3719">
        <w:rPr>
          <w:b/>
        </w:rPr>
        <w:t xml:space="preserve">Use </w:t>
      </w:r>
      <w:r>
        <w:rPr>
          <w:b/>
        </w:rPr>
        <w:t>storage emulator</w:t>
      </w:r>
      <w:r w:rsidRPr="003E3719">
        <w:t xml:space="preserve"> and click </w:t>
      </w:r>
      <w:r w:rsidRPr="003E3719">
        <w:rPr>
          <w:b/>
        </w:rPr>
        <w:t>OK</w:t>
      </w:r>
      <w:r w:rsidRPr="003E3719">
        <w:t>.</w:t>
      </w:r>
    </w:p>
    <w:p w:rsidR="00291C55" w:rsidRDefault="00291C55" w:rsidP="00291C55">
      <w:pPr>
        <w:pStyle w:val="ppNumberList"/>
      </w:pPr>
      <w:r w:rsidRPr="003E3719">
        <w:t xml:space="preserve">Add a second setting to configure the URL of the cloud drive in </w:t>
      </w:r>
      <w:r>
        <w:t xml:space="preserve">blob </w:t>
      </w:r>
      <w:r w:rsidR="00B8378F">
        <w:t>storage</w:t>
      </w:r>
      <w:r w:rsidRPr="003E3719">
        <w:t xml:space="preserve">. For this setting, set the </w:t>
      </w:r>
      <w:r w:rsidRPr="003E3719">
        <w:rPr>
          <w:b/>
        </w:rPr>
        <w:t>Name</w:t>
      </w:r>
      <w:r w:rsidRPr="003E3719">
        <w:t xml:space="preserve"> to </w:t>
      </w:r>
      <w:r w:rsidRPr="003E3719">
        <w:rPr>
          <w:i/>
        </w:rPr>
        <w:t>ImageStoreBlobUri</w:t>
      </w:r>
      <w:r w:rsidRPr="003E3719">
        <w:t xml:space="preserve">, the </w:t>
      </w:r>
      <w:r w:rsidRPr="003E3719">
        <w:rPr>
          <w:b/>
        </w:rPr>
        <w:t>Type</w:t>
      </w:r>
      <w:r w:rsidRPr="003E3719">
        <w:t xml:space="preserve"> as </w:t>
      </w:r>
      <w:r w:rsidRPr="003E3719">
        <w:rPr>
          <w:i/>
        </w:rPr>
        <w:t>String</w:t>
      </w:r>
      <w:r w:rsidRPr="003E3719">
        <w:t xml:space="preserve">, and the </w:t>
      </w:r>
      <w:r w:rsidRPr="003E3719">
        <w:rPr>
          <w:b/>
        </w:rPr>
        <w:t>Value</w:t>
      </w:r>
      <w:r w:rsidRPr="003E3719">
        <w:t xml:space="preserve"> as “</w:t>
      </w:r>
      <w:r w:rsidRPr="003E3719">
        <w:rPr>
          <w:i/>
        </w:rPr>
        <w:t>mydrives/SamplePictures.vhd</w:t>
      </w:r>
      <w:r w:rsidRPr="003E3719">
        <w:t>”.</w:t>
      </w:r>
      <w:r w:rsidR="009F4E47">
        <w:t xml:space="preserve"> </w:t>
      </w:r>
    </w:p>
    <w:p w:rsidR="009F4E47" w:rsidRPr="009F4E47" w:rsidRDefault="009F4E47" w:rsidP="009F4E47">
      <w:pPr>
        <w:pStyle w:val="ppNoteIndent"/>
        <w:rPr>
          <w:b/>
        </w:rPr>
      </w:pPr>
      <w:r w:rsidRPr="009F4E47">
        <w:rPr>
          <w:b/>
        </w:rPr>
        <w:t xml:space="preserve">Note: </w:t>
      </w:r>
      <w:r>
        <w:t xml:space="preserve">The </w:t>
      </w:r>
      <w:r w:rsidRPr="009F4E47">
        <w:rPr>
          <w:i/>
        </w:rPr>
        <w:t>ImageStoreBlobUri</w:t>
      </w:r>
      <w:r>
        <w:t xml:space="preserve"> setting identifies a Blob service URI and is case sensitive. Make sure that you enter the value exactly as shown.</w:t>
      </w:r>
    </w:p>
    <w:p w:rsidR="009F4E47" w:rsidRDefault="009F4E47" w:rsidP="005443EF">
      <w:pPr>
        <w:pStyle w:val="ppBodyTextIndent"/>
      </w:pPr>
    </w:p>
    <w:p w:rsidR="00291C55" w:rsidRPr="003E3719" w:rsidRDefault="00A37992" w:rsidP="00291C55">
      <w:pPr>
        <w:pStyle w:val="ppFigureIndent"/>
        <w:keepNext/>
      </w:pPr>
      <w:r>
        <w:rPr>
          <w:noProof/>
          <w:lang w:bidi="ar-SA"/>
        </w:rPr>
        <w:drawing>
          <wp:inline distT="0" distB="0" distL="0" distR="0" wp14:anchorId="1A9DEA74" wp14:editId="37382D7F">
            <wp:extent cx="5943600" cy="22567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256790"/>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39</w:t>
      </w:r>
      <w:r w:rsidR="00681F0A">
        <w:rPr>
          <w:noProof/>
        </w:rPr>
        <w:fldChar w:fldCharType="end"/>
      </w:r>
    </w:p>
    <w:p w:rsidR="00291C55" w:rsidRPr="003E3719" w:rsidRDefault="00291C55" w:rsidP="00291C55">
      <w:pPr>
        <w:pStyle w:val="ppFigureCaptionIndent"/>
      </w:pPr>
      <w:r w:rsidRPr="003E3719">
        <w:t>Configuring the Web role settings</w:t>
      </w:r>
    </w:p>
    <w:p w:rsidR="00291C55" w:rsidRPr="003E3719" w:rsidRDefault="00291C55" w:rsidP="00291C55">
      <w:pPr>
        <w:pStyle w:val="ppBodyTextIndent"/>
      </w:pPr>
    </w:p>
    <w:p w:rsidR="00291C55" w:rsidRPr="003E3719" w:rsidRDefault="00291C55" w:rsidP="00291C55">
      <w:pPr>
        <w:pStyle w:val="ppNumberList"/>
      </w:pPr>
      <w:r w:rsidRPr="003E3719">
        <w:t xml:space="preserve">Switch to the </w:t>
      </w:r>
      <w:r w:rsidRPr="003E3719">
        <w:rPr>
          <w:b/>
        </w:rPr>
        <w:t>Local Storage</w:t>
      </w:r>
      <w:r w:rsidRPr="003E3719">
        <w:t xml:space="preserve"> tab and then click </w:t>
      </w:r>
      <w:r w:rsidRPr="003E3719">
        <w:rPr>
          <w:b/>
        </w:rPr>
        <w:t>Add Local Storage</w:t>
      </w:r>
      <w:r w:rsidRPr="003E3719">
        <w:t xml:space="preserve">. Set the </w:t>
      </w:r>
      <w:r w:rsidRPr="003E3719">
        <w:rPr>
          <w:b/>
        </w:rPr>
        <w:t>Name</w:t>
      </w:r>
      <w:r w:rsidRPr="003E3719">
        <w:t xml:space="preserve"> of the new storage setting to </w:t>
      </w:r>
      <w:r w:rsidRPr="003E3719">
        <w:rPr>
          <w:i/>
        </w:rPr>
        <w:t>LocalDriveCache</w:t>
      </w:r>
      <w:r w:rsidRPr="003E3719">
        <w:t xml:space="preserve">, set the </w:t>
      </w:r>
      <w:r w:rsidRPr="003E3719">
        <w:rPr>
          <w:b/>
        </w:rPr>
        <w:t>Size</w:t>
      </w:r>
      <w:r w:rsidRPr="003E3719">
        <w:t xml:space="preserve"> to </w:t>
      </w:r>
      <w:r>
        <w:rPr>
          <w:i/>
        </w:rPr>
        <w:t>12</w:t>
      </w:r>
      <w:r w:rsidRPr="003E3719">
        <w:rPr>
          <w:i/>
        </w:rPr>
        <w:t>0</w:t>
      </w:r>
      <w:r w:rsidRPr="003E3719">
        <w:t xml:space="preserve"> and leave </w:t>
      </w:r>
      <w:r w:rsidRPr="003E3719">
        <w:rPr>
          <w:b/>
        </w:rPr>
        <w:t>Clean on Role Recycle</w:t>
      </w:r>
      <w:r w:rsidRPr="003E3719">
        <w:t xml:space="preserve"> unselected.</w:t>
      </w:r>
    </w:p>
    <w:p w:rsidR="00291C55" w:rsidRPr="003E3719" w:rsidRDefault="00B81CAE" w:rsidP="00291C55">
      <w:pPr>
        <w:pStyle w:val="ppFigureIndent"/>
        <w:keepNext/>
      </w:pPr>
      <w:r>
        <w:rPr>
          <w:noProof/>
          <w:lang w:bidi="ar-SA"/>
        </w:rPr>
        <w:drawing>
          <wp:inline distT="0" distB="0" distL="0" distR="0" wp14:anchorId="01363450" wp14:editId="17818601">
            <wp:extent cx="5943600" cy="1936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936750"/>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40</w:t>
      </w:r>
      <w:r w:rsidR="00681F0A">
        <w:rPr>
          <w:noProof/>
        </w:rPr>
        <w:fldChar w:fldCharType="end"/>
      </w:r>
    </w:p>
    <w:p w:rsidR="00291C55" w:rsidRPr="003E3719" w:rsidRDefault="00291C55" w:rsidP="00291C55">
      <w:pPr>
        <w:pStyle w:val="ppFigureCaptionIndent"/>
      </w:pPr>
      <w:r w:rsidRPr="003E3719">
        <w:t>Configuring local storage for the Web role to cache Azure drive contents</w:t>
      </w:r>
    </w:p>
    <w:p w:rsidR="00291C55" w:rsidRPr="003E3719" w:rsidRDefault="00291C55" w:rsidP="00291C55">
      <w:pPr>
        <w:pStyle w:val="ppBodyTextIndent"/>
      </w:pPr>
    </w:p>
    <w:p w:rsidR="00291C55" w:rsidRPr="009A0266" w:rsidRDefault="00291C55" w:rsidP="00291C55">
      <w:pPr>
        <w:pStyle w:val="ppNoteIndent"/>
        <w:rPr>
          <w:b/>
        </w:rPr>
      </w:pPr>
      <w:r w:rsidRPr="003E3719">
        <w:rPr>
          <w:b/>
        </w:rPr>
        <w:t xml:space="preserve">Note: </w:t>
      </w:r>
      <w:r w:rsidRPr="003E3719">
        <w:t xml:space="preserve">When </w:t>
      </w:r>
      <w:r w:rsidRPr="009A0266">
        <w:rPr>
          <w:b/>
        </w:rPr>
        <w:t>Clean on Role Recycled</w:t>
      </w:r>
      <w:r w:rsidRPr="003E3719">
        <w:t xml:space="preserve"> is disabled, the contents of the cache will persist even if the role instance is recycled.</w:t>
      </w:r>
    </w:p>
    <w:p w:rsidR="00291C55" w:rsidRPr="009A0266" w:rsidRDefault="00291C55" w:rsidP="00291C55">
      <w:pPr>
        <w:pStyle w:val="ppNoteIndent"/>
      </w:pPr>
      <w:r w:rsidRPr="00917168">
        <w:t xml:space="preserve">Due to the way that </w:t>
      </w:r>
      <w:r>
        <w:t xml:space="preserve">the system allocates </w:t>
      </w:r>
      <w:r w:rsidRPr="00917168">
        <w:t>local storage resources, part of the requested space is unava</w:t>
      </w:r>
      <w:r>
        <w:t>i</w:t>
      </w:r>
      <w:r w:rsidRPr="00917168">
        <w:t>lable</w:t>
      </w:r>
      <w:r>
        <w:t xml:space="preserve"> for cache usage. Beginning with </w:t>
      </w:r>
      <w:r w:rsidRPr="009A0266">
        <w:t xml:space="preserve">Windows </w:t>
      </w:r>
      <w:r>
        <w:t>Azure Guest OS 1.8</w:t>
      </w:r>
      <w:r w:rsidRPr="009A0266">
        <w:t xml:space="preserve">, the </w:t>
      </w:r>
      <w:r>
        <w:t xml:space="preserve">entire </w:t>
      </w:r>
      <w:r w:rsidRPr="009A0266">
        <w:t>Windows Azure Drive cache is allocated up-front and if there is</w:t>
      </w:r>
      <w:r>
        <w:t xml:space="preserve"> </w:t>
      </w:r>
      <w:r w:rsidRPr="009A0266">
        <w:t>n</w:t>
      </w:r>
      <w:r>
        <w:t>o</w:t>
      </w:r>
      <w:r w:rsidRPr="009A0266">
        <w:t xml:space="preserve">t enough space in the local resource for the cache, the call to </w:t>
      </w:r>
      <w:proofErr w:type="gramStart"/>
      <w:r w:rsidRPr="009A0266">
        <w:t>Mount</w:t>
      </w:r>
      <w:proofErr w:type="gramEnd"/>
      <w:r w:rsidRPr="009A0266">
        <w:t xml:space="preserve"> will fail.</w:t>
      </w:r>
      <w:r>
        <w:t xml:space="preserve"> To avoid this issue when configuring the size of the local resource destined for the drive cache, specify an additional 20MB to the required size. For example, to use a 1000MB cache size, set the size of the local resource to 1020MB.</w:t>
      </w:r>
    </w:p>
    <w:p w:rsidR="00291C55" w:rsidRPr="003E3719" w:rsidRDefault="00291C55" w:rsidP="00291C55">
      <w:pPr>
        <w:pStyle w:val="ppBodyTextIndent"/>
      </w:pPr>
    </w:p>
    <w:p w:rsidR="00291C55" w:rsidRPr="003E3719" w:rsidRDefault="00291C55" w:rsidP="00291C55">
      <w:pPr>
        <w:pStyle w:val="ppNumberList"/>
      </w:pPr>
      <w:r w:rsidRPr="003E3719">
        <w:t xml:space="preserve">Press </w:t>
      </w:r>
      <w:r w:rsidRPr="003E3719">
        <w:rPr>
          <w:b/>
        </w:rPr>
        <w:t>CTRL+S</w:t>
      </w:r>
      <w:r w:rsidRPr="003E3719">
        <w:t xml:space="preserve"> to save the changes to the role configuration.</w:t>
      </w:r>
    </w:p>
    <w:p w:rsidR="00291C55" w:rsidRPr="003E3719" w:rsidRDefault="00291C55" w:rsidP="00291C55">
      <w:pPr>
        <w:pStyle w:val="ppNumberList"/>
      </w:pPr>
      <w:r w:rsidRPr="003E3719">
        <w:t xml:space="preserve">Configure a trace listener to output diagnostics information to the Windows Azure log. To do this, double-click </w:t>
      </w:r>
      <w:r w:rsidRPr="003E3719">
        <w:rPr>
          <w:b/>
        </w:rPr>
        <w:t>Web.config</w:t>
      </w:r>
      <w:r w:rsidRPr="003E3719">
        <w:t xml:space="preserve"> in </w:t>
      </w:r>
      <w:r w:rsidRPr="003E3719">
        <w:rPr>
          <w:b/>
        </w:rPr>
        <w:t>Solution Explorer</w:t>
      </w:r>
      <w:r w:rsidRPr="003E3719">
        <w:t xml:space="preserve"> to open this file and insert the following </w:t>
      </w:r>
      <w:r w:rsidRPr="003E3719">
        <w:rPr>
          <w:b/>
        </w:rPr>
        <w:t>system.diagnostics</w:t>
      </w:r>
      <w:r w:rsidRPr="003E3719">
        <w:t xml:space="preserve"> section into the configuration, as shown below.</w:t>
      </w:r>
    </w:p>
    <w:p w:rsidR="00291C55" w:rsidRDefault="00291C55" w:rsidP="00291C55">
      <w:pPr>
        <w:pStyle w:val="ppBodyTextIndent"/>
      </w:pPr>
      <w:r w:rsidRPr="003E3719">
        <w:t xml:space="preserve">(Code Snippet – </w:t>
      </w:r>
      <w:r w:rsidRPr="003E3719">
        <w:rPr>
          <w:i/>
        </w:rPr>
        <w:t>ExploringWindowsAzureStorage-Ex04</w:t>
      </w:r>
      <w:r>
        <w:rPr>
          <w:i/>
        </w:rPr>
        <w:t>-01</w:t>
      </w:r>
      <w:r w:rsidRPr="003E3719">
        <w:rPr>
          <w:i/>
        </w:rPr>
        <w:t>-DiagnosticMonitorTraceListener</w:t>
      </w:r>
      <w:r w:rsidRPr="003E3719">
        <w:t>)</w:t>
      </w:r>
    </w:p>
    <w:p w:rsidR="00291C55" w:rsidRDefault="00291C55" w:rsidP="00291C55">
      <w:pPr>
        <w:pStyle w:val="ppCodeLanguageIndent"/>
      </w:pPr>
      <w:r>
        <w:t>XML</w:t>
      </w:r>
    </w:p>
    <w:p w:rsidR="00291C55" w:rsidRPr="00B95069" w:rsidRDefault="00291C55" w:rsidP="005B3118">
      <w:pPr>
        <w:pStyle w:val="ppCodeIndent"/>
        <w:ind w:left="709"/>
        <w:rPr>
          <w:rFonts w:eastAsiaTheme="minorHAnsi"/>
          <w:lang w:bidi="ar-SA"/>
        </w:rPr>
      </w:pPr>
      <w:proofErr w:type="gramStart"/>
      <w:r w:rsidRPr="00B95069">
        <w:rPr>
          <w:rFonts w:eastAsiaTheme="minorHAnsi"/>
          <w:color w:val="0000FF"/>
          <w:lang w:bidi="ar-SA"/>
        </w:rPr>
        <w:t>&lt;?</w:t>
      </w:r>
      <w:r w:rsidRPr="00B95069">
        <w:rPr>
          <w:rFonts w:eastAsiaTheme="minorHAnsi"/>
          <w:color w:val="A31515"/>
          <w:lang w:bidi="ar-SA"/>
        </w:rPr>
        <w:t>xml</w:t>
      </w:r>
      <w:proofErr w:type="gramEnd"/>
      <w:r w:rsidRPr="00B95069">
        <w:rPr>
          <w:rFonts w:eastAsiaTheme="minorHAnsi"/>
          <w:color w:val="0000FF"/>
          <w:lang w:bidi="ar-SA"/>
        </w:rPr>
        <w:t xml:space="preserve"> </w:t>
      </w:r>
      <w:r w:rsidRPr="00B95069">
        <w:rPr>
          <w:rFonts w:eastAsiaTheme="minorHAnsi"/>
          <w:color w:val="FF0000"/>
          <w:lang w:bidi="ar-SA"/>
        </w:rPr>
        <w:t>version</w:t>
      </w:r>
      <w:r w:rsidRPr="00B95069">
        <w:rPr>
          <w:rFonts w:eastAsiaTheme="minorHAnsi"/>
          <w:color w:val="0000FF"/>
          <w:lang w:bidi="ar-SA"/>
        </w:rPr>
        <w:t>=</w:t>
      </w:r>
      <w:r w:rsidRPr="00B95069">
        <w:rPr>
          <w:rFonts w:eastAsiaTheme="minorHAnsi"/>
          <w:lang w:bidi="ar-SA"/>
        </w:rPr>
        <w:t>"</w:t>
      </w:r>
      <w:r w:rsidRPr="00B95069">
        <w:rPr>
          <w:rFonts w:eastAsiaTheme="minorHAnsi"/>
          <w:color w:val="0000FF"/>
          <w:lang w:bidi="ar-SA"/>
        </w:rPr>
        <w:t>1.0</w:t>
      </w:r>
      <w:r w:rsidRPr="00B95069">
        <w:rPr>
          <w:rFonts w:eastAsiaTheme="minorHAnsi"/>
          <w:lang w:bidi="ar-SA"/>
        </w:rPr>
        <w:t>"</w:t>
      </w:r>
      <w:r w:rsidRPr="00B95069">
        <w:rPr>
          <w:rFonts w:eastAsiaTheme="minorHAnsi"/>
          <w:color w:val="0000FF"/>
          <w:lang w:bidi="ar-SA"/>
        </w:rPr>
        <w:t>?&gt;</w:t>
      </w:r>
    </w:p>
    <w:p w:rsidR="00291C55" w:rsidRPr="00B95069" w:rsidRDefault="00291C55" w:rsidP="005B3118">
      <w:pPr>
        <w:pStyle w:val="ppCodeIndent"/>
        <w:ind w:left="709"/>
        <w:rPr>
          <w:rFonts w:eastAsiaTheme="minorHAnsi"/>
          <w:lang w:bidi="ar-SA"/>
        </w:rPr>
      </w:pPr>
      <w:r w:rsidRPr="00B95069">
        <w:rPr>
          <w:rFonts w:eastAsiaTheme="minorHAnsi"/>
          <w:color w:val="0000FF"/>
          <w:lang w:bidi="ar-SA"/>
        </w:rPr>
        <w:t>&lt;</w:t>
      </w:r>
      <w:r w:rsidRPr="00B95069">
        <w:rPr>
          <w:rFonts w:eastAsiaTheme="minorHAnsi"/>
          <w:color w:val="A31515"/>
          <w:lang w:bidi="ar-SA"/>
        </w:rPr>
        <w:t>configuration</w:t>
      </w:r>
      <w:r w:rsidRPr="00B95069">
        <w:rPr>
          <w:rFonts w:eastAsiaTheme="minorHAnsi"/>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system.diagnostics</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trace</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listeners</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add</w:t>
      </w:r>
      <w:r w:rsidRPr="00B95069">
        <w:rPr>
          <w:rFonts w:eastAsiaTheme="minorHAnsi"/>
          <w:b/>
          <w:color w:val="0000FF"/>
          <w:lang w:bidi="ar-SA"/>
        </w:rPr>
        <w:t xml:space="preserve"> </w:t>
      </w:r>
      <w:r w:rsidRPr="00B95069">
        <w:rPr>
          <w:rFonts w:eastAsiaTheme="minorHAnsi"/>
          <w:b/>
          <w:color w:val="FF0000"/>
          <w:lang w:bidi="ar-SA"/>
        </w:rPr>
        <w:t>type</w:t>
      </w:r>
      <w:r w:rsidRPr="00B95069">
        <w:rPr>
          <w:rFonts w:eastAsiaTheme="minorHAnsi"/>
          <w:b/>
          <w:color w:val="0000FF"/>
          <w:lang w:bidi="ar-SA"/>
        </w:rPr>
        <w:t>=</w:t>
      </w:r>
      <w:r w:rsidRPr="00B95069">
        <w:rPr>
          <w:rFonts w:eastAsiaTheme="minorHAnsi"/>
          <w:b/>
          <w:lang w:bidi="ar-SA"/>
        </w:rPr>
        <w:t>"</w:t>
      </w:r>
      <w:r w:rsidRPr="00B95069">
        <w:rPr>
          <w:rFonts w:eastAsiaTheme="minorHAnsi"/>
          <w:b/>
          <w:color w:val="0000FF"/>
          <w:lang w:bidi="ar-SA"/>
        </w:rPr>
        <w:t>Microsoft.WindowsAzure.Diagnostics.DiagnosticMonitorTraceListener, Microsoft.WindowsAzure.Diagnostics, Version=1.0.0.0, Culture=neutral, PublicKeyToken=31bf3856ad364e35</w:t>
      </w:r>
      <w:r w:rsidRPr="00B95069">
        <w:rPr>
          <w:rFonts w:eastAsiaTheme="minorHAnsi"/>
          <w:b/>
          <w:lang w:bidi="ar-SA"/>
        </w:rPr>
        <w: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w:t>
      </w:r>
      <w:r w:rsidRPr="00B95069">
        <w:rPr>
          <w:rFonts w:eastAsiaTheme="minorHAnsi"/>
          <w:b/>
          <w:color w:val="FF0000"/>
          <w:lang w:bidi="ar-SA"/>
        </w:rPr>
        <w:t>name</w:t>
      </w:r>
      <w:r w:rsidRPr="00B95069">
        <w:rPr>
          <w:rFonts w:eastAsiaTheme="minorHAnsi"/>
          <w:b/>
          <w:color w:val="0000FF"/>
          <w:lang w:bidi="ar-SA"/>
        </w:rPr>
        <w:t>=</w:t>
      </w:r>
      <w:r w:rsidRPr="00B95069">
        <w:rPr>
          <w:rFonts w:eastAsiaTheme="minorHAnsi"/>
          <w:b/>
          <w:lang w:bidi="ar-SA"/>
        </w:rPr>
        <w:t>"</w:t>
      </w:r>
      <w:r w:rsidRPr="00B95069">
        <w:rPr>
          <w:rFonts w:eastAsiaTheme="minorHAnsi"/>
          <w:b/>
          <w:color w:val="0000FF"/>
          <w:lang w:bidi="ar-SA"/>
        </w:rPr>
        <w:t>AzureDiagnostics</w:t>
      </w:r>
      <w:r w:rsidRPr="00B95069">
        <w:rPr>
          <w:rFonts w:eastAsiaTheme="minorHAnsi"/>
          <w:b/>
          <w:lang w:bidi="ar-SA"/>
        </w:rPr>
        <w:t>"</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filter</w:t>
      </w:r>
      <w:r w:rsidRPr="00B95069">
        <w:rPr>
          <w:rFonts w:eastAsiaTheme="minorHAnsi"/>
          <w:b/>
          <w:color w:val="0000FF"/>
          <w:lang w:bidi="ar-SA"/>
        </w:rPr>
        <w:t xml:space="preserve"> </w:t>
      </w:r>
      <w:r w:rsidRPr="00B95069">
        <w:rPr>
          <w:rFonts w:eastAsiaTheme="minorHAnsi"/>
          <w:b/>
          <w:color w:val="FF0000"/>
          <w:lang w:bidi="ar-SA"/>
        </w:rPr>
        <w:t>type</w:t>
      </w:r>
      <w:r w:rsidRPr="00B95069">
        <w:rPr>
          <w:rFonts w:eastAsiaTheme="minorHAnsi"/>
          <w:b/>
          <w:color w:val="0000FF"/>
          <w:lang w:bidi="ar-SA"/>
        </w:rPr>
        <w:t>=</w:t>
      </w:r>
      <w:r w:rsidRPr="00B95069">
        <w:rPr>
          <w:rFonts w:eastAsiaTheme="minorHAnsi"/>
          <w:b/>
          <w:lang w:bidi="ar-SA"/>
        </w:rPr>
        <w:t>""</w:t>
      </w:r>
      <w:r w:rsidRPr="00B95069">
        <w:rPr>
          <w:rFonts w:eastAsiaTheme="minorHAnsi"/>
          <w:b/>
          <w:color w:val="0000FF"/>
          <w:lang w:bidi="ar-SA"/>
        </w:rPr>
        <w:t xml:space="preserve"> /&gt;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add</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listeners</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trace</w:t>
      </w:r>
      <w:r w:rsidRPr="00B95069">
        <w:rPr>
          <w:rFonts w:eastAsiaTheme="minorHAnsi"/>
          <w:b/>
          <w:color w:val="0000FF"/>
          <w:lang w:bidi="ar-SA"/>
        </w:rPr>
        <w:t>&gt;</w:t>
      </w:r>
    </w:p>
    <w:p w:rsidR="00291C55" w:rsidRPr="00B95069" w:rsidRDefault="00291C55" w:rsidP="005B3118">
      <w:pPr>
        <w:pStyle w:val="ppCodeIndent"/>
        <w:shd w:val="clear" w:color="auto" w:fill="C6D9F1" w:themeFill="text2" w:themeFillTint="33"/>
        <w:ind w:left="709"/>
        <w:rPr>
          <w:rFonts w:eastAsiaTheme="minorHAnsi"/>
          <w:b/>
          <w:lang w:bidi="ar-SA"/>
        </w:rPr>
      </w:pPr>
      <w:r w:rsidRPr="00B95069">
        <w:rPr>
          <w:rFonts w:eastAsiaTheme="minorHAnsi"/>
          <w:b/>
          <w:color w:val="0000FF"/>
          <w:lang w:bidi="ar-SA"/>
        </w:rPr>
        <w:t xml:space="preserve">  &lt;/</w:t>
      </w:r>
      <w:r w:rsidRPr="00B95069">
        <w:rPr>
          <w:rFonts w:eastAsiaTheme="minorHAnsi"/>
          <w:b/>
          <w:color w:val="A31515"/>
          <w:lang w:bidi="ar-SA"/>
        </w:rPr>
        <w:t>system.diagnostics</w:t>
      </w:r>
      <w:r w:rsidRPr="00B95069">
        <w:rPr>
          <w:rFonts w:eastAsiaTheme="minorHAnsi"/>
          <w:b/>
          <w:color w:val="0000FF"/>
          <w:lang w:bidi="ar-SA"/>
        </w:rPr>
        <w:t>&gt;</w:t>
      </w:r>
    </w:p>
    <w:p w:rsidR="00291C55" w:rsidRPr="00B95069" w:rsidRDefault="00291C55" w:rsidP="005B3118">
      <w:pPr>
        <w:pStyle w:val="ppCodeIndent"/>
        <w:ind w:left="709"/>
        <w:rPr>
          <w:rFonts w:eastAsiaTheme="minorHAnsi"/>
          <w:lang w:bidi="ar-SA"/>
        </w:rPr>
      </w:pPr>
      <w:r>
        <w:rPr>
          <w:rFonts w:eastAsiaTheme="minorHAnsi"/>
          <w:lang w:bidi="ar-SA"/>
        </w:rPr>
        <w:t xml:space="preserve">  ...</w:t>
      </w:r>
    </w:p>
    <w:p w:rsidR="00291C55" w:rsidRPr="00B95069" w:rsidRDefault="00291C55" w:rsidP="005B3118">
      <w:pPr>
        <w:pStyle w:val="ppCodeIndent"/>
        <w:ind w:left="709"/>
        <w:rPr>
          <w:rFonts w:eastAsiaTheme="minorHAnsi"/>
          <w:lang w:bidi="ar-SA"/>
        </w:rPr>
      </w:pPr>
      <w:r w:rsidRPr="00B95069">
        <w:rPr>
          <w:rFonts w:eastAsiaTheme="minorHAnsi"/>
          <w:color w:val="0000FF"/>
          <w:lang w:bidi="ar-SA"/>
        </w:rPr>
        <w:t>&lt;/</w:t>
      </w:r>
      <w:r w:rsidRPr="00B95069">
        <w:rPr>
          <w:rFonts w:eastAsiaTheme="minorHAnsi"/>
          <w:color w:val="A31515"/>
          <w:lang w:bidi="ar-SA"/>
        </w:rPr>
        <w:t>configuration</w:t>
      </w:r>
      <w:r w:rsidRPr="00B95069">
        <w:rPr>
          <w:rFonts w:eastAsiaTheme="minorHAnsi"/>
          <w:color w:val="0000FF"/>
          <w:lang w:bidi="ar-SA"/>
        </w:rPr>
        <w:t>&gt;</w:t>
      </w:r>
    </w:p>
    <w:p w:rsidR="00291C55" w:rsidRPr="003E3719" w:rsidRDefault="00291C55" w:rsidP="00291C55">
      <w:pPr>
        <w:pStyle w:val="ppBodyTextIndent"/>
      </w:pPr>
    </w:p>
    <w:p w:rsidR="00291C55" w:rsidRPr="003E3719" w:rsidRDefault="00291C55" w:rsidP="00291C55">
      <w:pPr>
        <w:pStyle w:val="ppNumberList"/>
      </w:pPr>
      <w:r w:rsidRPr="003E3719">
        <w:t>Add a class to the Web role project to manage its initialization and shutdown. In</w:t>
      </w:r>
      <w:r w:rsidRPr="003E3719">
        <w:rPr>
          <w:b/>
        </w:rPr>
        <w:t xml:space="preserve"> Solution Explorer</w:t>
      </w:r>
      <w:r w:rsidRPr="003E3719">
        <w:t xml:space="preserve">, right-click the </w:t>
      </w:r>
      <w:r w:rsidRPr="003E3719">
        <w:rPr>
          <w:b/>
        </w:rPr>
        <w:t>PhotoAlbum</w:t>
      </w:r>
      <w:r w:rsidRPr="003E3719">
        <w:t xml:space="preserve"> project, point to </w:t>
      </w:r>
      <w:r w:rsidRPr="003E3719">
        <w:rPr>
          <w:b/>
        </w:rPr>
        <w:t>Add</w:t>
      </w:r>
      <w:r w:rsidRPr="003E3719">
        <w:t xml:space="preserve"> and then select </w:t>
      </w:r>
      <w:r w:rsidRPr="003E3719">
        <w:rPr>
          <w:b/>
        </w:rPr>
        <w:t>Existing Item</w:t>
      </w:r>
      <w:r w:rsidRPr="003E3719">
        <w:t xml:space="preserve">. In the </w:t>
      </w:r>
      <w:r w:rsidRPr="003E3719">
        <w:rPr>
          <w:b/>
        </w:rPr>
        <w:t>Add Existing Item</w:t>
      </w:r>
      <w:r w:rsidRPr="003E3719">
        <w:t xml:space="preserve"> dialog, browse to </w:t>
      </w:r>
      <w:r w:rsidRPr="003E3719">
        <w:rPr>
          <w:b/>
        </w:rPr>
        <w:t>Ex04-WorkingWithDrives\Assets</w:t>
      </w:r>
      <w:r w:rsidRPr="003E3719">
        <w:t xml:space="preserve">, select </w:t>
      </w:r>
      <w:r w:rsidRPr="003E3719">
        <w:rPr>
          <w:b/>
        </w:rPr>
        <w:t>WebRole.cs</w:t>
      </w:r>
      <w:r w:rsidRPr="003E3719">
        <w:t xml:space="preserve"> or </w:t>
      </w:r>
      <w:r w:rsidRPr="003E3719">
        <w:rPr>
          <w:b/>
        </w:rPr>
        <w:t>WebRole.vb</w:t>
      </w:r>
      <w:r w:rsidRPr="003E3719">
        <w:t xml:space="preserve">, depending on the language of the project (Visual C# or Visual Basic) and then click </w:t>
      </w:r>
      <w:r w:rsidRPr="003E3719">
        <w:rPr>
          <w:b/>
        </w:rPr>
        <w:t>Add</w:t>
      </w:r>
      <w:r w:rsidRPr="003E3719">
        <w:t>.</w:t>
      </w:r>
    </w:p>
    <w:p w:rsidR="00291C55" w:rsidRPr="003E3719" w:rsidRDefault="00291C55" w:rsidP="00291C55">
      <w:pPr>
        <w:pStyle w:val="ppNoteIndent"/>
        <w:rPr>
          <w:b/>
        </w:rPr>
      </w:pPr>
      <w:r w:rsidRPr="003E3719">
        <w:rPr>
          <w:b/>
        </w:rPr>
        <w:lastRenderedPageBreak/>
        <w:t xml:space="preserve">Note: </w:t>
      </w:r>
      <w:r w:rsidRPr="003E3719">
        <w:t xml:space="preserve">The </w:t>
      </w:r>
      <w:proofErr w:type="gramStart"/>
      <w:r w:rsidRPr="003E3719">
        <w:rPr>
          <w:b/>
        </w:rPr>
        <w:t>WebRole(</w:t>
      </w:r>
      <w:proofErr w:type="gramEnd"/>
      <w:r w:rsidRPr="003E3719">
        <w:rPr>
          <w:b/>
        </w:rPr>
        <w:t>.cs|.vb)</w:t>
      </w:r>
      <w:r w:rsidRPr="003E3719">
        <w:t xml:space="preserve"> file contains a standard </w:t>
      </w:r>
      <w:r w:rsidRPr="003E3719">
        <w:rPr>
          <w:b/>
        </w:rPr>
        <w:t>RoleEntryPoint</w:t>
      </w:r>
      <w:r w:rsidRPr="003E3719">
        <w:t xml:space="preserve"> derived class, similar to the one generated when you select a new Windows Azure Web Role project template in Visual Studio.</w:t>
      </w:r>
    </w:p>
    <w:p w:rsidR="00291C55" w:rsidRPr="003E3719" w:rsidRDefault="00291C55" w:rsidP="00291C55">
      <w:pPr>
        <w:pStyle w:val="ppBodyTextIndent"/>
      </w:pPr>
    </w:p>
    <w:p w:rsidR="00291C55" w:rsidRPr="003E3719" w:rsidRDefault="00291C55" w:rsidP="00291C55">
      <w:pPr>
        <w:pStyle w:val="ppNumberList"/>
      </w:pPr>
      <w:r>
        <w:t xml:space="preserve">Locate the </w:t>
      </w:r>
      <w:r w:rsidRPr="009F43F4">
        <w:rPr>
          <w:b/>
        </w:rPr>
        <w:t>Application_Start</w:t>
      </w:r>
      <w:r>
        <w:t xml:space="preserve"> method in </w:t>
      </w:r>
      <w:r w:rsidRPr="009F43F4">
        <w:rPr>
          <w:b/>
        </w:rPr>
        <w:t>Global.asax.cs</w:t>
      </w:r>
      <w:r>
        <w:t xml:space="preserve"> / </w:t>
      </w:r>
      <w:r w:rsidRPr="009F43F4">
        <w:rPr>
          <w:b/>
        </w:rPr>
        <w:t>Global.asax.vb</w:t>
      </w:r>
      <w:r>
        <w:t xml:space="preserve"> file and insert the following code (shown in </w:t>
      </w:r>
      <w:r w:rsidRPr="009F43F4">
        <w:rPr>
          <w:b/>
        </w:rPr>
        <w:t>bold</w:t>
      </w:r>
      <w:r>
        <w:t>) to this method</w:t>
      </w:r>
      <w:r w:rsidRPr="003E3719">
        <w:t xml:space="preserve">. </w:t>
      </w:r>
    </w:p>
    <w:p w:rsidR="00291C55" w:rsidRDefault="00291C55" w:rsidP="00291C55">
      <w:pPr>
        <w:pStyle w:val="ppBodyTextIndent"/>
      </w:pPr>
      <w:r w:rsidRPr="003E3719">
        <w:t xml:space="preserve">(Code Snippet – </w:t>
      </w:r>
      <w:r w:rsidRPr="003E3719">
        <w:rPr>
          <w:i/>
        </w:rPr>
        <w:t>ExploringWindowsAzureStorage-Ex04</w:t>
      </w:r>
      <w:r>
        <w:rPr>
          <w:i/>
        </w:rPr>
        <w:t>-02</w:t>
      </w:r>
      <w:r w:rsidRPr="003E3719">
        <w:rPr>
          <w:i/>
        </w:rPr>
        <w:t>-</w:t>
      </w:r>
      <w:r>
        <w:rPr>
          <w:i/>
        </w:rPr>
        <w:t>ApplicationStartMethod</w:t>
      </w:r>
      <w:r w:rsidRPr="003E3719">
        <w:rPr>
          <w:i/>
        </w:rPr>
        <w:t>-</w:t>
      </w:r>
      <w:r>
        <w:rPr>
          <w:i/>
        </w:rPr>
        <w:t>CS</w:t>
      </w:r>
      <w:r w:rsidRPr="003E3719">
        <w:t>)</w:t>
      </w:r>
    </w:p>
    <w:p w:rsidR="00291C55" w:rsidRPr="00B715D6" w:rsidRDefault="00291C55" w:rsidP="00291C55">
      <w:pPr>
        <w:pStyle w:val="ppCodeLanguageIndent"/>
        <w:rPr>
          <w:rFonts w:eastAsiaTheme="minorHAnsi"/>
          <w:lang w:bidi="ar-SA"/>
        </w:rPr>
      </w:pPr>
      <w:r>
        <w:rPr>
          <w:rFonts w:eastAsiaTheme="minorHAnsi"/>
          <w:lang w:bidi="ar-SA"/>
        </w:rPr>
        <w:t>C#</w:t>
      </w:r>
    </w:p>
    <w:p w:rsidR="00291C55" w:rsidRPr="00B715D6" w:rsidRDefault="00291C55" w:rsidP="005B3118">
      <w:pPr>
        <w:pStyle w:val="ppCodeIndent"/>
        <w:ind w:left="709"/>
        <w:rPr>
          <w:rFonts w:eastAsiaTheme="minorHAnsi"/>
          <w:lang w:bidi="ar-SA"/>
        </w:rPr>
      </w:pPr>
      <w:r w:rsidRPr="00B715D6">
        <w:rPr>
          <w:rFonts w:eastAsiaTheme="minorHAnsi"/>
          <w:color w:val="0000FF"/>
          <w:lang w:bidi="ar-SA"/>
        </w:rPr>
        <w:t>protected</w:t>
      </w:r>
      <w:r w:rsidRPr="00B715D6">
        <w:rPr>
          <w:rFonts w:eastAsiaTheme="minorHAnsi"/>
          <w:lang w:bidi="ar-SA"/>
        </w:rPr>
        <w:t xml:space="preserve"> </w:t>
      </w:r>
      <w:r w:rsidRPr="00B715D6">
        <w:rPr>
          <w:rFonts w:eastAsiaTheme="minorHAnsi"/>
          <w:color w:val="0000FF"/>
          <w:lang w:bidi="ar-SA"/>
        </w:rPr>
        <w:t>void</w:t>
      </w:r>
      <w:r w:rsidRPr="00B715D6">
        <w:rPr>
          <w:rFonts w:eastAsiaTheme="minorHAnsi"/>
          <w:lang w:bidi="ar-SA"/>
        </w:rPr>
        <w:t xml:space="preserve"> Application_Start(</w:t>
      </w:r>
      <w:r w:rsidRPr="00B715D6">
        <w:rPr>
          <w:rFonts w:eastAsiaTheme="minorHAnsi"/>
          <w:color w:val="0000FF"/>
          <w:lang w:bidi="ar-SA"/>
        </w:rPr>
        <w:t>object</w:t>
      </w:r>
      <w:r w:rsidRPr="00B715D6">
        <w:rPr>
          <w:rFonts w:eastAsiaTheme="minorHAnsi"/>
          <w:lang w:bidi="ar-SA"/>
        </w:rPr>
        <w:t xml:space="preserve"> sender, </w:t>
      </w:r>
      <w:r w:rsidRPr="00B715D6">
        <w:rPr>
          <w:rFonts w:eastAsiaTheme="minorHAnsi"/>
          <w:color w:val="2B91AF"/>
          <w:lang w:bidi="ar-SA"/>
        </w:rPr>
        <w:t>EventArgs</w:t>
      </w:r>
      <w:r w:rsidRPr="00B715D6">
        <w:rPr>
          <w:rFonts w:eastAsiaTheme="minorHAnsi"/>
          <w:lang w:bidi="ar-SA"/>
        </w:rPr>
        <w:t xml:space="preserve"> e)</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 xml:space="preserve">  </w:t>
      </w:r>
      <w:r w:rsidRPr="00B715D6">
        <w:rPr>
          <w:rFonts w:eastAsiaTheme="minorHAnsi"/>
          <w:color w:val="0000FF"/>
          <w:lang w:val="es-AR" w:bidi="ar-SA"/>
        </w:rPr>
        <w:t>if</w:t>
      </w:r>
      <w:r w:rsidRPr="00B715D6">
        <w:rPr>
          <w:rFonts w:eastAsiaTheme="minorHAnsi"/>
          <w:lang w:val="es-AR" w:bidi="ar-SA"/>
        </w:rPr>
        <w:t xml:space="preserve"> (imageStorePath == </w:t>
      </w:r>
      <w:r w:rsidRPr="00B715D6">
        <w:rPr>
          <w:rFonts w:eastAsiaTheme="minorHAnsi"/>
          <w:color w:val="0000FF"/>
          <w:lang w:val="es-AR" w:bidi="ar-SA"/>
        </w:rPr>
        <w:t>null</w:t>
      </w:r>
      <w:r w:rsidRPr="00B715D6">
        <w:rPr>
          <w:rFonts w:eastAsiaTheme="minorHAnsi"/>
          <w:lang w:val="es-AR" w:bidi="ar-SA"/>
        </w:rPr>
        <w:t>)</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 xml:space="preserve">  {</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 xml:space="preserve">    ImageStorePath = </w:t>
      </w:r>
      <w:r w:rsidRPr="00B715D6">
        <w:rPr>
          <w:rFonts w:eastAsiaTheme="minorHAnsi"/>
          <w:color w:val="2B91AF"/>
          <w:lang w:val="es-AR" w:bidi="ar-SA"/>
        </w:rPr>
        <w:t>WebConfigurationManager</w:t>
      </w:r>
      <w:r w:rsidRPr="00B715D6">
        <w:rPr>
          <w:rFonts w:eastAsiaTheme="minorHAnsi"/>
          <w:lang w:val="es-AR" w:bidi="ar-SA"/>
        </w:rPr>
        <w:t>.AppSettings[</w:t>
      </w:r>
      <w:r w:rsidRPr="00B715D6">
        <w:rPr>
          <w:rFonts w:eastAsiaTheme="minorHAnsi"/>
          <w:color w:val="A31515"/>
          <w:lang w:val="es-AR" w:bidi="ar-SA"/>
        </w:rPr>
        <w:t>"ImageStorePath"</w:t>
      </w:r>
      <w:r w:rsidRPr="00B715D6">
        <w:rPr>
          <w:rFonts w:eastAsiaTheme="minorHAnsi"/>
          <w:lang w:val="es-AR" w:bidi="ar-SA"/>
        </w:rPr>
        <w:t>];</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 xml:space="preserve">  }</w:t>
      </w:r>
    </w:p>
    <w:p w:rsidR="00291C55" w:rsidRPr="00B715D6" w:rsidRDefault="00291C55" w:rsidP="005B3118">
      <w:pPr>
        <w:pStyle w:val="ppCodeIndent"/>
        <w:ind w:left="709"/>
        <w:rPr>
          <w:rFonts w:eastAsiaTheme="minorHAnsi"/>
          <w:lang w:val="es-AR" w:bidi="ar-SA"/>
        </w:rPr>
      </w:pPr>
    </w:p>
    <w:p w:rsidR="00291C55" w:rsidRPr="006D19D7" w:rsidRDefault="00291C55" w:rsidP="005B3118">
      <w:pPr>
        <w:pStyle w:val="ppCodeIndent"/>
        <w:shd w:val="clear" w:color="auto" w:fill="C6D9F1" w:themeFill="text2" w:themeFillTint="33"/>
        <w:ind w:left="709"/>
        <w:rPr>
          <w:rFonts w:eastAsiaTheme="minorHAnsi"/>
          <w:b/>
          <w:lang w:bidi="ar-SA"/>
        </w:rPr>
      </w:pPr>
      <w:r w:rsidRPr="006D19D7">
        <w:rPr>
          <w:rFonts w:eastAsiaTheme="minorHAnsi"/>
          <w:b/>
          <w:lang w:bidi="ar-SA"/>
        </w:rPr>
        <w:t xml:space="preserve">  </w:t>
      </w:r>
      <w:r w:rsidRPr="006D19D7">
        <w:rPr>
          <w:rFonts w:eastAsiaTheme="minorHAnsi"/>
          <w:b/>
          <w:color w:val="008000"/>
          <w:lang w:bidi="ar-SA"/>
        </w:rPr>
        <w:t>// initialize storage account configuration setting publisher</w:t>
      </w:r>
    </w:p>
    <w:p w:rsidR="00291C55" w:rsidRPr="006D19D7" w:rsidRDefault="00291C55" w:rsidP="005B3118">
      <w:pPr>
        <w:pStyle w:val="ppCodeIndent"/>
        <w:shd w:val="clear" w:color="auto" w:fill="C6D9F1" w:themeFill="text2" w:themeFillTint="33"/>
        <w:ind w:left="709"/>
        <w:rPr>
          <w:rFonts w:eastAsiaTheme="minorHAnsi"/>
          <w:b/>
          <w:lang w:val="es-AR" w:bidi="ar-SA"/>
        </w:rPr>
      </w:pPr>
      <w:r w:rsidRPr="006D19D7">
        <w:rPr>
          <w:rFonts w:eastAsiaTheme="minorHAnsi"/>
          <w:b/>
          <w:lang w:bidi="ar-SA"/>
        </w:rPr>
        <w:t xml:space="preserve">  </w:t>
      </w:r>
      <w:r w:rsidRPr="006D19D7">
        <w:rPr>
          <w:rFonts w:eastAsiaTheme="minorHAnsi"/>
          <w:b/>
          <w:color w:val="2B91AF"/>
          <w:lang w:val="es-AR" w:bidi="ar-SA"/>
        </w:rPr>
        <w:t>CloudStorageAccount</w:t>
      </w:r>
      <w:r w:rsidRPr="006D19D7">
        <w:rPr>
          <w:rFonts w:eastAsiaTheme="minorHAnsi"/>
          <w:b/>
          <w:lang w:val="es-AR" w:bidi="ar-SA"/>
        </w:rPr>
        <w:t>.SetConfigurationSettingPublisher((configName, configSetter) =&gt;</w:t>
      </w:r>
    </w:p>
    <w:p w:rsidR="00291C55" w:rsidRPr="006D19D7" w:rsidRDefault="00291C55" w:rsidP="005B3118">
      <w:pPr>
        <w:pStyle w:val="ppCodeIndent"/>
        <w:shd w:val="clear" w:color="auto" w:fill="C6D9F1" w:themeFill="text2" w:themeFillTint="33"/>
        <w:ind w:left="709"/>
        <w:rPr>
          <w:rFonts w:eastAsiaTheme="minorHAnsi"/>
          <w:b/>
          <w:lang w:val="es-AR" w:bidi="ar-SA"/>
        </w:rPr>
      </w:pPr>
      <w:r w:rsidRPr="006D19D7">
        <w:rPr>
          <w:rFonts w:eastAsiaTheme="minorHAnsi"/>
          <w:b/>
          <w:lang w:val="es-AR" w:bidi="ar-SA"/>
        </w:rPr>
        <w:t xml:space="preserve">  {</w:t>
      </w:r>
    </w:p>
    <w:p w:rsidR="00291C55" w:rsidRPr="006D19D7" w:rsidRDefault="00291C55" w:rsidP="005B3118">
      <w:pPr>
        <w:pStyle w:val="ppCodeIndent"/>
        <w:shd w:val="clear" w:color="auto" w:fill="C6D9F1" w:themeFill="text2" w:themeFillTint="33"/>
        <w:ind w:left="709"/>
        <w:rPr>
          <w:rFonts w:eastAsiaTheme="minorHAnsi"/>
          <w:b/>
          <w:lang w:bidi="ar-SA"/>
        </w:rPr>
      </w:pPr>
      <w:r w:rsidRPr="006D19D7">
        <w:rPr>
          <w:rFonts w:eastAsiaTheme="minorHAnsi"/>
          <w:b/>
          <w:lang w:bidi="ar-SA"/>
        </w:rPr>
        <w:t xml:space="preserve">    </w:t>
      </w:r>
      <w:r w:rsidRPr="006D19D7">
        <w:rPr>
          <w:rFonts w:eastAsiaTheme="minorHAnsi"/>
          <w:b/>
          <w:color w:val="0000FF"/>
          <w:lang w:bidi="ar-SA"/>
        </w:rPr>
        <w:t>string</w:t>
      </w:r>
      <w:r w:rsidRPr="006D19D7">
        <w:rPr>
          <w:rFonts w:eastAsiaTheme="minorHAnsi"/>
          <w:b/>
          <w:lang w:bidi="ar-SA"/>
        </w:rPr>
        <w:t xml:space="preserve"> connectionString = </w:t>
      </w:r>
      <w:r w:rsidRPr="006D19D7">
        <w:rPr>
          <w:rFonts w:eastAsiaTheme="minorHAnsi"/>
          <w:b/>
          <w:color w:val="2B91AF"/>
          <w:lang w:bidi="ar-SA"/>
        </w:rPr>
        <w:t>RoleEnvironment</w:t>
      </w:r>
      <w:r w:rsidRPr="006D19D7">
        <w:rPr>
          <w:rFonts w:eastAsiaTheme="minorHAnsi"/>
          <w:b/>
          <w:lang w:bidi="ar-SA"/>
        </w:rPr>
        <w:t>.GetConfigurationSettingValue(configName);</w:t>
      </w:r>
    </w:p>
    <w:p w:rsidR="00291C55" w:rsidRPr="006D19D7" w:rsidRDefault="00291C55" w:rsidP="005B3118">
      <w:pPr>
        <w:pStyle w:val="ppCodeIndent"/>
        <w:shd w:val="clear" w:color="auto" w:fill="C6D9F1" w:themeFill="text2" w:themeFillTint="33"/>
        <w:ind w:left="709"/>
        <w:rPr>
          <w:rFonts w:eastAsiaTheme="minorHAnsi"/>
          <w:b/>
          <w:lang w:val="es-AR" w:bidi="ar-SA"/>
        </w:rPr>
      </w:pPr>
      <w:r w:rsidRPr="006D19D7">
        <w:rPr>
          <w:rFonts w:eastAsiaTheme="minorHAnsi"/>
          <w:b/>
          <w:lang w:bidi="ar-SA"/>
        </w:rPr>
        <w:t xml:space="preserve">    </w:t>
      </w:r>
      <w:r w:rsidRPr="006D19D7">
        <w:rPr>
          <w:rFonts w:eastAsiaTheme="minorHAnsi"/>
          <w:b/>
          <w:lang w:val="es-AR" w:bidi="ar-SA"/>
        </w:rPr>
        <w:t>configSetter(connectionString);</w:t>
      </w:r>
    </w:p>
    <w:p w:rsidR="00291C55" w:rsidRPr="006D19D7" w:rsidRDefault="00291C55" w:rsidP="005B3118">
      <w:pPr>
        <w:pStyle w:val="ppCodeIndent"/>
        <w:shd w:val="clear" w:color="auto" w:fill="C6D9F1" w:themeFill="text2" w:themeFillTint="33"/>
        <w:ind w:left="709"/>
        <w:rPr>
          <w:rFonts w:eastAsiaTheme="minorHAnsi"/>
          <w:b/>
          <w:lang w:val="es-AR" w:bidi="ar-SA"/>
        </w:rPr>
      </w:pPr>
      <w:r w:rsidRPr="006D19D7">
        <w:rPr>
          <w:rFonts w:eastAsiaTheme="minorHAnsi"/>
          <w:b/>
          <w:lang w:val="es-AR" w:bidi="ar-SA"/>
        </w:rPr>
        <w:t xml:space="preserve">  });</w:t>
      </w:r>
    </w:p>
    <w:p w:rsidR="00291C55" w:rsidRPr="006D19D7" w:rsidRDefault="00291C55" w:rsidP="005B3118">
      <w:pPr>
        <w:pStyle w:val="ppCodeIndent"/>
        <w:shd w:val="clear" w:color="auto" w:fill="C6D9F1" w:themeFill="text2" w:themeFillTint="33"/>
        <w:ind w:left="709"/>
        <w:rPr>
          <w:rFonts w:eastAsiaTheme="minorHAnsi"/>
          <w:b/>
          <w:lang w:val="es-AR" w:bidi="ar-SA"/>
        </w:rPr>
      </w:pP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r w:rsidRPr="00B715D6">
        <w:rPr>
          <w:rFonts w:eastAsiaTheme="minorHAnsi"/>
          <w:b/>
          <w:color w:val="0000FF"/>
          <w:lang w:val="es-AR" w:bidi="ar-SA"/>
        </w:rPr>
        <w:t>try</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8000"/>
          <w:lang w:bidi="ar-SA"/>
        </w:rPr>
        <w:t>// initialize the local cache for the Azure drive</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LocalResource</w:t>
      </w:r>
      <w:r w:rsidRPr="00B715D6">
        <w:rPr>
          <w:rFonts w:eastAsiaTheme="minorHAnsi"/>
          <w:b/>
          <w:lang w:bidi="ar-SA"/>
        </w:rPr>
        <w:t xml:space="preserve"> cache = </w:t>
      </w:r>
      <w:r w:rsidRPr="00B715D6">
        <w:rPr>
          <w:rFonts w:eastAsiaTheme="minorHAnsi"/>
          <w:b/>
          <w:color w:val="2B91AF"/>
          <w:lang w:bidi="ar-SA"/>
        </w:rPr>
        <w:t>RoleEnvironment</w:t>
      </w:r>
      <w:r w:rsidRPr="00B715D6">
        <w:rPr>
          <w:rFonts w:eastAsiaTheme="minorHAnsi"/>
          <w:b/>
          <w:lang w:bidi="ar-SA"/>
        </w:rPr>
        <w:t>.GetLocalResource(</w:t>
      </w:r>
      <w:r w:rsidRPr="00B715D6">
        <w:rPr>
          <w:rFonts w:eastAsiaTheme="minorHAnsi"/>
          <w:b/>
          <w:color w:val="A31515"/>
          <w:lang w:bidi="ar-SA"/>
        </w:rPr>
        <w:t>"LocalDriveCache"</w:t>
      </w:r>
      <w:r w:rsidRPr="00B715D6">
        <w:rPr>
          <w:rFonts w:eastAsiaTheme="minorHAnsi"/>
          <w:b/>
          <w:lang w:bidi="ar-SA"/>
        </w:rPr>
        <w:t>);</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CloudDrive</w:t>
      </w:r>
      <w:r w:rsidRPr="00B715D6">
        <w:rPr>
          <w:rFonts w:eastAsiaTheme="minorHAnsi"/>
          <w:b/>
          <w:lang w:bidi="ar-SA"/>
        </w:rPr>
        <w:t xml:space="preserve">.InitializeCache(cache.RootPath + </w:t>
      </w:r>
      <w:r w:rsidRPr="00B715D6">
        <w:rPr>
          <w:rFonts w:eastAsiaTheme="minorHAnsi"/>
          <w:b/>
          <w:color w:val="A31515"/>
          <w:lang w:bidi="ar-SA"/>
        </w:rPr>
        <w:t>"cache"</w:t>
      </w:r>
      <w:r w:rsidRPr="00B715D6">
        <w:rPr>
          <w:rFonts w:eastAsiaTheme="minorHAnsi"/>
          <w:b/>
          <w:lang w:bidi="ar-SA"/>
        </w:rPr>
        <w:t>, cache.MaximumSizeInMegabytes);</w:t>
      </w:r>
    </w:p>
    <w:p w:rsidR="00291C55" w:rsidRPr="00B715D6" w:rsidRDefault="00291C55" w:rsidP="005B3118">
      <w:pPr>
        <w:pStyle w:val="ppCodeIndent"/>
        <w:shd w:val="clear" w:color="auto" w:fill="C6D9F1" w:themeFill="text2" w:themeFillTint="33"/>
        <w:ind w:left="709"/>
        <w:rPr>
          <w:rFonts w:eastAsiaTheme="minorHAnsi"/>
          <w:b/>
          <w:lang w:bidi="ar-SA"/>
        </w:rPr>
      </w:pP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bidi="ar-SA"/>
        </w:rPr>
        <w:t xml:space="preserve">    </w:t>
      </w:r>
      <w:r w:rsidRPr="00B715D6">
        <w:rPr>
          <w:rFonts w:eastAsiaTheme="minorHAnsi"/>
          <w:b/>
          <w:color w:val="008000"/>
          <w:lang w:val="es-AR" w:bidi="ar-SA"/>
        </w:rPr>
        <w:t xml:space="preserve">// retrieve storage account </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CloudStorageAccount</w:t>
      </w:r>
      <w:r w:rsidRPr="00B715D6">
        <w:rPr>
          <w:rFonts w:eastAsiaTheme="minorHAnsi"/>
          <w:b/>
          <w:lang w:bidi="ar-SA"/>
        </w:rPr>
        <w:t xml:space="preserve"> account = </w:t>
      </w:r>
      <w:r w:rsidRPr="00B715D6">
        <w:rPr>
          <w:rFonts w:eastAsiaTheme="minorHAnsi"/>
          <w:b/>
          <w:color w:val="2B91AF"/>
          <w:lang w:bidi="ar-SA"/>
        </w:rPr>
        <w:t>CloudStorageAccount</w:t>
      </w:r>
      <w:r w:rsidRPr="00B715D6">
        <w:rPr>
          <w:rFonts w:eastAsiaTheme="minorHAnsi"/>
          <w:b/>
          <w:lang w:bidi="ar-SA"/>
        </w:rPr>
        <w:t>.FromConfigurationSetting(</w:t>
      </w:r>
      <w:r w:rsidRPr="00B715D6">
        <w:rPr>
          <w:rFonts w:eastAsiaTheme="minorHAnsi"/>
          <w:b/>
          <w:color w:val="A31515"/>
          <w:lang w:bidi="ar-SA"/>
        </w:rPr>
        <w:t>"DataConnectionString"</w:t>
      </w:r>
      <w:r w:rsidRPr="00B715D6">
        <w:rPr>
          <w:rFonts w:eastAsiaTheme="minorHAnsi"/>
          <w:b/>
          <w:lang w:bidi="ar-SA"/>
        </w:rPr>
        <w:t>);</w:t>
      </w:r>
    </w:p>
    <w:p w:rsidR="00291C55" w:rsidRPr="00B715D6" w:rsidRDefault="00291C55" w:rsidP="005B3118">
      <w:pPr>
        <w:pStyle w:val="ppCodeIndent"/>
        <w:shd w:val="clear" w:color="auto" w:fill="C6D9F1" w:themeFill="text2" w:themeFillTint="33"/>
        <w:ind w:left="709"/>
        <w:rPr>
          <w:rFonts w:eastAsiaTheme="minorHAnsi"/>
          <w:b/>
          <w:lang w:bidi="ar-SA"/>
        </w:rPr>
      </w:pP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8000"/>
          <w:lang w:bidi="ar-SA"/>
        </w:rPr>
        <w:t xml:space="preserve">// retrieve URI for the page blob that contains the cloud drive from configuration settings </w:t>
      </w:r>
    </w:p>
    <w:p w:rsidR="00291C55" w:rsidRPr="00B715D6" w:rsidRDefault="00291C55" w:rsidP="007B3221">
      <w:pPr>
        <w:pStyle w:val="ppCodeIndent"/>
        <w:pBdr>
          <w:top w:val="none" w:sz="0" w:space="0" w:color="auto"/>
          <w:bottom w:val="none" w:sz="0" w:space="0" w:color="auto"/>
        </w:pBdr>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00FF"/>
          <w:lang w:bidi="ar-SA"/>
        </w:rPr>
        <w:t>string</w:t>
      </w:r>
      <w:r w:rsidRPr="00B715D6">
        <w:rPr>
          <w:rFonts w:eastAsiaTheme="minorHAnsi"/>
          <w:b/>
          <w:lang w:bidi="ar-SA"/>
        </w:rPr>
        <w:t xml:space="preserve"> imageStoreBlobUri = </w:t>
      </w:r>
      <w:r w:rsidRPr="00B715D6">
        <w:rPr>
          <w:rFonts w:eastAsiaTheme="minorHAnsi"/>
          <w:b/>
          <w:color w:val="2B91AF"/>
          <w:lang w:bidi="ar-SA"/>
        </w:rPr>
        <w:t>RoleEnvironment</w:t>
      </w:r>
      <w:r w:rsidRPr="00B715D6">
        <w:rPr>
          <w:rFonts w:eastAsiaTheme="minorHAnsi"/>
          <w:b/>
          <w:lang w:bidi="ar-SA"/>
        </w:rPr>
        <w:t>.GetConfigurationSettingValue(</w:t>
      </w:r>
      <w:r w:rsidRPr="00B715D6">
        <w:rPr>
          <w:rFonts w:eastAsiaTheme="minorHAnsi"/>
          <w:b/>
          <w:color w:val="A31515"/>
          <w:lang w:bidi="ar-SA"/>
        </w:rPr>
        <w:t>"ImageStoreBlobUri"</w:t>
      </w:r>
      <w:r w:rsidRPr="00B715D6">
        <w:rPr>
          <w:rFonts w:eastAsiaTheme="minorHAnsi"/>
          <w:b/>
          <w:lang w:bidi="ar-SA"/>
        </w:rPr>
        <w:t>);</w:t>
      </w:r>
    </w:p>
    <w:p w:rsidR="007B3221" w:rsidRPr="007B3221" w:rsidRDefault="007B3221" w:rsidP="007B3221">
      <w:pPr>
        <w:pStyle w:val="ppCodeIndent"/>
        <w:numPr>
          <w:ilvl w:val="0"/>
          <w:numId w:val="0"/>
        </w:numPr>
        <w:shd w:val="clear" w:color="auto" w:fill="C6D9F1" w:themeFill="text2" w:themeFillTint="33"/>
        <w:ind w:left="706"/>
        <w:rPr>
          <w:rFonts w:eastAsiaTheme="minorHAnsi"/>
          <w:b/>
          <w:lang w:bidi="ar-SA"/>
        </w:rPr>
      </w:pPr>
    </w:p>
    <w:p w:rsidR="007B3221" w:rsidRPr="007B3221" w:rsidRDefault="00C0174F" w:rsidP="007B3221">
      <w:pPr>
        <w:pStyle w:val="ppCodeIndent"/>
        <w:shd w:val="clear" w:color="auto" w:fill="C6D9F1" w:themeFill="text2" w:themeFillTint="33"/>
        <w:ind w:left="706"/>
        <w:rPr>
          <w:rFonts w:eastAsiaTheme="minorHAnsi"/>
          <w:b/>
          <w:color w:val="008000"/>
          <w:sz w:val="19"/>
          <w:szCs w:val="19"/>
          <w:lang w:bidi="ar-SA"/>
        </w:rPr>
      </w:pPr>
      <w:r w:rsidRPr="00B715D6">
        <w:rPr>
          <w:rFonts w:eastAsiaTheme="minorHAnsi"/>
          <w:b/>
          <w:lang w:bidi="ar-SA"/>
        </w:rPr>
        <w:t xml:space="preserve">    </w:t>
      </w:r>
      <w:r w:rsidR="007B3221" w:rsidRPr="007B3221">
        <w:rPr>
          <w:rFonts w:eastAsiaTheme="minorHAnsi"/>
          <w:b/>
          <w:color w:val="008000"/>
          <w:sz w:val="19"/>
          <w:szCs w:val="19"/>
          <w:lang w:bidi="ar-SA"/>
        </w:rPr>
        <w:t>// unmount any previously mounted drive.</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t xml:space="preserve">    </w:t>
      </w:r>
      <w:r w:rsidR="007B3221" w:rsidRPr="007B3221">
        <w:rPr>
          <w:rFonts w:eastAsiaTheme="minorHAnsi"/>
          <w:b/>
          <w:color w:val="0000FF"/>
          <w:sz w:val="19"/>
          <w:szCs w:val="19"/>
          <w:lang w:bidi="ar-SA"/>
        </w:rPr>
        <w:t>foreach</w:t>
      </w:r>
      <w:r w:rsidR="007B3221" w:rsidRPr="007B3221">
        <w:rPr>
          <w:rFonts w:eastAsiaTheme="minorHAnsi"/>
          <w:b/>
          <w:sz w:val="19"/>
          <w:szCs w:val="19"/>
          <w:lang w:bidi="ar-SA"/>
        </w:rPr>
        <w:t xml:space="preserve"> (</w:t>
      </w:r>
      <w:r w:rsidR="007B3221" w:rsidRPr="007B3221">
        <w:rPr>
          <w:rFonts w:eastAsiaTheme="minorHAnsi"/>
          <w:b/>
          <w:color w:val="0000FF"/>
          <w:sz w:val="19"/>
          <w:szCs w:val="19"/>
          <w:lang w:bidi="ar-SA"/>
        </w:rPr>
        <w:t>var</w:t>
      </w:r>
      <w:r w:rsidR="007B3221" w:rsidRPr="007B3221">
        <w:rPr>
          <w:rFonts w:eastAsiaTheme="minorHAnsi"/>
          <w:b/>
          <w:sz w:val="19"/>
          <w:szCs w:val="19"/>
          <w:lang w:bidi="ar-SA"/>
        </w:rPr>
        <w:t xml:space="preserve"> drive </w:t>
      </w:r>
      <w:r w:rsidR="007B3221" w:rsidRPr="007B3221">
        <w:rPr>
          <w:rFonts w:eastAsiaTheme="minorHAnsi"/>
          <w:b/>
          <w:color w:val="0000FF"/>
          <w:sz w:val="19"/>
          <w:szCs w:val="19"/>
          <w:lang w:bidi="ar-SA"/>
        </w:rPr>
        <w:t>in</w:t>
      </w:r>
      <w:r w:rsidR="007B3221" w:rsidRPr="007B3221">
        <w:rPr>
          <w:rFonts w:eastAsiaTheme="minorHAnsi"/>
          <w:b/>
          <w:sz w:val="19"/>
          <w:szCs w:val="19"/>
          <w:lang w:bidi="ar-SA"/>
        </w:rPr>
        <w:t xml:space="preserve"> </w:t>
      </w:r>
      <w:r w:rsidR="007B3221" w:rsidRPr="007B3221">
        <w:rPr>
          <w:rFonts w:eastAsiaTheme="minorHAnsi"/>
          <w:b/>
          <w:color w:val="2B91AF"/>
          <w:sz w:val="19"/>
          <w:szCs w:val="19"/>
          <w:lang w:bidi="ar-SA"/>
        </w:rPr>
        <w:t>CloudDrive</w:t>
      </w:r>
      <w:r w:rsidR="007B3221" w:rsidRPr="007B3221">
        <w:rPr>
          <w:rFonts w:eastAsiaTheme="minorHAnsi"/>
          <w:b/>
          <w:sz w:val="19"/>
          <w:szCs w:val="19"/>
          <w:lang w:bidi="ar-SA"/>
        </w:rPr>
        <w:t>.GetMountedDrives())</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t xml:space="preserve">    </w:t>
      </w:r>
      <w:r w:rsidR="007B3221" w:rsidRPr="007B3221">
        <w:rPr>
          <w:rFonts w:eastAsiaTheme="minorHAnsi"/>
          <w:b/>
          <w:sz w:val="19"/>
          <w:szCs w:val="19"/>
          <w:lang w:bidi="ar-SA"/>
        </w:rPr>
        <w:t>{</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t xml:space="preserve">    </w:t>
      </w:r>
      <w:r w:rsidR="007B3221" w:rsidRPr="007B3221">
        <w:rPr>
          <w:rFonts w:eastAsiaTheme="minorHAnsi"/>
          <w:b/>
          <w:sz w:val="19"/>
          <w:szCs w:val="19"/>
          <w:lang w:bidi="ar-SA"/>
        </w:rPr>
        <w:t xml:space="preserve">    </w:t>
      </w:r>
      <w:r w:rsidR="007B3221" w:rsidRPr="007B3221">
        <w:rPr>
          <w:rFonts w:eastAsiaTheme="minorHAnsi"/>
          <w:b/>
          <w:color w:val="0000FF"/>
          <w:sz w:val="19"/>
          <w:szCs w:val="19"/>
          <w:lang w:bidi="ar-SA"/>
        </w:rPr>
        <w:t>var</w:t>
      </w:r>
      <w:r w:rsidR="007B3221" w:rsidRPr="007B3221">
        <w:rPr>
          <w:rFonts w:eastAsiaTheme="minorHAnsi"/>
          <w:b/>
          <w:sz w:val="19"/>
          <w:szCs w:val="19"/>
          <w:lang w:bidi="ar-SA"/>
        </w:rPr>
        <w:t xml:space="preserve"> mountedDrive = account.CreateCloudDrive(drive.Value.PathAndQuery);</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t xml:space="preserve">    </w:t>
      </w:r>
      <w:r w:rsidR="007B3221" w:rsidRPr="007B3221">
        <w:rPr>
          <w:rFonts w:eastAsiaTheme="minorHAnsi"/>
          <w:b/>
          <w:sz w:val="19"/>
          <w:szCs w:val="19"/>
          <w:lang w:bidi="ar-SA"/>
        </w:rPr>
        <w:t xml:space="preserve">    mountedDrive.Unmount();</w:t>
      </w:r>
    </w:p>
    <w:p w:rsidR="007B3221" w:rsidRPr="007B3221" w:rsidRDefault="00C0174F" w:rsidP="007B3221">
      <w:pPr>
        <w:pStyle w:val="ppCodeIndent"/>
        <w:shd w:val="clear" w:color="auto" w:fill="C6D9F1" w:themeFill="text2" w:themeFillTint="33"/>
        <w:ind w:left="706"/>
        <w:rPr>
          <w:rFonts w:eastAsiaTheme="minorHAnsi"/>
          <w:b/>
          <w:sz w:val="19"/>
          <w:szCs w:val="19"/>
          <w:lang w:bidi="ar-SA"/>
        </w:rPr>
      </w:pPr>
      <w:r w:rsidRPr="00B715D6">
        <w:rPr>
          <w:rFonts w:eastAsiaTheme="minorHAnsi"/>
          <w:b/>
          <w:lang w:bidi="ar-SA"/>
        </w:rPr>
        <w:lastRenderedPageBreak/>
        <w:t xml:space="preserve">    </w:t>
      </w:r>
      <w:r w:rsidR="007B3221" w:rsidRPr="007B3221">
        <w:rPr>
          <w:rFonts w:eastAsiaTheme="minorHAnsi"/>
          <w:b/>
          <w:sz w:val="19"/>
          <w:szCs w:val="19"/>
          <w:lang w:bidi="ar-SA"/>
        </w:rPr>
        <w:t>}</w:t>
      </w:r>
    </w:p>
    <w:p w:rsidR="00291C55" w:rsidRPr="00B715D6" w:rsidRDefault="00291C55" w:rsidP="007B3221">
      <w:pPr>
        <w:pStyle w:val="ppCodeIndent"/>
        <w:shd w:val="clear" w:color="auto" w:fill="C6D9F1" w:themeFill="text2" w:themeFillTint="33"/>
        <w:ind w:left="709"/>
        <w:rPr>
          <w:rFonts w:eastAsiaTheme="minorHAnsi"/>
          <w:b/>
          <w:lang w:bidi="ar-SA"/>
        </w:rPr>
      </w:pP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8000"/>
          <w:lang w:bidi="ar-SA"/>
        </w:rPr>
        <w:t>// create the Windows Azure drive and its associated page blob</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CloudDrive</w:t>
      </w:r>
      <w:r w:rsidRPr="00B715D6">
        <w:rPr>
          <w:rFonts w:eastAsiaTheme="minorHAnsi"/>
          <w:b/>
          <w:lang w:bidi="ar-SA"/>
        </w:rPr>
        <w:t xml:space="preserve"> imageStoreDrive = account.CreateCloudDrive(imageStoreBlobUri);</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bidi="ar-SA"/>
        </w:rPr>
        <w:t xml:space="preserve">    </w:t>
      </w:r>
      <w:r w:rsidRPr="00B715D6">
        <w:rPr>
          <w:rFonts w:eastAsiaTheme="minorHAnsi"/>
          <w:b/>
          <w:color w:val="0000FF"/>
          <w:lang w:val="es-AR" w:bidi="ar-SA"/>
        </w:rPr>
        <w:t>try</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imageStoreDrive.Create(16);</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r w:rsidRPr="00B715D6">
        <w:rPr>
          <w:rFonts w:eastAsiaTheme="minorHAnsi"/>
          <w:b/>
          <w:color w:val="0000FF"/>
          <w:lang w:val="es-AR" w:bidi="ar-SA"/>
        </w:rPr>
        <w:t>catch</w:t>
      </w:r>
      <w:r w:rsidRPr="00B715D6">
        <w:rPr>
          <w:rFonts w:eastAsiaTheme="minorHAnsi"/>
          <w:b/>
          <w:lang w:val="es-AR" w:bidi="ar-SA"/>
        </w:rPr>
        <w:t xml:space="preserve"> (</w:t>
      </w:r>
      <w:r w:rsidRPr="00B715D6">
        <w:rPr>
          <w:rFonts w:eastAsiaTheme="minorHAnsi"/>
          <w:b/>
          <w:color w:val="2B91AF"/>
          <w:lang w:val="es-AR" w:bidi="ar-SA"/>
        </w:rPr>
        <w:t>CloudDriveException</w:t>
      </w:r>
      <w:r w:rsidRPr="00B715D6">
        <w:rPr>
          <w:rFonts w:eastAsiaTheme="minorHAnsi"/>
          <w:b/>
          <w:lang w:val="es-AR" w:bidi="ar-SA"/>
        </w:rPr>
        <w:t>)</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r w:rsidRPr="00B715D6">
        <w:rPr>
          <w:rFonts w:eastAsiaTheme="minorHAnsi"/>
          <w:b/>
          <w:color w:val="008000"/>
          <w:lang w:val="es-AR" w:bidi="ar-SA"/>
        </w:rPr>
        <w:t>// drive already exists</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val="es-AR" w:bidi="ar-SA"/>
        </w:rPr>
      </w:pP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008000"/>
          <w:lang w:bidi="ar-SA"/>
        </w:rPr>
        <w:t>// mount the drive and initialize the application with the path to the image store on the Azure drive</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Global</w:t>
      </w:r>
      <w:r w:rsidRPr="00B715D6">
        <w:rPr>
          <w:rFonts w:eastAsiaTheme="minorHAnsi"/>
          <w:b/>
          <w:lang w:bidi="ar-SA"/>
        </w:rPr>
        <w:t xml:space="preserve">.ImageStorePath = imageStoreDrive.Mount(cache.MaximumSizeInMegabytes / 2, </w:t>
      </w:r>
      <w:r w:rsidRPr="00B715D6">
        <w:rPr>
          <w:rFonts w:eastAsiaTheme="minorHAnsi"/>
          <w:b/>
          <w:color w:val="2B91AF"/>
          <w:lang w:bidi="ar-SA"/>
        </w:rPr>
        <w:t>DriveMountOptions</w:t>
      </w:r>
      <w:r w:rsidRPr="00B715D6">
        <w:rPr>
          <w:rFonts w:eastAsiaTheme="minorHAnsi"/>
          <w:b/>
          <w:lang w:bidi="ar-SA"/>
        </w:rPr>
        <w:t>.None);</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bidi="ar-SA"/>
        </w:rPr>
        <w:t xml:space="preserve">  </w:t>
      </w:r>
      <w:r w:rsidRPr="00B715D6">
        <w:rPr>
          <w:rFonts w:eastAsiaTheme="minorHAnsi"/>
          <w:b/>
          <w:lang w:val="es-AR" w:bidi="ar-SA"/>
        </w:rPr>
        <w:t>}</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r w:rsidRPr="00B715D6">
        <w:rPr>
          <w:rFonts w:eastAsiaTheme="minorHAnsi"/>
          <w:b/>
          <w:color w:val="0000FF"/>
          <w:lang w:val="es-AR" w:bidi="ar-SA"/>
        </w:rPr>
        <w:t>catch</w:t>
      </w:r>
      <w:r w:rsidRPr="00B715D6">
        <w:rPr>
          <w:rFonts w:eastAsiaTheme="minorHAnsi"/>
          <w:b/>
          <w:lang w:val="es-AR" w:bidi="ar-SA"/>
        </w:rPr>
        <w:t xml:space="preserve"> (</w:t>
      </w:r>
      <w:r w:rsidRPr="00B715D6">
        <w:rPr>
          <w:rFonts w:eastAsiaTheme="minorHAnsi"/>
          <w:b/>
          <w:color w:val="2B91AF"/>
          <w:lang w:val="es-AR" w:bidi="ar-SA"/>
        </w:rPr>
        <w:t>CloudDriveException</w:t>
      </w:r>
      <w:r w:rsidRPr="00B715D6">
        <w:rPr>
          <w:rFonts w:eastAsiaTheme="minorHAnsi"/>
          <w:b/>
          <w:lang w:val="es-AR" w:bidi="ar-SA"/>
        </w:rPr>
        <w:t xml:space="preserve"> driveException)</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val="es-AR" w:bidi="ar-SA"/>
        </w:rPr>
        <w:t xml:space="preserve">  {</w:t>
      </w:r>
    </w:p>
    <w:p w:rsidR="00291C55" w:rsidRPr="00B715D6" w:rsidRDefault="00291C55" w:rsidP="005B3118">
      <w:pPr>
        <w:pStyle w:val="ppCodeIndent"/>
        <w:shd w:val="clear" w:color="auto" w:fill="C6D9F1" w:themeFill="text2" w:themeFillTint="33"/>
        <w:ind w:left="709"/>
        <w:rPr>
          <w:rFonts w:eastAsiaTheme="minorHAnsi"/>
          <w:b/>
          <w:lang w:bidi="ar-SA"/>
        </w:rPr>
      </w:pPr>
      <w:r w:rsidRPr="00B715D6">
        <w:rPr>
          <w:rFonts w:eastAsiaTheme="minorHAnsi"/>
          <w:b/>
          <w:lang w:bidi="ar-SA"/>
        </w:rPr>
        <w:t xml:space="preserve">    </w:t>
      </w:r>
      <w:r w:rsidRPr="00B715D6">
        <w:rPr>
          <w:rFonts w:eastAsiaTheme="minorHAnsi"/>
          <w:b/>
          <w:color w:val="2B91AF"/>
          <w:lang w:bidi="ar-SA"/>
        </w:rPr>
        <w:t>Trace</w:t>
      </w:r>
      <w:r w:rsidRPr="00B715D6">
        <w:rPr>
          <w:rFonts w:eastAsiaTheme="minorHAnsi"/>
          <w:b/>
          <w:lang w:bidi="ar-SA"/>
        </w:rPr>
        <w:t>.WriteLine(</w:t>
      </w:r>
      <w:r w:rsidRPr="00B715D6">
        <w:rPr>
          <w:rFonts w:eastAsiaTheme="minorHAnsi"/>
          <w:b/>
          <w:color w:val="A31515"/>
          <w:lang w:bidi="ar-SA"/>
        </w:rPr>
        <w:t>"Error: "</w:t>
      </w:r>
      <w:r w:rsidRPr="00B715D6">
        <w:rPr>
          <w:rFonts w:eastAsiaTheme="minorHAnsi"/>
          <w:b/>
          <w:lang w:bidi="ar-SA"/>
        </w:rPr>
        <w:t xml:space="preserve"> + driveException.Message);</w:t>
      </w:r>
    </w:p>
    <w:p w:rsidR="00291C55" w:rsidRPr="00B715D6" w:rsidRDefault="00291C55" w:rsidP="005B3118">
      <w:pPr>
        <w:pStyle w:val="ppCodeIndent"/>
        <w:shd w:val="clear" w:color="auto" w:fill="C6D9F1" w:themeFill="text2" w:themeFillTint="33"/>
        <w:ind w:left="709"/>
        <w:rPr>
          <w:rFonts w:eastAsiaTheme="minorHAnsi"/>
          <w:b/>
          <w:lang w:val="es-AR" w:bidi="ar-SA"/>
        </w:rPr>
      </w:pPr>
      <w:r w:rsidRPr="00B715D6">
        <w:rPr>
          <w:rFonts w:eastAsiaTheme="minorHAnsi"/>
          <w:b/>
          <w:lang w:bidi="ar-SA"/>
        </w:rPr>
        <w:t xml:space="preserve">  </w:t>
      </w:r>
      <w:r w:rsidRPr="00B715D6">
        <w:rPr>
          <w:rFonts w:eastAsiaTheme="minorHAnsi"/>
          <w:b/>
          <w:lang w:val="es-AR" w:bidi="ar-SA"/>
        </w:rPr>
        <w:t>}</w:t>
      </w:r>
    </w:p>
    <w:p w:rsidR="00291C55" w:rsidRPr="00B715D6" w:rsidRDefault="00291C55" w:rsidP="005B3118">
      <w:pPr>
        <w:pStyle w:val="ppCodeIndent"/>
        <w:ind w:left="709"/>
        <w:rPr>
          <w:rFonts w:eastAsiaTheme="minorHAnsi"/>
          <w:lang w:val="es-AR" w:bidi="ar-SA"/>
        </w:rPr>
      </w:pPr>
      <w:r w:rsidRPr="00B715D6">
        <w:rPr>
          <w:rFonts w:eastAsiaTheme="minorHAnsi"/>
          <w:lang w:val="es-AR" w:bidi="ar-SA"/>
        </w:rPr>
        <w:t>}</w:t>
      </w:r>
    </w:p>
    <w:p w:rsidR="00291C55"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-02</w:t>
      </w:r>
      <w:r w:rsidRPr="003E3719">
        <w:rPr>
          <w:i/>
        </w:rPr>
        <w:t>-</w:t>
      </w:r>
      <w:r>
        <w:rPr>
          <w:i/>
        </w:rPr>
        <w:t>ApplicationStartMethod</w:t>
      </w:r>
      <w:r w:rsidRPr="003E3719">
        <w:rPr>
          <w:i/>
        </w:rPr>
        <w:t>-VB</w:t>
      </w:r>
      <w:r w:rsidRPr="003E3719">
        <w:t>)</w:t>
      </w:r>
    </w:p>
    <w:p w:rsidR="00291C55" w:rsidRDefault="00291C55" w:rsidP="00291C55">
      <w:pPr>
        <w:pStyle w:val="ppCodeLanguageIndent"/>
        <w:rPr>
          <w:rFonts w:eastAsiaTheme="minorHAnsi"/>
          <w:lang w:val="es-AR" w:bidi="ar-SA"/>
        </w:rPr>
      </w:pPr>
      <w:r>
        <w:rPr>
          <w:rFonts w:eastAsiaTheme="minorHAnsi"/>
          <w:lang w:val="es-AR" w:bidi="ar-SA"/>
        </w:rPr>
        <w:t>Visual Basic</w:t>
      </w:r>
    </w:p>
    <w:p w:rsidR="00291C55" w:rsidRPr="006B16A5" w:rsidRDefault="00291C55" w:rsidP="005B3118">
      <w:pPr>
        <w:pStyle w:val="ppCodeIndent"/>
        <w:ind w:left="851"/>
        <w:rPr>
          <w:rFonts w:eastAsiaTheme="minorHAnsi"/>
          <w:lang w:bidi="ar-SA"/>
        </w:rPr>
      </w:pPr>
      <w:r w:rsidRPr="006B16A5">
        <w:rPr>
          <w:rFonts w:eastAsiaTheme="minorHAnsi"/>
          <w:color w:val="0000FF"/>
          <w:lang w:bidi="ar-SA"/>
        </w:rPr>
        <w:t>Protected</w:t>
      </w:r>
      <w:r w:rsidRPr="006B16A5">
        <w:rPr>
          <w:rFonts w:eastAsiaTheme="minorHAnsi"/>
          <w:lang w:bidi="ar-SA"/>
        </w:rPr>
        <w:t xml:space="preserve"> </w:t>
      </w:r>
      <w:r w:rsidRPr="006B16A5">
        <w:rPr>
          <w:rFonts w:eastAsiaTheme="minorHAnsi"/>
          <w:color w:val="0000FF"/>
          <w:lang w:bidi="ar-SA"/>
        </w:rPr>
        <w:t>Sub</w:t>
      </w:r>
      <w:r w:rsidRPr="006B16A5">
        <w:rPr>
          <w:rFonts w:eastAsiaTheme="minorHAnsi"/>
          <w:lang w:bidi="ar-SA"/>
        </w:rPr>
        <w:t xml:space="preserve"> Application_Start(sender </w:t>
      </w:r>
      <w:r w:rsidRPr="006B16A5">
        <w:rPr>
          <w:rFonts w:eastAsiaTheme="minorHAnsi"/>
          <w:color w:val="0000FF"/>
          <w:lang w:bidi="ar-SA"/>
        </w:rPr>
        <w:t>As</w:t>
      </w:r>
      <w:r w:rsidRPr="006B16A5">
        <w:rPr>
          <w:rFonts w:eastAsiaTheme="minorHAnsi"/>
          <w:lang w:bidi="ar-SA"/>
        </w:rPr>
        <w:t xml:space="preserve"> </w:t>
      </w:r>
      <w:r w:rsidRPr="006B16A5">
        <w:rPr>
          <w:rFonts w:eastAsiaTheme="minorHAnsi"/>
          <w:color w:val="0000FF"/>
          <w:lang w:bidi="ar-SA"/>
        </w:rPr>
        <w:t>Object</w:t>
      </w:r>
      <w:r w:rsidRPr="006B16A5">
        <w:rPr>
          <w:rFonts w:eastAsiaTheme="minorHAnsi"/>
          <w:lang w:bidi="ar-SA"/>
        </w:rPr>
        <w:t xml:space="preserve">, e </w:t>
      </w:r>
      <w:r w:rsidRPr="006B16A5">
        <w:rPr>
          <w:rFonts w:eastAsiaTheme="minorHAnsi"/>
          <w:color w:val="0000FF"/>
          <w:lang w:bidi="ar-SA"/>
        </w:rPr>
        <w:t>As</w:t>
      </w:r>
      <w:r w:rsidRPr="006B16A5">
        <w:rPr>
          <w:rFonts w:eastAsiaTheme="minorHAnsi"/>
          <w:lang w:bidi="ar-SA"/>
        </w:rPr>
        <w:t xml:space="preserve"> </w:t>
      </w:r>
      <w:r w:rsidRPr="006B16A5">
        <w:rPr>
          <w:rFonts w:eastAsiaTheme="minorHAnsi"/>
          <w:color w:val="2B91AF"/>
          <w:lang w:bidi="ar-SA"/>
        </w:rPr>
        <w:t>EventArgs</w:t>
      </w:r>
      <w:r w:rsidRPr="006B16A5">
        <w:rPr>
          <w:rFonts w:eastAsiaTheme="minorHAnsi"/>
          <w:lang w:bidi="ar-SA"/>
        </w:rPr>
        <w:t>)</w:t>
      </w:r>
    </w:p>
    <w:p w:rsidR="00291C55" w:rsidRPr="006B16A5" w:rsidRDefault="00291C55" w:rsidP="005B3118">
      <w:pPr>
        <w:pStyle w:val="ppCodeIndent"/>
        <w:ind w:left="851"/>
        <w:rPr>
          <w:rFonts w:eastAsiaTheme="minorHAnsi"/>
          <w:lang w:val="es-AR" w:bidi="ar-SA"/>
        </w:rPr>
      </w:pPr>
      <w:r w:rsidRPr="006B16A5">
        <w:rPr>
          <w:rFonts w:eastAsiaTheme="minorHAnsi"/>
          <w:lang w:bidi="ar-SA"/>
        </w:rPr>
        <w:t xml:space="preserve">  </w:t>
      </w:r>
      <w:r w:rsidRPr="006B16A5">
        <w:rPr>
          <w:rFonts w:eastAsiaTheme="minorHAnsi"/>
          <w:color w:val="0000FF"/>
          <w:lang w:val="es-AR" w:bidi="ar-SA"/>
        </w:rPr>
        <w:t>If</w:t>
      </w:r>
      <w:r w:rsidRPr="006B16A5">
        <w:rPr>
          <w:rFonts w:eastAsiaTheme="minorHAnsi"/>
          <w:lang w:val="es-AR" w:bidi="ar-SA"/>
        </w:rPr>
        <w:t xml:space="preserve"> ImageStorePath </w:t>
      </w:r>
      <w:r w:rsidRPr="006B16A5">
        <w:rPr>
          <w:rFonts w:eastAsiaTheme="minorHAnsi"/>
          <w:color w:val="0000FF"/>
          <w:lang w:val="es-AR" w:bidi="ar-SA"/>
        </w:rPr>
        <w:t>Is</w:t>
      </w:r>
      <w:r w:rsidRPr="006B16A5">
        <w:rPr>
          <w:rFonts w:eastAsiaTheme="minorHAnsi"/>
          <w:lang w:val="es-AR" w:bidi="ar-SA"/>
        </w:rPr>
        <w:t xml:space="preserve"> </w:t>
      </w:r>
      <w:r w:rsidRPr="006B16A5">
        <w:rPr>
          <w:rFonts w:eastAsiaTheme="minorHAnsi"/>
          <w:color w:val="0000FF"/>
          <w:lang w:val="es-AR" w:bidi="ar-SA"/>
        </w:rPr>
        <w:t>Nothing</w:t>
      </w:r>
      <w:r w:rsidRPr="006B16A5">
        <w:rPr>
          <w:rFonts w:eastAsiaTheme="minorHAnsi"/>
          <w:lang w:val="es-AR" w:bidi="ar-SA"/>
        </w:rPr>
        <w:t xml:space="preserve"> </w:t>
      </w:r>
      <w:r w:rsidRPr="006B16A5">
        <w:rPr>
          <w:rFonts w:eastAsiaTheme="minorHAnsi"/>
          <w:color w:val="0000FF"/>
          <w:lang w:val="es-AR" w:bidi="ar-SA"/>
        </w:rPr>
        <w:t>Then</w:t>
      </w:r>
    </w:p>
    <w:p w:rsidR="00291C55" w:rsidRPr="006B16A5" w:rsidRDefault="00291C55" w:rsidP="005B3118">
      <w:pPr>
        <w:pStyle w:val="ppCodeIndent"/>
        <w:ind w:left="851"/>
        <w:rPr>
          <w:rFonts w:eastAsiaTheme="minorHAnsi"/>
          <w:lang w:val="es-AR" w:bidi="ar-SA"/>
        </w:rPr>
      </w:pPr>
      <w:r w:rsidRPr="006B16A5">
        <w:rPr>
          <w:rFonts w:eastAsiaTheme="minorHAnsi"/>
          <w:lang w:val="es-AR" w:bidi="ar-SA"/>
        </w:rPr>
        <w:t xml:space="preserve">    ImageStorePath = </w:t>
      </w:r>
      <w:r w:rsidRPr="006B16A5">
        <w:rPr>
          <w:rFonts w:eastAsiaTheme="minorHAnsi"/>
          <w:color w:val="2B91AF"/>
          <w:lang w:val="es-AR" w:bidi="ar-SA"/>
        </w:rPr>
        <w:t>WebConfigurationManager</w:t>
      </w:r>
      <w:r w:rsidRPr="006B16A5">
        <w:rPr>
          <w:rFonts w:eastAsiaTheme="minorHAnsi"/>
          <w:lang w:val="es-AR" w:bidi="ar-SA"/>
        </w:rPr>
        <w:t>.AppSettings(</w:t>
      </w:r>
      <w:r w:rsidRPr="006B16A5">
        <w:rPr>
          <w:rFonts w:eastAsiaTheme="minorHAnsi"/>
          <w:color w:val="A31515"/>
          <w:lang w:val="es-AR" w:bidi="ar-SA"/>
        </w:rPr>
        <w:t>"ImageStorePath"</w:t>
      </w:r>
      <w:r w:rsidRPr="006B16A5">
        <w:rPr>
          <w:rFonts w:eastAsiaTheme="minorHAnsi"/>
          <w:lang w:val="es-AR" w:bidi="ar-SA"/>
        </w:rPr>
        <w:t>)</w:t>
      </w:r>
    </w:p>
    <w:p w:rsidR="00291C55" w:rsidRPr="006B16A5" w:rsidRDefault="00291C55" w:rsidP="005B3118">
      <w:pPr>
        <w:pStyle w:val="ppCodeIndent"/>
        <w:ind w:left="851"/>
        <w:rPr>
          <w:rFonts w:eastAsiaTheme="minorHAnsi"/>
          <w:lang w:val="es-AR" w:bidi="ar-SA"/>
        </w:rPr>
      </w:pPr>
      <w:r w:rsidRPr="006B16A5">
        <w:rPr>
          <w:rFonts w:eastAsiaTheme="minorHAnsi"/>
          <w:lang w:val="es-AR" w:bidi="ar-SA"/>
        </w:rPr>
        <w:t xml:space="preserve">  </w:t>
      </w:r>
      <w:r w:rsidRPr="006B16A5">
        <w:rPr>
          <w:rFonts w:eastAsiaTheme="minorHAnsi"/>
          <w:color w:val="0000FF"/>
          <w:lang w:val="es-AR" w:bidi="ar-SA"/>
        </w:rPr>
        <w:t>End</w:t>
      </w:r>
      <w:r w:rsidRPr="006B16A5">
        <w:rPr>
          <w:rFonts w:eastAsiaTheme="minorHAnsi"/>
          <w:lang w:val="es-AR" w:bidi="ar-SA"/>
        </w:rPr>
        <w:t xml:space="preserve"> </w:t>
      </w:r>
      <w:r w:rsidRPr="006B16A5">
        <w:rPr>
          <w:rFonts w:eastAsiaTheme="minorHAnsi"/>
          <w:color w:val="0000FF"/>
          <w:lang w:val="es-AR" w:bidi="ar-SA"/>
        </w:rPr>
        <w:t>If</w:t>
      </w:r>
    </w:p>
    <w:p w:rsidR="00291C55" w:rsidRPr="006B16A5" w:rsidRDefault="00291C55" w:rsidP="005B3118">
      <w:pPr>
        <w:pStyle w:val="ppCodeIndent"/>
        <w:ind w:left="851"/>
        <w:rPr>
          <w:rFonts w:eastAsiaTheme="minorHAnsi"/>
          <w:lang w:val="es-AR" w:bidi="ar-SA"/>
        </w:rPr>
      </w:pPr>
    </w:p>
    <w:p w:rsidR="003E5E05" w:rsidRPr="003E5E05" w:rsidRDefault="00291C55" w:rsidP="005B3118">
      <w:pPr>
        <w:pStyle w:val="ppCodeIndent"/>
        <w:shd w:val="clear" w:color="auto" w:fill="C6D9F1" w:themeFill="text2" w:themeFillTint="33"/>
        <w:ind w:left="851"/>
        <w:rPr>
          <w:rFonts w:eastAsiaTheme="minorHAnsi"/>
          <w:b/>
          <w:lang w:bidi="ar-SA"/>
        </w:rPr>
      </w:pPr>
      <w:r w:rsidRPr="003E5E05">
        <w:rPr>
          <w:rFonts w:eastAsiaTheme="minorHAnsi"/>
          <w:b/>
          <w:lang w:bidi="ar-SA"/>
        </w:rPr>
        <w:t xml:space="preserve">  </w:t>
      </w:r>
      <w:r w:rsidR="003E5E05" w:rsidRPr="003E5E05">
        <w:rPr>
          <w:rFonts w:eastAsiaTheme="minorHAnsi"/>
          <w:b/>
          <w:color w:val="008000"/>
          <w:lang w:bidi="ar-SA"/>
        </w:rPr>
        <w:t>' initialize storage account configuration setting publisher</w:t>
      </w:r>
    </w:p>
    <w:p w:rsidR="003E5E05" w:rsidRPr="003E5E05" w:rsidRDefault="003E5E05" w:rsidP="005B3118">
      <w:pPr>
        <w:pStyle w:val="ppCodeIndent"/>
        <w:shd w:val="clear" w:color="auto" w:fill="C6D9F1" w:themeFill="text2" w:themeFillTint="33"/>
        <w:ind w:left="851"/>
        <w:rPr>
          <w:rFonts w:eastAsiaTheme="minorHAnsi"/>
          <w:b/>
          <w:lang w:bidi="ar-SA"/>
        </w:rPr>
      </w:pPr>
      <w:r w:rsidRPr="003E5E05">
        <w:rPr>
          <w:rFonts w:eastAsiaTheme="minorHAnsi"/>
          <w:b/>
          <w:lang w:bidi="ar-SA"/>
        </w:rPr>
        <w:t xml:space="preserve">  </w:t>
      </w:r>
      <w:r w:rsidRPr="003E5E05">
        <w:rPr>
          <w:rFonts w:eastAsiaTheme="minorHAnsi"/>
          <w:b/>
          <w:color w:val="2B91AF"/>
          <w:lang w:bidi="ar-SA"/>
        </w:rPr>
        <w:t>CloudStorageAccount</w:t>
      </w:r>
      <w:r w:rsidRPr="003E5E05">
        <w:rPr>
          <w:rFonts w:eastAsiaTheme="minorHAnsi"/>
          <w:b/>
          <w:lang w:bidi="ar-SA"/>
        </w:rPr>
        <w:t>.SetConfigurationSettingPublisher(</w:t>
      </w:r>
      <w:r w:rsidRPr="003E5E05">
        <w:rPr>
          <w:rFonts w:eastAsiaTheme="minorHAnsi"/>
          <w:b/>
          <w:color w:val="0000FF"/>
          <w:lang w:bidi="ar-SA"/>
        </w:rPr>
        <w:t>Function</w:t>
      </w:r>
      <w:r w:rsidRPr="003E5E05">
        <w:rPr>
          <w:rFonts w:eastAsiaTheme="minorHAnsi"/>
          <w:b/>
          <w:lang w:bidi="ar-SA"/>
        </w:rPr>
        <w:t>(configName, configSetter) ConfigurationSettingPublisher(configName, configSetter))</w:t>
      </w:r>
    </w:p>
    <w:p w:rsidR="003E5E05" w:rsidRPr="003E5E05" w:rsidRDefault="003E5E05" w:rsidP="005B3118">
      <w:pPr>
        <w:pStyle w:val="ppCodeIndent"/>
        <w:shd w:val="clear" w:color="auto" w:fill="C6D9F1" w:themeFill="text2" w:themeFillTint="33"/>
        <w:ind w:left="851"/>
        <w:rPr>
          <w:rFonts w:eastAsiaTheme="minorHAnsi"/>
          <w:b/>
          <w:lang w:bidi="ar-SA"/>
        </w:rPr>
      </w:pPr>
    </w:p>
    <w:p w:rsidR="00291C55" w:rsidRPr="006B16A5" w:rsidRDefault="003E5E05" w:rsidP="005B3118">
      <w:pPr>
        <w:pStyle w:val="ppCodeIndent"/>
        <w:shd w:val="clear" w:color="auto" w:fill="C6D9F1" w:themeFill="text2" w:themeFillTint="33"/>
        <w:ind w:left="851"/>
        <w:rPr>
          <w:rFonts w:eastAsiaTheme="minorHAnsi"/>
          <w:b/>
          <w:lang w:val="es-AR" w:bidi="ar-SA"/>
        </w:rPr>
      </w:pPr>
      <w:r w:rsidRPr="003E5E05">
        <w:rPr>
          <w:rFonts w:eastAsiaTheme="minorHAnsi"/>
          <w:b/>
          <w:color w:val="0000FF"/>
          <w:lang w:bidi="ar-SA"/>
        </w:rPr>
        <w:t xml:space="preserve">   </w:t>
      </w:r>
      <w:r w:rsidR="00291C55" w:rsidRPr="006B16A5">
        <w:rPr>
          <w:rFonts w:eastAsiaTheme="minorHAnsi"/>
          <w:b/>
          <w:color w:val="0000FF"/>
          <w:lang w:val="es-AR" w:bidi="ar-SA"/>
        </w:rPr>
        <w:t>Try</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8000"/>
          <w:lang w:bidi="ar-SA"/>
        </w:rPr>
        <w:t>' initialize the local cache for the Azure drive</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00FF"/>
          <w:lang w:bidi="ar-SA"/>
        </w:rPr>
        <w:t>Dim</w:t>
      </w:r>
      <w:r w:rsidRPr="006B16A5">
        <w:rPr>
          <w:rFonts w:eastAsiaTheme="minorHAnsi"/>
          <w:b/>
          <w:lang w:bidi="ar-SA"/>
        </w:rPr>
        <w:t xml:space="preserve"> cache </w:t>
      </w:r>
      <w:r w:rsidRPr="006B16A5">
        <w:rPr>
          <w:rFonts w:eastAsiaTheme="minorHAnsi"/>
          <w:b/>
          <w:color w:val="0000FF"/>
          <w:lang w:bidi="ar-SA"/>
        </w:rPr>
        <w:t>As</w:t>
      </w:r>
      <w:r w:rsidRPr="006B16A5">
        <w:rPr>
          <w:rFonts w:eastAsiaTheme="minorHAnsi"/>
          <w:b/>
          <w:lang w:bidi="ar-SA"/>
        </w:rPr>
        <w:t xml:space="preserve"> </w:t>
      </w:r>
      <w:r w:rsidRPr="006B16A5">
        <w:rPr>
          <w:rFonts w:eastAsiaTheme="minorHAnsi"/>
          <w:b/>
          <w:color w:val="2B91AF"/>
          <w:lang w:bidi="ar-SA"/>
        </w:rPr>
        <w:t>LocalResource</w:t>
      </w:r>
      <w:r w:rsidRPr="006B16A5">
        <w:rPr>
          <w:rFonts w:eastAsiaTheme="minorHAnsi"/>
          <w:b/>
          <w:lang w:bidi="ar-SA"/>
        </w:rPr>
        <w:t xml:space="preserve"> = </w:t>
      </w:r>
      <w:r w:rsidRPr="006B16A5">
        <w:rPr>
          <w:rFonts w:eastAsiaTheme="minorHAnsi"/>
          <w:b/>
          <w:color w:val="2B91AF"/>
          <w:lang w:bidi="ar-SA"/>
        </w:rPr>
        <w:t>RoleEnvironment</w:t>
      </w:r>
      <w:r w:rsidRPr="006B16A5">
        <w:rPr>
          <w:rFonts w:eastAsiaTheme="minorHAnsi"/>
          <w:b/>
          <w:lang w:bidi="ar-SA"/>
        </w:rPr>
        <w:t>.GetLocalResource(</w:t>
      </w:r>
      <w:r w:rsidRPr="006B16A5">
        <w:rPr>
          <w:rFonts w:eastAsiaTheme="minorHAnsi"/>
          <w:b/>
          <w:color w:val="A31515"/>
          <w:lang w:bidi="ar-SA"/>
        </w:rPr>
        <w:t>"LocalDriveCache"</w:t>
      </w:r>
      <w:r w:rsidRPr="006B16A5">
        <w:rPr>
          <w:rFonts w:eastAsiaTheme="minorHAnsi"/>
          <w:b/>
          <w:lang w:bidi="ar-SA"/>
        </w:rPr>
        <w:t>)</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2B91AF"/>
          <w:lang w:bidi="ar-SA"/>
        </w:rPr>
        <w:t>CloudDrive</w:t>
      </w:r>
      <w:r w:rsidRPr="006B16A5">
        <w:rPr>
          <w:rFonts w:eastAsiaTheme="minorHAnsi"/>
          <w:b/>
          <w:lang w:bidi="ar-SA"/>
        </w:rPr>
        <w:t xml:space="preserve">.InitializeCache(cache.RootPath &amp; </w:t>
      </w:r>
      <w:r w:rsidRPr="006B16A5">
        <w:rPr>
          <w:rFonts w:eastAsiaTheme="minorHAnsi"/>
          <w:b/>
          <w:color w:val="A31515"/>
          <w:lang w:bidi="ar-SA"/>
        </w:rPr>
        <w:t>"cache"</w:t>
      </w:r>
      <w:r w:rsidRPr="006B16A5">
        <w:rPr>
          <w:rFonts w:eastAsiaTheme="minorHAnsi"/>
          <w:b/>
          <w:lang w:bidi="ar-SA"/>
        </w:rPr>
        <w:t>, cache.MaximumSizeInMegabytes)</w:t>
      </w:r>
    </w:p>
    <w:p w:rsidR="00291C55" w:rsidRPr="006B16A5" w:rsidRDefault="00291C55" w:rsidP="005B3118">
      <w:pPr>
        <w:pStyle w:val="ppCodeIndent"/>
        <w:shd w:val="clear" w:color="auto" w:fill="C6D9F1" w:themeFill="text2" w:themeFillTint="33"/>
        <w:ind w:left="851"/>
        <w:rPr>
          <w:rFonts w:eastAsiaTheme="minorHAnsi"/>
          <w:b/>
          <w:lang w:bidi="ar-SA"/>
        </w:rPr>
      </w:pP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bidi="ar-SA"/>
        </w:rPr>
        <w:t xml:space="preserve">    </w:t>
      </w:r>
      <w:r w:rsidRPr="006B16A5">
        <w:rPr>
          <w:rFonts w:eastAsiaTheme="minorHAnsi"/>
          <w:b/>
          <w:color w:val="008000"/>
          <w:lang w:val="es-AR" w:bidi="ar-SA"/>
        </w:rPr>
        <w:t>' retrieve storage account</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00FF"/>
          <w:lang w:bidi="ar-SA"/>
        </w:rPr>
        <w:t>Dim</w:t>
      </w:r>
      <w:r w:rsidRPr="006B16A5">
        <w:rPr>
          <w:rFonts w:eastAsiaTheme="minorHAnsi"/>
          <w:b/>
          <w:lang w:bidi="ar-SA"/>
        </w:rPr>
        <w:t xml:space="preserve"> account </w:t>
      </w:r>
      <w:r w:rsidRPr="006B16A5">
        <w:rPr>
          <w:rFonts w:eastAsiaTheme="minorHAnsi"/>
          <w:b/>
          <w:color w:val="0000FF"/>
          <w:lang w:bidi="ar-SA"/>
        </w:rPr>
        <w:t>As</w:t>
      </w:r>
      <w:r w:rsidRPr="006B16A5">
        <w:rPr>
          <w:rFonts w:eastAsiaTheme="minorHAnsi"/>
          <w:b/>
          <w:lang w:bidi="ar-SA"/>
        </w:rPr>
        <w:t xml:space="preserve"> </w:t>
      </w:r>
      <w:r w:rsidRPr="006B16A5">
        <w:rPr>
          <w:rFonts w:eastAsiaTheme="minorHAnsi"/>
          <w:b/>
          <w:color w:val="2B91AF"/>
          <w:lang w:bidi="ar-SA"/>
        </w:rPr>
        <w:t>CloudStorageAccount</w:t>
      </w:r>
      <w:r w:rsidRPr="006B16A5">
        <w:rPr>
          <w:rFonts w:eastAsiaTheme="minorHAnsi"/>
          <w:b/>
          <w:lang w:bidi="ar-SA"/>
        </w:rPr>
        <w:t xml:space="preserve"> = </w:t>
      </w:r>
      <w:r w:rsidRPr="006B16A5">
        <w:rPr>
          <w:rFonts w:eastAsiaTheme="minorHAnsi"/>
          <w:b/>
          <w:color w:val="2B91AF"/>
          <w:lang w:bidi="ar-SA"/>
        </w:rPr>
        <w:t>CloudStorageAccount</w:t>
      </w:r>
      <w:r w:rsidRPr="006B16A5">
        <w:rPr>
          <w:rFonts w:eastAsiaTheme="minorHAnsi"/>
          <w:b/>
          <w:lang w:bidi="ar-SA"/>
        </w:rPr>
        <w:t>.FromConfigurationSetting(</w:t>
      </w:r>
      <w:r w:rsidRPr="006B16A5">
        <w:rPr>
          <w:rFonts w:eastAsiaTheme="minorHAnsi"/>
          <w:b/>
          <w:color w:val="A31515"/>
          <w:lang w:bidi="ar-SA"/>
        </w:rPr>
        <w:t>"DataConnectionString"</w:t>
      </w:r>
      <w:r w:rsidRPr="006B16A5">
        <w:rPr>
          <w:rFonts w:eastAsiaTheme="minorHAnsi"/>
          <w:b/>
          <w:lang w:bidi="ar-SA"/>
        </w:rPr>
        <w:t>)</w:t>
      </w:r>
    </w:p>
    <w:p w:rsidR="00291C55" w:rsidRPr="006B16A5" w:rsidRDefault="00291C55" w:rsidP="005B3118">
      <w:pPr>
        <w:pStyle w:val="ppCodeIndent"/>
        <w:shd w:val="clear" w:color="auto" w:fill="C6D9F1" w:themeFill="text2" w:themeFillTint="33"/>
        <w:ind w:left="851"/>
        <w:rPr>
          <w:rFonts w:eastAsiaTheme="minorHAnsi"/>
          <w:b/>
          <w:lang w:bidi="ar-SA"/>
        </w:rPr>
      </w:pP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lastRenderedPageBreak/>
        <w:t xml:space="preserve">    </w:t>
      </w:r>
      <w:r w:rsidRPr="006B16A5">
        <w:rPr>
          <w:rFonts w:eastAsiaTheme="minorHAnsi"/>
          <w:b/>
          <w:color w:val="008000"/>
          <w:lang w:bidi="ar-SA"/>
        </w:rPr>
        <w:t xml:space="preserve">' retrieve URI for the page blob that contains the cloud drive from configuration settings </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00FF"/>
          <w:lang w:bidi="ar-SA"/>
        </w:rPr>
        <w:t>Dim</w:t>
      </w:r>
      <w:r w:rsidRPr="006B16A5">
        <w:rPr>
          <w:rFonts w:eastAsiaTheme="minorHAnsi"/>
          <w:b/>
          <w:lang w:bidi="ar-SA"/>
        </w:rPr>
        <w:t xml:space="preserve"> imageStoreBlobUri </w:t>
      </w:r>
      <w:r w:rsidRPr="006B16A5">
        <w:rPr>
          <w:rFonts w:eastAsiaTheme="minorHAnsi"/>
          <w:b/>
          <w:color w:val="0000FF"/>
          <w:lang w:bidi="ar-SA"/>
        </w:rPr>
        <w:t>As</w:t>
      </w:r>
      <w:r w:rsidRPr="006B16A5">
        <w:rPr>
          <w:rFonts w:eastAsiaTheme="minorHAnsi"/>
          <w:b/>
          <w:lang w:bidi="ar-SA"/>
        </w:rPr>
        <w:t xml:space="preserve"> </w:t>
      </w:r>
      <w:r w:rsidRPr="006B16A5">
        <w:rPr>
          <w:rFonts w:eastAsiaTheme="minorHAnsi"/>
          <w:b/>
          <w:color w:val="0000FF"/>
          <w:lang w:bidi="ar-SA"/>
        </w:rPr>
        <w:t>String</w:t>
      </w:r>
      <w:r w:rsidRPr="006B16A5">
        <w:rPr>
          <w:rFonts w:eastAsiaTheme="minorHAnsi"/>
          <w:b/>
          <w:lang w:bidi="ar-SA"/>
        </w:rPr>
        <w:t xml:space="preserve"> = </w:t>
      </w:r>
      <w:r w:rsidRPr="006B16A5">
        <w:rPr>
          <w:rFonts w:eastAsiaTheme="minorHAnsi"/>
          <w:b/>
          <w:color w:val="2B91AF"/>
          <w:lang w:bidi="ar-SA"/>
        </w:rPr>
        <w:t>RoleEnvironment</w:t>
      </w:r>
      <w:r w:rsidRPr="006B16A5">
        <w:rPr>
          <w:rFonts w:eastAsiaTheme="minorHAnsi"/>
          <w:b/>
          <w:lang w:bidi="ar-SA"/>
        </w:rPr>
        <w:t>.GetConfigurationSettingValue(</w:t>
      </w:r>
      <w:r w:rsidRPr="006B16A5">
        <w:rPr>
          <w:rFonts w:eastAsiaTheme="minorHAnsi"/>
          <w:b/>
          <w:color w:val="A31515"/>
          <w:lang w:bidi="ar-SA"/>
        </w:rPr>
        <w:t>"ImageStoreBlobUri"</w:t>
      </w:r>
      <w:r w:rsidRPr="006B16A5">
        <w:rPr>
          <w:rFonts w:eastAsiaTheme="minorHAnsi"/>
          <w:b/>
          <w:lang w:bidi="ar-SA"/>
        </w:rPr>
        <w:t>)</w:t>
      </w:r>
    </w:p>
    <w:p w:rsidR="00D32F60" w:rsidRPr="00D32F60" w:rsidRDefault="00D32F60" w:rsidP="00D32F60">
      <w:pPr>
        <w:pStyle w:val="ppCodeIndent"/>
        <w:shd w:val="clear" w:color="auto" w:fill="C6D9F1" w:themeFill="text2" w:themeFillTint="33"/>
        <w:ind w:left="850"/>
        <w:rPr>
          <w:rFonts w:eastAsiaTheme="minorHAnsi"/>
          <w:b/>
          <w:lang w:bidi="ar-SA"/>
        </w:rPr>
      </w:pPr>
    </w:p>
    <w:p w:rsidR="00D32F60" w:rsidRPr="00D32F60" w:rsidRDefault="00D32F60" w:rsidP="00D32F60">
      <w:pPr>
        <w:pStyle w:val="ppCodeIndent"/>
        <w:shd w:val="clear" w:color="auto" w:fill="C6D9F1" w:themeFill="text2" w:themeFillTint="33"/>
        <w:ind w:left="850"/>
        <w:rPr>
          <w:rFonts w:eastAsiaTheme="minorHAnsi"/>
          <w:b/>
          <w:color w:val="008000"/>
          <w:sz w:val="19"/>
          <w:szCs w:val="19"/>
          <w:lang w:bidi="ar-SA"/>
        </w:rPr>
      </w:pPr>
      <w:r w:rsidRPr="006B16A5">
        <w:rPr>
          <w:rFonts w:eastAsiaTheme="minorHAnsi"/>
          <w:b/>
          <w:lang w:bidi="ar-SA"/>
        </w:rPr>
        <w:t xml:space="preserve">    </w:t>
      </w:r>
      <w:r w:rsidRPr="00D32F60">
        <w:rPr>
          <w:rFonts w:eastAsiaTheme="minorHAnsi"/>
          <w:b/>
          <w:color w:val="008000"/>
          <w:sz w:val="19"/>
          <w:szCs w:val="19"/>
          <w:lang w:bidi="ar-SA"/>
        </w:rPr>
        <w:t>' unmount any previously mount drive</w:t>
      </w:r>
    </w:p>
    <w:p w:rsidR="00D32F60" w:rsidRPr="00D32F60" w:rsidRDefault="00D32F60" w:rsidP="00D32F60">
      <w:pPr>
        <w:pStyle w:val="ppCodeIndent"/>
        <w:shd w:val="clear" w:color="auto" w:fill="C6D9F1" w:themeFill="text2" w:themeFillTint="33"/>
        <w:ind w:left="850"/>
        <w:rPr>
          <w:rFonts w:eastAsiaTheme="minorHAnsi"/>
          <w:b/>
          <w:sz w:val="19"/>
          <w:szCs w:val="19"/>
          <w:lang w:bidi="ar-SA"/>
        </w:rPr>
      </w:pPr>
      <w:r w:rsidRPr="006B16A5">
        <w:rPr>
          <w:rFonts w:eastAsiaTheme="minorHAnsi"/>
          <w:b/>
          <w:lang w:bidi="ar-SA"/>
        </w:rPr>
        <w:t xml:space="preserve">    </w:t>
      </w:r>
      <w:r w:rsidRPr="00D32F60">
        <w:rPr>
          <w:rFonts w:eastAsiaTheme="minorHAnsi"/>
          <w:b/>
          <w:color w:val="0000FF"/>
          <w:sz w:val="19"/>
          <w:szCs w:val="19"/>
          <w:lang w:bidi="ar-SA"/>
        </w:rPr>
        <w:t>For</w:t>
      </w:r>
      <w:r w:rsidRPr="00D32F60">
        <w:rPr>
          <w:rFonts w:eastAsiaTheme="minorHAnsi"/>
          <w:b/>
          <w:sz w:val="19"/>
          <w:szCs w:val="19"/>
          <w:lang w:bidi="ar-SA"/>
        </w:rPr>
        <w:t xml:space="preserve"> </w:t>
      </w:r>
      <w:r w:rsidRPr="00D32F60">
        <w:rPr>
          <w:rFonts w:eastAsiaTheme="minorHAnsi"/>
          <w:b/>
          <w:color w:val="0000FF"/>
          <w:sz w:val="19"/>
          <w:szCs w:val="19"/>
          <w:lang w:bidi="ar-SA"/>
        </w:rPr>
        <w:t>Each</w:t>
      </w:r>
      <w:r w:rsidRPr="00D32F60">
        <w:rPr>
          <w:rFonts w:eastAsiaTheme="minorHAnsi"/>
          <w:b/>
          <w:sz w:val="19"/>
          <w:szCs w:val="19"/>
          <w:lang w:bidi="ar-SA"/>
        </w:rPr>
        <w:t xml:space="preserve"> drive </w:t>
      </w:r>
      <w:r w:rsidRPr="00D32F60">
        <w:rPr>
          <w:rFonts w:eastAsiaTheme="minorHAnsi"/>
          <w:b/>
          <w:color w:val="0000FF"/>
          <w:sz w:val="19"/>
          <w:szCs w:val="19"/>
          <w:lang w:bidi="ar-SA"/>
        </w:rPr>
        <w:t>In</w:t>
      </w:r>
      <w:r w:rsidRPr="00D32F60">
        <w:rPr>
          <w:rFonts w:eastAsiaTheme="minorHAnsi"/>
          <w:b/>
          <w:sz w:val="19"/>
          <w:szCs w:val="19"/>
          <w:lang w:bidi="ar-SA"/>
        </w:rPr>
        <w:t xml:space="preserve"> </w:t>
      </w:r>
      <w:r w:rsidRPr="00D32F60">
        <w:rPr>
          <w:rFonts w:eastAsiaTheme="minorHAnsi"/>
          <w:b/>
          <w:color w:val="2B91AF"/>
          <w:sz w:val="19"/>
          <w:szCs w:val="19"/>
          <w:lang w:bidi="ar-SA"/>
        </w:rPr>
        <w:t>CloudDrive</w:t>
      </w:r>
      <w:r w:rsidRPr="00D32F60">
        <w:rPr>
          <w:rFonts w:eastAsiaTheme="minorHAnsi"/>
          <w:b/>
          <w:sz w:val="19"/>
          <w:szCs w:val="19"/>
          <w:lang w:bidi="ar-SA"/>
        </w:rPr>
        <w:t>.GetMountedDrives()</w:t>
      </w:r>
    </w:p>
    <w:p w:rsidR="00D32F60" w:rsidRPr="00D32F60" w:rsidRDefault="00D32F60" w:rsidP="00D32F60">
      <w:pPr>
        <w:pStyle w:val="ppCodeIndent"/>
        <w:shd w:val="clear" w:color="auto" w:fill="C6D9F1" w:themeFill="text2" w:themeFillTint="33"/>
        <w:ind w:left="850"/>
        <w:rPr>
          <w:rFonts w:eastAsiaTheme="minorHAnsi"/>
          <w:b/>
          <w:sz w:val="19"/>
          <w:szCs w:val="19"/>
          <w:lang w:bidi="ar-SA"/>
        </w:rPr>
      </w:pPr>
      <w:r w:rsidRPr="006B16A5">
        <w:rPr>
          <w:rFonts w:eastAsiaTheme="minorHAnsi"/>
          <w:b/>
          <w:lang w:bidi="ar-SA"/>
        </w:rPr>
        <w:t xml:space="preserve">    </w:t>
      </w:r>
      <w:r w:rsidRPr="00D32F60">
        <w:rPr>
          <w:rFonts w:eastAsiaTheme="minorHAnsi"/>
          <w:b/>
          <w:sz w:val="19"/>
          <w:szCs w:val="19"/>
          <w:lang w:bidi="ar-SA"/>
        </w:rPr>
        <w:t xml:space="preserve">    </w:t>
      </w:r>
      <w:r w:rsidRPr="00D32F60">
        <w:rPr>
          <w:rFonts w:eastAsiaTheme="minorHAnsi"/>
          <w:b/>
          <w:color w:val="0000FF"/>
          <w:sz w:val="19"/>
          <w:szCs w:val="19"/>
          <w:lang w:bidi="ar-SA"/>
        </w:rPr>
        <w:t>Dim</w:t>
      </w:r>
      <w:r w:rsidRPr="00D32F60">
        <w:rPr>
          <w:rFonts w:eastAsiaTheme="minorHAnsi"/>
          <w:b/>
          <w:sz w:val="19"/>
          <w:szCs w:val="19"/>
          <w:lang w:bidi="ar-SA"/>
        </w:rPr>
        <w:t xml:space="preserve"> mountedDrive = account.CreateCloudDrive(drive.Value.PathAndQuery)</w:t>
      </w:r>
    </w:p>
    <w:p w:rsidR="00D32F60" w:rsidRPr="00D32F60" w:rsidRDefault="00D32F60" w:rsidP="00D32F60">
      <w:pPr>
        <w:pStyle w:val="ppCodeIndent"/>
        <w:shd w:val="clear" w:color="auto" w:fill="C6D9F1" w:themeFill="text2" w:themeFillTint="33"/>
        <w:ind w:left="850"/>
        <w:rPr>
          <w:rFonts w:eastAsiaTheme="minorHAnsi"/>
          <w:b/>
          <w:sz w:val="19"/>
          <w:szCs w:val="19"/>
          <w:lang w:bidi="ar-SA"/>
        </w:rPr>
      </w:pPr>
      <w:r w:rsidRPr="006B16A5">
        <w:rPr>
          <w:rFonts w:eastAsiaTheme="minorHAnsi"/>
          <w:b/>
          <w:lang w:bidi="ar-SA"/>
        </w:rPr>
        <w:t xml:space="preserve">    </w:t>
      </w:r>
      <w:r w:rsidRPr="00D32F60">
        <w:rPr>
          <w:rFonts w:eastAsiaTheme="minorHAnsi"/>
          <w:b/>
          <w:sz w:val="19"/>
          <w:szCs w:val="19"/>
          <w:lang w:bidi="ar-SA"/>
        </w:rPr>
        <w:t xml:space="preserve">    mountedDrive.Unmount()</w:t>
      </w:r>
    </w:p>
    <w:p w:rsidR="00D32F60" w:rsidRPr="00D32F60" w:rsidRDefault="00D32F60" w:rsidP="00D32F60">
      <w:pPr>
        <w:pStyle w:val="ppCodeIndent"/>
        <w:shd w:val="clear" w:color="auto" w:fill="C6D9F1" w:themeFill="text2" w:themeFillTint="33"/>
        <w:ind w:left="850"/>
        <w:rPr>
          <w:rFonts w:eastAsiaTheme="minorHAnsi"/>
          <w:b/>
          <w:color w:val="0000FF"/>
          <w:sz w:val="19"/>
          <w:szCs w:val="19"/>
          <w:lang w:bidi="ar-SA"/>
        </w:rPr>
      </w:pPr>
      <w:r w:rsidRPr="006B16A5">
        <w:rPr>
          <w:rFonts w:eastAsiaTheme="minorHAnsi"/>
          <w:b/>
          <w:lang w:bidi="ar-SA"/>
        </w:rPr>
        <w:t xml:space="preserve">    </w:t>
      </w:r>
      <w:r w:rsidRPr="00D32F60">
        <w:rPr>
          <w:rFonts w:eastAsiaTheme="minorHAnsi"/>
          <w:b/>
          <w:color w:val="0000FF"/>
          <w:sz w:val="19"/>
          <w:szCs w:val="19"/>
          <w:lang w:bidi="ar-SA"/>
        </w:rPr>
        <w:t>Next</w:t>
      </w:r>
    </w:p>
    <w:p w:rsidR="00291C55" w:rsidRPr="00D32F60" w:rsidRDefault="00291C55" w:rsidP="00D32F60">
      <w:pPr>
        <w:pStyle w:val="ppCodeIndent"/>
        <w:shd w:val="clear" w:color="auto" w:fill="C6D9F1" w:themeFill="text2" w:themeFillTint="33"/>
        <w:ind w:left="850"/>
        <w:rPr>
          <w:rFonts w:eastAsiaTheme="minorHAnsi"/>
          <w:b/>
          <w:lang w:bidi="ar-SA"/>
        </w:rPr>
      </w:pP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8000"/>
          <w:lang w:bidi="ar-SA"/>
        </w:rPr>
        <w:t>' create the Windows Azure drive and its associated page blob</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00FF"/>
          <w:lang w:bidi="ar-SA"/>
        </w:rPr>
        <w:t>Dim</w:t>
      </w:r>
      <w:r w:rsidRPr="006B16A5">
        <w:rPr>
          <w:rFonts w:eastAsiaTheme="minorHAnsi"/>
          <w:b/>
          <w:lang w:bidi="ar-SA"/>
        </w:rPr>
        <w:t xml:space="preserve"> imageStoreDrive </w:t>
      </w:r>
      <w:r w:rsidRPr="006B16A5">
        <w:rPr>
          <w:rFonts w:eastAsiaTheme="minorHAnsi"/>
          <w:b/>
          <w:color w:val="0000FF"/>
          <w:lang w:bidi="ar-SA"/>
        </w:rPr>
        <w:t>As</w:t>
      </w:r>
      <w:r w:rsidRPr="006B16A5">
        <w:rPr>
          <w:rFonts w:eastAsiaTheme="minorHAnsi"/>
          <w:b/>
          <w:lang w:bidi="ar-SA"/>
        </w:rPr>
        <w:t xml:space="preserve"> </w:t>
      </w:r>
      <w:r w:rsidRPr="006B16A5">
        <w:rPr>
          <w:rFonts w:eastAsiaTheme="minorHAnsi"/>
          <w:b/>
          <w:color w:val="2B91AF"/>
          <w:lang w:bidi="ar-SA"/>
        </w:rPr>
        <w:t>CloudDrive</w:t>
      </w:r>
      <w:r w:rsidRPr="006B16A5">
        <w:rPr>
          <w:rFonts w:eastAsiaTheme="minorHAnsi"/>
          <w:b/>
          <w:lang w:bidi="ar-SA"/>
        </w:rPr>
        <w:t xml:space="preserve"> = account.CreateCloudDrive(imageStoreBlobUri)</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bidi="ar-SA"/>
        </w:rPr>
        <w:t xml:space="preserve">    </w:t>
      </w:r>
      <w:r w:rsidRPr="006B16A5">
        <w:rPr>
          <w:rFonts w:eastAsiaTheme="minorHAnsi"/>
          <w:b/>
          <w:color w:val="0000FF"/>
          <w:lang w:val="es-AR" w:bidi="ar-SA"/>
        </w:rPr>
        <w:t>Try</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val="es-AR" w:bidi="ar-SA"/>
        </w:rPr>
        <w:t xml:space="preserve">      imageStoreDrive.Create(16)</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val="es-AR" w:bidi="ar-SA"/>
        </w:rPr>
        <w:t xml:space="preserve">    </w:t>
      </w:r>
      <w:r w:rsidRPr="006B16A5">
        <w:rPr>
          <w:rFonts w:eastAsiaTheme="minorHAnsi"/>
          <w:b/>
          <w:color w:val="0000FF"/>
          <w:lang w:val="es-AR" w:bidi="ar-SA"/>
        </w:rPr>
        <w:t>Catch</w:t>
      </w:r>
      <w:r w:rsidRPr="006B16A5">
        <w:rPr>
          <w:rFonts w:eastAsiaTheme="minorHAnsi"/>
          <w:b/>
          <w:lang w:val="es-AR" w:bidi="ar-SA"/>
        </w:rPr>
        <w:t xml:space="preserve"> e1 </w:t>
      </w:r>
      <w:r w:rsidRPr="006B16A5">
        <w:rPr>
          <w:rFonts w:eastAsiaTheme="minorHAnsi"/>
          <w:b/>
          <w:color w:val="0000FF"/>
          <w:lang w:val="es-AR" w:bidi="ar-SA"/>
        </w:rPr>
        <w:t>As</w:t>
      </w:r>
      <w:r w:rsidRPr="006B16A5">
        <w:rPr>
          <w:rFonts w:eastAsiaTheme="minorHAnsi"/>
          <w:b/>
          <w:lang w:val="es-AR" w:bidi="ar-SA"/>
        </w:rPr>
        <w:t xml:space="preserve"> </w:t>
      </w:r>
      <w:r w:rsidRPr="006B16A5">
        <w:rPr>
          <w:rFonts w:eastAsiaTheme="minorHAnsi"/>
          <w:b/>
          <w:color w:val="2B91AF"/>
          <w:lang w:val="es-AR" w:bidi="ar-SA"/>
        </w:rPr>
        <w:t>CloudDriveException</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val="es-AR" w:bidi="ar-SA"/>
        </w:rPr>
        <w:t xml:space="preserve">      </w:t>
      </w:r>
      <w:r w:rsidRPr="006B16A5">
        <w:rPr>
          <w:rFonts w:eastAsiaTheme="minorHAnsi"/>
          <w:b/>
          <w:color w:val="008000"/>
          <w:lang w:val="es-AR" w:bidi="ar-SA"/>
        </w:rPr>
        <w:t>' drive already exists</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val="es-AR" w:bidi="ar-SA"/>
        </w:rPr>
        <w:t xml:space="preserve">    </w:t>
      </w:r>
      <w:r w:rsidRPr="006B16A5">
        <w:rPr>
          <w:rFonts w:eastAsiaTheme="minorHAnsi"/>
          <w:b/>
          <w:color w:val="0000FF"/>
          <w:lang w:val="es-AR" w:bidi="ar-SA"/>
        </w:rPr>
        <w:t>End</w:t>
      </w:r>
      <w:r w:rsidRPr="006B16A5">
        <w:rPr>
          <w:rFonts w:eastAsiaTheme="minorHAnsi"/>
          <w:b/>
          <w:lang w:val="es-AR" w:bidi="ar-SA"/>
        </w:rPr>
        <w:t xml:space="preserve"> </w:t>
      </w:r>
      <w:r w:rsidRPr="006B16A5">
        <w:rPr>
          <w:rFonts w:eastAsiaTheme="minorHAnsi"/>
          <w:b/>
          <w:color w:val="0000FF"/>
          <w:lang w:val="es-AR" w:bidi="ar-SA"/>
        </w:rPr>
        <w:t>Try</w:t>
      </w:r>
    </w:p>
    <w:p w:rsidR="00291C55" w:rsidRPr="006B16A5" w:rsidRDefault="00291C55" w:rsidP="005B3118">
      <w:pPr>
        <w:pStyle w:val="ppCodeIndent"/>
        <w:shd w:val="clear" w:color="auto" w:fill="C6D9F1" w:themeFill="text2" w:themeFillTint="33"/>
        <w:ind w:left="851"/>
        <w:rPr>
          <w:rFonts w:eastAsiaTheme="minorHAnsi"/>
          <w:b/>
          <w:lang w:val="es-AR" w:bidi="ar-SA"/>
        </w:rPr>
      </w:pP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008000"/>
          <w:lang w:bidi="ar-SA"/>
        </w:rPr>
        <w:t>' mount the drive to retrieve its path and initialize the application with the path to the image store on the Azure drive</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2B91AF"/>
          <w:lang w:bidi="ar-SA"/>
        </w:rPr>
        <w:t>Global_asax</w:t>
      </w:r>
      <w:r w:rsidRPr="006B16A5">
        <w:rPr>
          <w:rFonts w:eastAsiaTheme="minorHAnsi"/>
          <w:b/>
          <w:lang w:bidi="ar-SA"/>
        </w:rPr>
        <w:t xml:space="preserve">.ImageStorePath = imageStoreDrive.Mount(cache.MaximumSizeInMegabytes / 2, </w:t>
      </w:r>
      <w:r w:rsidRPr="006B16A5">
        <w:rPr>
          <w:rFonts w:eastAsiaTheme="minorHAnsi"/>
          <w:b/>
          <w:color w:val="2B91AF"/>
          <w:lang w:bidi="ar-SA"/>
        </w:rPr>
        <w:t>DriveMountOptions</w:t>
      </w:r>
      <w:r w:rsidRPr="006B16A5">
        <w:rPr>
          <w:rFonts w:eastAsiaTheme="minorHAnsi"/>
          <w:b/>
          <w:lang w:bidi="ar-SA"/>
        </w:rPr>
        <w:t>.None)</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bidi="ar-SA"/>
        </w:rPr>
        <w:t xml:space="preserve">  </w:t>
      </w:r>
      <w:r w:rsidRPr="006B16A5">
        <w:rPr>
          <w:rFonts w:eastAsiaTheme="minorHAnsi"/>
          <w:b/>
          <w:color w:val="0000FF"/>
          <w:lang w:val="es-AR" w:bidi="ar-SA"/>
        </w:rPr>
        <w:t>Catch</w:t>
      </w:r>
      <w:r w:rsidRPr="006B16A5">
        <w:rPr>
          <w:rFonts w:eastAsiaTheme="minorHAnsi"/>
          <w:b/>
          <w:lang w:val="es-AR" w:bidi="ar-SA"/>
        </w:rPr>
        <w:t xml:space="preserve"> driveException </w:t>
      </w:r>
      <w:r w:rsidRPr="006B16A5">
        <w:rPr>
          <w:rFonts w:eastAsiaTheme="minorHAnsi"/>
          <w:b/>
          <w:color w:val="0000FF"/>
          <w:lang w:val="es-AR" w:bidi="ar-SA"/>
        </w:rPr>
        <w:t>As</w:t>
      </w:r>
      <w:r w:rsidRPr="006B16A5">
        <w:rPr>
          <w:rFonts w:eastAsiaTheme="minorHAnsi"/>
          <w:b/>
          <w:lang w:val="es-AR" w:bidi="ar-SA"/>
        </w:rPr>
        <w:t xml:space="preserve"> </w:t>
      </w:r>
      <w:r w:rsidRPr="006B16A5">
        <w:rPr>
          <w:rFonts w:eastAsiaTheme="minorHAnsi"/>
          <w:b/>
          <w:color w:val="2B91AF"/>
          <w:lang w:val="es-AR" w:bidi="ar-SA"/>
        </w:rPr>
        <w:t>CloudDriveException</w:t>
      </w:r>
    </w:p>
    <w:p w:rsidR="00291C55" w:rsidRPr="006B16A5" w:rsidRDefault="00291C55" w:rsidP="005B3118">
      <w:pPr>
        <w:pStyle w:val="ppCodeIndent"/>
        <w:shd w:val="clear" w:color="auto" w:fill="C6D9F1" w:themeFill="text2" w:themeFillTint="33"/>
        <w:ind w:left="851"/>
        <w:rPr>
          <w:rFonts w:eastAsiaTheme="minorHAnsi"/>
          <w:b/>
          <w:lang w:bidi="ar-SA"/>
        </w:rPr>
      </w:pPr>
      <w:r w:rsidRPr="006B16A5">
        <w:rPr>
          <w:rFonts w:eastAsiaTheme="minorHAnsi"/>
          <w:b/>
          <w:lang w:bidi="ar-SA"/>
        </w:rPr>
        <w:t xml:space="preserve">    </w:t>
      </w:r>
      <w:r w:rsidRPr="006B16A5">
        <w:rPr>
          <w:rFonts w:eastAsiaTheme="minorHAnsi"/>
          <w:b/>
          <w:color w:val="2B91AF"/>
          <w:lang w:bidi="ar-SA"/>
        </w:rPr>
        <w:t>Trace</w:t>
      </w:r>
      <w:r w:rsidRPr="006B16A5">
        <w:rPr>
          <w:rFonts w:eastAsiaTheme="minorHAnsi"/>
          <w:b/>
          <w:lang w:bidi="ar-SA"/>
        </w:rPr>
        <w:t>.WriteLine(</w:t>
      </w:r>
      <w:r w:rsidRPr="006B16A5">
        <w:rPr>
          <w:rFonts w:eastAsiaTheme="minorHAnsi"/>
          <w:b/>
          <w:color w:val="A31515"/>
          <w:lang w:bidi="ar-SA"/>
        </w:rPr>
        <w:t>"Error: "</w:t>
      </w:r>
      <w:r w:rsidRPr="006B16A5">
        <w:rPr>
          <w:rFonts w:eastAsiaTheme="minorHAnsi"/>
          <w:b/>
          <w:lang w:bidi="ar-SA"/>
        </w:rPr>
        <w:t xml:space="preserve"> &amp; driveException.Message)</w:t>
      </w:r>
    </w:p>
    <w:p w:rsidR="00291C55" w:rsidRPr="006B16A5" w:rsidRDefault="00291C55" w:rsidP="005B3118">
      <w:pPr>
        <w:pStyle w:val="ppCodeIndent"/>
        <w:shd w:val="clear" w:color="auto" w:fill="C6D9F1" w:themeFill="text2" w:themeFillTint="33"/>
        <w:ind w:left="851"/>
        <w:rPr>
          <w:rFonts w:eastAsiaTheme="minorHAnsi"/>
          <w:b/>
          <w:lang w:val="es-AR" w:bidi="ar-SA"/>
        </w:rPr>
      </w:pPr>
      <w:r w:rsidRPr="006B16A5">
        <w:rPr>
          <w:rFonts w:eastAsiaTheme="minorHAnsi"/>
          <w:b/>
          <w:lang w:bidi="ar-SA"/>
        </w:rPr>
        <w:t xml:space="preserve">  </w:t>
      </w:r>
      <w:r w:rsidRPr="006B16A5">
        <w:rPr>
          <w:rFonts w:eastAsiaTheme="minorHAnsi"/>
          <w:b/>
          <w:color w:val="0000FF"/>
          <w:lang w:val="es-AR" w:bidi="ar-SA"/>
        </w:rPr>
        <w:t>End</w:t>
      </w:r>
      <w:r w:rsidRPr="006B16A5">
        <w:rPr>
          <w:rFonts w:eastAsiaTheme="minorHAnsi"/>
          <w:b/>
          <w:lang w:val="es-AR" w:bidi="ar-SA"/>
        </w:rPr>
        <w:t xml:space="preserve"> </w:t>
      </w:r>
      <w:r w:rsidRPr="006B16A5">
        <w:rPr>
          <w:rFonts w:eastAsiaTheme="minorHAnsi"/>
          <w:b/>
          <w:color w:val="0000FF"/>
          <w:lang w:val="es-AR" w:bidi="ar-SA"/>
        </w:rPr>
        <w:t>Try</w:t>
      </w:r>
    </w:p>
    <w:p w:rsidR="00291C55" w:rsidRPr="006B16A5" w:rsidRDefault="00291C55" w:rsidP="005B3118">
      <w:pPr>
        <w:pStyle w:val="ppCodeIndent"/>
        <w:ind w:left="851"/>
        <w:rPr>
          <w:rFonts w:eastAsiaTheme="minorHAnsi"/>
          <w:color w:val="0000FF"/>
          <w:lang w:val="es-AR" w:bidi="ar-SA"/>
        </w:rPr>
      </w:pPr>
      <w:r w:rsidRPr="006B16A5">
        <w:rPr>
          <w:rFonts w:eastAsiaTheme="minorHAnsi"/>
          <w:color w:val="0000FF"/>
          <w:lang w:val="es-AR" w:bidi="ar-SA"/>
        </w:rPr>
        <w:t>End</w:t>
      </w:r>
      <w:r w:rsidRPr="006B16A5">
        <w:rPr>
          <w:rFonts w:eastAsiaTheme="minorHAnsi"/>
          <w:lang w:val="es-AR" w:bidi="ar-SA"/>
        </w:rPr>
        <w:t xml:space="preserve"> </w:t>
      </w:r>
      <w:r w:rsidRPr="006B16A5">
        <w:rPr>
          <w:rFonts w:eastAsiaTheme="minorHAnsi"/>
          <w:color w:val="0000FF"/>
          <w:lang w:val="es-AR" w:bidi="ar-SA"/>
        </w:rPr>
        <w:t>Sub</w:t>
      </w:r>
    </w:p>
    <w:p w:rsidR="00291C55" w:rsidRPr="003E3719" w:rsidRDefault="00291C55" w:rsidP="00291C55">
      <w:pPr>
        <w:pStyle w:val="ppBodyTextIndent"/>
      </w:pPr>
    </w:p>
    <w:p w:rsidR="00291C55" w:rsidRPr="003E3719" w:rsidRDefault="00291C55" w:rsidP="00291C55">
      <w:pPr>
        <w:pStyle w:val="ppNoteIndent"/>
        <w:numPr>
          <w:ilvl w:val="0"/>
          <w:numId w:val="0"/>
        </w:numPr>
        <w:ind w:left="862"/>
      </w:pPr>
      <w:proofErr w:type="gramStart"/>
      <w:r w:rsidRPr="003E3719">
        <w:rPr>
          <w:b/>
        </w:rPr>
        <w:t>Note:</w:t>
      </w:r>
      <w:proofErr w:type="gramEnd"/>
      <w:r w:rsidRPr="003E3719">
        <w:rPr>
          <w:b/>
        </w:rPr>
        <w:t xml:space="preserve"> </w:t>
      </w:r>
      <w:r w:rsidRPr="003E3719">
        <w:t xml:space="preserve">The preceding code retrieves the path to the local storage that you defined earlier, when you configured the Web role, and then uses this path to initialize the drive cache and set the maximum amount of local disk space it will use. Next, it creates a </w:t>
      </w:r>
      <w:r w:rsidRPr="003E3719">
        <w:rPr>
          <w:b/>
        </w:rPr>
        <w:t>CloudDrive</w:t>
      </w:r>
      <w:r w:rsidRPr="003E3719">
        <w:t xml:space="preserve"> object specifying the URL of the page blob, which you also defined earlier in the role configuration settings. Finally, it mounts the formatted page blob to a drive letter for the Windows Azure application to start using. </w:t>
      </w:r>
    </w:p>
    <w:p w:rsidR="00291C55" w:rsidRPr="003E3719" w:rsidRDefault="00291C55" w:rsidP="00291C55">
      <w:pPr>
        <w:pStyle w:val="ppNoteIndent"/>
        <w:numPr>
          <w:ilvl w:val="0"/>
          <w:numId w:val="0"/>
        </w:numPr>
        <w:ind w:left="862"/>
      </w:pPr>
      <w:r w:rsidRPr="003E3719">
        <w:t>Notice that the cache assigned to the drive is only half the total amount of storage reserved for the cache. Later in the exercise, you will create a second drive and assign the remainder to that drive.</w:t>
      </w:r>
    </w:p>
    <w:p w:rsidR="00291C55" w:rsidRPr="003E3719" w:rsidRDefault="00291C55" w:rsidP="00291C55">
      <w:pPr>
        <w:pStyle w:val="ppBodyTextIndent"/>
      </w:pPr>
    </w:p>
    <w:p w:rsidR="00D74F13" w:rsidRDefault="00D74F13" w:rsidP="00291C55">
      <w:pPr>
        <w:pStyle w:val="ppNumberList"/>
        <w:rPr>
          <w:rFonts w:eastAsiaTheme="minorHAnsi"/>
          <w:lang w:bidi="ar-SA"/>
        </w:rPr>
      </w:pPr>
      <w:r>
        <w:rPr>
          <w:rFonts w:eastAsiaTheme="minorHAnsi"/>
          <w:lang w:bidi="ar-SA"/>
        </w:rPr>
        <w:t xml:space="preserve">If you are using VB you will also need to add the following code at the bottom of the </w:t>
      </w:r>
      <w:r w:rsidRPr="00D74F13">
        <w:rPr>
          <w:rFonts w:eastAsiaTheme="minorHAnsi"/>
          <w:b/>
          <w:lang w:bidi="ar-SA"/>
        </w:rPr>
        <w:t>Global</w:t>
      </w:r>
      <w:r>
        <w:rPr>
          <w:rFonts w:eastAsiaTheme="minorHAnsi"/>
          <w:b/>
          <w:lang w:bidi="ar-SA"/>
        </w:rPr>
        <w:t>.</w:t>
      </w:r>
      <w:r w:rsidRPr="00D74F13">
        <w:rPr>
          <w:rFonts w:eastAsiaTheme="minorHAnsi"/>
          <w:b/>
          <w:lang w:bidi="ar-SA"/>
        </w:rPr>
        <w:t>asax</w:t>
      </w:r>
      <w:r>
        <w:rPr>
          <w:rFonts w:eastAsiaTheme="minorHAnsi"/>
          <w:b/>
          <w:lang w:bidi="ar-SA"/>
        </w:rPr>
        <w:t xml:space="preserve">.vb </w:t>
      </w:r>
      <w:r>
        <w:rPr>
          <w:rFonts w:eastAsiaTheme="minorHAnsi"/>
          <w:lang w:bidi="ar-SA"/>
        </w:rPr>
        <w:t>code file</w:t>
      </w:r>
    </w:p>
    <w:p w:rsidR="00D74F13" w:rsidRPr="00D74F13" w:rsidRDefault="00D74F13" w:rsidP="009C7E66">
      <w:pPr>
        <w:pStyle w:val="ppBodyTextIndent"/>
        <w:rPr>
          <w:rFonts w:eastAsiaTheme="minorHAnsi"/>
          <w:lang w:bidi="ar-SA"/>
        </w:rPr>
      </w:pPr>
      <w:r>
        <w:rPr>
          <w:rFonts w:eastAsiaTheme="minorHAnsi"/>
          <w:lang w:bidi="ar-SA"/>
        </w:rPr>
        <w:t>(Code Snippet – ExploringWindowsAzureStorage-Ex04-03-ConfigurationSettingPublisher-VB)</w:t>
      </w:r>
    </w:p>
    <w:p w:rsidR="00D74F13" w:rsidRDefault="00D74F13" w:rsidP="00D74F13">
      <w:pPr>
        <w:pStyle w:val="ppCodeLanguageIndent"/>
        <w:rPr>
          <w:rFonts w:eastAsiaTheme="minorHAnsi"/>
          <w:lang w:bidi="ar-SA"/>
        </w:rPr>
      </w:pPr>
      <w:r>
        <w:rPr>
          <w:rFonts w:eastAsiaTheme="minorHAnsi"/>
          <w:lang w:bidi="ar-SA"/>
        </w:rPr>
        <w:lastRenderedPageBreak/>
        <w:t>Visual Basic</w:t>
      </w:r>
    </w:p>
    <w:p w:rsidR="00D74F13" w:rsidRPr="00D74F13" w:rsidRDefault="00D74F13" w:rsidP="005B3118">
      <w:pPr>
        <w:pStyle w:val="ppCodeIndent"/>
        <w:ind w:left="709"/>
        <w:rPr>
          <w:rFonts w:eastAsiaTheme="minorHAnsi"/>
          <w:lang w:bidi="ar-SA"/>
        </w:rPr>
      </w:pPr>
      <w:r w:rsidRPr="00D74F13">
        <w:rPr>
          <w:rFonts w:eastAsiaTheme="minorHAnsi"/>
          <w:color w:val="0000FF"/>
          <w:lang w:bidi="ar-SA"/>
        </w:rPr>
        <w:t xml:space="preserve">Public Class </w:t>
      </w:r>
      <w:r w:rsidRPr="00D74F13">
        <w:rPr>
          <w:rFonts w:eastAsiaTheme="minorHAnsi"/>
          <w:color w:val="2B91AF"/>
          <w:lang w:bidi="ar-SA"/>
        </w:rPr>
        <w:t>Global_asax</w:t>
      </w:r>
    </w:p>
    <w:p w:rsidR="00D74F13" w:rsidRPr="00D74F13" w:rsidRDefault="00D74F13" w:rsidP="005B3118">
      <w:pPr>
        <w:pStyle w:val="ppCodeIndent"/>
        <w:ind w:left="709"/>
        <w:rPr>
          <w:rFonts w:eastAsiaTheme="minorHAnsi"/>
          <w:lang w:bidi="ar-SA"/>
        </w:rPr>
      </w:pPr>
      <w:r w:rsidRPr="00D74F13">
        <w:rPr>
          <w:rFonts w:eastAsiaTheme="minorHAnsi"/>
          <w:lang w:bidi="ar-SA"/>
        </w:rPr>
        <w:t xml:space="preserve">    </w:t>
      </w:r>
      <w:r w:rsidRPr="00D74F13">
        <w:rPr>
          <w:rFonts w:eastAsiaTheme="minorHAnsi"/>
          <w:color w:val="0000FF"/>
          <w:lang w:bidi="ar-SA"/>
        </w:rPr>
        <w:t>Inherits</w:t>
      </w:r>
      <w:r w:rsidRPr="00D74F13">
        <w:rPr>
          <w:rFonts w:eastAsiaTheme="minorHAnsi"/>
          <w:lang w:bidi="ar-SA"/>
        </w:rPr>
        <w:t xml:space="preserve"> System.Web.</w:t>
      </w:r>
      <w:r w:rsidRPr="00D74F13">
        <w:rPr>
          <w:rFonts w:eastAsiaTheme="minorHAnsi"/>
          <w:color w:val="2B91AF"/>
          <w:lang w:bidi="ar-SA"/>
        </w:rPr>
        <w:t>HttpApplication</w:t>
      </w:r>
    </w:p>
    <w:p w:rsidR="00D74F13" w:rsidRPr="00D74F13" w:rsidRDefault="00D74F13" w:rsidP="005B3118">
      <w:pPr>
        <w:pStyle w:val="ppCodeIndent"/>
        <w:ind w:left="709"/>
        <w:rPr>
          <w:rFonts w:eastAsiaTheme="minorHAnsi"/>
          <w:lang w:bidi="ar-SA"/>
        </w:rPr>
      </w:pPr>
    </w:p>
    <w:p w:rsidR="00D74F13" w:rsidRPr="00D74F13" w:rsidRDefault="00D74F13" w:rsidP="005B3118">
      <w:pPr>
        <w:pStyle w:val="ppCodeIndent"/>
        <w:ind w:left="709"/>
        <w:rPr>
          <w:rFonts w:eastAsiaTheme="minorHAnsi"/>
          <w:lang w:bidi="ar-SA"/>
        </w:rPr>
      </w:pPr>
      <w:r w:rsidRPr="00D74F13">
        <w:rPr>
          <w:rFonts w:eastAsiaTheme="minorHAnsi"/>
          <w:lang w:bidi="ar-SA"/>
        </w:rPr>
        <w:t xml:space="preserve">    . . .</w:t>
      </w:r>
    </w:p>
    <w:p w:rsidR="00D74F13" w:rsidRPr="00D74F13" w:rsidRDefault="00D74F13" w:rsidP="005B3118">
      <w:pPr>
        <w:pStyle w:val="ppCodeIndent"/>
        <w:ind w:left="709"/>
        <w:rPr>
          <w:rFonts w:eastAsiaTheme="minorHAnsi"/>
          <w:lang w:bidi="ar-SA"/>
        </w:rPr>
      </w:pPr>
    </w:p>
    <w:p w:rsidR="00D74F13" w:rsidRPr="00D74F13" w:rsidRDefault="00D74F13" w:rsidP="005B3118">
      <w:pPr>
        <w:pStyle w:val="ppCodeIndent"/>
        <w:ind w:left="709"/>
        <w:rPr>
          <w:rFonts w:eastAsiaTheme="minorHAnsi"/>
          <w:lang w:bidi="ar-SA"/>
        </w:rPr>
      </w:pPr>
    </w:p>
    <w:p w:rsidR="00D74F13" w:rsidRPr="00D74F13" w:rsidRDefault="00D74F13" w:rsidP="005B3118">
      <w:pPr>
        <w:pStyle w:val="ppCodeIndent"/>
        <w:shd w:val="clear" w:color="auto" w:fill="C6D9F1" w:themeFill="text2" w:themeFillTint="33"/>
        <w:ind w:left="709"/>
        <w:rPr>
          <w:rFonts w:eastAsiaTheme="minorHAnsi"/>
          <w:b/>
          <w:lang w:bidi="ar-SA"/>
        </w:rPr>
      </w:pPr>
      <w:r w:rsidRPr="00D74F13">
        <w:rPr>
          <w:rFonts w:eastAsiaTheme="minorHAnsi"/>
          <w:b/>
          <w:color w:val="0000FF"/>
          <w:lang w:bidi="ar-SA"/>
        </w:rPr>
        <w:t xml:space="preserve">Private Function </w:t>
      </w:r>
      <w:r w:rsidRPr="00D74F13">
        <w:rPr>
          <w:rFonts w:eastAsiaTheme="minorHAnsi"/>
          <w:b/>
          <w:lang w:bidi="ar-SA"/>
        </w:rPr>
        <w:t>ConfigurationSettingPublisher(</w:t>
      </w:r>
      <w:r w:rsidRPr="00D74F13">
        <w:rPr>
          <w:rFonts w:eastAsiaTheme="minorHAnsi"/>
          <w:b/>
          <w:color w:val="0000FF"/>
          <w:lang w:bidi="ar-SA"/>
        </w:rPr>
        <w:t>ByVal</w:t>
      </w:r>
      <w:r w:rsidRPr="00D74F13">
        <w:rPr>
          <w:rFonts w:eastAsiaTheme="minorHAnsi"/>
          <w:b/>
          <w:lang w:bidi="ar-SA"/>
        </w:rPr>
        <w:t xml:space="preserve"> configName </w:t>
      </w:r>
      <w:r w:rsidRPr="00D74F13">
        <w:rPr>
          <w:rFonts w:eastAsiaTheme="minorHAnsi"/>
          <w:b/>
          <w:color w:val="0000FF"/>
          <w:lang w:bidi="ar-SA"/>
        </w:rPr>
        <w:t>As Object</w:t>
      </w:r>
      <w:r w:rsidRPr="00D74F13">
        <w:rPr>
          <w:rFonts w:eastAsiaTheme="minorHAnsi"/>
          <w:b/>
          <w:lang w:bidi="ar-SA"/>
        </w:rPr>
        <w:t xml:space="preserve">, </w:t>
      </w:r>
      <w:r w:rsidRPr="00D74F13">
        <w:rPr>
          <w:rFonts w:eastAsiaTheme="minorHAnsi"/>
          <w:b/>
          <w:color w:val="0000FF"/>
          <w:lang w:bidi="ar-SA"/>
        </w:rPr>
        <w:t>ByVal</w:t>
      </w:r>
      <w:r w:rsidRPr="00D74F13">
        <w:rPr>
          <w:rFonts w:eastAsiaTheme="minorHAnsi"/>
          <w:b/>
          <w:lang w:bidi="ar-SA"/>
        </w:rPr>
        <w:t xml:space="preserve"> configSetter As </w:t>
      </w:r>
      <w:r w:rsidRPr="00D74F13">
        <w:rPr>
          <w:rFonts w:eastAsiaTheme="minorHAnsi"/>
          <w:b/>
          <w:color w:val="2B91AF"/>
          <w:lang w:bidi="ar-SA"/>
        </w:rPr>
        <w:t>Func</w:t>
      </w:r>
      <w:r w:rsidRPr="00D74F13">
        <w:rPr>
          <w:rFonts w:eastAsiaTheme="minorHAnsi"/>
          <w:b/>
          <w:lang w:bidi="ar-SA"/>
        </w:rPr>
        <w:t>(</w:t>
      </w:r>
      <w:r w:rsidRPr="00D74F13">
        <w:rPr>
          <w:rFonts w:eastAsiaTheme="minorHAnsi"/>
          <w:b/>
          <w:color w:val="0000FF"/>
          <w:lang w:bidi="ar-SA"/>
        </w:rPr>
        <w:t>Of String</w:t>
      </w:r>
      <w:r w:rsidRPr="00D74F13">
        <w:rPr>
          <w:rFonts w:eastAsiaTheme="minorHAnsi"/>
          <w:b/>
          <w:lang w:bidi="ar-SA"/>
        </w:rPr>
        <w:t xml:space="preserve">, </w:t>
      </w:r>
      <w:r w:rsidRPr="00D74F13">
        <w:rPr>
          <w:rFonts w:eastAsiaTheme="minorHAnsi"/>
          <w:b/>
          <w:color w:val="0000FF"/>
          <w:lang w:bidi="ar-SA"/>
        </w:rPr>
        <w:t>Boolean</w:t>
      </w:r>
      <w:r w:rsidRPr="00D74F13">
        <w:rPr>
          <w:rFonts w:eastAsiaTheme="minorHAnsi"/>
          <w:b/>
          <w:lang w:bidi="ar-SA"/>
        </w:rPr>
        <w:t xml:space="preserve">)) </w:t>
      </w:r>
      <w:r w:rsidRPr="00D74F13">
        <w:rPr>
          <w:rFonts w:eastAsiaTheme="minorHAnsi"/>
          <w:b/>
          <w:color w:val="0000FF"/>
          <w:lang w:bidi="ar-SA"/>
        </w:rPr>
        <w:t>As Object</w:t>
      </w:r>
    </w:p>
    <w:p w:rsidR="00D74F13" w:rsidRPr="00D74F13" w:rsidRDefault="00D74F13" w:rsidP="005B3118">
      <w:pPr>
        <w:pStyle w:val="ppCodeIndent"/>
        <w:shd w:val="clear" w:color="auto" w:fill="C6D9F1" w:themeFill="text2" w:themeFillTint="33"/>
        <w:ind w:left="709"/>
        <w:rPr>
          <w:rFonts w:eastAsiaTheme="minorHAnsi"/>
          <w:b/>
          <w:lang w:bidi="ar-SA"/>
        </w:rPr>
      </w:pPr>
      <w:r w:rsidRPr="00D74F13">
        <w:rPr>
          <w:rFonts w:eastAsiaTheme="minorHAnsi"/>
          <w:b/>
          <w:lang w:bidi="ar-SA"/>
        </w:rPr>
        <w:t xml:space="preserve">        </w:t>
      </w:r>
      <w:r w:rsidRPr="00D74F13">
        <w:rPr>
          <w:rFonts w:eastAsiaTheme="minorHAnsi"/>
          <w:b/>
          <w:color w:val="0000FF"/>
          <w:lang w:bidi="ar-SA"/>
        </w:rPr>
        <w:t>Dim</w:t>
      </w:r>
      <w:r w:rsidRPr="00D74F13">
        <w:rPr>
          <w:rFonts w:eastAsiaTheme="minorHAnsi"/>
          <w:b/>
          <w:lang w:bidi="ar-SA"/>
        </w:rPr>
        <w:t xml:space="preserve"> connectionString </w:t>
      </w:r>
      <w:r w:rsidRPr="00D74F13">
        <w:rPr>
          <w:rFonts w:eastAsiaTheme="minorHAnsi"/>
          <w:b/>
          <w:color w:val="0000FF"/>
          <w:lang w:bidi="ar-SA"/>
        </w:rPr>
        <w:t xml:space="preserve">As String </w:t>
      </w:r>
      <w:r w:rsidRPr="00D74F13">
        <w:rPr>
          <w:rFonts w:eastAsiaTheme="minorHAnsi"/>
          <w:b/>
          <w:lang w:bidi="ar-SA"/>
        </w:rPr>
        <w:t xml:space="preserve">= </w:t>
      </w:r>
      <w:r w:rsidRPr="00D74F13">
        <w:rPr>
          <w:rFonts w:eastAsiaTheme="minorHAnsi"/>
          <w:b/>
          <w:color w:val="2B91AF"/>
          <w:lang w:bidi="ar-SA"/>
        </w:rPr>
        <w:t>RoleEnvironment</w:t>
      </w:r>
      <w:r w:rsidRPr="00D74F13">
        <w:rPr>
          <w:rFonts w:eastAsiaTheme="minorHAnsi"/>
          <w:b/>
          <w:lang w:bidi="ar-SA"/>
        </w:rPr>
        <w:t>.GetConfigurationSettingValue(configName)</w:t>
      </w:r>
    </w:p>
    <w:p w:rsidR="00D74F13" w:rsidRPr="00D74F13" w:rsidRDefault="00D74F13" w:rsidP="005B3118">
      <w:pPr>
        <w:pStyle w:val="ppCodeIndent"/>
        <w:shd w:val="clear" w:color="auto" w:fill="C6D9F1" w:themeFill="text2" w:themeFillTint="33"/>
        <w:ind w:left="709"/>
        <w:rPr>
          <w:rFonts w:eastAsiaTheme="minorHAnsi"/>
          <w:b/>
          <w:lang w:bidi="ar-SA"/>
        </w:rPr>
      </w:pPr>
      <w:r w:rsidRPr="00D74F13">
        <w:rPr>
          <w:rFonts w:eastAsiaTheme="minorHAnsi"/>
          <w:b/>
          <w:lang w:bidi="ar-SA"/>
        </w:rPr>
        <w:t xml:space="preserve">        configSetter(connectionString)</w:t>
      </w:r>
    </w:p>
    <w:p w:rsidR="00D74F13" w:rsidRPr="00D74F13" w:rsidRDefault="00D74F13" w:rsidP="005B3118">
      <w:pPr>
        <w:pStyle w:val="ppCodeIndent"/>
        <w:shd w:val="clear" w:color="auto" w:fill="C6D9F1" w:themeFill="text2" w:themeFillTint="33"/>
        <w:ind w:left="709"/>
        <w:rPr>
          <w:rFonts w:eastAsiaTheme="minorHAnsi"/>
          <w:b/>
          <w:color w:val="0000FF"/>
          <w:lang w:bidi="ar-SA"/>
        </w:rPr>
      </w:pPr>
      <w:r w:rsidRPr="00D74F13">
        <w:rPr>
          <w:rFonts w:eastAsiaTheme="minorHAnsi"/>
          <w:b/>
          <w:lang w:bidi="ar-SA"/>
        </w:rPr>
        <w:t xml:space="preserve">        </w:t>
      </w:r>
      <w:r w:rsidRPr="00D74F13">
        <w:rPr>
          <w:rFonts w:eastAsiaTheme="minorHAnsi"/>
          <w:b/>
          <w:color w:val="0000FF"/>
          <w:lang w:bidi="ar-SA"/>
        </w:rPr>
        <w:t>Return Nothing</w:t>
      </w:r>
    </w:p>
    <w:p w:rsidR="00D74F13" w:rsidRPr="00D74F13" w:rsidRDefault="00D74F13" w:rsidP="005B3118">
      <w:pPr>
        <w:pStyle w:val="ppCodeIndent"/>
        <w:shd w:val="clear" w:color="auto" w:fill="C6D9F1" w:themeFill="text2" w:themeFillTint="33"/>
        <w:ind w:left="709"/>
        <w:rPr>
          <w:rFonts w:eastAsiaTheme="minorHAnsi"/>
          <w:b/>
          <w:color w:val="0000FF"/>
          <w:lang w:bidi="ar-SA"/>
        </w:rPr>
      </w:pPr>
      <w:r w:rsidRPr="00D74F13">
        <w:rPr>
          <w:rFonts w:eastAsiaTheme="minorHAnsi"/>
          <w:b/>
          <w:color w:val="0000FF"/>
          <w:lang w:bidi="ar-SA"/>
        </w:rPr>
        <w:t xml:space="preserve">    End Function</w:t>
      </w:r>
    </w:p>
    <w:p w:rsidR="00D74F13" w:rsidRPr="00D74F13" w:rsidRDefault="00D74F13" w:rsidP="005B3118">
      <w:pPr>
        <w:pStyle w:val="ppCodeIndent"/>
        <w:ind w:left="709"/>
        <w:rPr>
          <w:rFonts w:eastAsiaTheme="minorHAnsi"/>
          <w:lang w:bidi="ar-SA"/>
        </w:rPr>
      </w:pPr>
    </w:p>
    <w:p w:rsidR="00D74F13" w:rsidRPr="00D74F13" w:rsidRDefault="00D74F13" w:rsidP="005B3118">
      <w:pPr>
        <w:pStyle w:val="ppCodeIndent"/>
        <w:ind w:left="709"/>
        <w:rPr>
          <w:rFonts w:eastAsiaTheme="minorHAnsi"/>
          <w:color w:val="0000FF"/>
          <w:lang w:bidi="ar-SA"/>
        </w:rPr>
      </w:pPr>
      <w:r w:rsidRPr="00D74F13">
        <w:rPr>
          <w:rFonts w:eastAsiaTheme="minorHAnsi"/>
          <w:color w:val="0000FF"/>
          <w:lang w:bidi="ar-SA"/>
        </w:rPr>
        <w:t>End Class</w:t>
      </w:r>
    </w:p>
    <w:p w:rsidR="00D74F13" w:rsidRDefault="00D74F13" w:rsidP="00226B12">
      <w:pPr>
        <w:pStyle w:val="ppBodyTextIndent"/>
        <w:rPr>
          <w:rFonts w:eastAsiaTheme="minorHAnsi"/>
          <w:lang w:bidi="ar-SA"/>
        </w:rPr>
      </w:pPr>
    </w:p>
    <w:p w:rsidR="00291C55" w:rsidRPr="006038A1" w:rsidRDefault="00291C55" w:rsidP="00291C55">
      <w:pPr>
        <w:pStyle w:val="ppNumberList"/>
        <w:rPr>
          <w:rFonts w:eastAsiaTheme="minorHAnsi"/>
          <w:lang w:bidi="ar-SA"/>
        </w:rPr>
      </w:pPr>
      <w:r>
        <w:t xml:space="preserve">Make sure the following namespace directives exist at the top of the </w:t>
      </w:r>
      <w:r>
        <w:rPr>
          <w:b/>
        </w:rPr>
        <w:t>Global.asax.cs</w:t>
      </w:r>
      <w:r>
        <w:t xml:space="preserve"> / </w:t>
      </w:r>
      <w:r>
        <w:rPr>
          <w:b/>
        </w:rPr>
        <w:t>Global.asax.vb</w:t>
      </w:r>
      <w:r>
        <w:t xml:space="preserve"> code file.</w:t>
      </w:r>
    </w:p>
    <w:p w:rsidR="00291C55" w:rsidRDefault="00291C55" w:rsidP="00291C55">
      <w:pPr>
        <w:pStyle w:val="ppBodyTextIndent"/>
      </w:pPr>
      <w:r w:rsidRPr="003E3719">
        <w:t xml:space="preserve">(Code Snippet – </w:t>
      </w:r>
      <w:r w:rsidRPr="003E3719">
        <w:rPr>
          <w:i/>
        </w:rPr>
        <w:t>ExploringWindowsAzureStorage-Ex04</w:t>
      </w:r>
      <w:r>
        <w:rPr>
          <w:i/>
        </w:rPr>
        <w:t>-0</w:t>
      </w:r>
      <w:r w:rsidR="00D74F13">
        <w:rPr>
          <w:i/>
        </w:rPr>
        <w:t>4</w:t>
      </w:r>
      <w:r w:rsidRPr="003E3719">
        <w:rPr>
          <w:i/>
        </w:rPr>
        <w:t>-</w:t>
      </w:r>
      <w:r>
        <w:rPr>
          <w:i/>
        </w:rPr>
        <w:t>GlobalNamespace</w:t>
      </w:r>
      <w:r w:rsidRPr="003E3719">
        <w:rPr>
          <w:i/>
        </w:rPr>
        <w:t>-CS</w:t>
      </w:r>
      <w:r w:rsidRPr="003E3719">
        <w:t>)</w:t>
      </w:r>
    </w:p>
    <w:p w:rsidR="00291C55" w:rsidRPr="001B7377" w:rsidRDefault="00291C55" w:rsidP="00291C55">
      <w:pPr>
        <w:pStyle w:val="ppCodeLanguageIndent"/>
        <w:rPr>
          <w:rFonts w:eastAsiaTheme="minorHAnsi"/>
          <w:lang w:val="es-AR" w:bidi="ar-SA"/>
        </w:rPr>
      </w:pPr>
      <w:r>
        <w:rPr>
          <w:rFonts w:eastAsiaTheme="minorHAnsi"/>
          <w:lang w:val="es-AR" w:bidi="ar-SA"/>
        </w:rPr>
        <w:t>C#</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using</w:t>
      </w:r>
      <w:r w:rsidRPr="009C6E80">
        <w:rPr>
          <w:rFonts w:eastAsiaTheme="minorHAnsi"/>
          <w:b/>
          <w:lang w:val="es-AR" w:bidi="ar-SA"/>
        </w:rPr>
        <w:t xml:space="preserve"> System.</w:t>
      </w:r>
      <w:r w:rsidR="009C6E80" w:rsidRPr="009C6E80">
        <w:rPr>
          <w:rFonts w:eastAsiaTheme="minorHAnsi"/>
          <w:b/>
          <w:lang w:val="es-AR" w:bidi="ar-SA"/>
        </w:rPr>
        <w:t>Diagnostics</w:t>
      </w:r>
      <w:r w:rsidRPr="009C6E80">
        <w:rPr>
          <w:rFonts w:eastAsiaTheme="minorHAnsi"/>
          <w:b/>
          <w:lang w:val="es-AR" w:bidi="ar-SA"/>
        </w:rPr>
        <w:t>;</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using</w:t>
      </w:r>
      <w:r w:rsidRPr="009C6E80">
        <w:rPr>
          <w:rFonts w:eastAsiaTheme="minorHAnsi"/>
          <w:b/>
          <w:lang w:val="es-AR" w:bidi="ar-SA"/>
        </w:rPr>
        <w:t xml:space="preserve"> Microsoft.WindowsAzure;</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using</w:t>
      </w:r>
      <w:r w:rsidRPr="009C6E80">
        <w:rPr>
          <w:rFonts w:eastAsiaTheme="minorHAnsi"/>
          <w:b/>
          <w:lang w:val="es-AR" w:bidi="ar-SA"/>
        </w:rPr>
        <w:t xml:space="preserve"> Microsoft.WindowsAzure.ServiceRuntime;</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using</w:t>
      </w:r>
      <w:r w:rsidRPr="009C6E80">
        <w:rPr>
          <w:rFonts w:eastAsiaTheme="minorHAnsi"/>
          <w:b/>
          <w:lang w:val="es-AR" w:bidi="ar-SA"/>
        </w:rPr>
        <w:t xml:space="preserve"> Microsoft.WindowsAzure.StorageClient;</w:t>
      </w:r>
    </w:p>
    <w:p w:rsidR="00291C55" w:rsidRDefault="00291C55" w:rsidP="00291C55">
      <w:pPr>
        <w:pStyle w:val="ppBodyTextIndent"/>
      </w:pPr>
    </w:p>
    <w:p w:rsidR="00291C55" w:rsidRDefault="00291C55" w:rsidP="00291C55">
      <w:pPr>
        <w:pStyle w:val="ppBodyTextIndent"/>
      </w:pPr>
      <w:r w:rsidRPr="003E3719">
        <w:t xml:space="preserve">(Code Snippet – </w:t>
      </w:r>
      <w:r w:rsidRPr="003E3719">
        <w:rPr>
          <w:i/>
        </w:rPr>
        <w:t>ExploringWindowsAzureStorage-Ex04</w:t>
      </w:r>
      <w:r>
        <w:rPr>
          <w:i/>
        </w:rPr>
        <w:t>-0</w:t>
      </w:r>
      <w:r w:rsidR="00D74F13">
        <w:rPr>
          <w:i/>
        </w:rPr>
        <w:t>4</w:t>
      </w:r>
      <w:r w:rsidRPr="003E3719">
        <w:rPr>
          <w:i/>
        </w:rPr>
        <w:t>-</w:t>
      </w:r>
      <w:r>
        <w:rPr>
          <w:i/>
        </w:rPr>
        <w:t>GlobalNamespace</w:t>
      </w:r>
      <w:r w:rsidRPr="003E3719">
        <w:rPr>
          <w:i/>
        </w:rPr>
        <w:t>-</w:t>
      </w:r>
      <w:r>
        <w:rPr>
          <w:i/>
        </w:rPr>
        <w:t>VB</w:t>
      </w:r>
      <w:r w:rsidRPr="003E3719">
        <w:t>)</w:t>
      </w:r>
    </w:p>
    <w:p w:rsidR="00291C55" w:rsidRPr="006038A1" w:rsidRDefault="00291C55" w:rsidP="00291C55">
      <w:pPr>
        <w:pStyle w:val="ppCodeLanguageIndent"/>
        <w:rPr>
          <w:rFonts w:eastAsiaTheme="minorHAnsi"/>
          <w:lang w:val="es-AR" w:bidi="ar-SA"/>
        </w:rPr>
      </w:pPr>
      <w:r>
        <w:rPr>
          <w:rFonts w:eastAsiaTheme="minorHAnsi"/>
          <w:lang w:val="es-AR" w:bidi="ar-SA"/>
        </w:rPr>
        <w:t>Visual Basic</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Imports</w:t>
      </w:r>
      <w:r w:rsidRPr="009C6E80">
        <w:rPr>
          <w:rFonts w:eastAsiaTheme="minorHAnsi"/>
          <w:b/>
          <w:lang w:val="es-AR" w:bidi="ar-SA"/>
        </w:rPr>
        <w:t xml:space="preserve"> System.</w:t>
      </w:r>
      <w:r w:rsidR="009C6E80" w:rsidRPr="009C6E80">
        <w:rPr>
          <w:rFonts w:eastAsiaTheme="minorHAnsi"/>
          <w:b/>
          <w:lang w:val="es-AR" w:bidi="ar-SA"/>
        </w:rPr>
        <w:t>Diagnostics</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Imports</w:t>
      </w:r>
      <w:r w:rsidRPr="009C6E80">
        <w:rPr>
          <w:rFonts w:eastAsiaTheme="minorHAnsi"/>
          <w:b/>
          <w:lang w:val="es-AR" w:bidi="ar-SA"/>
        </w:rPr>
        <w:t xml:space="preserve"> Microsoft.WindowsAzure</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Imports</w:t>
      </w:r>
      <w:r w:rsidRPr="009C6E80">
        <w:rPr>
          <w:rFonts w:eastAsiaTheme="minorHAnsi"/>
          <w:b/>
          <w:lang w:val="es-AR" w:bidi="ar-SA"/>
        </w:rPr>
        <w:t xml:space="preserve"> Microsoft.WindowsAzure.ServiceRuntime</w:t>
      </w:r>
    </w:p>
    <w:p w:rsidR="00291C55" w:rsidRPr="009C6E80" w:rsidRDefault="00291C55" w:rsidP="005B3118">
      <w:pPr>
        <w:pStyle w:val="ppCodeIndent"/>
        <w:ind w:left="709"/>
        <w:rPr>
          <w:rFonts w:eastAsiaTheme="minorHAnsi"/>
          <w:b/>
          <w:lang w:val="es-AR" w:bidi="ar-SA"/>
        </w:rPr>
      </w:pPr>
      <w:r w:rsidRPr="009C6E80">
        <w:rPr>
          <w:rFonts w:eastAsiaTheme="minorHAnsi"/>
          <w:b/>
          <w:color w:val="0000FF"/>
          <w:lang w:val="es-AR" w:bidi="ar-SA"/>
        </w:rPr>
        <w:t>Imports</w:t>
      </w:r>
      <w:r w:rsidRPr="009C6E80">
        <w:rPr>
          <w:rFonts w:eastAsiaTheme="minorHAnsi"/>
          <w:b/>
          <w:lang w:val="es-AR" w:bidi="ar-SA"/>
        </w:rPr>
        <w:t xml:space="preserve"> Microsoft.WindowsAzure.StorageClient</w:t>
      </w:r>
    </w:p>
    <w:p w:rsidR="00291C55" w:rsidRPr="006038A1" w:rsidRDefault="00291C55" w:rsidP="005443EF">
      <w:pPr>
        <w:pStyle w:val="ppBodyTextIndent"/>
        <w:rPr>
          <w:rFonts w:eastAsiaTheme="minorHAnsi"/>
          <w:lang w:val="es-AR" w:bidi="ar-SA"/>
        </w:rPr>
      </w:pPr>
    </w:p>
    <w:p w:rsidR="00291C55" w:rsidRPr="003E3719" w:rsidRDefault="00291C55" w:rsidP="00291C55">
      <w:pPr>
        <w:pStyle w:val="ppNumberList"/>
      </w:pPr>
      <w:r w:rsidRPr="003E3719">
        <w:t xml:space="preserve">Next, insert the following highlighted code into the </w:t>
      </w:r>
      <w:r>
        <w:rPr>
          <w:b/>
        </w:rPr>
        <w:t>Application_End</w:t>
      </w:r>
      <w:r w:rsidRPr="003E3719">
        <w:t xml:space="preserve"> method to unmount the Windows Azure Drive when the Web role shuts down.  Place the code at the s</w:t>
      </w:r>
      <w:r>
        <w:t>tart of the method</w:t>
      </w:r>
      <w:r w:rsidRPr="003E3719">
        <w:t>.</w:t>
      </w: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74F13">
        <w:rPr>
          <w:i/>
        </w:rPr>
        <w:t>5</w:t>
      </w:r>
      <w:r w:rsidRPr="003E3719">
        <w:rPr>
          <w:i/>
        </w:rPr>
        <w:t>-</w:t>
      </w:r>
      <w:r>
        <w:rPr>
          <w:i/>
        </w:rPr>
        <w:t>ApplicationEndMethod</w:t>
      </w:r>
      <w:r w:rsidRPr="003E3719">
        <w:rPr>
          <w:i/>
        </w:rPr>
        <w:t>-CS</w:t>
      </w:r>
      <w:r w:rsidRPr="003E3719">
        <w:t>)</w:t>
      </w:r>
    </w:p>
    <w:p w:rsidR="00291C55" w:rsidRPr="003D043C" w:rsidRDefault="00291C55" w:rsidP="00291C55">
      <w:pPr>
        <w:pStyle w:val="ppCodeLanguageIndent"/>
        <w:rPr>
          <w:rFonts w:eastAsiaTheme="minorHAnsi"/>
          <w:lang w:bidi="ar-SA"/>
        </w:rPr>
      </w:pPr>
      <w:r>
        <w:rPr>
          <w:rFonts w:eastAsiaTheme="minorHAnsi"/>
          <w:lang w:bidi="ar-SA"/>
        </w:rPr>
        <w:t>C#</w:t>
      </w:r>
    </w:p>
    <w:p w:rsidR="00291C55" w:rsidRPr="003D043C" w:rsidRDefault="00291C55" w:rsidP="005B3118">
      <w:pPr>
        <w:pStyle w:val="ppCodeIndent"/>
        <w:ind w:left="709"/>
        <w:rPr>
          <w:rFonts w:eastAsiaTheme="minorHAnsi"/>
          <w:lang w:bidi="ar-SA"/>
        </w:rPr>
      </w:pPr>
      <w:r>
        <w:rPr>
          <w:rFonts w:eastAsiaTheme="minorHAnsi"/>
          <w:color w:val="0000FF"/>
          <w:lang w:bidi="ar-SA"/>
        </w:rPr>
        <w:t>protected</w:t>
      </w:r>
      <w:r w:rsidRPr="003D043C">
        <w:rPr>
          <w:rFonts w:eastAsiaTheme="minorHAnsi"/>
          <w:lang w:bidi="ar-SA"/>
        </w:rPr>
        <w:t xml:space="preserve"> </w:t>
      </w:r>
      <w:r w:rsidRPr="003D043C">
        <w:rPr>
          <w:rFonts w:eastAsiaTheme="minorHAnsi"/>
          <w:color w:val="0000FF"/>
          <w:lang w:bidi="ar-SA"/>
        </w:rPr>
        <w:t>void</w:t>
      </w:r>
      <w:r w:rsidRPr="003D043C">
        <w:rPr>
          <w:rFonts w:eastAsiaTheme="minorHAnsi"/>
          <w:lang w:bidi="ar-SA"/>
        </w:rPr>
        <w:t xml:space="preserve"> Application_End(</w:t>
      </w:r>
      <w:r w:rsidRPr="003D043C">
        <w:rPr>
          <w:rFonts w:eastAsiaTheme="minorHAnsi"/>
          <w:color w:val="0000FF"/>
          <w:lang w:bidi="ar-SA"/>
        </w:rPr>
        <w:t>object</w:t>
      </w:r>
      <w:r w:rsidRPr="003D043C">
        <w:rPr>
          <w:rFonts w:eastAsiaTheme="minorHAnsi"/>
          <w:lang w:bidi="ar-SA"/>
        </w:rPr>
        <w:t xml:space="preserve"> sender, </w:t>
      </w:r>
      <w:r w:rsidRPr="003D043C">
        <w:rPr>
          <w:rFonts w:eastAsiaTheme="minorHAnsi"/>
          <w:color w:val="2B91AF"/>
          <w:lang w:bidi="ar-SA"/>
        </w:rPr>
        <w:t>EventArgs</w:t>
      </w:r>
      <w:r w:rsidRPr="003D043C">
        <w:rPr>
          <w:rFonts w:eastAsiaTheme="minorHAnsi"/>
          <w:lang w:bidi="ar-SA"/>
        </w:rPr>
        <w:t xml:space="preserve"> e)</w:t>
      </w:r>
    </w:p>
    <w:p w:rsidR="00291C55" w:rsidRPr="003D043C" w:rsidRDefault="00291C55" w:rsidP="005B3118">
      <w:pPr>
        <w:pStyle w:val="ppCodeIndent"/>
        <w:ind w:left="709"/>
        <w:rPr>
          <w:rFonts w:eastAsiaTheme="minorHAnsi"/>
          <w:lang w:val="es-AR" w:bidi="ar-SA"/>
        </w:rPr>
      </w:pPr>
      <w:r w:rsidRPr="003D043C">
        <w:rPr>
          <w:rFonts w:eastAsiaTheme="minorHAnsi"/>
          <w:lang w:val="es-AR"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lastRenderedPageBreak/>
        <w:t xml:space="preserve">  </w:t>
      </w:r>
      <w:r w:rsidRPr="003D043C">
        <w:rPr>
          <w:rFonts w:eastAsiaTheme="minorHAnsi"/>
          <w:b/>
          <w:color w:val="008000"/>
          <w:lang w:bidi="ar-SA"/>
        </w:rPr>
        <w:t>// obtain a reference to the cloud drive and unmount it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2B91AF"/>
          <w:lang w:bidi="ar-SA"/>
        </w:rPr>
        <w:t>CloudStorageAccount</w:t>
      </w:r>
      <w:r w:rsidRPr="003D043C">
        <w:rPr>
          <w:rFonts w:eastAsiaTheme="minorHAnsi"/>
          <w:b/>
          <w:lang w:bidi="ar-SA"/>
        </w:rPr>
        <w:t xml:space="preserve"> account = </w:t>
      </w:r>
      <w:r w:rsidRPr="003D043C">
        <w:rPr>
          <w:rFonts w:eastAsiaTheme="minorHAnsi"/>
          <w:b/>
          <w:color w:val="2B91AF"/>
          <w:lang w:bidi="ar-SA"/>
        </w:rPr>
        <w:t>CloudStorageAccount</w:t>
      </w:r>
      <w:r w:rsidRPr="003D043C">
        <w:rPr>
          <w:rFonts w:eastAsiaTheme="minorHAnsi"/>
          <w:b/>
          <w:lang w:bidi="ar-SA"/>
        </w:rPr>
        <w:t>.FromConfigurationSetting(</w:t>
      </w:r>
      <w:r w:rsidRPr="003D043C">
        <w:rPr>
          <w:rFonts w:eastAsiaTheme="minorHAnsi"/>
          <w:b/>
          <w:color w:val="A31515"/>
          <w:lang w:bidi="ar-SA"/>
        </w:rPr>
        <w:t>"DataConnectionString"</w:t>
      </w:r>
      <w:r w:rsidRPr="003D043C">
        <w:rPr>
          <w:rFonts w:eastAsiaTheme="minorHAnsi"/>
          <w:b/>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00FF"/>
          <w:lang w:bidi="ar-SA"/>
        </w:rPr>
        <w:t>string</w:t>
      </w:r>
      <w:r w:rsidRPr="003D043C">
        <w:rPr>
          <w:rFonts w:eastAsiaTheme="minorHAnsi"/>
          <w:b/>
          <w:lang w:bidi="ar-SA"/>
        </w:rPr>
        <w:t xml:space="preserve"> imageStoreBlobUri = </w:t>
      </w:r>
      <w:r w:rsidRPr="003D043C">
        <w:rPr>
          <w:rFonts w:eastAsiaTheme="minorHAnsi"/>
          <w:b/>
          <w:color w:val="2B91AF"/>
          <w:lang w:bidi="ar-SA"/>
        </w:rPr>
        <w:t>RoleEnvironment</w:t>
      </w:r>
      <w:r w:rsidRPr="003D043C">
        <w:rPr>
          <w:rFonts w:eastAsiaTheme="minorHAnsi"/>
          <w:b/>
          <w:lang w:bidi="ar-SA"/>
        </w:rPr>
        <w:t>.GetConfigurationSettingValue(</w:t>
      </w:r>
      <w:r w:rsidRPr="003D043C">
        <w:rPr>
          <w:rFonts w:eastAsiaTheme="minorHAnsi"/>
          <w:b/>
          <w:color w:val="A31515"/>
          <w:lang w:bidi="ar-SA"/>
        </w:rPr>
        <w:t>"ImageStoreBlobUri"</w:t>
      </w:r>
      <w:r w:rsidRPr="003D043C">
        <w:rPr>
          <w:rFonts w:eastAsiaTheme="minorHAnsi"/>
          <w:b/>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2B91AF"/>
          <w:lang w:bidi="ar-SA"/>
        </w:rPr>
        <w:t>CloudDrive</w:t>
      </w:r>
      <w:r w:rsidRPr="003D043C">
        <w:rPr>
          <w:rFonts w:eastAsiaTheme="minorHAnsi"/>
          <w:b/>
          <w:lang w:bidi="ar-SA"/>
        </w:rPr>
        <w:t xml:space="preserve"> imageStoreDrive = account.CreateCloudDrive(imageStoreBlobUri);</w:t>
      </w:r>
    </w:p>
    <w:p w:rsidR="00291C55" w:rsidRPr="003D043C" w:rsidRDefault="00291C55" w:rsidP="005B3118">
      <w:pPr>
        <w:pStyle w:val="ppCodeIndent"/>
        <w:shd w:val="clear" w:color="auto" w:fill="C6D9F1" w:themeFill="text2" w:themeFillTint="33"/>
        <w:ind w:left="709"/>
        <w:rPr>
          <w:rFonts w:eastAsiaTheme="minorHAnsi"/>
          <w:b/>
          <w:lang w:val="es-AR" w:bidi="ar-SA"/>
        </w:rPr>
      </w:pPr>
      <w:r w:rsidRPr="003D043C">
        <w:rPr>
          <w:rFonts w:eastAsiaTheme="minorHAnsi"/>
          <w:b/>
          <w:lang w:bidi="ar-SA"/>
        </w:rPr>
        <w:t xml:space="preserve">  </w:t>
      </w:r>
      <w:r w:rsidRPr="003D043C">
        <w:rPr>
          <w:rFonts w:eastAsiaTheme="minorHAnsi"/>
          <w:b/>
          <w:lang w:val="es-AR" w:bidi="ar-SA"/>
        </w:rPr>
        <w:t>imageStoreDrive.Unmount();</w:t>
      </w:r>
    </w:p>
    <w:p w:rsidR="00291C55" w:rsidRPr="003D043C" w:rsidRDefault="00291C55" w:rsidP="005B3118">
      <w:pPr>
        <w:pStyle w:val="ppCodeIndent"/>
        <w:ind w:left="709"/>
        <w:rPr>
          <w:rFonts w:eastAsiaTheme="minorHAnsi"/>
          <w:lang w:val="es-AR" w:bidi="ar-SA"/>
        </w:rPr>
      </w:pPr>
      <w:r w:rsidRPr="003D043C">
        <w:rPr>
          <w:rFonts w:eastAsiaTheme="minorHAnsi"/>
          <w:lang w:val="es-AR" w:bidi="ar-SA"/>
        </w:rPr>
        <w:t>}</w:t>
      </w:r>
    </w:p>
    <w:p w:rsidR="00291C55" w:rsidRDefault="00291C55" w:rsidP="00291C55">
      <w:pPr>
        <w:pStyle w:val="ppBodyTextIndent"/>
      </w:pPr>
    </w:p>
    <w:p w:rsidR="00291C55" w:rsidRDefault="00291C55" w:rsidP="00291C55">
      <w:pPr>
        <w:pStyle w:val="ppBodyTextIndent"/>
      </w:pPr>
      <w:r w:rsidRPr="003E3719">
        <w:t xml:space="preserve">(Code Snippet – </w:t>
      </w:r>
      <w:r w:rsidRPr="003E3719">
        <w:rPr>
          <w:i/>
        </w:rPr>
        <w:t>ExploringWindowsAzureStorage-Ex04-</w:t>
      </w:r>
      <w:r>
        <w:rPr>
          <w:i/>
        </w:rPr>
        <w:t>0</w:t>
      </w:r>
      <w:r w:rsidR="00D74F13">
        <w:rPr>
          <w:i/>
        </w:rPr>
        <w:t>5</w:t>
      </w:r>
      <w:r>
        <w:rPr>
          <w:i/>
        </w:rPr>
        <w:t>-ApplicationEndMethod</w:t>
      </w:r>
      <w:r w:rsidRPr="003E3719">
        <w:rPr>
          <w:i/>
        </w:rPr>
        <w:t>-VB</w:t>
      </w:r>
      <w:r w:rsidRPr="003E3719">
        <w:t>)</w:t>
      </w:r>
    </w:p>
    <w:p w:rsidR="00291C55" w:rsidRPr="003D043C" w:rsidRDefault="00291C55" w:rsidP="00291C55">
      <w:pPr>
        <w:pStyle w:val="ppCodeLanguageIndent"/>
        <w:rPr>
          <w:rFonts w:eastAsiaTheme="minorHAnsi"/>
          <w:lang w:bidi="ar-SA"/>
        </w:rPr>
      </w:pPr>
      <w:r>
        <w:rPr>
          <w:rFonts w:eastAsiaTheme="minorHAnsi"/>
          <w:lang w:bidi="ar-SA"/>
        </w:rPr>
        <w:t>Visual Basic</w:t>
      </w:r>
    </w:p>
    <w:p w:rsidR="00291C55" w:rsidRPr="003D043C" w:rsidRDefault="00291C55" w:rsidP="005B3118">
      <w:pPr>
        <w:pStyle w:val="ppCodeIndent"/>
        <w:ind w:left="709"/>
        <w:rPr>
          <w:rFonts w:eastAsiaTheme="minorHAnsi"/>
          <w:lang w:bidi="ar-SA"/>
        </w:rPr>
      </w:pPr>
      <w:r w:rsidRPr="003D043C">
        <w:rPr>
          <w:rFonts w:eastAsiaTheme="minorHAnsi"/>
          <w:color w:val="0000FF"/>
          <w:lang w:bidi="ar-SA"/>
        </w:rPr>
        <w:t>Sub</w:t>
      </w:r>
      <w:r w:rsidRPr="003D043C">
        <w:rPr>
          <w:rFonts w:eastAsiaTheme="minorHAnsi"/>
          <w:lang w:bidi="ar-SA"/>
        </w:rPr>
        <w:t xml:space="preserve"> Application_End(</w:t>
      </w:r>
      <w:r w:rsidRPr="003D043C">
        <w:rPr>
          <w:rFonts w:eastAsiaTheme="minorHAnsi"/>
          <w:color w:val="0000FF"/>
          <w:lang w:bidi="ar-SA"/>
        </w:rPr>
        <w:t>ByVal</w:t>
      </w:r>
      <w:r w:rsidRPr="003D043C">
        <w:rPr>
          <w:rFonts w:eastAsiaTheme="minorHAnsi"/>
          <w:lang w:bidi="ar-SA"/>
        </w:rPr>
        <w:t xml:space="preserve"> sender </w:t>
      </w:r>
      <w:r w:rsidRPr="003D043C">
        <w:rPr>
          <w:rFonts w:eastAsiaTheme="minorHAnsi"/>
          <w:color w:val="0000FF"/>
          <w:lang w:bidi="ar-SA"/>
        </w:rPr>
        <w:t>As</w:t>
      </w:r>
      <w:r w:rsidRPr="003D043C">
        <w:rPr>
          <w:rFonts w:eastAsiaTheme="minorHAnsi"/>
          <w:lang w:bidi="ar-SA"/>
        </w:rPr>
        <w:t xml:space="preserve"> </w:t>
      </w:r>
      <w:r w:rsidRPr="003D043C">
        <w:rPr>
          <w:rFonts w:eastAsiaTheme="minorHAnsi"/>
          <w:color w:val="0000FF"/>
          <w:lang w:bidi="ar-SA"/>
        </w:rPr>
        <w:t>Object</w:t>
      </w:r>
      <w:r w:rsidRPr="003D043C">
        <w:rPr>
          <w:rFonts w:eastAsiaTheme="minorHAnsi"/>
          <w:lang w:bidi="ar-SA"/>
        </w:rPr>
        <w:t xml:space="preserve">, </w:t>
      </w:r>
      <w:r w:rsidRPr="003D043C">
        <w:rPr>
          <w:rFonts w:eastAsiaTheme="minorHAnsi"/>
          <w:color w:val="0000FF"/>
          <w:lang w:bidi="ar-SA"/>
        </w:rPr>
        <w:t>ByVal</w:t>
      </w:r>
      <w:r w:rsidRPr="003D043C">
        <w:rPr>
          <w:rFonts w:eastAsiaTheme="minorHAnsi"/>
          <w:lang w:bidi="ar-SA"/>
        </w:rPr>
        <w:t xml:space="preserve"> e </w:t>
      </w:r>
      <w:r w:rsidRPr="003D043C">
        <w:rPr>
          <w:rFonts w:eastAsiaTheme="minorHAnsi"/>
          <w:color w:val="0000FF"/>
          <w:lang w:bidi="ar-SA"/>
        </w:rPr>
        <w:t>As</w:t>
      </w:r>
      <w:r w:rsidRPr="003D043C">
        <w:rPr>
          <w:rFonts w:eastAsiaTheme="minorHAnsi"/>
          <w:lang w:bidi="ar-SA"/>
        </w:rPr>
        <w:t xml:space="preserve"> </w:t>
      </w:r>
      <w:r w:rsidRPr="003D043C">
        <w:rPr>
          <w:rFonts w:eastAsiaTheme="minorHAnsi"/>
          <w:color w:val="2B91AF"/>
          <w:lang w:bidi="ar-SA"/>
        </w:rPr>
        <w:t>EventArgs</w:t>
      </w:r>
      <w:r w:rsidRPr="003D043C">
        <w:rPr>
          <w:rFonts w:eastAsiaTheme="minorHAnsi"/>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8000"/>
          <w:lang w:bidi="ar-SA"/>
        </w:rPr>
        <w:t>' obtain a reference to the cloud drive and unmount it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00FF"/>
          <w:lang w:bidi="ar-SA"/>
        </w:rPr>
        <w:t>Dim</w:t>
      </w:r>
      <w:r w:rsidRPr="003D043C">
        <w:rPr>
          <w:rFonts w:eastAsiaTheme="minorHAnsi"/>
          <w:b/>
          <w:lang w:bidi="ar-SA"/>
        </w:rPr>
        <w:t xml:space="preserve"> account </w:t>
      </w:r>
      <w:r w:rsidRPr="003D043C">
        <w:rPr>
          <w:rFonts w:eastAsiaTheme="minorHAnsi"/>
          <w:b/>
          <w:color w:val="0000FF"/>
          <w:lang w:bidi="ar-SA"/>
        </w:rPr>
        <w:t>As</w:t>
      </w:r>
      <w:r w:rsidRPr="003D043C">
        <w:rPr>
          <w:rFonts w:eastAsiaTheme="minorHAnsi"/>
          <w:b/>
          <w:lang w:bidi="ar-SA"/>
        </w:rPr>
        <w:t xml:space="preserve"> </w:t>
      </w:r>
      <w:r w:rsidRPr="003D043C">
        <w:rPr>
          <w:rFonts w:eastAsiaTheme="minorHAnsi"/>
          <w:b/>
          <w:color w:val="2B91AF"/>
          <w:lang w:bidi="ar-SA"/>
        </w:rPr>
        <w:t>CloudStorageAccount</w:t>
      </w:r>
      <w:r w:rsidRPr="003D043C">
        <w:rPr>
          <w:rFonts w:eastAsiaTheme="minorHAnsi"/>
          <w:b/>
          <w:lang w:bidi="ar-SA"/>
        </w:rPr>
        <w:t xml:space="preserve"> = </w:t>
      </w:r>
      <w:r w:rsidRPr="003D043C">
        <w:rPr>
          <w:rFonts w:eastAsiaTheme="minorHAnsi"/>
          <w:b/>
          <w:color w:val="2B91AF"/>
          <w:lang w:bidi="ar-SA"/>
        </w:rPr>
        <w:t>CloudStorageAccount</w:t>
      </w:r>
      <w:r w:rsidRPr="003D043C">
        <w:rPr>
          <w:rFonts w:eastAsiaTheme="minorHAnsi"/>
          <w:b/>
          <w:lang w:bidi="ar-SA"/>
        </w:rPr>
        <w:t>.FromConfigurationSetting(</w:t>
      </w:r>
      <w:r w:rsidRPr="003D043C">
        <w:rPr>
          <w:rFonts w:eastAsiaTheme="minorHAnsi"/>
          <w:b/>
          <w:color w:val="A31515"/>
          <w:lang w:bidi="ar-SA"/>
        </w:rPr>
        <w:t>"DataConnectionString"</w:t>
      </w:r>
      <w:r w:rsidRPr="003D043C">
        <w:rPr>
          <w:rFonts w:eastAsiaTheme="minorHAnsi"/>
          <w:b/>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00FF"/>
          <w:lang w:bidi="ar-SA"/>
        </w:rPr>
        <w:t>Dim</w:t>
      </w:r>
      <w:r w:rsidRPr="003D043C">
        <w:rPr>
          <w:rFonts w:eastAsiaTheme="minorHAnsi"/>
          <w:b/>
          <w:lang w:bidi="ar-SA"/>
        </w:rPr>
        <w:t xml:space="preserve"> imageStoreBlobUri </w:t>
      </w:r>
      <w:r w:rsidRPr="003D043C">
        <w:rPr>
          <w:rFonts w:eastAsiaTheme="minorHAnsi"/>
          <w:b/>
          <w:color w:val="0000FF"/>
          <w:lang w:bidi="ar-SA"/>
        </w:rPr>
        <w:t>As</w:t>
      </w:r>
      <w:r w:rsidRPr="003D043C">
        <w:rPr>
          <w:rFonts w:eastAsiaTheme="minorHAnsi"/>
          <w:b/>
          <w:lang w:bidi="ar-SA"/>
        </w:rPr>
        <w:t xml:space="preserve"> </w:t>
      </w:r>
      <w:r w:rsidRPr="003D043C">
        <w:rPr>
          <w:rFonts w:eastAsiaTheme="minorHAnsi"/>
          <w:b/>
          <w:color w:val="0000FF"/>
          <w:lang w:bidi="ar-SA"/>
        </w:rPr>
        <w:t>String</w:t>
      </w:r>
      <w:r w:rsidRPr="003D043C">
        <w:rPr>
          <w:rFonts w:eastAsiaTheme="minorHAnsi"/>
          <w:b/>
          <w:lang w:bidi="ar-SA"/>
        </w:rPr>
        <w:t xml:space="preserve"> = </w:t>
      </w:r>
      <w:r w:rsidRPr="003D043C">
        <w:rPr>
          <w:rFonts w:eastAsiaTheme="minorHAnsi"/>
          <w:b/>
          <w:color w:val="2B91AF"/>
          <w:lang w:bidi="ar-SA"/>
        </w:rPr>
        <w:t>RoleEnvironment</w:t>
      </w:r>
      <w:r w:rsidRPr="003D043C">
        <w:rPr>
          <w:rFonts w:eastAsiaTheme="minorHAnsi"/>
          <w:b/>
          <w:lang w:bidi="ar-SA"/>
        </w:rPr>
        <w:t>.GetConfigurationSettingValue(</w:t>
      </w:r>
      <w:r w:rsidRPr="003D043C">
        <w:rPr>
          <w:rFonts w:eastAsiaTheme="minorHAnsi"/>
          <w:b/>
          <w:color w:val="A31515"/>
          <w:lang w:bidi="ar-SA"/>
        </w:rPr>
        <w:t>"ImageStoreBlobUri"</w:t>
      </w:r>
      <w:r w:rsidRPr="003D043C">
        <w:rPr>
          <w:rFonts w:eastAsiaTheme="minorHAnsi"/>
          <w:b/>
          <w:lang w:bidi="ar-SA"/>
        </w:rPr>
        <w:t>)</w:t>
      </w:r>
    </w:p>
    <w:p w:rsidR="00291C55" w:rsidRPr="003D043C" w:rsidRDefault="00291C55" w:rsidP="005B3118">
      <w:pPr>
        <w:pStyle w:val="ppCodeIndent"/>
        <w:shd w:val="clear" w:color="auto" w:fill="C6D9F1" w:themeFill="text2" w:themeFillTint="33"/>
        <w:ind w:left="709"/>
        <w:rPr>
          <w:rFonts w:eastAsiaTheme="minorHAnsi"/>
          <w:b/>
          <w:lang w:bidi="ar-SA"/>
        </w:rPr>
      </w:pPr>
      <w:r w:rsidRPr="003D043C">
        <w:rPr>
          <w:rFonts w:eastAsiaTheme="minorHAnsi"/>
          <w:b/>
          <w:lang w:bidi="ar-SA"/>
        </w:rPr>
        <w:t xml:space="preserve">  </w:t>
      </w:r>
      <w:r w:rsidRPr="003D043C">
        <w:rPr>
          <w:rFonts w:eastAsiaTheme="minorHAnsi"/>
          <w:b/>
          <w:color w:val="0000FF"/>
          <w:lang w:bidi="ar-SA"/>
        </w:rPr>
        <w:t>Dim</w:t>
      </w:r>
      <w:r w:rsidRPr="003D043C">
        <w:rPr>
          <w:rFonts w:eastAsiaTheme="minorHAnsi"/>
          <w:b/>
          <w:lang w:bidi="ar-SA"/>
        </w:rPr>
        <w:t xml:space="preserve"> imageStoreDrive </w:t>
      </w:r>
      <w:r w:rsidRPr="003D043C">
        <w:rPr>
          <w:rFonts w:eastAsiaTheme="minorHAnsi"/>
          <w:b/>
          <w:color w:val="0000FF"/>
          <w:lang w:bidi="ar-SA"/>
        </w:rPr>
        <w:t>As</w:t>
      </w:r>
      <w:r w:rsidRPr="003D043C">
        <w:rPr>
          <w:rFonts w:eastAsiaTheme="minorHAnsi"/>
          <w:b/>
          <w:lang w:bidi="ar-SA"/>
        </w:rPr>
        <w:t xml:space="preserve"> </w:t>
      </w:r>
      <w:r w:rsidRPr="003D043C">
        <w:rPr>
          <w:rFonts w:eastAsiaTheme="minorHAnsi"/>
          <w:b/>
          <w:color w:val="2B91AF"/>
          <w:lang w:bidi="ar-SA"/>
        </w:rPr>
        <w:t>CloudDrive</w:t>
      </w:r>
      <w:r w:rsidRPr="003D043C">
        <w:rPr>
          <w:rFonts w:eastAsiaTheme="minorHAnsi"/>
          <w:b/>
          <w:lang w:bidi="ar-SA"/>
        </w:rPr>
        <w:t xml:space="preserve"> = account.CreateCloudDrive(imageStoreBlobUri)</w:t>
      </w:r>
    </w:p>
    <w:p w:rsidR="00291C55" w:rsidRPr="003D043C" w:rsidRDefault="00291C55" w:rsidP="005B3118">
      <w:pPr>
        <w:pStyle w:val="ppCodeIndent"/>
        <w:shd w:val="clear" w:color="auto" w:fill="C6D9F1" w:themeFill="text2" w:themeFillTint="33"/>
        <w:ind w:left="709"/>
        <w:rPr>
          <w:rFonts w:eastAsiaTheme="minorHAnsi"/>
          <w:b/>
          <w:lang w:val="es-AR" w:bidi="ar-SA"/>
        </w:rPr>
      </w:pPr>
      <w:r w:rsidRPr="003D043C">
        <w:rPr>
          <w:rFonts w:eastAsiaTheme="minorHAnsi"/>
          <w:b/>
          <w:lang w:bidi="ar-SA"/>
        </w:rPr>
        <w:t xml:space="preserve">  </w:t>
      </w:r>
      <w:r w:rsidRPr="003D043C">
        <w:rPr>
          <w:rFonts w:eastAsiaTheme="minorHAnsi"/>
          <w:b/>
          <w:lang w:val="es-AR" w:bidi="ar-SA"/>
        </w:rPr>
        <w:t>imageStoreDrive.Unmount()</w:t>
      </w:r>
    </w:p>
    <w:p w:rsidR="00291C55" w:rsidRPr="003D043C" w:rsidRDefault="00291C55" w:rsidP="005B3118">
      <w:pPr>
        <w:pStyle w:val="ppCodeIndent"/>
        <w:ind w:left="709"/>
        <w:rPr>
          <w:rFonts w:eastAsiaTheme="minorHAnsi"/>
          <w:lang w:val="es-AR" w:bidi="ar-SA"/>
        </w:rPr>
      </w:pPr>
      <w:r w:rsidRPr="003D043C">
        <w:rPr>
          <w:rFonts w:eastAsiaTheme="minorHAnsi"/>
          <w:color w:val="0000FF"/>
          <w:lang w:val="es-AR" w:bidi="ar-SA"/>
        </w:rPr>
        <w:t>End</w:t>
      </w:r>
      <w:r w:rsidRPr="003D043C">
        <w:rPr>
          <w:rFonts w:eastAsiaTheme="minorHAnsi"/>
          <w:lang w:val="es-AR" w:bidi="ar-SA"/>
        </w:rPr>
        <w:t xml:space="preserve"> </w:t>
      </w:r>
      <w:r w:rsidRPr="003D043C">
        <w:rPr>
          <w:rFonts w:eastAsiaTheme="minorHAnsi"/>
          <w:color w:val="0000FF"/>
          <w:lang w:val="es-AR" w:bidi="ar-SA"/>
        </w:rPr>
        <w:t>Sub</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 xml:space="preserve">The code above retrieves a reference to the previously mounted cloud drive and then unmounts it. </w:t>
      </w:r>
    </w:p>
    <w:p w:rsidR="00291C55" w:rsidRPr="003E3719" w:rsidRDefault="00291C55" w:rsidP="00291C55">
      <w:pPr>
        <w:pStyle w:val="ppBodyTextIndent"/>
      </w:pPr>
    </w:p>
    <w:p w:rsidR="00291C55" w:rsidRPr="003E3719" w:rsidRDefault="00291C55" w:rsidP="00291C55">
      <w:pPr>
        <w:pStyle w:val="ppNumberList"/>
      </w:pPr>
      <w:r w:rsidRPr="003E3719">
        <w:t xml:space="preserve">The application is now ready to run as a Windows Azure service. Press </w:t>
      </w:r>
      <w:r w:rsidRPr="003E3719">
        <w:rPr>
          <w:b/>
        </w:rPr>
        <w:t>F5</w:t>
      </w:r>
      <w:r w:rsidRPr="003E3719">
        <w:t xml:space="preserve"> to build and launch the application in the </w:t>
      </w:r>
      <w:r>
        <w:t>Compute</w:t>
      </w:r>
      <w:r w:rsidRPr="003E3719">
        <w:t xml:space="preserve"> </w:t>
      </w:r>
      <w:r>
        <w:t>Emulator</w:t>
      </w:r>
      <w:r w:rsidRPr="003E3719">
        <w:t xml:space="preserve">. When the application starts, it displays the contents for the Windows Azure Drive, which is initially empty. Notice that the page shows that the Image Store Drive </w:t>
      </w:r>
      <w:proofErr w:type="gramStart"/>
      <w:r w:rsidRPr="003E3719">
        <w:t>is mapped</w:t>
      </w:r>
      <w:proofErr w:type="gramEnd"/>
      <w:r w:rsidRPr="003E3719">
        <w:t xml:space="preserve"> to a drive letter. Keep the browser window open for the </w:t>
      </w:r>
      <w:r>
        <w:t>moment</w:t>
      </w:r>
      <w:r w:rsidRPr="003E3719">
        <w:t>.</w:t>
      </w:r>
    </w:p>
    <w:p w:rsidR="00291C55" w:rsidRPr="003E3719" w:rsidRDefault="00C92CB5" w:rsidP="00291C55">
      <w:pPr>
        <w:pStyle w:val="ppFigureIndent"/>
        <w:keepNext/>
      </w:pPr>
      <w:r>
        <w:rPr>
          <w:noProof/>
          <w:lang w:bidi="ar-SA"/>
        </w:rPr>
        <w:lastRenderedPageBreak/>
        <w:drawing>
          <wp:inline distT="0" distB="0" distL="0" distR="0" wp14:anchorId="5EFE9CE5" wp14:editId="68D5DBF0">
            <wp:extent cx="5390477" cy="387619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90477" cy="3876191"/>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41</w:t>
      </w:r>
      <w:r w:rsidR="00681F0A">
        <w:rPr>
          <w:noProof/>
        </w:rPr>
        <w:fldChar w:fldCharType="end"/>
      </w:r>
    </w:p>
    <w:p w:rsidR="00291C55" w:rsidRPr="003E3719" w:rsidRDefault="00291C55" w:rsidP="00291C55">
      <w:pPr>
        <w:pStyle w:val="ppFigureCaptionIndent"/>
      </w:pPr>
      <w:r w:rsidRPr="003E3719">
        <w:t xml:space="preserve">Running the application in the </w:t>
      </w:r>
      <w:r>
        <w:t>compute</w:t>
      </w:r>
      <w:r w:rsidRPr="003E3719">
        <w:t xml:space="preserve"> </w:t>
      </w:r>
      <w:r>
        <w:t>emulator</w:t>
      </w:r>
      <w:r w:rsidRPr="003E3719">
        <w:t xml:space="preserve"> with an empty image store drive</w:t>
      </w:r>
    </w:p>
    <w:p w:rsidR="00291C55" w:rsidRPr="003E3719" w:rsidRDefault="00291C55" w:rsidP="00291C55">
      <w:pPr>
        <w:pStyle w:val="ppBodyTextIndent"/>
      </w:pPr>
    </w:p>
    <w:p w:rsidR="00291C55" w:rsidRDefault="00291C55" w:rsidP="00291C55">
      <w:pPr>
        <w:pStyle w:val="ppNumberList"/>
      </w:pPr>
      <w:r w:rsidRPr="003E3719">
        <w:t xml:space="preserve">Next, you determine the location of the folder used by </w:t>
      </w:r>
      <w:r>
        <w:t>storage emulator</w:t>
      </w:r>
      <w:r w:rsidRPr="003E3719">
        <w:t xml:space="preserve"> to simulate the cloud drive. </w:t>
      </w:r>
      <w:proofErr w:type="gramStart"/>
      <w:r>
        <w:t>To display the compute emulator UI</w:t>
      </w:r>
      <w:r w:rsidRPr="003E3719">
        <w:t xml:space="preserve">, </w:t>
      </w:r>
      <w:r>
        <w:t xml:space="preserve">right-click the Windows Azure tray icon and then select </w:t>
      </w:r>
      <w:r w:rsidRPr="00F70D65">
        <w:rPr>
          <w:b/>
        </w:rPr>
        <w:t xml:space="preserve">Show </w:t>
      </w:r>
      <w:r w:rsidR="00A271C1">
        <w:rPr>
          <w:b/>
        </w:rPr>
        <w:t>Storage</w:t>
      </w:r>
      <w:r w:rsidRPr="00F70D65">
        <w:rPr>
          <w:b/>
        </w:rPr>
        <w:t xml:space="preserve"> </w:t>
      </w:r>
      <w:r>
        <w:rPr>
          <w:b/>
        </w:rPr>
        <w:t>Emulator</w:t>
      </w:r>
      <w:r w:rsidRPr="00F70D65">
        <w:rPr>
          <w:b/>
        </w:rPr>
        <w:t xml:space="preserve"> UI</w:t>
      </w:r>
      <w:r>
        <w:t>.</w:t>
      </w:r>
      <w:proofErr w:type="gramEnd"/>
    </w:p>
    <w:p w:rsidR="00291C55" w:rsidRDefault="00291C55" w:rsidP="00291C55">
      <w:pPr>
        <w:pStyle w:val="ppFigureIndent"/>
        <w:keepNext/>
      </w:pPr>
      <w:r>
        <w:rPr>
          <w:noProof/>
          <w:lang w:bidi="ar-SA"/>
        </w:rPr>
        <w:drawing>
          <wp:inline distT="0" distB="0" distL="0" distR="0" wp14:anchorId="6F636724" wp14:editId="5378D1EE">
            <wp:extent cx="3048000" cy="1838325"/>
            <wp:effectExtent l="0" t="0" r="0" b="0"/>
            <wp:docPr id="58" name="Picture 58" descr="C:\Users\Southy\AppData\Local\Temp\SNAGHTML305e7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outhy\AppData\Local\Temp\SNAGHTML305e7c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48000" cy="1838325"/>
                    </a:xfrm>
                    <a:prstGeom prst="rect">
                      <a:avLst/>
                    </a:prstGeom>
                    <a:noFill/>
                    <a:ln>
                      <a:noFill/>
                    </a:ln>
                  </pic:spPr>
                </pic:pic>
              </a:graphicData>
            </a:graphic>
          </wp:inline>
        </w:drawing>
      </w:r>
    </w:p>
    <w:p w:rsidR="00291C55" w:rsidRDefault="00291C55" w:rsidP="00291C55">
      <w:pPr>
        <w:pStyle w:val="ppFigureNumberIndent"/>
      </w:pPr>
      <w:r>
        <w:t xml:space="preserve">Figure </w:t>
      </w:r>
      <w:r w:rsidR="00681F0A">
        <w:fldChar w:fldCharType="begin"/>
      </w:r>
      <w:r w:rsidR="00681F0A">
        <w:instrText xml:space="preserve"> SEQ Figure \* ARABIC </w:instrText>
      </w:r>
      <w:r w:rsidR="00681F0A">
        <w:fldChar w:fldCharType="separate"/>
      </w:r>
      <w:r w:rsidR="00222B0A">
        <w:rPr>
          <w:noProof/>
        </w:rPr>
        <w:t>42</w:t>
      </w:r>
      <w:r w:rsidR="00681F0A">
        <w:rPr>
          <w:noProof/>
        </w:rPr>
        <w:fldChar w:fldCharType="end"/>
      </w:r>
    </w:p>
    <w:p w:rsidR="00291C55" w:rsidRPr="00F70D65" w:rsidRDefault="00291C55" w:rsidP="00291C55">
      <w:pPr>
        <w:pStyle w:val="ppFigureCaptionIndent"/>
      </w:pPr>
      <w:r>
        <w:t>Showing the Compute Emulator UI</w:t>
      </w:r>
    </w:p>
    <w:p w:rsidR="00291C55" w:rsidRDefault="00291C55" w:rsidP="00291C55">
      <w:pPr>
        <w:pStyle w:val="ppBodyTextIndent"/>
      </w:pPr>
    </w:p>
    <w:p w:rsidR="00291C55" w:rsidRDefault="00291C55" w:rsidP="00291C55">
      <w:pPr>
        <w:pStyle w:val="ppNumberList"/>
      </w:pPr>
      <w:r>
        <w:lastRenderedPageBreak/>
        <w:t xml:space="preserve">In the Storage Emulator UI, open the </w:t>
      </w:r>
      <w:r w:rsidRPr="00F70D65">
        <w:rPr>
          <w:b/>
        </w:rPr>
        <w:t>File</w:t>
      </w:r>
      <w:r>
        <w:t xml:space="preserve"> menu and select </w:t>
      </w:r>
      <w:r w:rsidRPr="00F70D65">
        <w:rPr>
          <w:b/>
        </w:rPr>
        <w:t>Open Azure Drive Folder in Windows Explorer</w:t>
      </w:r>
      <w:r>
        <w:t xml:space="preserve">. </w:t>
      </w:r>
    </w:p>
    <w:p w:rsidR="00291C55" w:rsidRDefault="00291C55" w:rsidP="00291C55">
      <w:pPr>
        <w:pStyle w:val="ppFigureIndent"/>
        <w:keepNext/>
      </w:pPr>
      <w:r>
        <w:rPr>
          <w:noProof/>
          <w:lang w:bidi="ar-SA"/>
        </w:rPr>
        <w:drawing>
          <wp:inline distT="0" distB="0" distL="0" distR="0" wp14:anchorId="5D1A690E" wp14:editId="593D36DE">
            <wp:extent cx="5394960" cy="1773936"/>
            <wp:effectExtent l="0" t="0" r="0" b="0"/>
            <wp:docPr id="59" name="Picture 59" descr="C:\Users\Southy\AppData\Local\Temp\SNAGHTML3082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outhy\AppData\Local\Temp\SNAGHTML3082ced.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4960" cy="1773936"/>
                    </a:xfrm>
                    <a:prstGeom prst="rect">
                      <a:avLst/>
                    </a:prstGeom>
                    <a:noFill/>
                    <a:ln>
                      <a:noFill/>
                    </a:ln>
                  </pic:spPr>
                </pic:pic>
              </a:graphicData>
            </a:graphic>
          </wp:inline>
        </w:drawing>
      </w:r>
    </w:p>
    <w:p w:rsidR="00291C55" w:rsidRDefault="00291C55" w:rsidP="00291C55">
      <w:pPr>
        <w:pStyle w:val="ppFigureNumberIndent"/>
      </w:pPr>
      <w:r>
        <w:t xml:space="preserve">Figure </w:t>
      </w:r>
      <w:r w:rsidR="00681F0A">
        <w:fldChar w:fldCharType="begin"/>
      </w:r>
      <w:r w:rsidR="00681F0A">
        <w:instrText xml:space="preserve"> SEQ Figure \* ARABIC </w:instrText>
      </w:r>
      <w:r w:rsidR="00681F0A">
        <w:fldChar w:fldCharType="separate"/>
      </w:r>
      <w:r w:rsidR="00222B0A">
        <w:rPr>
          <w:noProof/>
        </w:rPr>
        <w:t>43</w:t>
      </w:r>
      <w:r w:rsidR="00681F0A">
        <w:rPr>
          <w:noProof/>
        </w:rPr>
        <w:fldChar w:fldCharType="end"/>
      </w:r>
    </w:p>
    <w:p w:rsidR="00291C55" w:rsidRDefault="00291C55" w:rsidP="00291C55">
      <w:pPr>
        <w:pStyle w:val="ppFigureCaptionIndent"/>
      </w:pPr>
      <w:r>
        <w:t>Opening the Azure Drive simulation folder</w:t>
      </w:r>
    </w:p>
    <w:p w:rsidR="00291C55" w:rsidRPr="00F70D65" w:rsidRDefault="00291C55" w:rsidP="00291C55">
      <w:pPr>
        <w:pStyle w:val="ppBodyTextIndent"/>
      </w:pPr>
    </w:p>
    <w:p w:rsidR="00291C55" w:rsidRPr="00195BA4" w:rsidRDefault="00291C55" w:rsidP="00291C55">
      <w:pPr>
        <w:pStyle w:val="ppNoteIndent"/>
        <w:rPr>
          <w:b/>
        </w:rPr>
      </w:pPr>
      <w:r w:rsidRPr="003E3719">
        <w:rPr>
          <w:b/>
        </w:rPr>
        <w:t xml:space="preserve">Note: </w:t>
      </w:r>
      <w:r w:rsidRPr="003E3719">
        <w:t>When running locally, the storage</w:t>
      </w:r>
      <w:r>
        <w:t xml:space="preserve"> emulator</w:t>
      </w:r>
      <w:r w:rsidRPr="003E3719">
        <w:t xml:space="preserve"> does not use </w:t>
      </w:r>
      <w:r>
        <w:t xml:space="preserve">blob </w:t>
      </w:r>
      <w:r w:rsidR="009C6E80">
        <w:t>storage</w:t>
      </w:r>
      <w:r w:rsidRPr="003E3719">
        <w:t xml:space="preserve"> to simulate the cloud drive. Instead, </w:t>
      </w:r>
      <w:r w:rsidRPr="009A073C">
        <w:t>it maps the drive to a local folder</w:t>
      </w:r>
      <w:r w:rsidRPr="003E3719">
        <w:t>.</w:t>
      </w:r>
      <w:r>
        <w:t xml:space="preserve"> From the storage emulator UI, you can open</w:t>
      </w:r>
      <w:r w:rsidRPr="001A34F7">
        <w:t xml:space="preserve"> a Windows Explorer window pointing at </w:t>
      </w:r>
      <w:r>
        <w:t>the</w:t>
      </w:r>
      <w:r w:rsidRPr="001A34F7">
        <w:t xml:space="preserve"> temporary folder used by storage</w:t>
      </w:r>
      <w:r>
        <w:t xml:space="preserve"> emulator</w:t>
      </w:r>
      <w:r w:rsidRPr="001A34F7">
        <w:t xml:space="preserve"> to store simulated Windows Azure drives.</w:t>
      </w:r>
      <w:r>
        <w:t xml:space="preserve"> </w:t>
      </w:r>
    </w:p>
    <w:p w:rsidR="00291C55" w:rsidRPr="003E3719" w:rsidRDefault="00291C55" w:rsidP="00291C55">
      <w:pPr>
        <w:pStyle w:val="ppBodyTextIndent"/>
      </w:pPr>
    </w:p>
    <w:p w:rsidR="00291C55" w:rsidRDefault="00291C55" w:rsidP="00291C55">
      <w:pPr>
        <w:pStyle w:val="ppNumberList"/>
      </w:pPr>
      <w:r>
        <w:t xml:space="preserve">Inside the Azure Drive folder, navigate to </w:t>
      </w:r>
      <w:r w:rsidRPr="00195BA4">
        <w:rPr>
          <w:b/>
          <w:i/>
        </w:rPr>
        <w:t>devstoreaccount1\mydrives\SamplePictures.vhd</w:t>
      </w:r>
      <w:r>
        <w:t xml:space="preserve">. Note that this path matches the URI of the blob—in </w:t>
      </w:r>
      <w:r w:rsidR="00191009">
        <w:t xml:space="preserve">the </w:t>
      </w:r>
      <w:r>
        <w:t xml:space="preserve">storage emulator, hence the </w:t>
      </w:r>
      <w:r w:rsidRPr="00794D32">
        <w:rPr>
          <w:b/>
          <w:i/>
        </w:rPr>
        <w:t>devstoreaccount1</w:t>
      </w:r>
      <w:r>
        <w:t xml:space="preserve"> prefix—that you assigned to store the drive.</w:t>
      </w:r>
    </w:p>
    <w:p w:rsidR="00291C55" w:rsidRPr="003E3719" w:rsidRDefault="00291C55" w:rsidP="00291C55">
      <w:pPr>
        <w:pStyle w:val="ppNumberList"/>
      </w:pPr>
      <w:r w:rsidRPr="003E3719">
        <w:t xml:space="preserve">Now, open the </w:t>
      </w:r>
      <w:r w:rsidRPr="003E3719">
        <w:rPr>
          <w:b/>
        </w:rPr>
        <w:t>Start</w:t>
      </w:r>
      <w:r w:rsidRPr="003E3719">
        <w:t xml:space="preserve"> menu, select </w:t>
      </w:r>
      <w:r w:rsidRPr="003E3719">
        <w:rPr>
          <w:b/>
        </w:rPr>
        <w:t>Pictures</w:t>
      </w:r>
      <w:r w:rsidRPr="003E3719">
        <w:t xml:space="preserve"> to open your pictures library and then double-click the </w:t>
      </w:r>
      <w:r w:rsidRPr="003E3719">
        <w:rPr>
          <w:b/>
        </w:rPr>
        <w:t>Sample Pictures</w:t>
      </w:r>
      <w:r w:rsidRPr="003E3719">
        <w:t xml:space="preserve"> folder to open a window with sample image files.</w:t>
      </w:r>
    </w:p>
    <w:p w:rsidR="00291C55" w:rsidRPr="003E3719" w:rsidRDefault="00291C55" w:rsidP="00291C55">
      <w:pPr>
        <w:pStyle w:val="ppFigureIndent"/>
        <w:keepNext/>
      </w:pPr>
      <w:r>
        <w:rPr>
          <w:noProof/>
          <w:lang w:bidi="ar-SA"/>
        </w:rPr>
        <w:lastRenderedPageBreak/>
        <w:drawing>
          <wp:inline distT="0" distB="0" distL="0" distR="0" wp14:anchorId="1C6EDB5C" wp14:editId="63E223CC">
            <wp:extent cx="5394960" cy="3273552"/>
            <wp:effectExtent l="0" t="0" r="0" b="0"/>
            <wp:docPr id="62" name="Picture 62" descr="C:\Users\Southy\AppData\Local\Temp\SNAGHTML3442f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outhy\AppData\Local\Temp\SNAGHTML3442f1c.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4960" cy="3273552"/>
                    </a:xfrm>
                    <a:prstGeom prst="rect">
                      <a:avLst/>
                    </a:prstGeom>
                    <a:noFill/>
                    <a:ln>
                      <a:noFill/>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44</w:t>
      </w:r>
      <w:r w:rsidR="00681F0A">
        <w:rPr>
          <w:noProof/>
        </w:rPr>
        <w:fldChar w:fldCharType="end"/>
      </w:r>
    </w:p>
    <w:p w:rsidR="00291C55" w:rsidRPr="003E3719" w:rsidRDefault="00291C55" w:rsidP="00291C55">
      <w:pPr>
        <w:pStyle w:val="ppFigureCaptionIndent"/>
      </w:pPr>
      <w:r w:rsidRPr="003E3719">
        <w:t>Sample pictures library in Windows</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The sample pictures library is typically present in most Windows installations and is located at “</w:t>
      </w:r>
      <w:r w:rsidRPr="003E3719">
        <w:rPr>
          <w:i/>
        </w:rPr>
        <w:t>%PUBLIC%\Pictures\Sample Pictures”</w:t>
      </w:r>
      <w:r w:rsidRPr="003E3719">
        <w:t xml:space="preserve">. It contains a small set of image files. If this folder is not available in your environment, you may substitute it with any folder that contains a suitable collection of JPEG or PNG image files, for example, those found in </w:t>
      </w:r>
      <w:r w:rsidRPr="003E3719">
        <w:rPr>
          <w:i/>
        </w:rPr>
        <w:t>Assets\Images</w:t>
      </w:r>
      <w:r w:rsidRPr="003E3719">
        <w:t xml:space="preserve"> in the </w:t>
      </w:r>
      <w:r w:rsidRPr="003E3719">
        <w:rPr>
          <w:i/>
        </w:rPr>
        <w:t>Source</w:t>
      </w:r>
      <w:r w:rsidRPr="003E3719">
        <w:t xml:space="preserve"> folder of this lab.</w:t>
      </w:r>
    </w:p>
    <w:p w:rsidR="00291C55" w:rsidRPr="003E3719" w:rsidRDefault="00291C55" w:rsidP="00291C55">
      <w:pPr>
        <w:pStyle w:val="ppBodyTextIndent"/>
      </w:pPr>
    </w:p>
    <w:p w:rsidR="00291C55" w:rsidRPr="003E3719" w:rsidRDefault="00C92CB5" w:rsidP="00291C55">
      <w:pPr>
        <w:pStyle w:val="ppNumberList"/>
      </w:pPr>
      <w:r>
        <w:t xml:space="preserve"> </w:t>
      </w:r>
      <w:proofErr w:type="gramStart"/>
      <w:r>
        <w:t>Copy one or more files from the pictures library to the simulated cloud drive that you determined previously.</w:t>
      </w:r>
      <w:proofErr w:type="gramEnd"/>
    </w:p>
    <w:p w:rsidR="00291C55" w:rsidRPr="003E3719" w:rsidRDefault="00291C55" w:rsidP="00291C55">
      <w:pPr>
        <w:pStyle w:val="ppNumberList"/>
      </w:pPr>
      <w:r w:rsidRPr="003E3719">
        <w:t>Switch back to the browser window showing the contents of the image store and refresh the page. Notice that the updated page shows the files that you copied in the previous step.</w:t>
      </w:r>
    </w:p>
    <w:p w:rsidR="00291C55" w:rsidRPr="003E3719" w:rsidRDefault="00C92CB5" w:rsidP="00291C55">
      <w:pPr>
        <w:pStyle w:val="ppFigureIndent"/>
        <w:keepNext/>
      </w:pPr>
      <w:r>
        <w:rPr>
          <w:noProof/>
          <w:lang w:bidi="ar-SA"/>
        </w:rPr>
        <w:lastRenderedPageBreak/>
        <w:drawing>
          <wp:inline distT="0" distB="0" distL="0" distR="0" wp14:anchorId="75843EF8" wp14:editId="6D70A594">
            <wp:extent cx="5409524" cy="389523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9524" cy="3895238"/>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45</w:t>
      </w:r>
      <w:r w:rsidR="00681F0A">
        <w:rPr>
          <w:noProof/>
        </w:rPr>
        <w:fldChar w:fldCharType="end"/>
      </w:r>
    </w:p>
    <w:p w:rsidR="00291C55" w:rsidRPr="003E3719" w:rsidRDefault="00291C55" w:rsidP="00291C55">
      <w:pPr>
        <w:pStyle w:val="ppFigureCaptionIndent"/>
      </w:pPr>
      <w:r w:rsidRPr="003E3719">
        <w:t>Application showing the updated contents of the Windows Azure Drive</w:t>
      </w:r>
    </w:p>
    <w:p w:rsidR="00291C55" w:rsidRPr="003E3719" w:rsidRDefault="00291C55" w:rsidP="00291C55">
      <w:pPr>
        <w:pStyle w:val="ppBodyTextIndent"/>
      </w:pPr>
    </w:p>
    <w:p w:rsidR="00291C55" w:rsidRPr="003E3719" w:rsidRDefault="00291C55" w:rsidP="00291C55">
      <w:pPr>
        <w:pStyle w:val="ppNumberList"/>
      </w:pPr>
      <w:r w:rsidRPr="003E3719">
        <w:t>Close the browser window.</w:t>
      </w:r>
    </w:p>
    <w:p w:rsidR="00291C55" w:rsidRPr="003E3719" w:rsidRDefault="00291C55" w:rsidP="00291C55">
      <w:pPr>
        <w:pStyle w:val="ppListEnd"/>
      </w:pPr>
    </w:p>
    <w:p w:rsidR="00291C55" w:rsidRPr="003E3719" w:rsidRDefault="00291C55" w:rsidP="00291C55">
      <w:pPr>
        <w:pStyle w:val="ppBodyText"/>
      </w:pPr>
    </w:p>
    <w:p w:rsidR="00291C55" w:rsidRPr="003E3719" w:rsidRDefault="00291C55" w:rsidP="00291C55">
      <w:pPr>
        <w:pStyle w:val="ppProcedureStart"/>
      </w:pPr>
      <w:bookmarkStart w:id="75" w:name="_Toc260154766"/>
      <w:bookmarkStart w:id="76" w:name="_Toc260352504"/>
      <w:bookmarkStart w:id="77" w:name="_Toc278972606"/>
      <w:bookmarkStart w:id="78" w:name="_Toc303243866"/>
      <w:bookmarkStart w:id="79" w:name="_Toc310346244"/>
      <w:r w:rsidRPr="003E3719">
        <w:t>Task 3 – Creating a New Drive in the Cloud</w:t>
      </w:r>
      <w:bookmarkEnd w:id="75"/>
      <w:bookmarkEnd w:id="76"/>
      <w:bookmarkEnd w:id="77"/>
      <w:bookmarkEnd w:id="78"/>
      <w:bookmarkEnd w:id="79"/>
    </w:p>
    <w:p w:rsidR="00291C55" w:rsidRPr="003E3719" w:rsidRDefault="00291C55" w:rsidP="00291C55">
      <w:pPr>
        <w:pStyle w:val="ppBodyText"/>
      </w:pPr>
      <w:r w:rsidRPr="003E3719">
        <w:t>In this task, you update the application to create a new drive in the cloud, mount it, and then copy the contents of the original drive into it.</w:t>
      </w:r>
    </w:p>
    <w:p w:rsidR="00291C55" w:rsidRPr="003E3719" w:rsidRDefault="00291C55" w:rsidP="00291C55">
      <w:pPr>
        <w:pStyle w:val="ppNumberList"/>
      </w:pPr>
      <w:proofErr w:type="gramStart"/>
      <w:r w:rsidRPr="003E3719">
        <w:t xml:space="preserve">In </w:t>
      </w:r>
      <w:r w:rsidRPr="003E3719">
        <w:rPr>
          <w:b/>
        </w:rPr>
        <w:t>Solution Explorer</w:t>
      </w:r>
      <w:r w:rsidRPr="003E3719">
        <w:t xml:space="preserve">, right-click </w:t>
      </w:r>
      <w:r w:rsidRPr="003E3719">
        <w:rPr>
          <w:b/>
        </w:rPr>
        <w:t>Default.aspx</w:t>
      </w:r>
      <w:r w:rsidRPr="003E3719">
        <w:t xml:space="preserve"> and then select </w:t>
      </w:r>
      <w:r w:rsidRPr="003E3719">
        <w:rPr>
          <w:b/>
        </w:rPr>
        <w:t>View Markup</w:t>
      </w:r>
      <w:r w:rsidRPr="003E3719">
        <w:t>.</w:t>
      </w:r>
      <w:proofErr w:type="gramEnd"/>
    </w:p>
    <w:p w:rsidR="00291C55" w:rsidRPr="003E3719" w:rsidRDefault="00291C55" w:rsidP="00291C55">
      <w:pPr>
        <w:pStyle w:val="ppNumberList"/>
      </w:pPr>
      <w:r w:rsidRPr="003E3719">
        <w:t xml:space="preserve">Insert the following markup inside the body of the page, between the </w:t>
      </w:r>
      <w:r w:rsidRPr="003E3719">
        <w:rPr>
          <w:b/>
        </w:rPr>
        <w:t>h1</w:t>
      </w:r>
      <w:r w:rsidRPr="003E3719">
        <w:t xml:space="preserve"> and </w:t>
      </w:r>
      <w:r w:rsidRPr="003E3719">
        <w:rPr>
          <w:b/>
        </w:rPr>
        <w:t>h2</w:t>
      </w:r>
      <w:r w:rsidRPr="003E3719">
        <w:t xml:space="preserve"> heading tags, as shown below.</w:t>
      </w: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4A54E8">
        <w:rPr>
          <w:i/>
        </w:rPr>
        <w:t>6</w:t>
      </w:r>
      <w:r w:rsidRPr="003E3719">
        <w:rPr>
          <w:i/>
        </w:rPr>
        <w:t>-MountedDrives Panel</w:t>
      </w:r>
      <w:r w:rsidRPr="003E3719">
        <w:t>)</w:t>
      </w:r>
    </w:p>
    <w:p w:rsidR="00291C55" w:rsidRPr="003E3719" w:rsidRDefault="00291C55" w:rsidP="00291C55">
      <w:pPr>
        <w:pStyle w:val="ppCodeLanguageIndent"/>
      </w:pPr>
      <w:r>
        <w:t>HTML</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color w:val="0000FF"/>
          <w:lang w:bidi="ar-SA"/>
        </w:rPr>
        <w:t>&lt;</w:t>
      </w:r>
      <w:proofErr w:type="gramStart"/>
      <w:r w:rsidRPr="003E3719">
        <w:rPr>
          <w:rFonts w:eastAsiaTheme="minorHAnsi"/>
          <w:color w:val="800000"/>
          <w:lang w:bidi="ar-SA"/>
        </w:rPr>
        <w:t>body</w:t>
      </w:r>
      <w:proofErr w:type="gramEnd"/>
      <w:r w:rsidRPr="003E3719">
        <w:rPr>
          <w:rFonts w:eastAsiaTheme="minorHAnsi"/>
          <w:color w:val="0000FF"/>
          <w:lang w:bidi="ar-SA"/>
        </w:rPr>
        <w:t>&gt;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r w:rsidRPr="003E3719">
        <w:rPr>
          <w:rFonts w:eastAsiaTheme="minorHAnsi"/>
          <w:color w:val="0000FF"/>
          <w:lang w:bidi="ar-SA"/>
        </w:rPr>
        <w:t>&lt;</w:t>
      </w:r>
      <w:r w:rsidRPr="003E3719">
        <w:rPr>
          <w:rFonts w:eastAsiaTheme="minorHAnsi"/>
          <w:color w:val="800000"/>
          <w:lang w:bidi="ar-SA"/>
        </w:rPr>
        <w:t>form</w:t>
      </w:r>
      <w:r w:rsidRPr="003E3719">
        <w:rPr>
          <w:rFonts w:eastAsiaTheme="minorHAnsi"/>
          <w:lang w:bidi="ar-SA"/>
        </w:rPr>
        <w:t xml:space="preserve"> </w:t>
      </w:r>
      <w:r w:rsidRPr="003E3719">
        <w:rPr>
          <w:rFonts w:eastAsiaTheme="minorHAnsi"/>
          <w:color w:val="FF0000"/>
          <w:lang w:bidi="ar-SA"/>
        </w:rPr>
        <w:t>id</w:t>
      </w:r>
      <w:r w:rsidRPr="003E3719">
        <w:rPr>
          <w:rFonts w:eastAsiaTheme="minorHAnsi"/>
          <w:color w:val="0000FF"/>
          <w:lang w:bidi="ar-SA"/>
        </w:rPr>
        <w:t>="form1"</w:t>
      </w:r>
      <w:r w:rsidRPr="003E3719">
        <w:rPr>
          <w:rFonts w:eastAsiaTheme="minorHAnsi"/>
          <w:lang w:bidi="ar-SA"/>
        </w:rPr>
        <w:t xml:space="preserve"> </w:t>
      </w:r>
      <w:r w:rsidRPr="003E3719">
        <w:rPr>
          <w:rFonts w:eastAsiaTheme="minorHAnsi"/>
          <w:color w:val="FF0000"/>
          <w:lang w:bidi="ar-SA"/>
        </w:rPr>
        <w:t>runat</w:t>
      </w:r>
      <w:r w:rsidRPr="003E3719">
        <w:rPr>
          <w:rFonts w:eastAsiaTheme="minorHAnsi"/>
          <w:color w:val="0000FF"/>
          <w:lang w:bidi="ar-SA"/>
        </w:rPr>
        <w:t>="server"&gt;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r w:rsidRPr="003E3719">
        <w:rPr>
          <w:rFonts w:eastAsiaTheme="minorHAnsi"/>
          <w:color w:val="0000FF"/>
          <w:lang w:bidi="ar-SA"/>
        </w:rPr>
        <w:t>&lt;</w:t>
      </w:r>
      <w:proofErr w:type="gramStart"/>
      <w:r w:rsidRPr="003E3719">
        <w:rPr>
          <w:rFonts w:eastAsiaTheme="minorHAnsi"/>
          <w:color w:val="800000"/>
          <w:lang w:bidi="ar-SA"/>
        </w:rPr>
        <w:t>div</w:t>
      </w:r>
      <w:proofErr w:type="gramEnd"/>
      <w:r w:rsidRPr="003E3719">
        <w:rPr>
          <w:rFonts w:eastAsiaTheme="minorHAnsi"/>
          <w:color w:val="0000FF"/>
          <w:lang w:bidi="ar-SA"/>
        </w:rPr>
        <w:t>&gt;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lastRenderedPageBreak/>
        <w:t xml:space="preserve">    </w:t>
      </w:r>
      <w:r w:rsidRPr="003E3719">
        <w:rPr>
          <w:rFonts w:eastAsiaTheme="minorHAnsi"/>
          <w:color w:val="0000FF"/>
          <w:lang w:bidi="ar-SA"/>
        </w:rPr>
        <w:t>&lt;</w:t>
      </w:r>
      <w:r w:rsidRPr="003E3719">
        <w:rPr>
          <w:rFonts w:eastAsiaTheme="minorHAnsi"/>
          <w:color w:val="800000"/>
          <w:lang w:bidi="ar-SA"/>
        </w:rPr>
        <w:t>h1</w:t>
      </w:r>
      <w:r w:rsidRPr="003E3719">
        <w:rPr>
          <w:rFonts w:eastAsiaTheme="minorHAnsi"/>
          <w:color w:val="0000FF"/>
          <w:lang w:bidi="ar-SA"/>
        </w:rPr>
        <w:t>&gt;</w:t>
      </w:r>
      <w:r w:rsidRPr="003E3719">
        <w:rPr>
          <w:rFonts w:eastAsiaTheme="minorHAnsi"/>
          <w:lang w:bidi="ar-SA"/>
        </w:rPr>
        <w:t>PhotoAlbum</w:t>
      </w:r>
      <w:r w:rsidRPr="003E3719">
        <w:rPr>
          <w:rFonts w:eastAsiaTheme="minorHAnsi"/>
          <w:color w:val="0000FF"/>
          <w:lang w:bidi="ar-SA"/>
        </w:rPr>
        <w:t>&lt;/</w:t>
      </w:r>
      <w:r w:rsidRPr="003E3719">
        <w:rPr>
          <w:rFonts w:eastAsiaTheme="minorHAnsi"/>
          <w:color w:val="800000"/>
          <w:lang w:bidi="ar-SA"/>
        </w:rPr>
        <w:t>h1</w:t>
      </w:r>
      <w:r w:rsidRPr="003E3719">
        <w:rPr>
          <w:rFonts w:eastAsiaTheme="minorHAnsi"/>
          <w:color w:val="0000FF"/>
          <w:lang w:bidi="ar-SA"/>
        </w:rPr>
        <w:t>&gt;</w:t>
      </w:r>
      <w:r w:rsidRPr="003E3719">
        <w:rPr>
          <w:rFonts w:eastAsiaTheme="minorHAnsi"/>
          <w:lang w:bidi="ar-SA"/>
        </w:rPr>
        <w:t xml:space="preserve">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&lt;</w:t>
      </w:r>
      <w:r w:rsidRPr="003E3719">
        <w:rPr>
          <w:rFonts w:eastAsiaTheme="minorHAnsi"/>
          <w:b/>
          <w:color w:val="800000"/>
          <w:lang w:bidi="ar-SA"/>
        </w:rPr>
        <w:t>asp</w:t>
      </w:r>
      <w:proofErr w:type="gramStart"/>
      <w:r w:rsidRPr="003E3719">
        <w:rPr>
          <w:rFonts w:eastAsiaTheme="minorHAnsi"/>
          <w:b/>
          <w:color w:val="0000FF"/>
          <w:lang w:bidi="ar-SA"/>
        </w:rPr>
        <w:t>:</w:t>
      </w:r>
      <w:r w:rsidRPr="003E3719">
        <w:rPr>
          <w:rFonts w:eastAsiaTheme="minorHAnsi"/>
          <w:b/>
          <w:color w:val="800000"/>
          <w:lang w:bidi="ar-SA"/>
        </w:rPr>
        <w:t>Panel</w:t>
      </w:r>
      <w:proofErr w:type="gramEnd"/>
      <w:r w:rsidRPr="003E3719">
        <w:rPr>
          <w:rFonts w:eastAsiaTheme="minorHAnsi"/>
          <w:b/>
          <w:lang w:bidi="ar-SA"/>
        </w:rPr>
        <w:t xml:space="preserve"> </w:t>
      </w:r>
      <w:r w:rsidRPr="003E3719">
        <w:rPr>
          <w:rFonts w:eastAsiaTheme="minorHAnsi"/>
          <w:b/>
          <w:color w:val="FF0000"/>
          <w:lang w:bidi="ar-SA"/>
        </w:rPr>
        <w:t>ID</w:t>
      </w:r>
      <w:r w:rsidRPr="003E3719">
        <w:rPr>
          <w:rFonts w:eastAsiaTheme="minorHAnsi"/>
          <w:b/>
          <w:color w:val="0000FF"/>
          <w:lang w:bidi="ar-SA"/>
        </w:rPr>
        <w:t>="SelectDrive"</w:t>
      </w:r>
      <w:r w:rsidRPr="003E3719">
        <w:rPr>
          <w:rFonts w:eastAsiaTheme="minorHAnsi"/>
          <w:b/>
          <w:lang w:bidi="ar-SA"/>
        </w:rPr>
        <w:t xml:space="preserve"> </w:t>
      </w:r>
      <w:r w:rsidRPr="003E3719">
        <w:rPr>
          <w:rFonts w:eastAsiaTheme="minorHAnsi"/>
          <w:b/>
          <w:color w:val="FF0000"/>
          <w:lang w:bidi="ar-SA"/>
        </w:rPr>
        <w:t>runat</w:t>
      </w:r>
      <w:r w:rsidRPr="003E3719">
        <w:rPr>
          <w:rFonts w:eastAsiaTheme="minorHAnsi"/>
          <w:b/>
          <w:color w:val="0000FF"/>
          <w:lang w:bidi="ar-SA"/>
        </w:rPr>
        <w:t>="server"</w:t>
      </w:r>
      <w:r w:rsidRPr="003E3719">
        <w:rPr>
          <w:rFonts w:eastAsiaTheme="minorHAnsi"/>
          <w:b/>
          <w:lang w:bidi="ar-SA"/>
        </w:rPr>
        <w:t xml:space="preserve"> </w:t>
      </w:r>
      <w:r w:rsidRPr="003E3719">
        <w:rPr>
          <w:rFonts w:eastAsiaTheme="minorHAnsi"/>
          <w:b/>
          <w:color w:val="FF0000"/>
          <w:lang w:bidi="ar-SA"/>
        </w:rPr>
        <w:t>Visible</w:t>
      </w:r>
      <w:r w:rsidRPr="003E3719">
        <w:rPr>
          <w:rFonts w:eastAsiaTheme="minorHAnsi"/>
          <w:b/>
          <w:color w:val="0000FF"/>
          <w:lang w:bidi="ar-SA"/>
        </w:rPr>
        <w:t>="false"&gt;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&lt;</w:t>
      </w:r>
      <w:r w:rsidRPr="003E3719">
        <w:rPr>
          <w:rFonts w:eastAsiaTheme="minorHAnsi"/>
          <w:b/>
          <w:color w:val="800000"/>
          <w:lang w:bidi="ar-SA"/>
        </w:rPr>
        <w:t>asp</w:t>
      </w:r>
      <w:proofErr w:type="gramStart"/>
      <w:r w:rsidRPr="003E3719">
        <w:rPr>
          <w:rFonts w:eastAsiaTheme="minorHAnsi"/>
          <w:b/>
          <w:color w:val="0000FF"/>
          <w:lang w:bidi="ar-SA"/>
        </w:rPr>
        <w:t>:</w:t>
      </w:r>
      <w:r w:rsidRPr="003E3719">
        <w:rPr>
          <w:rFonts w:eastAsiaTheme="minorHAnsi"/>
          <w:b/>
          <w:color w:val="800000"/>
          <w:lang w:bidi="ar-SA"/>
        </w:rPr>
        <w:t>LinkButton</w:t>
      </w:r>
      <w:proofErr w:type="gramEnd"/>
      <w:r w:rsidRPr="003E3719">
        <w:rPr>
          <w:rFonts w:eastAsiaTheme="minorHAnsi"/>
          <w:b/>
          <w:lang w:bidi="ar-SA"/>
        </w:rPr>
        <w:t xml:space="preserve"> </w:t>
      </w:r>
      <w:r w:rsidRPr="003E3719">
        <w:rPr>
          <w:rFonts w:eastAsiaTheme="minorHAnsi"/>
          <w:b/>
          <w:color w:val="FF0000"/>
          <w:lang w:bidi="ar-SA"/>
        </w:rPr>
        <w:t>ID</w:t>
      </w:r>
      <w:r w:rsidRPr="003E3719">
        <w:rPr>
          <w:rFonts w:eastAsiaTheme="minorHAnsi"/>
          <w:b/>
          <w:color w:val="0000FF"/>
          <w:lang w:bidi="ar-SA"/>
        </w:rPr>
        <w:t>="NewDrive"</w:t>
      </w:r>
      <w:r w:rsidRPr="003E3719">
        <w:rPr>
          <w:rFonts w:eastAsiaTheme="minorHAnsi"/>
          <w:b/>
          <w:lang w:bidi="ar-SA"/>
        </w:rPr>
        <w:t xml:space="preserve"> </w:t>
      </w:r>
      <w:r w:rsidRPr="003E3719">
        <w:rPr>
          <w:rFonts w:eastAsiaTheme="minorHAnsi"/>
          <w:b/>
          <w:color w:val="FF0000"/>
          <w:lang w:bidi="ar-SA"/>
        </w:rPr>
        <w:t>runat</w:t>
      </w:r>
      <w:r w:rsidRPr="003E3719">
        <w:rPr>
          <w:rFonts w:eastAsiaTheme="minorHAnsi"/>
          <w:b/>
          <w:color w:val="0000FF"/>
          <w:lang w:bidi="ar-SA"/>
        </w:rPr>
        <w:t>="server"</w:t>
      </w:r>
      <w:r w:rsidRPr="003E3719">
        <w:rPr>
          <w:rFonts w:eastAsiaTheme="minorHAnsi"/>
          <w:b/>
          <w:lang w:bidi="ar-SA"/>
        </w:rPr>
        <w:t xml:space="preserve"> </w:t>
      </w:r>
      <w:r w:rsidRPr="003E3719">
        <w:rPr>
          <w:rFonts w:eastAsiaTheme="minorHAnsi"/>
          <w:b/>
          <w:color w:val="FF0000"/>
          <w:lang w:bidi="ar-SA"/>
        </w:rPr>
        <w:t>Text</w:t>
      </w:r>
      <w:r w:rsidRPr="003E3719">
        <w:rPr>
          <w:rFonts w:eastAsiaTheme="minorHAnsi"/>
          <w:b/>
          <w:color w:val="0000FF"/>
          <w:lang w:bidi="ar-SA"/>
        </w:rPr>
        <w:t>="New Drive"</w:t>
      </w:r>
      <w:r w:rsidRPr="003E3719">
        <w:rPr>
          <w:rFonts w:eastAsiaTheme="minorHAnsi"/>
          <w:b/>
          <w:lang w:bidi="ar-SA"/>
        </w:rPr>
        <w:t xml:space="preserve"> </w:t>
      </w:r>
      <w:r w:rsidRPr="003E3719">
        <w:rPr>
          <w:rFonts w:eastAsiaTheme="minorHAnsi"/>
          <w:b/>
          <w:color w:val="FF0000"/>
          <w:lang w:bidi="ar-SA"/>
        </w:rPr>
        <w:t>onclick</w:t>
      </w:r>
      <w:r w:rsidRPr="003E3719">
        <w:rPr>
          <w:rFonts w:eastAsiaTheme="minorHAnsi"/>
          <w:b/>
          <w:color w:val="0000FF"/>
          <w:lang w:bidi="ar-SA"/>
        </w:rPr>
        <w:t>="NewDrive_Click"</w:t>
      </w:r>
      <w:r w:rsidRPr="003E3719">
        <w:rPr>
          <w:rFonts w:eastAsiaTheme="minorHAnsi"/>
          <w:b/>
          <w:lang w:bidi="ar-SA"/>
        </w:rPr>
        <w:t xml:space="preserve"> </w:t>
      </w:r>
      <w:r w:rsidRPr="003E3719">
        <w:rPr>
          <w:rFonts w:eastAsiaTheme="minorHAnsi"/>
          <w:b/>
          <w:color w:val="FF0000"/>
          <w:lang w:bidi="ar-SA"/>
        </w:rPr>
        <w:t>CssClass</w:t>
      </w:r>
      <w:r w:rsidRPr="003E3719">
        <w:rPr>
          <w:rFonts w:eastAsiaTheme="minorHAnsi"/>
          <w:b/>
          <w:color w:val="0000FF"/>
          <w:lang w:bidi="ar-SA"/>
        </w:rPr>
        <w:t>="newdrive"</w:t>
      </w:r>
      <w:r w:rsidRPr="003E3719">
        <w:rPr>
          <w:rFonts w:eastAsiaTheme="minorHAnsi"/>
          <w:b/>
          <w:lang w:bidi="ar-SA"/>
        </w:rPr>
        <w:t xml:space="preserve"> </w:t>
      </w:r>
      <w:r w:rsidRPr="003E3719">
        <w:rPr>
          <w:rFonts w:eastAsiaTheme="minorHAnsi"/>
          <w:b/>
          <w:color w:val="0000FF"/>
          <w:lang w:bidi="ar-SA"/>
        </w:rPr>
        <w:t>/&gt;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 Drives: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&lt;</w:t>
      </w:r>
      <w:r w:rsidRPr="003E3719">
        <w:rPr>
          <w:rFonts w:eastAsiaTheme="minorHAnsi"/>
          <w:b/>
          <w:color w:val="800000"/>
          <w:lang w:bidi="ar-SA"/>
        </w:rPr>
        <w:t>asp</w:t>
      </w:r>
      <w:proofErr w:type="gramStart"/>
      <w:r w:rsidRPr="003E3719">
        <w:rPr>
          <w:rFonts w:eastAsiaTheme="minorHAnsi"/>
          <w:b/>
          <w:color w:val="0000FF"/>
          <w:lang w:bidi="ar-SA"/>
        </w:rPr>
        <w:t>:</w:t>
      </w:r>
      <w:r w:rsidRPr="003E3719">
        <w:rPr>
          <w:rFonts w:eastAsiaTheme="minorHAnsi"/>
          <w:b/>
          <w:color w:val="800000"/>
          <w:lang w:bidi="ar-SA"/>
        </w:rPr>
        <w:t>DropDownList</w:t>
      </w:r>
      <w:proofErr w:type="gramEnd"/>
      <w:r w:rsidRPr="003E3719">
        <w:rPr>
          <w:rFonts w:eastAsiaTheme="minorHAnsi"/>
          <w:b/>
          <w:lang w:bidi="ar-SA"/>
        </w:rPr>
        <w:t xml:space="preserve"> </w:t>
      </w:r>
      <w:r w:rsidRPr="003E3719">
        <w:rPr>
          <w:rFonts w:eastAsiaTheme="minorHAnsi"/>
          <w:b/>
          <w:color w:val="FF0000"/>
          <w:lang w:bidi="ar-SA"/>
        </w:rPr>
        <w:t>ID</w:t>
      </w:r>
      <w:r w:rsidRPr="003E3719">
        <w:rPr>
          <w:rFonts w:eastAsiaTheme="minorHAnsi"/>
          <w:b/>
          <w:color w:val="0000FF"/>
          <w:lang w:bidi="ar-SA"/>
        </w:rPr>
        <w:t>="MountedDrives"</w:t>
      </w:r>
      <w:r w:rsidRPr="003E3719">
        <w:rPr>
          <w:rFonts w:eastAsiaTheme="minorHAnsi"/>
          <w:b/>
          <w:lang w:bidi="ar-SA"/>
        </w:rPr>
        <w:t xml:space="preserve"> </w:t>
      </w:r>
      <w:r w:rsidRPr="003E3719">
        <w:rPr>
          <w:rFonts w:eastAsiaTheme="minorHAnsi"/>
          <w:b/>
          <w:color w:val="FF0000"/>
          <w:lang w:bidi="ar-SA"/>
        </w:rPr>
        <w:t>runat</w:t>
      </w:r>
      <w:r w:rsidRPr="003E3719">
        <w:rPr>
          <w:rFonts w:eastAsiaTheme="minorHAnsi"/>
          <w:b/>
          <w:color w:val="0000FF"/>
          <w:lang w:bidi="ar-SA"/>
        </w:rPr>
        <w:t>="server"</w:t>
      </w:r>
      <w:r w:rsidRPr="003E3719">
        <w:rPr>
          <w:rFonts w:eastAsiaTheme="minorHAnsi"/>
          <w:b/>
          <w:lang w:bidi="ar-SA"/>
        </w:rPr>
        <w:t xml:space="preserve"> </w:t>
      </w:r>
      <w:r w:rsidRPr="003E3719">
        <w:rPr>
          <w:rFonts w:eastAsiaTheme="minorHAnsi"/>
          <w:b/>
          <w:color w:val="FF0000"/>
          <w:lang w:bidi="ar-SA"/>
        </w:rPr>
        <w:t>AutoPostBack</w:t>
      </w:r>
      <w:r w:rsidRPr="003E3719">
        <w:rPr>
          <w:rFonts w:eastAsiaTheme="minorHAnsi"/>
          <w:b/>
          <w:color w:val="0000FF"/>
          <w:lang w:bidi="ar-SA"/>
        </w:rPr>
        <w:t>="true"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FF0000"/>
          <w:lang w:bidi="ar-SA"/>
        </w:rPr>
        <w:t>DataTextField</w:t>
      </w:r>
      <w:r w:rsidRPr="003E3719">
        <w:rPr>
          <w:rFonts w:eastAsiaTheme="minorHAnsi"/>
          <w:b/>
          <w:color w:val="0000FF"/>
          <w:lang w:bidi="ar-SA"/>
        </w:rPr>
        <w:t>="Name"</w:t>
      </w:r>
      <w:r w:rsidRPr="003E3719">
        <w:rPr>
          <w:rFonts w:eastAsiaTheme="minorHAnsi"/>
          <w:b/>
          <w:lang w:bidi="ar-SA"/>
        </w:rPr>
        <w:t xml:space="preserve"> </w:t>
      </w:r>
      <w:r w:rsidRPr="003E3719">
        <w:rPr>
          <w:rFonts w:eastAsiaTheme="minorHAnsi"/>
          <w:b/>
          <w:color w:val="FF0000"/>
          <w:lang w:bidi="ar-SA"/>
        </w:rPr>
        <w:t>DataValueField</w:t>
      </w:r>
      <w:r w:rsidRPr="003E3719">
        <w:rPr>
          <w:rFonts w:eastAsiaTheme="minorHAnsi"/>
          <w:b/>
          <w:color w:val="0000FF"/>
          <w:lang w:bidi="ar-SA"/>
        </w:rPr>
        <w:t>="Value"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FF0000"/>
          <w:lang w:bidi="ar-SA"/>
        </w:rPr>
        <w:t>OnSelectedIndexChanged</w:t>
      </w:r>
      <w:r w:rsidRPr="003E3719">
        <w:rPr>
          <w:rFonts w:eastAsiaTheme="minorHAnsi"/>
          <w:b/>
          <w:color w:val="0000FF"/>
          <w:lang w:bidi="ar-SA"/>
        </w:rPr>
        <w:t>="MountedDrives_SelectedIndexChanged"</w:t>
      </w:r>
      <w:r w:rsidRPr="003E3719">
        <w:rPr>
          <w:rFonts w:eastAsiaTheme="minorHAnsi"/>
          <w:b/>
          <w:lang w:bidi="ar-SA"/>
        </w:rPr>
        <w:t xml:space="preserve"> </w:t>
      </w:r>
      <w:r w:rsidRPr="003E3719">
        <w:rPr>
          <w:rFonts w:eastAsiaTheme="minorHAnsi"/>
          <w:b/>
          <w:color w:val="0000FF"/>
          <w:lang w:bidi="ar-SA"/>
        </w:rPr>
        <w:t>/&gt;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&lt;/</w:t>
      </w:r>
      <w:r w:rsidRPr="003E3719">
        <w:rPr>
          <w:rFonts w:eastAsiaTheme="minorHAnsi"/>
          <w:b/>
          <w:color w:val="800000"/>
          <w:lang w:bidi="ar-SA"/>
        </w:rPr>
        <w:t>asp</w:t>
      </w:r>
      <w:proofErr w:type="gramStart"/>
      <w:r w:rsidRPr="003E3719">
        <w:rPr>
          <w:rFonts w:eastAsiaTheme="minorHAnsi"/>
          <w:b/>
          <w:color w:val="0000FF"/>
          <w:lang w:bidi="ar-SA"/>
        </w:rPr>
        <w:t>:</w:t>
      </w:r>
      <w:r w:rsidRPr="003E3719">
        <w:rPr>
          <w:rFonts w:eastAsiaTheme="minorHAnsi"/>
          <w:b/>
          <w:color w:val="800000"/>
          <w:lang w:bidi="ar-SA"/>
        </w:rPr>
        <w:t>Panel</w:t>
      </w:r>
      <w:proofErr w:type="gramEnd"/>
      <w:r w:rsidRPr="003E3719">
        <w:rPr>
          <w:rFonts w:eastAsiaTheme="minorHAnsi"/>
          <w:b/>
          <w:color w:val="0000FF"/>
          <w:lang w:bidi="ar-SA"/>
        </w:rPr>
        <w:t>&gt;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r w:rsidRPr="003E3719">
        <w:rPr>
          <w:rFonts w:eastAsiaTheme="minorHAnsi"/>
          <w:color w:val="0000FF"/>
          <w:lang w:bidi="ar-SA"/>
        </w:rPr>
        <w:t>&lt;</w:t>
      </w:r>
      <w:r w:rsidRPr="003E3719">
        <w:rPr>
          <w:rFonts w:eastAsiaTheme="minorHAnsi"/>
          <w:color w:val="800000"/>
          <w:lang w:bidi="ar-SA"/>
        </w:rPr>
        <w:t>h2</w:t>
      </w:r>
      <w:r w:rsidRPr="003E3719">
        <w:rPr>
          <w:rFonts w:eastAsiaTheme="minorHAnsi"/>
          <w:color w:val="0000FF"/>
          <w:lang w:bidi="ar-SA"/>
        </w:rPr>
        <w:t>&gt;</w:t>
      </w:r>
      <w:r w:rsidRPr="003E3719">
        <w:rPr>
          <w:rFonts w:eastAsiaTheme="minorHAnsi"/>
          <w:lang w:bidi="ar-SA"/>
        </w:rPr>
        <w:t>Image Store Drive: (</w:t>
      </w:r>
      <w:r w:rsidRPr="003E3719">
        <w:rPr>
          <w:rFonts w:eastAsiaTheme="minorHAnsi"/>
          <w:highlight w:val="yellow"/>
          <w:lang w:bidi="ar-SA"/>
        </w:rPr>
        <w:t>&lt;%</w:t>
      </w:r>
      <w:r w:rsidRPr="003E3719">
        <w:rPr>
          <w:rFonts w:eastAsiaTheme="minorHAnsi"/>
          <w:color w:val="0000FF"/>
          <w:lang w:bidi="ar-SA"/>
        </w:rPr>
        <w:t>=</w:t>
      </w:r>
      <w:proofErr w:type="gramStart"/>
      <w:r w:rsidRPr="003E3719">
        <w:rPr>
          <w:rFonts w:eastAsiaTheme="minorHAnsi"/>
          <w:color w:val="0000FF"/>
          <w:lang w:bidi="ar-SA"/>
        </w:rPr>
        <w:t>this</w:t>
      </w:r>
      <w:r w:rsidRPr="003E3719">
        <w:rPr>
          <w:rFonts w:eastAsiaTheme="minorHAnsi"/>
          <w:lang w:bidi="ar-SA"/>
        </w:rPr>
        <w:t>.CurrentPath</w:t>
      </w:r>
      <w:r w:rsidRPr="003E3719">
        <w:rPr>
          <w:rFonts w:eastAsiaTheme="minorHAnsi"/>
          <w:highlight w:val="yellow"/>
          <w:lang w:bidi="ar-SA"/>
        </w:rPr>
        <w:t>%</w:t>
      </w:r>
      <w:proofErr w:type="gramEnd"/>
      <w:r w:rsidRPr="003E3719">
        <w:rPr>
          <w:rFonts w:eastAsiaTheme="minorHAnsi"/>
          <w:highlight w:val="yellow"/>
          <w:lang w:bidi="ar-SA"/>
        </w:rPr>
        <w:t>&gt;</w:t>
      </w:r>
      <w:r w:rsidRPr="003E3719">
        <w:rPr>
          <w:rFonts w:eastAsiaTheme="minorHAnsi"/>
          <w:lang w:bidi="ar-SA"/>
        </w:rPr>
        <w:t>)</w:t>
      </w:r>
      <w:r w:rsidRPr="003E3719">
        <w:rPr>
          <w:rFonts w:eastAsiaTheme="minorHAnsi"/>
          <w:color w:val="0000FF"/>
          <w:lang w:bidi="ar-SA"/>
        </w:rPr>
        <w:t>&lt;/</w:t>
      </w:r>
      <w:r w:rsidRPr="003E3719">
        <w:rPr>
          <w:rFonts w:eastAsiaTheme="minorHAnsi"/>
          <w:color w:val="800000"/>
          <w:lang w:bidi="ar-SA"/>
        </w:rPr>
        <w:t>h2</w:t>
      </w:r>
      <w:r w:rsidRPr="003E3719">
        <w:rPr>
          <w:rFonts w:eastAsiaTheme="minorHAnsi"/>
          <w:color w:val="0000FF"/>
          <w:lang w:bidi="ar-SA"/>
        </w:rPr>
        <w:t>&gt;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r w:rsidRPr="003E3719">
        <w:rPr>
          <w:rFonts w:eastAsiaTheme="minorHAnsi"/>
          <w:color w:val="0000FF"/>
          <w:lang w:bidi="ar-SA"/>
        </w:rPr>
        <w:t>&lt;</w:t>
      </w:r>
      <w:r w:rsidRPr="003E3719">
        <w:rPr>
          <w:rFonts w:eastAsiaTheme="minorHAnsi"/>
          <w:color w:val="800000"/>
          <w:lang w:bidi="ar-SA"/>
        </w:rPr>
        <w:t>asp</w:t>
      </w:r>
      <w:proofErr w:type="gramStart"/>
      <w:r w:rsidRPr="003E3719">
        <w:rPr>
          <w:rFonts w:eastAsiaTheme="minorHAnsi"/>
          <w:color w:val="0000FF"/>
          <w:lang w:bidi="ar-SA"/>
        </w:rPr>
        <w:t>:</w:t>
      </w:r>
      <w:r w:rsidRPr="003E3719">
        <w:rPr>
          <w:rFonts w:eastAsiaTheme="minorHAnsi"/>
          <w:color w:val="800000"/>
          <w:lang w:bidi="ar-SA"/>
        </w:rPr>
        <w:t>GridView</w:t>
      </w:r>
      <w:proofErr w:type="gramEnd"/>
      <w:r w:rsidRPr="003E3719">
        <w:rPr>
          <w:rFonts w:eastAsiaTheme="minorHAnsi"/>
          <w:lang w:bidi="ar-SA"/>
        </w:rPr>
        <w:t xml:space="preserve"> </w:t>
      </w:r>
      <w:r w:rsidRPr="003E3719">
        <w:rPr>
          <w:rFonts w:eastAsiaTheme="minorHAnsi"/>
          <w:color w:val="FF0000"/>
          <w:lang w:bidi="ar-SA"/>
        </w:rPr>
        <w:t>DataSourceID</w:t>
      </w:r>
      <w:r w:rsidRPr="003E3719">
        <w:rPr>
          <w:rFonts w:eastAsiaTheme="minorHAnsi"/>
          <w:color w:val="0000FF"/>
          <w:lang w:bidi="ar-SA"/>
        </w:rPr>
        <w:t>="LinqDataSource1"</w:t>
      </w:r>
      <w:r w:rsidRPr="003E3719">
        <w:rPr>
          <w:rFonts w:eastAsiaTheme="minorHAnsi"/>
          <w:lang w:bidi="ar-SA"/>
        </w:rPr>
        <w:t xml:space="preserve"> </w:t>
      </w:r>
      <w:r w:rsidRPr="003E3719">
        <w:rPr>
          <w:rFonts w:eastAsiaTheme="minorHAnsi"/>
          <w:color w:val="FF0000"/>
          <w:lang w:bidi="ar-SA"/>
        </w:rPr>
        <w:t>AutoGenerateColumns</w:t>
      </w:r>
      <w:r w:rsidRPr="003E3719">
        <w:rPr>
          <w:rFonts w:eastAsiaTheme="minorHAnsi"/>
          <w:color w:val="0000FF"/>
          <w:lang w:bidi="ar-SA"/>
        </w:rPr>
        <w:t>="False"</w:t>
      </w:r>
      <w:r w:rsidRPr="003E3719">
        <w:rPr>
          <w:rFonts w:eastAsiaTheme="minorHAnsi"/>
          <w:lang w:bidi="ar-SA"/>
        </w:rPr>
        <w:t xml:space="preserve"> </w:t>
      </w:r>
    </w:p>
    <w:p w:rsidR="00291C55" w:rsidRPr="003E3719" w:rsidRDefault="00291C55" w:rsidP="00291C55">
      <w:pPr>
        <w:pStyle w:val="ppCodeIndent"/>
        <w:numPr>
          <w:ilvl w:val="0"/>
          <w:numId w:val="0"/>
        </w:numPr>
        <w:ind w:left="720"/>
      </w:pPr>
      <w:r w:rsidRPr="003E3719">
        <w:t>...</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The markup above displays a drop down list that enumerates the drives that the web role has mounted as well as a link button that triggers the creation of a new Windows Azure drive.</w:t>
      </w:r>
    </w:p>
    <w:p w:rsidR="00291C55" w:rsidRPr="003E3719" w:rsidRDefault="00291C55" w:rsidP="00291C55">
      <w:pPr>
        <w:pStyle w:val="ppBodyTextIndent"/>
      </w:pPr>
    </w:p>
    <w:p w:rsidR="00291C55" w:rsidRPr="003E3719" w:rsidRDefault="00191009" w:rsidP="00291C55">
      <w:pPr>
        <w:pStyle w:val="ppNumberList"/>
      </w:pPr>
      <w:r>
        <w:t>I</w:t>
      </w:r>
      <w:r w:rsidRPr="003E3719">
        <w:t xml:space="preserve">n </w:t>
      </w:r>
      <w:r w:rsidRPr="003E3719">
        <w:rPr>
          <w:b/>
        </w:rPr>
        <w:t>Solution Explorer</w:t>
      </w:r>
      <w:r>
        <w:t>, r</w:t>
      </w:r>
      <w:r w:rsidR="00291C55" w:rsidRPr="003E3719">
        <w:t xml:space="preserve">ight-click </w:t>
      </w:r>
      <w:r w:rsidR="00291C55" w:rsidRPr="003E3719">
        <w:rPr>
          <w:b/>
        </w:rPr>
        <w:t>Default.aspx</w:t>
      </w:r>
      <w:r w:rsidR="00291C55" w:rsidRPr="003E3719">
        <w:t xml:space="preserve"> and then select </w:t>
      </w:r>
      <w:r w:rsidR="00291C55" w:rsidRPr="003E3719">
        <w:rPr>
          <w:b/>
        </w:rPr>
        <w:t>View Code</w:t>
      </w:r>
      <w:r w:rsidR="00291C55" w:rsidRPr="003E3719">
        <w:t xml:space="preserve"> to open </w:t>
      </w:r>
      <w:r>
        <w:t>its</w:t>
      </w:r>
      <w:r w:rsidR="00291C55" w:rsidRPr="003E3719">
        <w:t xml:space="preserve"> code-behind file.</w:t>
      </w:r>
    </w:p>
    <w:p w:rsidR="00291C55" w:rsidRPr="003E3719" w:rsidRDefault="00291C55" w:rsidP="00291C55">
      <w:pPr>
        <w:pStyle w:val="ppNumberList"/>
      </w:pPr>
      <w:r w:rsidRPr="003E3719">
        <w:t xml:space="preserve">Add the following namespace directives at the </w:t>
      </w:r>
      <w:r>
        <w:t>top</w:t>
      </w:r>
      <w:r w:rsidRPr="003E3719">
        <w:t xml:space="preserve"> of the file to declare the Windows Azure supporting assemblies.</w:t>
      </w: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7</w:t>
      </w:r>
      <w:r w:rsidRPr="003E3719">
        <w:rPr>
          <w:i/>
        </w:rPr>
        <w:t>-AzureNamespaces-CS</w:t>
      </w:r>
      <w:r w:rsidRPr="003E3719">
        <w:t>)</w:t>
      </w:r>
    </w:p>
    <w:p w:rsidR="00291C55" w:rsidRPr="003E3719" w:rsidRDefault="00291C55" w:rsidP="00291C55">
      <w:pPr>
        <w:pStyle w:val="ppCodeLanguageIndent"/>
      </w:pPr>
      <w:r w:rsidRPr="003E3719">
        <w:t>C#</w:t>
      </w:r>
    </w:p>
    <w:p w:rsidR="00291C55" w:rsidRPr="003E3719" w:rsidRDefault="00291C55" w:rsidP="00291C55">
      <w:pPr>
        <w:pStyle w:val="ppCodeIndent"/>
        <w:numPr>
          <w:ilvl w:val="0"/>
          <w:numId w:val="0"/>
        </w:numPr>
        <w:ind w:left="720"/>
        <w:rPr>
          <w:rFonts w:eastAsiaTheme="minorHAnsi"/>
          <w:b/>
          <w:lang w:bidi="ar-SA"/>
        </w:rPr>
      </w:pPr>
      <w:proofErr w:type="gramStart"/>
      <w:r w:rsidRPr="003E3719">
        <w:rPr>
          <w:rFonts w:eastAsiaTheme="minorHAnsi"/>
          <w:b/>
          <w:color w:val="0000FF"/>
          <w:lang w:bidi="ar-SA"/>
        </w:rPr>
        <w:t>using</w:t>
      </w:r>
      <w:proofErr w:type="gramEnd"/>
      <w:r w:rsidRPr="003E3719">
        <w:rPr>
          <w:rFonts w:eastAsiaTheme="minorHAnsi"/>
          <w:b/>
          <w:lang w:bidi="ar-SA"/>
        </w:rPr>
        <w:t xml:space="preserve"> Microsoft.WindowsAzure;</w:t>
      </w:r>
    </w:p>
    <w:p w:rsidR="00291C55" w:rsidRPr="003E3719" w:rsidRDefault="00291C55" w:rsidP="00291C55">
      <w:pPr>
        <w:pStyle w:val="ppCodeIndent"/>
        <w:numPr>
          <w:ilvl w:val="0"/>
          <w:numId w:val="0"/>
        </w:numPr>
        <w:ind w:left="720"/>
        <w:rPr>
          <w:rFonts w:eastAsiaTheme="minorHAnsi"/>
          <w:b/>
          <w:lang w:bidi="ar-SA"/>
        </w:rPr>
      </w:pPr>
      <w:proofErr w:type="gramStart"/>
      <w:r w:rsidRPr="003E3719">
        <w:rPr>
          <w:rFonts w:eastAsiaTheme="minorHAnsi"/>
          <w:b/>
          <w:color w:val="0000FF"/>
          <w:lang w:bidi="ar-SA"/>
        </w:rPr>
        <w:t>using</w:t>
      </w:r>
      <w:proofErr w:type="gramEnd"/>
      <w:r w:rsidRPr="003E3719">
        <w:rPr>
          <w:rFonts w:eastAsiaTheme="minorHAnsi"/>
          <w:b/>
          <w:lang w:bidi="ar-SA"/>
        </w:rPr>
        <w:t xml:space="preserve"> Microsoft.WindowsAzure.Diagnostics;</w:t>
      </w:r>
    </w:p>
    <w:p w:rsidR="00291C55" w:rsidRPr="003E3719" w:rsidRDefault="00291C55" w:rsidP="00291C55">
      <w:pPr>
        <w:pStyle w:val="ppCodeIndent"/>
        <w:numPr>
          <w:ilvl w:val="0"/>
          <w:numId w:val="0"/>
        </w:numPr>
        <w:ind w:left="720"/>
        <w:rPr>
          <w:rFonts w:eastAsiaTheme="minorHAnsi"/>
          <w:b/>
          <w:lang w:bidi="ar-SA"/>
        </w:rPr>
      </w:pPr>
      <w:proofErr w:type="gramStart"/>
      <w:r w:rsidRPr="003E3719">
        <w:rPr>
          <w:rFonts w:eastAsiaTheme="minorHAnsi"/>
          <w:b/>
          <w:color w:val="0000FF"/>
          <w:lang w:bidi="ar-SA"/>
        </w:rPr>
        <w:t>using</w:t>
      </w:r>
      <w:proofErr w:type="gramEnd"/>
      <w:r w:rsidRPr="003E3719">
        <w:rPr>
          <w:rFonts w:eastAsiaTheme="minorHAnsi"/>
          <w:b/>
          <w:lang w:bidi="ar-SA"/>
        </w:rPr>
        <w:t xml:space="preserve"> Microsoft.WindowsAzure.ServiceRuntime;</w:t>
      </w:r>
    </w:p>
    <w:p w:rsidR="00291C55" w:rsidRPr="003E3719" w:rsidRDefault="00291C55" w:rsidP="00291C55">
      <w:pPr>
        <w:pStyle w:val="ppCodeIndent"/>
        <w:numPr>
          <w:ilvl w:val="0"/>
          <w:numId w:val="0"/>
        </w:numPr>
        <w:ind w:left="720"/>
        <w:rPr>
          <w:rFonts w:eastAsiaTheme="minorHAnsi"/>
          <w:b/>
          <w:lang w:bidi="ar-SA"/>
        </w:rPr>
      </w:pPr>
      <w:proofErr w:type="gramStart"/>
      <w:r w:rsidRPr="003E3719">
        <w:rPr>
          <w:rFonts w:eastAsiaTheme="minorHAnsi"/>
          <w:b/>
          <w:color w:val="0000FF"/>
          <w:lang w:bidi="ar-SA"/>
        </w:rPr>
        <w:t>using</w:t>
      </w:r>
      <w:proofErr w:type="gramEnd"/>
      <w:r w:rsidRPr="003E3719">
        <w:rPr>
          <w:rFonts w:eastAsiaTheme="minorHAnsi"/>
          <w:b/>
          <w:lang w:bidi="ar-SA"/>
        </w:rPr>
        <w:t xml:space="preserve"> Microsoft.WindowsAzure.StorageClient;</w:t>
      </w:r>
    </w:p>
    <w:p w:rsidR="00291C55" w:rsidRPr="003E3719"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7</w:t>
      </w:r>
      <w:r w:rsidRPr="003E3719">
        <w:rPr>
          <w:i/>
        </w:rPr>
        <w:t>-AzureNamespaces-VB</w:t>
      </w:r>
      <w:r w:rsidRPr="003E3719">
        <w:t>)</w:t>
      </w:r>
    </w:p>
    <w:p w:rsidR="00291C55" w:rsidRPr="003E3719" w:rsidRDefault="00291C55" w:rsidP="00291C55">
      <w:pPr>
        <w:pStyle w:val="ppCodeLanguageIndent"/>
      </w:pPr>
      <w:r w:rsidRPr="003E3719">
        <w:t>Visual Basic</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Imports</w:t>
      </w:r>
      <w:r w:rsidRPr="003E3719">
        <w:rPr>
          <w:rFonts w:eastAsiaTheme="minorHAnsi"/>
          <w:b/>
          <w:lang w:bidi="ar-SA"/>
        </w:rPr>
        <w:t xml:space="preserve"> Microsoft.WindowsAzure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Imports</w:t>
      </w:r>
      <w:r w:rsidRPr="003E3719">
        <w:rPr>
          <w:rFonts w:eastAsiaTheme="minorHAnsi"/>
          <w:b/>
          <w:lang w:bidi="ar-SA"/>
        </w:rPr>
        <w:t xml:space="preserve"> Microsoft.WindowsAzure.Diagnostics</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Imports</w:t>
      </w:r>
      <w:r w:rsidRPr="003E3719">
        <w:rPr>
          <w:rFonts w:eastAsiaTheme="minorHAnsi"/>
          <w:b/>
          <w:lang w:bidi="ar-SA"/>
        </w:rPr>
        <w:t xml:space="preserve"> Microsoft.WindowsAzure.ServiceRuntime</w:t>
      </w:r>
    </w:p>
    <w:p w:rsidR="00291C55" w:rsidRPr="003E3719" w:rsidRDefault="00291C55" w:rsidP="00291C55">
      <w:pPr>
        <w:pStyle w:val="ppCodeIndent"/>
        <w:numPr>
          <w:ilvl w:val="0"/>
          <w:numId w:val="0"/>
        </w:numPr>
        <w:ind w:left="720"/>
      </w:pPr>
      <w:r w:rsidRPr="003E3719">
        <w:rPr>
          <w:rFonts w:eastAsiaTheme="minorHAnsi"/>
          <w:b/>
          <w:color w:val="0000FF"/>
          <w:lang w:bidi="ar-SA"/>
        </w:rPr>
        <w:t>Imports</w:t>
      </w:r>
      <w:r w:rsidRPr="003E3719">
        <w:rPr>
          <w:rFonts w:eastAsiaTheme="minorHAnsi"/>
          <w:b/>
          <w:lang w:bidi="ar-SA"/>
        </w:rPr>
        <w:t xml:space="preserve"> Microsoft.WindowsAzure.StorageClient</w:t>
      </w:r>
    </w:p>
    <w:p w:rsidR="00291C55" w:rsidRPr="003E3719" w:rsidRDefault="00291C55" w:rsidP="00291C55">
      <w:pPr>
        <w:pStyle w:val="ppBodyTextIndent"/>
      </w:pPr>
    </w:p>
    <w:p w:rsidR="00291C55" w:rsidRPr="003E3719" w:rsidRDefault="00291C55" w:rsidP="00291C55">
      <w:pPr>
        <w:pStyle w:val="ppNumberList"/>
      </w:pPr>
      <w:r w:rsidRPr="003E3719">
        <w:t xml:space="preserve">Locate the </w:t>
      </w:r>
      <w:r w:rsidRPr="003E3719">
        <w:rPr>
          <w:b/>
        </w:rPr>
        <w:t>Page_PreRender</w:t>
      </w:r>
      <w:r w:rsidRPr="003E3719">
        <w:t xml:space="preserve"> method and insert the following highlighted code at the end of the method, as shown below.</w:t>
      </w:r>
    </w:p>
    <w:p w:rsidR="00291C55" w:rsidRPr="003E3719" w:rsidRDefault="00291C55" w:rsidP="00291C55">
      <w:pPr>
        <w:pStyle w:val="ppBodyTextIndent"/>
      </w:pPr>
      <w:r w:rsidRPr="003E3719">
        <w:lastRenderedPageBreak/>
        <w:t xml:space="preserve">(Code Snippet – </w:t>
      </w:r>
      <w:r w:rsidRPr="003E3719">
        <w:rPr>
          <w:i/>
        </w:rPr>
        <w:t>ExploringWindowsAzureStorage-Ex04</w:t>
      </w:r>
      <w:r>
        <w:rPr>
          <w:i/>
        </w:rPr>
        <w:t>-0</w:t>
      </w:r>
      <w:r w:rsidR="00D679AC">
        <w:rPr>
          <w:i/>
        </w:rPr>
        <w:t>8</w:t>
      </w:r>
      <w:r w:rsidRPr="003E3719">
        <w:rPr>
          <w:i/>
        </w:rPr>
        <w:t>-Page_PreRender-CS</w:t>
      </w:r>
      <w:r w:rsidRPr="003E3719">
        <w:t>)</w:t>
      </w:r>
    </w:p>
    <w:p w:rsidR="00291C55" w:rsidRPr="003E3719" w:rsidRDefault="00291C55" w:rsidP="00291C55">
      <w:pPr>
        <w:pStyle w:val="ppCodeLanguageIndent"/>
      </w:pPr>
      <w:r w:rsidRPr="003E3719">
        <w:t>C#</w:t>
      </w:r>
    </w:p>
    <w:p w:rsidR="00291C55" w:rsidRPr="003E3719" w:rsidRDefault="00291C55" w:rsidP="00291C55">
      <w:pPr>
        <w:pStyle w:val="ppCodeIndent"/>
        <w:numPr>
          <w:ilvl w:val="0"/>
          <w:numId w:val="0"/>
        </w:numPr>
        <w:ind w:left="720"/>
        <w:rPr>
          <w:rFonts w:eastAsiaTheme="minorHAnsi"/>
          <w:lang w:bidi="ar-SA"/>
        </w:rPr>
      </w:pPr>
      <w:proofErr w:type="gramStart"/>
      <w:r w:rsidRPr="003E3719">
        <w:rPr>
          <w:rFonts w:eastAsiaTheme="minorHAnsi"/>
          <w:color w:val="0000FF"/>
          <w:lang w:bidi="ar-SA"/>
        </w:rPr>
        <w:t>protected</w:t>
      </w:r>
      <w:proofErr w:type="gramEnd"/>
      <w:r w:rsidRPr="003E3719">
        <w:rPr>
          <w:rFonts w:eastAsiaTheme="minorHAnsi"/>
          <w:lang w:bidi="ar-SA"/>
        </w:rPr>
        <w:t xml:space="preserve"> </w:t>
      </w:r>
      <w:r w:rsidRPr="003E3719">
        <w:rPr>
          <w:rFonts w:eastAsiaTheme="minorHAnsi"/>
          <w:color w:val="0000FF"/>
          <w:lang w:bidi="ar-SA"/>
        </w:rPr>
        <w:t>void</w:t>
      </w:r>
      <w:r w:rsidRPr="003E3719">
        <w:rPr>
          <w:rFonts w:eastAsiaTheme="minorHAnsi"/>
          <w:lang w:bidi="ar-SA"/>
        </w:rPr>
        <w:t xml:space="preserve"> Page_PreRender(</w:t>
      </w:r>
      <w:r w:rsidRPr="003E3719">
        <w:rPr>
          <w:rFonts w:eastAsiaTheme="minorHAnsi"/>
          <w:color w:val="0000FF"/>
          <w:lang w:bidi="ar-SA"/>
        </w:rPr>
        <w:t>object</w:t>
      </w:r>
      <w:r w:rsidRPr="003E3719">
        <w:rPr>
          <w:rFonts w:eastAsiaTheme="minorHAnsi"/>
          <w:lang w:bidi="ar-SA"/>
        </w:rPr>
        <w:t xml:space="preserve"> sender, </w:t>
      </w:r>
      <w:r w:rsidRPr="003E3719">
        <w:rPr>
          <w:rFonts w:eastAsiaTheme="minorHAnsi"/>
          <w:color w:val="2B91AF"/>
          <w:lang w:bidi="ar-SA"/>
        </w:rPr>
        <w:t>EventArgs</w:t>
      </w:r>
      <w:r w:rsidRPr="003E3719">
        <w:rPr>
          <w:rFonts w:eastAsiaTheme="minorHAnsi"/>
          <w:lang w:bidi="ar-SA"/>
        </w:rPr>
        <w:t xml:space="preserve"> e)</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proofErr w:type="gramStart"/>
      <w:r w:rsidRPr="003E3719">
        <w:rPr>
          <w:rFonts w:eastAsiaTheme="minorHAnsi"/>
          <w:lang w:bidi="ar-SA"/>
        </w:rPr>
        <w:t>GridView1.Columns[</w:t>
      </w:r>
      <w:proofErr w:type="gramEnd"/>
      <w:r w:rsidRPr="003E3719">
        <w:rPr>
          <w:rFonts w:eastAsiaTheme="minorHAnsi"/>
          <w:lang w:bidi="ar-SA"/>
        </w:rPr>
        <w:t>GridView1.Columns.Count - 1].Visible = (</w:t>
      </w:r>
      <w:r w:rsidRPr="003E3719">
        <w:rPr>
          <w:rFonts w:eastAsiaTheme="minorHAnsi"/>
          <w:color w:val="0000FF"/>
          <w:lang w:bidi="ar-SA"/>
        </w:rPr>
        <w:t>this</w:t>
      </w:r>
      <w:r w:rsidRPr="003E3719">
        <w:rPr>
          <w:rFonts w:eastAsiaTheme="minorHAnsi"/>
          <w:lang w:bidi="ar-SA"/>
        </w:rPr>
        <w:t xml:space="preserve">.CurrentPath != </w:t>
      </w:r>
      <w:r w:rsidRPr="003E3719">
        <w:rPr>
          <w:rFonts w:eastAsiaTheme="minorHAnsi"/>
          <w:color w:val="2B91AF"/>
          <w:lang w:bidi="ar-SA"/>
        </w:rPr>
        <w:t>Global</w:t>
      </w:r>
      <w:r w:rsidRPr="003E3719">
        <w:rPr>
          <w:rFonts w:eastAsiaTheme="minorHAnsi"/>
          <w:lang w:bidi="ar-SA"/>
        </w:rPr>
        <w:t>.ImageStorePath);</w:t>
      </w:r>
    </w:p>
    <w:p w:rsidR="00291C55" w:rsidRPr="003E3719" w:rsidRDefault="00291C55" w:rsidP="00291C55">
      <w:pPr>
        <w:pStyle w:val="ppCodeIndent"/>
        <w:numPr>
          <w:ilvl w:val="0"/>
          <w:numId w:val="0"/>
        </w:numPr>
        <w:ind w:left="720"/>
        <w:rPr>
          <w:rFonts w:eastAsiaTheme="minorHAnsi"/>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if</w:t>
      </w:r>
      <w:proofErr w:type="gramEnd"/>
      <w:r w:rsidRPr="003E3719">
        <w:rPr>
          <w:rFonts w:eastAsiaTheme="minorHAnsi"/>
          <w:b/>
          <w:lang w:bidi="ar-SA"/>
        </w:rPr>
        <w:t xml:space="preserve"> (</w:t>
      </w:r>
      <w:r w:rsidRPr="003E3719">
        <w:rPr>
          <w:rFonts w:eastAsiaTheme="minorHAnsi"/>
          <w:b/>
          <w:color w:val="2B91AF"/>
          <w:lang w:bidi="ar-SA"/>
        </w:rPr>
        <w:t>RoleEnvironment</w:t>
      </w:r>
      <w:r w:rsidRPr="003E3719">
        <w:rPr>
          <w:rFonts w:eastAsiaTheme="minorHAnsi"/>
          <w:b/>
          <w:lang w:bidi="ar-SA"/>
        </w:rPr>
        <w:t>.IsAvailable)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MountedDrives.DataSource = </w:t>
      </w:r>
      <w:r w:rsidRPr="003E3719">
        <w:rPr>
          <w:rFonts w:eastAsiaTheme="minorHAnsi"/>
          <w:b/>
          <w:color w:val="0000FF"/>
          <w:lang w:bidi="ar-SA"/>
        </w:rPr>
        <w:t>from</w:t>
      </w:r>
      <w:r w:rsidRPr="003E3719">
        <w:rPr>
          <w:rFonts w:eastAsiaTheme="minorHAnsi"/>
          <w:b/>
          <w:lang w:bidi="ar-SA"/>
        </w:rPr>
        <w:t xml:space="preserve"> item </w:t>
      </w:r>
      <w:r w:rsidRPr="003E3719">
        <w:rPr>
          <w:rFonts w:eastAsiaTheme="minorHAnsi"/>
          <w:b/>
          <w:color w:val="0000FF"/>
          <w:lang w:bidi="ar-SA"/>
        </w:rPr>
        <w:t>in</w:t>
      </w:r>
      <w:r w:rsidRPr="003E3719">
        <w:rPr>
          <w:rFonts w:eastAsiaTheme="minorHAnsi"/>
          <w:b/>
          <w:lang w:bidi="ar-SA"/>
        </w:rPr>
        <w:t xml:space="preserve"> </w:t>
      </w:r>
      <w:proofErr w:type="gramStart"/>
      <w:r w:rsidRPr="003E3719">
        <w:rPr>
          <w:rFonts w:eastAsiaTheme="minorHAnsi"/>
          <w:b/>
          <w:color w:val="2B91AF"/>
          <w:lang w:bidi="ar-SA"/>
        </w:rPr>
        <w:t>CloudDrive</w:t>
      </w:r>
      <w:r w:rsidRPr="003E3719">
        <w:rPr>
          <w:rFonts w:eastAsiaTheme="minorHAnsi"/>
          <w:b/>
          <w:lang w:bidi="ar-SA"/>
        </w:rPr>
        <w:t>.GetMountedDrives()</w:t>
      </w:r>
      <w:proofErr w:type="gramEnd"/>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select</w:t>
      </w:r>
      <w:proofErr w:type="gramEnd"/>
      <w:r w:rsidRPr="003E3719">
        <w:rPr>
          <w:rFonts w:eastAsiaTheme="minorHAnsi"/>
          <w:b/>
          <w:lang w:bidi="ar-SA"/>
        </w:rPr>
        <w:t xml:space="preserve"> </w:t>
      </w:r>
      <w:r w:rsidRPr="003E3719">
        <w:rPr>
          <w:rFonts w:eastAsiaTheme="minorHAnsi"/>
          <w:b/>
          <w:color w:val="0000FF"/>
          <w:lang w:bidi="ar-SA"/>
        </w:rPr>
        <w:t>new</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Name = item.Key + </w:t>
      </w:r>
      <w:proofErr w:type="gramStart"/>
      <w:r w:rsidRPr="003E3719">
        <w:rPr>
          <w:rFonts w:eastAsiaTheme="minorHAnsi"/>
          <w:b/>
          <w:color w:val="A31515"/>
          <w:lang w:bidi="ar-SA"/>
        </w:rPr>
        <w:t>" =</w:t>
      </w:r>
      <w:proofErr w:type="gramEnd"/>
      <w:r w:rsidRPr="003E3719">
        <w:rPr>
          <w:rFonts w:eastAsiaTheme="minorHAnsi"/>
          <w:b/>
          <w:color w:val="A31515"/>
          <w:lang w:bidi="ar-SA"/>
        </w:rPr>
        <w:t>&gt; "</w:t>
      </w:r>
      <w:r w:rsidRPr="003E3719">
        <w:rPr>
          <w:rFonts w:eastAsiaTheme="minorHAnsi"/>
          <w:b/>
          <w:lang w:bidi="ar-SA"/>
        </w:rPr>
        <w:t xml:space="preserve"> + item.Value,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Value = item.Key</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MountedDrives.DataBind(</w:t>
      </w:r>
      <w:proofErr w:type="gramEnd"/>
      <w:r w:rsidRPr="003E3719">
        <w:rPr>
          <w:rFonts w:eastAsiaTheme="minorHAnsi"/>
          <w:b/>
          <w:lang w:bidi="ar-SA"/>
        </w:rPr>
        <w: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MountedDrives.SelectedValue = </w:t>
      </w:r>
      <w:r w:rsidRPr="003E3719">
        <w:rPr>
          <w:rFonts w:eastAsiaTheme="minorHAnsi"/>
          <w:b/>
          <w:color w:val="0000FF"/>
          <w:lang w:bidi="ar-SA"/>
        </w:rPr>
        <w:t>this</w:t>
      </w:r>
      <w:r w:rsidRPr="003E3719">
        <w:rPr>
          <w:rFonts w:eastAsiaTheme="minorHAnsi"/>
          <w:b/>
          <w:lang w:bidi="ar-SA"/>
        </w:rPr>
        <w:t>.CurrentPath;</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SelectDrive.Visible = </w:t>
      </w:r>
      <w:r w:rsidRPr="003E3719">
        <w:rPr>
          <w:rFonts w:eastAsiaTheme="minorHAnsi"/>
          <w:b/>
          <w:color w:val="0000FF"/>
          <w:lang w:bidi="ar-SA"/>
        </w:rPr>
        <w:t>true</w:t>
      </w:r>
      <w:r w:rsidRPr="003E3719">
        <w:rPr>
          <w:rFonts w:eastAsiaTheme="minorHAnsi"/>
          <w:b/>
          <w:lang w:bidi="ar-SA"/>
        </w:rPr>
        <w: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NewDrive.Text = MountedDrives.Items.Count &lt; </w:t>
      </w:r>
      <w:proofErr w:type="gramStart"/>
      <w:r w:rsidRPr="003E3719">
        <w:rPr>
          <w:rFonts w:eastAsiaTheme="minorHAnsi"/>
          <w:b/>
          <w:lang w:bidi="ar-SA"/>
        </w:rPr>
        <w:t>2 ?</w:t>
      </w:r>
      <w:proofErr w:type="gramEnd"/>
      <w:r w:rsidRPr="003E3719">
        <w:rPr>
          <w:rFonts w:eastAsiaTheme="minorHAnsi"/>
          <w:b/>
          <w:lang w:bidi="ar-SA"/>
        </w:rPr>
        <w:t xml:space="preserve"> </w:t>
      </w:r>
      <w:r w:rsidRPr="003E3719">
        <w:rPr>
          <w:rFonts w:eastAsiaTheme="minorHAnsi"/>
          <w:b/>
          <w:color w:val="A31515"/>
          <w:lang w:bidi="ar-SA"/>
        </w:rPr>
        <w:t>"New Drive</w:t>
      </w:r>
      <w:proofErr w:type="gramStart"/>
      <w:r w:rsidRPr="003E3719">
        <w:rPr>
          <w:rFonts w:eastAsiaTheme="minorHAnsi"/>
          <w:b/>
          <w:color w:val="A31515"/>
          <w:lang w:bidi="ar-SA"/>
        </w:rPr>
        <w:t>"</w:t>
      </w:r>
      <w:r w:rsidRPr="003E3719">
        <w:rPr>
          <w:rFonts w:eastAsiaTheme="minorHAnsi"/>
          <w:b/>
          <w:lang w:bidi="ar-SA"/>
        </w:rPr>
        <w:t xml:space="preserve"> :</w:t>
      </w:r>
      <w:proofErr w:type="gramEnd"/>
      <w:r w:rsidRPr="003E3719">
        <w:rPr>
          <w:rFonts w:eastAsiaTheme="minorHAnsi"/>
          <w:b/>
          <w:lang w:bidi="ar-SA"/>
        </w:rPr>
        <w:t xml:space="preserve"> </w:t>
      </w:r>
      <w:r w:rsidRPr="003E3719">
        <w:rPr>
          <w:rFonts w:eastAsiaTheme="minorHAnsi"/>
          <w:b/>
          <w:color w:val="A31515"/>
          <w:lang w:bidi="ar-SA"/>
        </w:rPr>
        <w:t>"Delete Drive"</w:t>
      </w:r>
      <w:r w:rsidRPr="003E3719">
        <w:rPr>
          <w:rFonts w:eastAsiaTheme="minorHAnsi"/>
          <w:b/>
          <w:lang w:bidi="ar-SA"/>
        </w:rPr>
        <w: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w:t>
      </w:r>
    </w:p>
    <w:p w:rsidR="00291C55" w:rsidRPr="003E3719"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8</w:t>
      </w:r>
      <w:r w:rsidRPr="003E3719">
        <w:rPr>
          <w:i/>
        </w:rPr>
        <w:t>-Page_PreRender-VB</w:t>
      </w:r>
      <w:r w:rsidRPr="003E3719">
        <w:t>)</w:t>
      </w:r>
    </w:p>
    <w:p w:rsidR="00291C55" w:rsidRPr="003E3719" w:rsidRDefault="00291C55" w:rsidP="00291C55">
      <w:pPr>
        <w:pStyle w:val="ppCodeLanguageIndent"/>
      </w:pPr>
      <w:r w:rsidRPr="003E3719">
        <w:t>Visual Basic</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color w:val="0000FF"/>
          <w:lang w:bidi="ar-SA"/>
        </w:rPr>
        <w:t>Protected</w:t>
      </w:r>
      <w:r w:rsidRPr="003E3719">
        <w:rPr>
          <w:rFonts w:eastAsiaTheme="minorHAnsi"/>
          <w:lang w:bidi="ar-SA"/>
        </w:rPr>
        <w:t xml:space="preserve"> </w:t>
      </w:r>
      <w:r w:rsidRPr="003E3719">
        <w:rPr>
          <w:rFonts w:eastAsiaTheme="minorHAnsi"/>
          <w:color w:val="0000FF"/>
          <w:lang w:bidi="ar-SA"/>
        </w:rPr>
        <w:t>Sub</w:t>
      </w:r>
      <w:r w:rsidRPr="003E3719">
        <w:rPr>
          <w:rFonts w:eastAsiaTheme="minorHAnsi"/>
          <w:lang w:bidi="ar-SA"/>
        </w:rPr>
        <w:t xml:space="preserve"> Page_</w:t>
      </w:r>
      <w:proofErr w:type="gramStart"/>
      <w:r w:rsidRPr="003E3719">
        <w:rPr>
          <w:rFonts w:eastAsiaTheme="minorHAnsi"/>
          <w:lang w:bidi="ar-SA"/>
        </w:rPr>
        <w:t>PreRender(</w:t>
      </w:r>
      <w:proofErr w:type="gramEnd"/>
      <w:r w:rsidRPr="003E3719">
        <w:rPr>
          <w:rFonts w:eastAsiaTheme="minorHAnsi"/>
          <w:color w:val="0000FF"/>
          <w:lang w:bidi="ar-SA"/>
        </w:rPr>
        <w:t>ByVal</w:t>
      </w:r>
      <w:r w:rsidRPr="003E3719">
        <w:rPr>
          <w:rFonts w:eastAsiaTheme="minorHAnsi"/>
          <w:lang w:bidi="ar-SA"/>
        </w:rPr>
        <w:t xml:space="preserve"> sender </w:t>
      </w:r>
      <w:r w:rsidRPr="003E3719">
        <w:rPr>
          <w:rFonts w:eastAsiaTheme="minorHAnsi"/>
          <w:color w:val="0000FF"/>
          <w:lang w:bidi="ar-SA"/>
        </w:rPr>
        <w:t>As</w:t>
      </w:r>
      <w:r w:rsidRPr="003E3719">
        <w:rPr>
          <w:rFonts w:eastAsiaTheme="minorHAnsi"/>
          <w:lang w:bidi="ar-SA"/>
        </w:rPr>
        <w:t xml:space="preserve"> </w:t>
      </w:r>
      <w:r w:rsidRPr="003E3719">
        <w:rPr>
          <w:rFonts w:eastAsiaTheme="minorHAnsi"/>
          <w:color w:val="0000FF"/>
          <w:lang w:bidi="ar-SA"/>
        </w:rPr>
        <w:t>Object</w:t>
      </w:r>
      <w:r w:rsidRPr="003E3719">
        <w:rPr>
          <w:rFonts w:eastAsiaTheme="minorHAnsi"/>
          <w:lang w:bidi="ar-SA"/>
        </w:rPr>
        <w:t xml:space="preserve">, </w:t>
      </w:r>
      <w:r w:rsidRPr="003E3719">
        <w:rPr>
          <w:rFonts w:eastAsiaTheme="minorHAnsi"/>
          <w:color w:val="0000FF"/>
          <w:lang w:bidi="ar-SA"/>
        </w:rPr>
        <w:t>ByVal</w:t>
      </w:r>
      <w:r w:rsidRPr="003E3719">
        <w:rPr>
          <w:rFonts w:eastAsiaTheme="minorHAnsi"/>
          <w:lang w:bidi="ar-SA"/>
        </w:rPr>
        <w:t xml:space="preserve"> e </w:t>
      </w:r>
      <w:r w:rsidRPr="003E3719">
        <w:rPr>
          <w:rFonts w:eastAsiaTheme="minorHAnsi"/>
          <w:color w:val="0000FF"/>
          <w:lang w:bidi="ar-SA"/>
        </w:rPr>
        <w:t>As</w:t>
      </w:r>
      <w:r w:rsidRPr="003E3719">
        <w:rPr>
          <w:rFonts w:eastAsiaTheme="minorHAnsi"/>
          <w:lang w:bidi="ar-SA"/>
        </w:rPr>
        <w:t xml:space="preserve"> </w:t>
      </w:r>
      <w:r w:rsidRPr="003E3719">
        <w:rPr>
          <w:rFonts w:eastAsiaTheme="minorHAnsi"/>
          <w:color w:val="2B91AF"/>
          <w:lang w:bidi="ar-SA"/>
        </w:rPr>
        <w:t>EventArgs</w:t>
      </w:r>
      <w:r w:rsidRPr="003E3719">
        <w:rPr>
          <w:rFonts w:eastAsiaTheme="minorHAnsi"/>
          <w:lang w:bidi="ar-SA"/>
        </w:rPr>
        <w:t xml:space="preserve">) </w:t>
      </w:r>
      <w:r w:rsidRPr="003E3719">
        <w:rPr>
          <w:rFonts w:eastAsiaTheme="minorHAnsi"/>
          <w:color w:val="0000FF"/>
          <w:lang w:bidi="ar-SA"/>
        </w:rPr>
        <w:t>Handles</w:t>
      </w:r>
      <w:r w:rsidRPr="003E3719">
        <w:rPr>
          <w:rFonts w:eastAsiaTheme="minorHAnsi"/>
          <w:lang w:bidi="ar-SA"/>
        </w:rPr>
        <w:t xml:space="preserve"> </w:t>
      </w:r>
      <w:r w:rsidRPr="003E3719">
        <w:rPr>
          <w:rFonts w:eastAsiaTheme="minorHAnsi"/>
          <w:color w:val="0000FF"/>
          <w:lang w:bidi="ar-SA"/>
        </w:rPr>
        <w:t>Me</w:t>
      </w:r>
      <w:r w:rsidRPr="003E3719">
        <w:rPr>
          <w:rFonts w:eastAsiaTheme="minorHAnsi"/>
          <w:lang w:bidi="ar-SA"/>
        </w:rPr>
        <w:t>.PreRender</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lang w:bidi="ar-SA"/>
        </w:rPr>
        <w:t xml:space="preserve">  </w:t>
      </w:r>
      <w:proofErr w:type="gramStart"/>
      <w:r w:rsidRPr="003E3719">
        <w:rPr>
          <w:rFonts w:eastAsiaTheme="minorHAnsi"/>
          <w:lang w:bidi="ar-SA"/>
        </w:rPr>
        <w:t>GridView1.Columns(</w:t>
      </w:r>
      <w:proofErr w:type="gramEnd"/>
      <w:r w:rsidRPr="003E3719">
        <w:rPr>
          <w:rFonts w:eastAsiaTheme="minorHAnsi"/>
          <w:lang w:bidi="ar-SA"/>
        </w:rPr>
        <w:t>GridView1.Columns.Count - 1).Visible = (</w:t>
      </w:r>
      <w:r w:rsidRPr="003E3719">
        <w:rPr>
          <w:rFonts w:eastAsiaTheme="minorHAnsi"/>
          <w:color w:val="0000FF"/>
          <w:lang w:bidi="ar-SA"/>
        </w:rPr>
        <w:t>Me</w:t>
      </w:r>
      <w:r w:rsidRPr="003E3719">
        <w:rPr>
          <w:rFonts w:eastAsiaTheme="minorHAnsi"/>
          <w:lang w:bidi="ar-SA"/>
        </w:rPr>
        <w:t xml:space="preserve">.CurrentPath &lt;&gt; </w:t>
      </w:r>
      <w:r w:rsidRPr="003E3719">
        <w:rPr>
          <w:rFonts w:eastAsiaTheme="minorHAnsi"/>
          <w:color w:val="2B91AF"/>
          <w:lang w:bidi="ar-SA"/>
        </w:rPr>
        <w:t>Global_asax</w:t>
      </w:r>
      <w:r w:rsidRPr="003E3719">
        <w:rPr>
          <w:rFonts w:eastAsiaTheme="minorHAnsi"/>
          <w:lang w:bidi="ar-SA"/>
        </w:rPr>
        <w:t>.ImageStorePath)</w:t>
      </w:r>
    </w:p>
    <w:p w:rsidR="00291C55" w:rsidRPr="003E3719" w:rsidRDefault="00291C55" w:rsidP="00291C55">
      <w:pPr>
        <w:pStyle w:val="ppCodeIndent"/>
        <w:numPr>
          <w:ilvl w:val="0"/>
          <w:numId w:val="0"/>
        </w:numPr>
        <w:ind w:left="720"/>
        <w:rPr>
          <w:rFonts w:eastAsiaTheme="minorHAnsi"/>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If</w:t>
      </w:r>
      <w:r w:rsidRPr="003E3719">
        <w:rPr>
          <w:rFonts w:eastAsiaTheme="minorHAnsi"/>
          <w:b/>
          <w:lang w:bidi="ar-SA"/>
        </w:rPr>
        <w:t xml:space="preserve"> </w:t>
      </w:r>
      <w:r w:rsidRPr="003E3719">
        <w:rPr>
          <w:rFonts w:eastAsiaTheme="minorHAnsi"/>
          <w:b/>
          <w:color w:val="2B91AF"/>
          <w:lang w:bidi="ar-SA"/>
        </w:rPr>
        <w:t>RoleEnvironment</w:t>
      </w:r>
      <w:r w:rsidRPr="003E3719">
        <w:rPr>
          <w:rFonts w:eastAsiaTheme="minorHAnsi"/>
          <w:b/>
          <w:lang w:bidi="ar-SA"/>
        </w:rPr>
        <w:t xml:space="preserve">.IsAvailable </w:t>
      </w:r>
      <w:r w:rsidRPr="003E3719">
        <w:rPr>
          <w:rFonts w:eastAsiaTheme="minorHAnsi"/>
          <w:b/>
          <w:color w:val="0000FF"/>
          <w:lang w:bidi="ar-SA"/>
        </w:rPr>
        <w:t>Then</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MountedDrives.DataSource = </w:t>
      </w:r>
      <w:r w:rsidRPr="003E3719">
        <w:rPr>
          <w:rFonts w:eastAsiaTheme="minorHAnsi"/>
          <w:b/>
          <w:color w:val="0000FF"/>
          <w:lang w:bidi="ar-SA"/>
        </w:rPr>
        <w:t>From</w:t>
      </w:r>
      <w:r w:rsidRPr="003E3719">
        <w:rPr>
          <w:rFonts w:eastAsiaTheme="minorHAnsi"/>
          <w:b/>
          <w:lang w:bidi="ar-SA"/>
        </w:rPr>
        <w:t xml:space="preserve"> item </w:t>
      </w:r>
      <w:r w:rsidRPr="003E3719">
        <w:rPr>
          <w:rFonts w:eastAsiaTheme="minorHAnsi"/>
          <w:b/>
          <w:color w:val="0000FF"/>
          <w:lang w:bidi="ar-SA"/>
        </w:rPr>
        <w:t>In</w:t>
      </w:r>
      <w:r w:rsidRPr="003E3719">
        <w:rPr>
          <w:rFonts w:eastAsiaTheme="minorHAnsi"/>
          <w:b/>
          <w:lang w:bidi="ar-SA"/>
        </w:rPr>
        <w:t xml:space="preserve"> </w:t>
      </w:r>
      <w:proofErr w:type="gramStart"/>
      <w:r w:rsidRPr="003E3719">
        <w:rPr>
          <w:rFonts w:eastAsiaTheme="minorHAnsi"/>
          <w:b/>
          <w:color w:val="2B91AF"/>
          <w:lang w:bidi="ar-SA"/>
        </w:rPr>
        <w:t>CloudDrive</w:t>
      </w:r>
      <w:r w:rsidRPr="003E3719">
        <w:rPr>
          <w:rFonts w:eastAsiaTheme="minorHAnsi"/>
          <w:b/>
          <w:lang w:bidi="ar-SA"/>
        </w:rPr>
        <w:t>.GetMountedDrives(</w:t>
      </w:r>
      <w:proofErr w:type="gramEnd"/>
      <w:r w:rsidRPr="003E3719">
        <w:rPr>
          <w:rFonts w:eastAsiaTheme="minorHAnsi"/>
          <w:b/>
          <w:lang w:bidi="ar-SA"/>
        </w:rPr>
        <w:t>) _</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Select</w:t>
      </w:r>
      <w:r w:rsidRPr="003E3719">
        <w:rPr>
          <w:rFonts w:eastAsiaTheme="minorHAnsi"/>
          <w:b/>
          <w:lang w:bidi="ar-SA"/>
        </w:rPr>
        <w:t xml:space="preserve"> </w:t>
      </w:r>
      <w:r w:rsidRPr="003E3719">
        <w:rPr>
          <w:rFonts w:eastAsiaTheme="minorHAnsi"/>
          <w:b/>
          <w:color w:val="0000FF"/>
          <w:lang w:bidi="ar-SA"/>
        </w:rPr>
        <w:t>New</w:t>
      </w:r>
      <w:r w:rsidRPr="003E3719">
        <w:rPr>
          <w:rFonts w:eastAsiaTheme="minorHAnsi"/>
          <w:b/>
          <w:lang w:bidi="ar-SA"/>
        </w:rPr>
        <w:t xml:space="preserve"> </w:t>
      </w:r>
      <w:r w:rsidRPr="003E3719">
        <w:rPr>
          <w:rFonts w:eastAsiaTheme="minorHAnsi"/>
          <w:b/>
          <w:color w:val="0000FF"/>
          <w:lang w:bidi="ar-SA"/>
        </w:rPr>
        <w:t>With</w:t>
      </w:r>
      <w:r w:rsidRPr="003E3719">
        <w:rPr>
          <w:rFonts w:eastAsiaTheme="minorHAnsi"/>
          <w:b/>
          <w:lang w:bidi="ar-SA"/>
        </w:rPr>
        <w:t xml:space="preserve"> {.Name = item.Key &amp; </w:t>
      </w:r>
      <w:proofErr w:type="gramStart"/>
      <w:r w:rsidRPr="003E3719">
        <w:rPr>
          <w:rFonts w:eastAsiaTheme="minorHAnsi"/>
          <w:b/>
          <w:color w:val="A31515"/>
          <w:lang w:bidi="ar-SA"/>
        </w:rPr>
        <w:t>" =</w:t>
      </w:r>
      <w:proofErr w:type="gramEnd"/>
      <w:r w:rsidRPr="003E3719">
        <w:rPr>
          <w:rFonts w:eastAsiaTheme="minorHAnsi"/>
          <w:b/>
          <w:color w:val="A31515"/>
          <w:lang w:bidi="ar-SA"/>
        </w:rPr>
        <w:t>&gt; "</w:t>
      </w:r>
      <w:r w:rsidRPr="003E3719">
        <w:rPr>
          <w:rFonts w:eastAsiaTheme="minorHAnsi"/>
          <w:b/>
          <w:lang w:bidi="ar-SA"/>
        </w:rPr>
        <w:t xml:space="preserve"> &amp; item.Value.ToString(), .Value = item.Key}</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MountedDrives.DataBind()</w:t>
      </w:r>
      <w:proofErr w:type="gramEnd"/>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MountedDrives.SelectedValue = </w:t>
      </w:r>
      <w:r w:rsidRPr="003E3719">
        <w:rPr>
          <w:rFonts w:eastAsiaTheme="minorHAnsi"/>
          <w:b/>
          <w:color w:val="0000FF"/>
          <w:lang w:bidi="ar-SA"/>
        </w:rPr>
        <w:t>Me</w:t>
      </w:r>
      <w:r w:rsidRPr="003E3719">
        <w:rPr>
          <w:rFonts w:eastAsiaTheme="minorHAnsi"/>
          <w:b/>
          <w:lang w:bidi="ar-SA"/>
        </w:rPr>
        <w:t>.CurrentPath</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SelectDrive.Visible = </w:t>
      </w:r>
      <w:r w:rsidRPr="003E3719">
        <w:rPr>
          <w:rFonts w:eastAsiaTheme="minorHAnsi"/>
          <w:b/>
          <w:color w:val="0000FF"/>
          <w:lang w:bidi="ar-SA"/>
        </w:rPr>
        <w:t>True</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NewDrive.Text = </w:t>
      </w:r>
      <w:proofErr w:type="gramStart"/>
      <w:r w:rsidRPr="003E3719">
        <w:rPr>
          <w:rFonts w:eastAsiaTheme="minorHAnsi"/>
          <w:b/>
          <w:lang w:bidi="ar-SA"/>
        </w:rPr>
        <w:t>IIf(</w:t>
      </w:r>
      <w:proofErr w:type="gramEnd"/>
      <w:r w:rsidRPr="003E3719">
        <w:rPr>
          <w:rFonts w:eastAsiaTheme="minorHAnsi"/>
          <w:b/>
          <w:lang w:bidi="ar-SA"/>
        </w:rPr>
        <w:t xml:space="preserve">MountedDrives.Items.Count &lt; 2, </w:t>
      </w:r>
      <w:r w:rsidRPr="003E3719">
        <w:rPr>
          <w:rFonts w:eastAsiaTheme="minorHAnsi"/>
          <w:b/>
          <w:color w:val="A31515"/>
          <w:lang w:bidi="ar-SA"/>
        </w:rPr>
        <w:t>"New Drive"</w:t>
      </w:r>
      <w:r w:rsidRPr="003E3719">
        <w:rPr>
          <w:rFonts w:eastAsiaTheme="minorHAnsi"/>
          <w:b/>
          <w:lang w:bidi="ar-SA"/>
        </w:rPr>
        <w:t xml:space="preserve">, </w:t>
      </w:r>
      <w:r w:rsidRPr="003E3719">
        <w:rPr>
          <w:rFonts w:eastAsiaTheme="minorHAnsi"/>
          <w:b/>
          <w:color w:val="A31515"/>
          <w:lang w:bidi="ar-SA"/>
        </w:rPr>
        <w:t>"Delete Drive"</w:t>
      </w:r>
      <w:r w:rsidRPr="003E3719">
        <w:rPr>
          <w:rFonts w:eastAsiaTheme="minorHAnsi"/>
          <w:b/>
          <w:lang w:bidi="ar-SA"/>
        </w:rPr>
        <w:t>)</w:t>
      </w: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p>
    <w:p w:rsidR="00291C55" w:rsidRPr="003E3719" w:rsidRDefault="00291C55" w:rsidP="00291C55">
      <w:pPr>
        <w:pStyle w:val="ppCodeIndent"/>
        <w:numPr>
          <w:ilvl w:val="0"/>
          <w:numId w:val="0"/>
        </w:numPr>
        <w:shd w:val="clear" w:color="auto" w:fill="C6D9F1" w:themeFill="text2" w:themeFillTint="33"/>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If</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color w:val="0000FF"/>
          <w:lang w:bidi="ar-SA"/>
        </w:rPr>
        <w:lastRenderedPageBreak/>
        <w:t>End</w:t>
      </w:r>
      <w:r w:rsidRPr="003E3719">
        <w:rPr>
          <w:rFonts w:eastAsiaTheme="minorHAnsi"/>
          <w:lang w:bidi="ar-SA"/>
        </w:rPr>
        <w:t xml:space="preserve"> </w:t>
      </w:r>
      <w:r w:rsidRPr="003E3719">
        <w:rPr>
          <w:rFonts w:eastAsiaTheme="minorHAnsi"/>
          <w:color w:val="0000FF"/>
          <w:lang w:bidi="ar-SA"/>
        </w:rPr>
        <w:t>Sub</w:t>
      </w:r>
    </w:p>
    <w:p w:rsidR="00291C55" w:rsidRPr="003E3719" w:rsidRDefault="00291C55" w:rsidP="00291C55">
      <w:pPr>
        <w:pStyle w:val="ppBodyTextIndent"/>
        <w:rPr>
          <w:rFonts w:eastAsiaTheme="minorHAnsi"/>
          <w:lang w:bidi="ar-SA"/>
        </w:rPr>
      </w:pPr>
    </w:p>
    <w:p w:rsidR="00291C55" w:rsidRPr="003E3719" w:rsidRDefault="00291C55" w:rsidP="00291C55">
      <w:pPr>
        <w:pStyle w:val="ppNoteIndent"/>
        <w:rPr>
          <w:b/>
        </w:rPr>
      </w:pPr>
      <w:r w:rsidRPr="003E3719">
        <w:rPr>
          <w:b/>
        </w:rPr>
        <w:t xml:space="preserve">Note: </w:t>
      </w:r>
      <w:r w:rsidRPr="003E3719">
        <w:t>The preceding code populates a drop down list with the drives currently mounted by the web role. The drop down shows the mapping between the page blob URI and the corresponding drive letter for the mounted drive.</w:t>
      </w:r>
    </w:p>
    <w:p w:rsidR="00291C55" w:rsidRPr="003E3719" w:rsidRDefault="00291C55" w:rsidP="00291C55">
      <w:pPr>
        <w:pStyle w:val="ppBodyTextIndent"/>
      </w:pPr>
    </w:p>
    <w:p w:rsidR="00291C55" w:rsidRPr="003E3719" w:rsidRDefault="00291C55" w:rsidP="00291C55">
      <w:pPr>
        <w:pStyle w:val="ppNumberList"/>
      </w:pPr>
      <w:r w:rsidRPr="003E3719">
        <w:t xml:space="preserve">Add code to implement an event handler for the </w:t>
      </w:r>
      <w:r w:rsidRPr="003E3719">
        <w:rPr>
          <w:b/>
        </w:rPr>
        <w:t>New Drive</w:t>
      </w:r>
      <w:r w:rsidRPr="003E3719">
        <w:t xml:space="preserve"> link button. To do this, paste the following code into the _</w:t>
      </w:r>
      <w:r w:rsidRPr="003E3719">
        <w:rPr>
          <w:b/>
        </w:rPr>
        <w:t>Default</w:t>
      </w:r>
      <w:r w:rsidRPr="003E3719">
        <w:t xml:space="preserve"> class.</w:t>
      </w: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9</w:t>
      </w:r>
      <w:r w:rsidRPr="003E3719">
        <w:rPr>
          <w:i/>
        </w:rPr>
        <w:t>-NewDrive_Click-CS</w:t>
      </w:r>
      <w:r w:rsidRPr="003E3719">
        <w:t>)</w:t>
      </w:r>
    </w:p>
    <w:p w:rsidR="00291C55" w:rsidRPr="003E3719" w:rsidRDefault="00291C55" w:rsidP="00291C55">
      <w:pPr>
        <w:pStyle w:val="ppCodeLanguageIndent"/>
      </w:pPr>
      <w:r w:rsidRPr="003E3719">
        <w:t>C#</w:t>
      </w:r>
    </w:p>
    <w:p w:rsidR="00291C55" w:rsidRPr="003E3719" w:rsidRDefault="00291C55" w:rsidP="00291C55">
      <w:pPr>
        <w:pStyle w:val="ppCodeIndent"/>
        <w:numPr>
          <w:ilvl w:val="0"/>
          <w:numId w:val="0"/>
        </w:numPr>
        <w:ind w:left="720"/>
        <w:rPr>
          <w:rFonts w:eastAsiaTheme="minorHAnsi"/>
          <w:b/>
          <w:lang w:bidi="ar-SA"/>
        </w:rPr>
      </w:pPr>
      <w:proofErr w:type="gramStart"/>
      <w:r w:rsidRPr="003E3719">
        <w:rPr>
          <w:rFonts w:eastAsiaTheme="minorHAnsi"/>
          <w:b/>
          <w:color w:val="0000FF"/>
          <w:lang w:bidi="ar-SA"/>
        </w:rPr>
        <w:t>protected</w:t>
      </w:r>
      <w:proofErr w:type="gramEnd"/>
      <w:r w:rsidRPr="003E3719">
        <w:rPr>
          <w:rFonts w:eastAsiaTheme="minorHAnsi"/>
          <w:b/>
          <w:lang w:bidi="ar-SA"/>
        </w:rPr>
        <w:t xml:space="preserve"> </w:t>
      </w:r>
      <w:r w:rsidRPr="003E3719">
        <w:rPr>
          <w:rFonts w:eastAsiaTheme="minorHAnsi"/>
          <w:b/>
          <w:color w:val="0000FF"/>
          <w:lang w:bidi="ar-SA"/>
        </w:rPr>
        <w:t>void</w:t>
      </w:r>
      <w:r w:rsidRPr="003E3719">
        <w:rPr>
          <w:rFonts w:eastAsiaTheme="minorHAnsi"/>
          <w:b/>
          <w:lang w:bidi="ar-SA"/>
        </w:rPr>
        <w:t xml:space="preserve"> NewDrive_Click(</w:t>
      </w:r>
      <w:r w:rsidRPr="003E3719">
        <w:rPr>
          <w:rFonts w:eastAsiaTheme="minorHAnsi"/>
          <w:b/>
          <w:color w:val="0000FF"/>
          <w:lang w:bidi="ar-SA"/>
        </w:rPr>
        <w:t>object</w:t>
      </w:r>
      <w:r w:rsidRPr="003E3719">
        <w:rPr>
          <w:rFonts w:eastAsiaTheme="minorHAnsi"/>
          <w:b/>
          <w:lang w:bidi="ar-SA"/>
        </w:rPr>
        <w:t xml:space="preserve"> sender, </w:t>
      </w:r>
      <w:r w:rsidRPr="003E3719">
        <w:rPr>
          <w:rFonts w:eastAsiaTheme="minorHAnsi"/>
          <w:b/>
          <w:color w:val="2B91AF"/>
          <w:lang w:bidi="ar-SA"/>
        </w:rPr>
        <w:t>EventArgs</w:t>
      </w:r>
      <w:r w:rsidRPr="003E3719">
        <w:rPr>
          <w:rFonts w:eastAsiaTheme="minorHAnsi"/>
          <w:b/>
          <w:lang w:bidi="ar-SA"/>
        </w:rPr>
        <w:t xml:space="preserve"> 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if</w:t>
      </w:r>
      <w:proofErr w:type="gramEnd"/>
      <w:r w:rsidRPr="003E3719">
        <w:rPr>
          <w:rFonts w:eastAsiaTheme="minorHAnsi"/>
          <w:b/>
          <w:lang w:bidi="ar-SA"/>
        </w:rPr>
        <w:t xml:space="preserve"> (</w:t>
      </w:r>
      <w:r w:rsidRPr="003E3719">
        <w:rPr>
          <w:rFonts w:eastAsiaTheme="minorHAnsi"/>
          <w:b/>
          <w:color w:val="2B91AF"/>
          <w:lang w:bidi="ar-SA"/>
        </w:rPr>
        <w:t>RoleEnvironment</w:t>
      </w:r>
      <w:r w:rsidRPr="003E3719">
        <w:rPr>
          <w:rFonts w:eastAsiaTheme="minorHAnsi"/>
          <w:b/>
          <w:lang w:bidi="ar-SA"/>
        </w:rPr>
        <w:t>.IsAvailable)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retrieve storage account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2B91AF"/>
          <w:lang w:bidi="ar-SA"/>
        </w:rPr>
        <w:t>CloudStorageAccount</w:t>
      </w:r>
      <w:r w:rsidRPr="003E3719">
        <w:rPr>
          <w:rFonts w:eastAsiaTheme="minorHAnsi"/>
          <w:b/>
          <w:lang w:bidi="ar-SA"/>
        </w:rPr>
        <w:t xml:space="preserve"> account = </w:t>
      </w:r>
      <w:proofErr w:type="gramStart"/>
      <w:r w:rsidRPr="003E3719">
        <w:rPr>
          <w:rFonts w:eastAsiaTheme="minorHAnsi"/>
          <w:b/>
          <w:color w:val="2B91AF"/>
          <w:lang w:bidi="ar-SA"/>
        </w:rPr>
        <w:t>CloudStorageAccount</w:t>
      </w:r>
      <w:r w:rsidRPr="003E3719">
        <w:rPr>
          <w:rFonts w:eastAsiaTheme="minorHAnsi"/>
          <w:b/>
          <w:lang w:bidi="ar-SA"/>
        </w:rPr>
        <w:t>.FromConfigurationSetting(</w:t>
      </w:r>
      <w:proofErr w:type="gramEnd"/>
      <w:r w:rsidRPr="003E3719">
        <w:rPr>
          <w:rFonts w:eastAsiaTheme="minorHAnsi"/>
          <w:b/>
          <w:color w:val="A31515"/>
          <w:lang w:bidi="ar-SA"/>
        </w:rPr>
        <w:t>"DataConnectionString"</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build page blob URI for the new cloud drive by changing the extension in the original URI</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string</w:t>
      </w:r>
      <w:proofErr w:type="gramEnd"/>
      <w:r w:rsidRPr="003E3719">
        <w:rPr>
          <w:rFonts w:eastAsiaTheme="minorHAnsi"/>
          <w:b/>
          <w:lang w:bidi="ar-SA"/>
        </w:rPr>
        <w:t xml:space="preserve"> imageStoreBlobUri = </w:t>
      </w:r>
      <w:r w:rsidRPr="003E3719">
        <w:rPr>
          <w:rFonts w:eastAsiaTheme="minorHAnsi"/>
          <w:b/>
          <w:color w:val="2B91AF"/>
          <w:lang w:bidi="ar-SA"/>
        </w:rPr>
        <w:t>RoleEnvironment</w:t>
      </w:r>
      <w:r w:rsidRPr="003E3719">
        <w:rPr>
          <w:rFonts w:eastAsiaTheme="minorHAnsi"/>
          <w:b/>
          <w:lang w:bidi="ar-SA"/>
        </w:rPr>
        <w:t>.GetConfigurationSettingValue(</w:t>
      </w:r>
      <w:r w:rsidRPr="003E3719">
        <w:rPr>
          <w:rFonts w:eastAsiaTheme="minorHAnsi"/>
          <w:b/>
          <w:color w:val="A31515"/>
          <w:lang w:bidi="ar-SA"/>
        </w:rPr>
        <w:t>"ImageStoreBlobUri"</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string</w:t>
      </w:r>
      <w:proofErr w:type="gramEnd"/>
      <w:r w:rsidRPr="003E3719">
        <w:rPr>
          <w:rFonts w:eastAsiaTheme="minorHAnsi"/>
          <w:b/>
          <w:lang w:bidi="ar-SA"/>
        </w:rPr>
        <w:t xml:space="preserve"> cloneStoreBlobUri = </w:t>
      </w:r>
      <w:r w:rsidRPr="003E3719">
        <w:rPr>
          <w:rFonts w:eastAsiaTheme="minorHAnsi"/>
          <w:b/>
          <w:color w:val="2B91AF"/>
          <w:lang w:bidi="ar-SA"/>
        </w:rPr>
        <w:t>Path</w:t>
      </w:r>
      <w:r w:rsidRPr="003E3719">
        <w:rPr>
          <w:rFonts w:eastAsiaTheme="minorHAnsi"/>
          <w:b/>
          <w:lang w:bidi="ar-SA"/>
        </w:rPr>
        <w:t xml:space="preserve">.ChangeExtension(imageStoreBlobUri, </w:t>
      </w:r>
      <w:r w:rsidRPr="003E3719">
        <w:rPr>
          <w:rFonts w:eastAsiaTheme="minorHAnsi"/>
          <w:b/>
          <w:color w:val="A31515"/>
          <w:lang w:bidi="ar-SA"/>
        </w:rPr>
        <w:t>"bak"</w:t>
      </w: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create drive and its associated page blob</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2B91AF"/>
          <w:lang w:bidi="ar-SA"/>
        </w:rPr>
        <w:t>CloudDrive</w:t>
      </w:r>
      <w:r w:rsidRPr="003E3719">
        <w:rPr>
          <w:rFonts w:eastAsiaTheme="minorHAnsi"/>
          <w:b/>
          <w:lang w:bidi="ar-SA"/>
        </w:rPr>
        <w:t xml:space="preserve"> clonedDrive = </w:t>
      </w:r>
      <w:proofErr w:type="gramStart"/>
      <w:r w:rsidRPr="003E3719">
        <w:rPr>
          <w:rFonts w:eastAsiaTheme="minorHAnsi"/>
          <w:b/>
          <w:lang w:bidi="ar-SA"/>
        </w:rPr>
        <w:t>account.CreateCloudDrive(</w:t>
      </w:r>
      <w:proofErr w:type="gramEnd"/>
      <w:r w:rsidRPr="003E3719">
        <w:rPr>
          <w:rFonts w:eastAsiaTheme="minorHAnsi"/>
          <w:b/>
          <w:lang w:bidi="ar-SA"/>
        </w:rPr>
        <w:t>cloneStoreBlobUri);</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if</w:t>
      </w:r>
      <w:proofErr w:type="gramEnd"/>
      <w:r w:rsidRPr="003E3719">
        <w:rPr>
          <w:rFonts w:eastAsiaTheme="minorHAnsi"/>
          <w:b/>
          <w:lang w:bidi="ar-SA"/>
        </w:rPr>
        <w:t xml:space="preserve"> (MountedDrives.Items.Count &lt; 2)</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try</w:t>
      </w:r>
      <w:proofErr w:type="gramEnd"/>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clonedDrive.Create(</w:t>
      </w:r>
      <w:proofErr w:type="gramEnd"/>
      <w:r w:rsidRPr="003E3719">
        <w:rPr>
          <w:rFonts w:eastAsiaTheme="minorHAnsi"/>
          <w:b/>
          <w:lang w:bidi="ar-SA"/>
        </w:rPr>
        <w:t>16);</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catch</w:t>
      </w:r>
      <w:proofErr w:type="gramEnd"/>
      <w:r w:rsidRPr="003E3719">
        <w:rPr>
          <w:rFonts w:eastAsiaTheme="minorHAnsi"/>
          <w:b/>
          <w:lang w:bidi="ar-SA"/>
        </w:rPr>
        <w:t xml:space="preserve"> (</w:t>
      </w:r>
      <w:r w:rsidRPr="003E3719">
        <w:rPr>
          <w:rFonts w:eastAsiaTheme="minorHAnsi"/>
          <w:b/>
          <w:color w:val="2B91AF"/>
          <w:lang w:bidi="ar-SA"/>
        </w:rPr>
        <w:t>CloudDriveException</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cloud drive already exists</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mount the drive and retrieve its 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2B91AF"/>
          <w:lang w:bidi="ar-SA"/>
        </w:rPr>
        <w:t>LocalResource</w:t>
      </w:r>
      <w:r w:rsidRPr="003E3719">
        <w:rPr>
          <w:rFonts w:eastAsiaTheme="minorHAnsi"/>
          <w:b/>
          <w:lang w:bidi="ar-SA"/>
        </w:rPr>
        <w:t xml:space="preserve"> cache = </w:t>
      </w:r>
      <w:proofErr w:type="gramStart"/>
      <w:r w:rsidRPr="003E3719">
        <w:rPr>
          <w:rFonts w:eastAsiaTheme="minorHAnsi"/>
          <w:b/>
          <w:color w:val="2B91AF"/>
          <w:lang w:bidi="ar-SA"/>
        </w:rPr>
        <w:t>RoleEnvironment</w:t>
      </w:r>
      <w:r w:rsidRPr="003E3719">
        <w:rPr>
          <w:rFonts w:eastAsiaTheme="minorHAnsi"/>
          <w:b/>
          <w:lang w:bidi="ar-SA"/>
        </w:rPr>
        <w:t>.GetLocalResource(</w:t>
      </w:r>
      <w:proofErr w:type="gramEnd"/>
      <w:r w:rsidRPr="003E3719">
        <w:rPr>
          <w:rFonts w:eastAsiaTheme="minorHAnsi"/>
          <w:b/>
          <w:color w:val="A31515"/>
          <w:lang w:bidi="ar-SA"/>
        </w:rPr>
        <w:t>"LocalDriveCache"</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string</w:t>
      </w:r>
      <w:proofErr w:type="gramEnd"/>
      <w:r w:rsidRPr="003E3719">
        <w:rPr>
          <w:rFonts w:eastAsiaTheme="minorHAnsi"/>
          <w:b/>
          <w:lang w:bidi="ar-SA"/>
        </w:rPr>
        <w:t xml:space="preserve"> clonedStorePath = clonedDrive.Mount(cache.MaximumSizeInMegabytes / 2, </w:t>
      </w:r>
      <w:r w:rsidRPr="003E3719">
        <w:rPr>
          <w:rFonts w:eastAsiaTheme="minorHAnsi"/>
          <w:b/>
          <w:color w:val="2B91AF"/>
          <w:lang w:bidi="ar-SA"/>
        </w:rPr>
        <w:t>DriveMountOptions</w:t>
      </w:r>
      <w:r w:rsidRPr="003E3719">
        <w:rPr>
          <w:rFonts w:eastAsiaTheme="minorHAnsi"/>
          <w:b/>
          <w:lang w:bidi="ar-SA"/>
        </w:rPr>
        <w:t>.None);</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8000"/>
          <w:lang w:bidi="ar-SA"/>
        </w:rPr>
        <w:t xml:space="preserve">// copy the contents from the original drive to the new drive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lastRenderedPageBreak/>
        <w:t xml:space="preserve">      </w:t>
      </w:r>
      <w:proofErr w:type="gramStart"/>
      <w:r w:rsidRPr="003E3719">
        <w:rPr>
          <w:rFonts w:eastAsiaTheme="minorHAnsi"/>
          <w:b/>
          <w:color w:val="0000FF"/>
          <w:lang w:bidi="ar-SA"/>
        </w:rPr>
        <w:t>foreach</w:t>
      </w:r>
      <w:proofErr w:type="gramEnd"/>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sourceFileName </w:t>
      </w:r>
      <w:r w:rsidRPr="003E3719">
        <w:rPr>
          <w:rFonts w:eastAsiaTheme="minorHAnsi"/>
          <w:b/>
          <w:color w:val="0000FF"/>
          <w:lang w:bidi="ar-SA"/>
        </w:rPr>
        <w:t>in</w:t>
      </w:r>
      <w:r w:rsidRPr="003E3719">
        <w:rPr>
          <w:rFonts w:eastAsiaTheme="minorHAnsi"/>
          <w:b/>
          <w:lang w:bidi="ar-SA"/>
        </w:rPr>
        <w:t xml:space="preserve"> </w:t>
      </w:r>
      <w:r w:rsidRPr="003E3719">
        <w:rPr>
          <w:rFonts w:eastAsiaTheme="minorHAnsi"/>
          <w:b/>
          <w:color w:val="2B91AF"/>
          <w:lang w:bidi="ar-SA"/>
        </w:rPr>
        <w:t>Directory</w:t>
      </w:r>
      <w:r w:rsidRPr="003E3719">
        <w:rPr>
          <w:rFonts w:eastAsiaTheme="minorHAnsi"/>
          <w:b/>
          <w:lang w:bidi="ar-SA"/>
        </w:rPr>
        <w:t>.GetFiles(</w:t>
      </w:r>
      <w:r w:rsidRPr="003E3719">
        <w:rPr>
          <w:rFonts w:eastAsiaTheme="minorHAnsi"/>
          <w:b/>
          <w:color w:val="2B91AF"/>
          <w:lang w:bidi="ar-SA"/>
        </w:rPr>
        <w:t>Global</w:t>
      </w:r>
      <w:r w:rsidRPr="003E3719">
        <w:rPr>
          <w:rFonts w:eastAsiaTheme="minorHAnsi"/>
          <w:b/>
          <w:lang w:bidi="ar-SA"/>
        </w:rPr>
        <w:t xml:space="preserve">.ImageStorePath, </w:t>
      </w:r>
      <w:r w:rsidRPr="003E3719">
        <w:rPr>
          <w:rFonts w:eastAsiaTheme="minorHAnsi"/>
          <w:b/>
          <w:color w:val="A31515"/>
          <w:lang w:bidi="ar-SA"/>
        </w:rPr>
        <w:t>"*.*"</w:t>
      </w:r>
      <w:r w:rsidRPr="003E3719">
        <w:rPr>
          <w:rFonts w:eastAsiaTheme="minorHAnsi"/>
          <w:b/>
          <w:lang w:bidi="ar-SA"/>
        </w:rPr>
        <w:t>).Where(name =&gt; name.EndsWith(</w:t>
      </w:r>
      <w:r w:rsidRPr="003E3719">
        <w:rPr>
          <w:rFonts w:eastAsiaTheme="minorHAnsi"/>
          <w:b/>
          <w:color w:val="A31515"/>
          <w:lang w:bidi="ar-SA"/>
        </w:rPr>
        <w:t>".jpg"</w:t>
      </w:r>
      <w:r w:rsidRPr="003E3719">
        <w:rPr>
          <w:rFonts w:eastAsiaTheme="minorHAnsi"/>
          <w:b/>
          <w:lang w:bidi="ar-SA"/>
        </w:rPr>
        <w:t>) || name.EndsWith(</w:t>
      </w:r>
      <w:r w:rsidRPr="003E3719">
        <w:rPr>
          <w:rFonts w:eastAsiaTheme="minorHAnsi"/>
          <w:b/>
          <w:color w:val="A31515"/>
          <w:lang w:bidi="ar-SA"/>
        </w:rPr>
        <w:t>".png"</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string</w:t>
      </w:r>
      <w:proofErr w:type="gramEnd"/>
      <w:r w:rsidRPr="003E3719">
        <w:rPr>
          <w:rFonts w:eastAsiaTheme="minorHAnsi"/>
          <w:b/>
          <w:lang w:bidi="ar-SA"/>
        </w:rPr>
        <w:t xml:space="preserve"> destinationFileName = </w:t>
      </w:r>
      <w:r w:rsidRPr="003E3719">
        <w:rPr>
          <w:rFonts w:eastAsiaTheme="minorHAnsi"/>
          <w:b/>
          <w:color w:val="2B91AF"/>
          <w:lang w:bidi="ar-SA"/>
        </w:rPr>
        <w:t>Path</w:t>
      </w:r>
      <w:r w:rsidRPr="003E3719">
        <w:rPr>
          <w:rFonts w:eastAsiaTheme="minorHAnsi"/>
          <w:b/>
          <w:lang w:bidi="ar-SA"/>
        </w:rPr>
        <w:t xml:space="preserve">.Combine(clonedStorePath, </w:t>
      </w:r>
      <w:r w:rsidRPr="003E3719">
        <w:rPr>
          <w:rFonts w:eastAsiaTheme="minorHAnsi"/>
          <w:b/>
          <w:color w:val="2B91AF"/>
          <w:lang w:bidi="ar-SA"/>
        </w:rPr>
        <w:t>Path</w:t>
      </w:r>
      <w:r w:rsidRPr="003E3719">
        <w:rPr>
          <w:rFonts w:eastAsiaTheme="minorHAnsi"/>
          <w:b/>
          <w:lang w:bidi="ar-SA"/>
        </w:rPr>
        <w:t>.GetFileName(sourceFileName));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2B91AF"/>
          <w:lang w:bidi="ar-SA"/>
        </w:rPr>
        <w:t>File</w:t>
      </w:r>
      <w:r w:rsidRPr="003E3719">
        <w:rPr>
          <w:rFonts w:eastAsiaTheme="minorHAnsi"/>
          <w:b/>
          <w:lang w:bidi="ar-SA"/>
        </w:rPr>
        <w:t>.Copy(</w:t>
      </w:r>
      <w:proofErr w:type="gramEnd"/>
      <w:r w:rsidRPr="003E3719">
        <w:rPr>
          <w:rFonts w:eastAsiaTheme="minorHAnsi"/>
          <w:b/>
          <w:lang w:bidi="ar-SA"/>
        </w:rPr>
        <w:t xml:space="preserve">sourceFileName, destinationFileName, </w:t>
      </w:r>
      <w:r w:rsidRPr="003E3719">
        <w:rPr>
          <w:rFonts w:eastAsiaTheme="minorHAnsi"/>
          <w:b/>
          <w:color w:val="0000FF"/>
          <w:lang w:bidi="ar-SA"/>
        </w:rPr>
        <w:t>true</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SelectImageStore(</w:t>
      </w:r>
      <w:proofErr w:type="gramEnd"/>
      <w:r w:rsidRPr="003E3719">
        <w:rPr>
          <w:rFonts w:eastAsiaTheme="minorHAnsi"/>
          <w:b/>
          <w:lang w:bidi="ar-SA"/>
        </w:rPr>
        <w:t>clonedStorePath);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00FF"/>
          <w:lang w:bidi="ar-SA"/>
        </w:rPr>
        <w:t>else</w:t>
      </w:r>
      <w:proofErr w:type="gramEnd"/>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clonedDrive.Unmount(</w:t>
      </w:r>
      <w:proofErr w:type="gramEnd"/>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clonedDrive.Delete(</w:t>
      </w:r>
      <w:proofErr w:type="gramEnd"/>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SelectImageStore(</w:t>
      </w:r>
      <w:proofErr w:type="gramEnd"/>
      <w:r w:rsidRPr="003E3719">
        <w:rPr>
          <w:rFonts w:eastAsiaTheme="minorHAnsi"/>
          <w:b/>
          <w:color w:val="2B91AF"/>
          <w:lang w:bidi="ar-SA"/>
        </w:rPr>
        <w:t>Global</w:t>
      </w:r>
      <w:r w:rsidRPr="003E3719">
        <w:rPr>
          <w:rFonts w:eastAsiaTheme="minorHAnsi"/>
          <w:b/>
          <w:lang w:bidi="ar-SA"/>
        </w:rPr>
        <w:t>.ImageStorePath);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w:t>
      </w:r>
    </w:p>
    <w:p w:rsidR="00291C55" w:rsidRPr="003E3719"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-0</w:t>
      </w:r>
      <w:r w:rsidR="00D679AC">
        <w:rPr>
          <w:i/>
        </w:rPr>
        <w:t>9</w:t>
      </w:r>
      <w:r w:rsidRPr="003E3719">
        <w:rPr>
          <w:i/>
        </w:rPr>
        <w:t>-NewDrive_Click-VB</w:t>
      </w:r>
      <w:r w:rsidRPr="003E3719">
        <w:t>)</w:t>
      </w:r>
    </w:p>
    <w:p w:rsidR="00291C55" w:rsidRPr="003E3719" w:rsidRDefault="00291C55" w:rsidP="00291C55">
      <w:pPr>
        <w:pStyle w:val="ppCodeLanguageIndent"/>
      </w:pPr>
      <w:r w:rsidRPr="003E3719">
        <w:t>Visual Basic</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t>Protected</w:t>
      </w:r>
      <w:r w:rsidRPr="003E3719">
        <w:rPr>
          <w:rFonts w:eastAsiaTheme="minorHAnsi"/>
          <w:b/>
          <w:lang w:bidi="ar-SA"/>
        </w:rPr>
        <w:t xml:space="preserve"> </w:t>
      </w:r>
      <w:r w:rsidRPr="003E3719">
        <w:rPr>
          <w:rFonts w:eastAsiaTheme="minorHAnsi"/>
          <w:b/>
          <w:color w:val="0000FF"/>
          <w:lang w:bidi="ar-SA"/>
        </w:rPr>
        <w:t>Sub</w:t>
      </w:r>
      <w:r w:rsidRPr="003E3719">
        <w:rPr>
          <w:rFonts w:eastAsiaTheme="minorHAnsi"/>
          <w:b/>
          <w:lang w:bidi="ar-SA"/>
        </w:rPr>
        <w:t xml:space="preserve"> NewDrive_</w:t>
      </w:r>
      <w:proofErr w:type="gramStart"/>
      <w:r w:rsidRPr="003E3719">
        <w:rPr>
          <w:rFonts w:eastAsiaTheme="minorHAnsi"/>
          <w:b/>
          <w:lang w:bidi="ar-SA"/>
        </w:rPr>
        <w:t>Click(</w:t>
      </w:r>
      <w:proofErr w:type="gramEnd"/>
      <w:r w:rsidRPr="003E3719">
        <w:rPr>
          <w:rFonts w:eastAsiaTheme="minorHAnsi"/>
          <w:b/>
          <w:color w:val="0000FF"/>
          <w:lang w:bidi="ar-SA"/>
        </w:rPr>
        <w:t>ByVal</w:t>
      </w:r>
      <w:r w:rsidRPr="003E3719">
        <w:rPr>
          <w:rFonts w:eastAsiaTheme="minorHAnsi"/>
          <w:b/>
          <w:lang w:bidi="ar-SA"/>
        </w:rPr>
        <w:t xml:space="preserve"> sender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Object</w:t>
      </w:r>
      <w:r w:rsidRPr="003E3719">
        <w:rPr>
          <w:rFonts w:eastAsiaTheme="minorHAnsi"/>
          <w:b/>
          <w:lang w:bidi="ar-SA"/>
        </w:rPr>
        <w:t xml:space="preserve">, </w:t>
      </w:r>
      <w:r w:rsidRPr="003E3719">
        <w:rPr>
          <w:rFonts w:eastAsiaTheme="minorHAnsi"/>
          <w:b/>
          <w:color w:val="0000FF"/>
          <w:lang w:bidi="ar-SA"/>
        </w:rPr>
        <w:t>ByVal</w:t>
      </w:r>
      <w:r w:rsidRPr="003E3719">
        <w:rPr>
          <w:rFonts w:eastAsiaTheme="minorHAnsi"/>
          <w:b/>
          <w:lang w:bidi="ar-SA"/>
        </w:rPr>
        <w:t xml:space="preserve"> 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EventArgs</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If</w:t>
      </w:r>
      <w:r w:rsidRPr="003E3719">
        <w:rPr>
          <w:rFonts w:eastAsiaTheme="minorHAnsi"/>
          <w:b/>
          <w:lang w:bidi="ar-SA"/>
        </w:rPr>
        <w:t xml:space="preserve"> </w:t>
      </w:r>
      <w:r w:rsidRPr="003E3719">
        <w:rPr>
          <w:rFonts w:eastAsiaTheme="minorHAnsi"/>
          <w:b/>
          <w:color w:val="2B91AF"/>
          <w:lang w:bidi="ar-SA"/>
        </w:rPr>
        <w:t>RoleEnvironment</w:t>
      </w:r>
      <w:r w:rsidRPr="003E3719">
        <w:rPr>
          <w:rFonts w:eastAsiaTheme="minorHAnsi"/>
          <w:b/>
          <w:lang w:bidi="ar-SA"/>
        </w:rPr>
        <w:t xml:space="preserve">.IsAvailable </w:t>
      </w:r>
      <w:r w:rsidRPr="003E3719">
        <w:rPr>
          <w:rFonts w:eastAsiaTheme="minorHAnsi"/>
          <w:b/>
          <w:color w:val="0000FF"/>
          <w:lang w:bidi="ar-SA"/>
        </w:rPr>
        <w:t>Then</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8000"/>
          <w:lang w:bidi="ar-SA"/>
        </w:rPr>
        <w:t>' retrieve</w:t>
      </w:r>
      <w:proofErr w:type="gramEnd"/>
      <w:r w:rsidRPr="003E3719">
        <w:rPr>
          <w:rFonts w:eastAsiaTheme="minorHAnsi"/>
          <w:b/>
          <w:color w:val="008000"/>
          <w:lang w:bidi="ar-SA"/>
        </w:rPr>
        <w:t xml:space="preserve"> storage account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account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CloudStorageAccount</w:t>
      </w:r>
      <w:r w:rsidRPr="003E3719">
        <w:rPr>
          <w:rFonts w:eastAsiaTheme="minorHAnsi"/>
          <w:b/>
          <w:lang w:bidi="ar-SA"/>
        </w:rPr>
        <w:t xml:space="preserve"> = </w:t>
      </w:r>
      <w:proofErr w:type="gramStart"/>
      <w:r w:rsidRPr="003E3719">
        <w:rPr>
          <w:rFonts w:eastAsiaTheme="minorHAnsi"/>
          <w:b/>
          <w:color w:val="2B91AF"/>
          <w:lang w:bidi="ar-SA"/>
        </w:rPr>
        <w:t>CloudStorageAccount</w:t>
      </w:r>
      <w:r w:rsidRPr="003E3719">
        <w:rPr>
          <w:rFonts w:eastAsiaTheme="minorHAnsi"/>
          <w:b/>
          <w:lang w:bidi="ar-SA"/>
        </w:rPr>
        <w:t>.FromConfigurationSetting(</w:t>
      </w:r>
      <w:proofErr w:type="gramEnd"/>
      <w:r w:rsidRPr="003E3719">
        <w:rPr>
          <w:rFonts w:eastAsiaTheme="minorHAnsi"/>
          <w:b/>
          <w:color w:val="A31515"/>
          <w:lang w:bidi="ar-SA"/>
        </w:rPr>
        <w:t>"DataConnectionString"</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8000"/>
          <w:lang w:bidi="ar-SA"/>
        </w:rPr>
        <w:t>' build</w:t>
      </w:r>
      <w:proofErr w:type="gramEnd"/>
      <w:r w:rsidRPr="003E3719">
        <w:rPr>
          <w:rFonts w:eastAsiaTheme="minorHAnsi"/>
          <w:b/>
          <w:color w:val="008000"/>
          <w:lang w:bidi="ar-SA"/>
        </w:rPr>
        <w:t xml:space="preserve"> page blob URI for the new cloud drive by changing the extension in the original URI</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imageStoreBlobUri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 </w:t>
      </w:r>
      <w:proofErr w:type="gramStart"/>
      <w:r w:rsidRPr="003E3719">
        <w:rPr>
          <w:rFonts w:eastAsiaTheme="minorHAnsi"/>
          <w:b/>
          <w:color w:val="2B91AF"/>
          <w:lang w:bidi="ar-SA"/>
        </w:rPr>
        <w:t>RoleEnvironment</w:t>
      </w:r>
      <w:r w:rsidRPr="003E3719">
        <w:rPr>
          <w:rFonts w:eastAsiaTheme="minorHAnsi"/>
          <w:b/>
          <w:lang w:bidi="ar-SA"/>
        </w:rPr>
        <w:t>.GetConfigurationSettingValue(</w:t>
      </w:r>
      <w:proofErr w:type="gramEnd"/>
      <w:r w:rsidRPr="003E3719">
        <w:rPr>
          <w:rFonts w:eastAsiaTheme="minorHAnsi"/>
          <w:b/>
          <w:color w:val="A31515"/>
          <w:lang w:bidi="ar-SA"/>
        </w:rPr>
        <w:t>"ImageStoreBlobUri"</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cloneStoreBlobUri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 </w:t>
      </w:r>
      <w:proofErr w:type="gramStart"/>
      <w:r w:rsidRPr="003E3719">
        <w:rPr>
          <w:rFonts w:eastAsiaTheme="minorHAnsi"/>
          <w:b/>
          <w:color w:val="2B91AF"/>
          <w:lang w:bidi="ar-SA"/>
        </w:rPr>
        <w:t>Path</w:t>
      </w:r>
      <w:r w:rsidRPr="003E3719">
        <w:rPr>
          <w:rFonts w:eastAsiaTheme="minorHAnsi"/>
          <w:b/>
          <w:lang w:bidi="ar-SA"/>
        </w:rPr>
        <w:t>.ChangeExtension(</w:t>
      </w:r>
      <w:proofErr w:type="gramEnd"/>
      <w:r w:rsidRPr="003E3719">
        <w:rPr>
          <w:rFonts w:eastAsiaTheme="minorHAnsi"/>
          <w:b/>
          <w:lang w:bidi="ar-SA"/>
        </w:rPr>
        <w:t xml:space="preserve">imageStoreBlobUri, </w:t>
      </w:r>
      <w:r w:rsidRPr="003E3719">
        <w:rPr>
          <w:rFonts w:eastAsiaTheme="minorHAnsi"/>
          <w:b/>
          <w:color w:val="A31515"/>
          <w:lang w:bidi="ar-SA"/>
        </w:rPr>
        <w:t>"bak"</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8000"/>
          <w:lang w:bidi="ar-SA"/>
        </w:rPr>
        <w:t>' create</w:t>
      </w:r>
      <w:proofErr w:type="gramEnd"/>
      <w:r w:rsidRPr="003E3719">
        <w:rPr>
          <w:rFonts w:eastAsiaTheme="minorHAnsi"/>
          <w:b/>
          <w:color w:val="008000"/>
          <w:lang w:bidi="ar-SA"/>
        </w:rPr>
        <w:t xml:space="preserve"> drive and its associated page blob</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clonedDrive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CloudDrive</w:t>
      </w:r>
      <w:r w:rsidRPr="003E3719">
        <w:rPr>
          <w:rFonts w:eastAsiaTheme="minorHAnsi"/>
          <w:b/>
          <w:lang w:bidi="ar-SA"/>
        </w:rPr>
        <w:t xml:space="preserve"> = </w:t>
      </w:r>
      <w:proofErr w:type="gramStart"/>
      <w:r w:rsidRPr="003E3719">
        <w:rPr>
          <w:rFonts w:eastAsiaTheme="minorHAnsi"/>
          <w:b/>
          <w:lang w:bidi="ar-SA"/>
        </w:rPr>
        <w:t>account.CreateCloudDrive(</w:t>
      </w:r>
      <w:proofErr w:type="gramEnd"/>
      <w:r w:rsidRPr="003E3719">
        <w:rPr>
          <w:rFonts w:eastAsiaTheme="minorHAnsi"/>
          <w:b/>
          <w:lang w:bidi="ar-SA"/>
        </w:rPr>
        <w:t>cloneStoreBlobUri)</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If</w:t>
      </w:r>
      <w:r w:rsidRPr="003E3719">
        <w:rPr>
          <w:rFonts w:eastAsiaTheme="minorHAnsi"/>
          <w:b/>
          <w:lang w:bidi="ar-SA"/>
        </w:rPr>
        <w:t xml:space="preserve"> (MountedDrives.Items.Count &lt; 2) </w:t>
      </w:r>
      <w:r w:rsidRPr="003E3719">
        <w:rPr>
          <w:rFonts w:eastAsiaTheme="minorHAnsi"/>
          <w:b/>
          <w:color w:val="0000FF"/>
          <w:lang w:bidi="ar-SA"/>
        </w:rPr>
        <w:t>Then</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Try</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clonedDrive.Create(</w:t>
      </w:r>
      <w:proofErr w:type="gramEnd"/>
      <w:r w:rsidRPr="003E3719">
        <w:rPr>
          <w:rFonts w:eastAsiaTheme="minorHAnsi"/>
          <w:b/>
          <w:lang w:bidi="ar-SA"/>
        </w:rPr>
        <w:t>16)</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Catch</w:t>
      </w:r>
      <w:r w:rsidRPr="003E3719">
        <w:rPr>
          <w:rFonts w:eastAsiaTheme="minorHAnsi"/>
          <w:b/>
          <w:lang w:bidi="ar-SA"/>
        </w:rPr>
        <w:t xml:space="preserve"> e1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CloudDriveException</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8000"/>
          <w:lang w:bidi="ar-SA"/>
        </w:rPr>
        <w:t>' cloud</w:t>
      </w:r>
      <w:proofErr w:type="gramEnd"/>
      <w:r w:rsidRPr="003E3719">
        <w:rPr>
          <w:rFonts w:eastAsiaTheme="minorHAnsi"/>
          <w:b/>
          <w:color w:val="008000"/>
          <w:lang w:bidi="ar-SA"/>
        </w:rPr>
        <w:t xml:space="preserve"> drive already exists</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Try</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8000"/>
          <w:lang w:bidi="ar-SA"/>
        </w:rPr>
        <w:t>' mount</w:t>
      </w:r>
      <w:proofErr w:type="gramEnd"/>
      <w:r w:rsidRPr="003E3719">
        <w:rPr>
          <w:rFonts w:eastAsiaTheme="minorHAnsi"/>
          <w:b/>
          <w:color w:val="008000"/>
          <w:lang w:bidi="ar-SA"/>
        </w:rPr>
        <w:t xml:space="preserve"> the drive and retrieve its 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lastRenderedPageBreak/>
        <w:t xml:space="preserve">      </w:t>
      </w:r>
      <w:r w:rsidRPr="003E3719">
        <w:rPr>
          <w:rFonts w:eastAsiaTheme="minorHAnsi"/>
          <w:b/>
          <w:color w:val="0000FF"/>
          <w:lang w:bidi="ar-SA"/>
        </w:rPr>
        <w:t>Dim</w:t>
      </w:r>
      <w:r w:rsidRPr="003E3719">
        <w:rPr>
          <w:rFonts w:eastAsiaTheme="minorHAnsi"/>
          <w:b/>
          <w:lang w:bidi="ar-SA"/>
        </w:rPr>
        <w:t xml:space="preserve"> cache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2B91AF"/>
          <w:lang w:bidi="ar-SA"/>
        </w:rPr>
        <w:t>LocalResource</w:t>
      </w:r>
      <w:r w:rsidRPr="003E3719">
        <w:rPr>
          <w:rFonts w:eastAsiaTheme="minorHAnsi"/>
          <w:b/>
          <w:lang w:bidi="ar-SA"/>
        </w:rPr>
        <w:t xml:space="preserve"> = </w:t>
      </w:r>
      <w:proofErr w:type="gramStart"/>
      <w:r w:rsidRPr="003E3719">
        <w:rPr>
          <w:rFonts w:eastAsiaTheme="minorHAnsi"/>
          <w:b/>
          <w:color w:val="2B91AF"/>
          <w:lang w:bidi="ar-SA"/>
        </w:rPr>
        <w:t>RoleEnvironment</w:t>
      </w:r>
      <w:r w:rsidRPr="003E3719">
        <w:rPr>
          <w:rFonts w:eastAsiaTheme="minorHAnsi"/>
          <w:b/>
          <w:lang w:bidi="ar-SA"/>
        </w:rPr>
        <w:t>.GetLocalResource(</w:t>
      </w:r>
      <w:proofErr w:type="gramEnd"/>
      <w:r w:rsidRPr="003E3719">
        <w:rPr>
          <w:rFonts w:eastAsiaTheme="minorHAnsi"/>
          <w:b/>
          <w:color w:val="A31515"/>
          <w:lang w:bidi="ar-SA"/>
        </w:rPr>
        <w:t>"LocalDriveCache"</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clonedStorePath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 </w:t>
      </w:r>
      <w:proofErr w:type="gramStart"/>
      <w:r w:rsidRPr="003E3719">
        <w:rPr>
          <w:rFonts w:eastAsiaTheme="minorHAnsi"/>
          <w:b/>
          <w:lang w:bidi="ar-SA"/>
        </w:rPr>
        <w:t>clonedDrive.Mount(</w:t>
      </w:r>
      <w:proofErr w:type="gramEnd"/>
      <w:r w:rsidRPr="003E3719">
        <w:rPr>
          <w:rFonts w:eastAsiaTheme="minorHAnsi"/>
          <w:b/>
          <w:lang w:bidi="ar-SA"/>
        </w:rPr>
        <w:t xml:space="preserve">cache.MaximumSizeInMegabytes / 2, </w:t>
      </w:r>
      <w:r w:rsidRPr="003E3719">
        <w:rPr>
          <w:rFonts w:eastAsiaTheme="minorHAnsi"/>
          <w:b/>
          <w:color w:val="2B91AF"/>
          <w:lang w:bidi="ar-SA"/>
        </w:rPr>
        <w:t>DriveMountOptions</w:t>
      </w:r>
      <w:r w:rsidRPr="003E3719">
        <w:rPr>
          <w:rFonts w:eastAsiaTheme="minorHAnsi"/>
          <w:b/>
          <w:lang w:bidi="ar-SA"/>
        </w:rPr>
        <w:t>.None)</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008000"/>
          <w:lang w:bidi="ar-SA"/>
        </w:rPr>
        <w:t>' copy</w:t>
      </w:r>
      <w:proofErr w:type="gramEnd"/>
      <w:r w:rsidRPr="003E3719">
        <w:rPr>
          <w:rFonts w:eastAsiaTheme="minorHAnsi"/>
          <w:b/>
          <w:color w:val="008000"/>
          <w:lang w:bidi="ar-SA"/>
        </w:rPr>
        <w:t xml:space="preserve"> the contents from the original drive to the new drive                </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For</w:t>
      </w:r>
      <w:r w:rsidRPr="003E3719">
        <w:rPr>
          <w:rFonts w:eastAsiaTheme="minorHAnsi"/>
          <w:b/>
          <w:lang w:bidi="ar-SA"/>
        </w:rPr>
        <w:t xml:space="preserve"> </w:t>
      </w:r>
      <w:r w:rsidRPr="003E3719">
        <w:rPr>
          <w:rFonts w:eastAsiaTheme="minorHAnsi"/>
          <w:b/>
          <w:color w:val="0000FF"/>
          <w:lang w:bidi="ar-SA"/>
        </w:rPr>
        <w:t>Each</w:t>
      </w:r>
      <w:r w:rsidRPr="003E3719">
        <w:rPr>
          <w:rFonts w:eastAsiaTheme="minorHAnsi"/>
          <w:b/>
          <w:lang w:bidi="ar-SA"/>
        </w:rPr>
        <w:t xml:space="preserve"> sourceFileName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w:t>
      </w:r>
      <w:r w:rsidRPr="003E3719">
        <w:rPr>
          <w:rFonts w:eastAsiaTheme="minorHAnsi"/>
          <w:b/>
          <w:color w:val="0000FF"/>
          <w:lang w:bidi="ar-SA"/>
        </w:rPr>
        <w:t>In</w:t>
      </w:r>
      <w:r w:rsidRPr="003E3719">
        <w:rPr>
          <w:rFonts w:eastAsiaTheme="minorHAnsi"/>
          <w:b/>
          <w:lang w:bidi="ar-SA"/>
        </w:rPr>
        <w:t xml:space="preserve"> </w:t>
      </w:r>
      <w:proofErr w:type="gramStart"/>
      <w:r w:rsidRPr="003E3719">
        <w:rPr>
          <w:rFonts w:eastAsiaTheme="minorHAnsi"/>
          <w:b/>
          <w:color w:val="2B91AF"/>
          <w:lang w:bidi="ar-SA"/>
        </w:rPr>
        <w:t>Directory</w:t>
      </w:r>
      <w:r w:rsidRPr="003E3719">
        <w:rPr>
          <w:rFonts w:eastAsiaTheme="minorHAnsi"/>
          <w:b/>
          <w:lang w:bidi="ar-SA"/>
        </w:rPr>
        <w:t>.GetFiles(</w:t>
      </w:r>
      <w:proofErr w:type="gramEnd"/>
      <w:r w:rsidRPr="003E3719">
        <w:rPr>
          <w:rFonts w:eastAsiaTheme="minorHAnsi"/>
          <w:b/>
          <w:color w:val="2B91AF"/>
          <w:lang w:bidi="ar-SA"/>
        </w:rPr>
        <w:t>Global_asax</w:t>
      </w:r>
      <w:r w:rsidRPr="003E3719">
        <w:rPr>
          <w:rFonts w:eastAsiaTheme="minorHAnsi"/>
          <w:b/>
          <w:lang w:bidi="ar-SA"/>
        </w:rPr>
        <w:t xml:space="preserve">.ImageStorePath, </w:t>
      </w:r>
      <w:r w:rsidRPr="003E3719">
        <w:rPr>
          <w:rFonts w:eastAsiaTheme="minorHAnsi"/>
          <w:b/>
          <w:color w:val="A31515"/>
          <w:lang w:bidi="ar-SA"/>
        </w:rPr>
        <w:t>"*.*"</w:t>
      </w:r>
      <w:r w:rsidRPr="003E3719">
        <w:rPr>
          <w:rFonts w:eastAsiaTheme="minorHAnsi"/>
          <w:b/>
          <w:lang w:bidi="ar-SA"/>
        </w:rPr>
        <w:t>).Where(</w:t>
      </w:r>
      <w:r w:rsidRPr="003E3719">
        <w:rPr>
          <w:rFonts w:eastAsiaTheme="minorHAnsi"/>
          <w:b/>
          <w:color w:val="0000FF"/>
          <w:lang w:bidi="ar-SA"/>
        </w:rPr>
        <w:t>Function</w:t>
      </w:r>
      <w:r w:rsidRPr="003E3719">
        <w:rPr>
          <w:rFonts w:eastAsiaTheme="minorHAnsi"/>
          <w:b/>
          <w:lang w:bidi="ar-SA"/>
        </w:rPr>
        <w:t>(name) name.EndsWith(</w:t>
      </w:r>
      <w:r w:rsidRPr="003E3719">
        <w:rPr>
          <w:rFonts w:eastAsiaTheme="minorHAnsi"/>
          <w:b/>
          <w:color w:val="A31515"/>
          <w:lang w:bidi="ar-SA"/>
        </w:rPr>
        <w:t>".jpg"</w:t>
      </w:r>
      <w:r w:rsidRPr="003E3719">
        <w:rPr>
          <w:rFonts w:eastAsiaTheme="minorHAnsi"/>
          <w:b/>
          <w:lang w:bidi="ar-SA"/>
        </w:rPr>
        <w:t>) Or name.EndsWith(</w:t>
      </w:r>
      <w:r w:rsidRPr="003E3719">
        <w:rPr>
          <w:rFonts w:eastAsiaTheme="minorHAnsi"/>
          <w:b/>
          <w:color w:val="A31515"/>
          <w:lang w:bidi="ar-SA"/>
        </w:rPr>
        <w:t>".png"</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Dim</w:t>
      </w:r>
      <w:r w:rsidRPr="003E3719">
        <w:rPr>
          <w:rFonts w:eastAsiaTheme="minorHAnsi"/>
          <w:b/>
          <w:lang w:bidi="ar-SA"/>
        </w:rPr>
        <w:t xml:space="preserve"> destinationFileName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String</w:t>
      </w:r>
      <w:r w:rsidRPr="003E3719">
        <w:rPr>
          <w:rFonts w:eastAsiaTheme="minorHAnsi"/>
          <w:b/>
          <w:lang w:bidi="ar-SA"/>
        </w:rPr>
        <w:t xml:space="preserve"> = </w:t>
      </w:r>
      <w:proofErr w:type="gramStart"/>
      <w:r w:rsidRPr="003E3719">
        <w:rPr>
          <w:rFonts w:eastAsiaTheme="minorHAnsi"/>
          <w:b/>
          <w:color w:val="2B91AF"/>
          <w:lang w:bidi="ar-SA"/>
        </w:rPr>
        <w:t>Path</w:t>
      </w:r>
      <w:r w:rsidRPr="003E3719">
        <w:rPr>
          <w:rFonts w:eastAsiaTheme="minorHAnsi"/>
          <w:b/>
          <w:lang w:bidi="ar-SA"/>
        </w:rPr>
        <w:t>.Combine(</w:t>
      </w:r>
      <w:proofErr w:type="gramEnd"/>
      <w:r w:rsidRPr="003E3719">
        <w:rPr>
          <w:rFonts w:eastAsiaTheme="minorHAnsi"/>
          <w:b/>
          <w:lang w:bidi="ar-SA"/>
        </w:rPr>
        <w:t xml:space="preserve">clonedStorePath, </w:t>
      </w:r>
      <w:r w:rsidRPr="003E3719">
        <w:rPr>
          <w:rFonts w:eastAsiaTheme="minorHAnsi"/>
          <w:b/>
          <w:color w:val="2B91AF"/>
          <w:lang w:bidi="ar-SA"/>
        </w:rPr>
        <w:t>Path</w:t>
      </w:r>
      <w:r w:rsidRPr="003E3719">
        <w:rPr>
          <w:rFonts w:eastAsiaTheme="minorHAnsi"/>
          <w:b/>
          <w:lang w:bidi="ar-SA"/>
        </w:rPr>
        <w:t>.GetFileName(sourceFileName))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color w:val="2B91AF"/>
          <w:lang w:bidi="ar-SA"/>
        </w:rPr>
        <w:t>File</w:t>
      </w:r>
      <w:r w:rsidRPr="003E3719">
        <w:rPr>
          <w:rFonts w:eastAsiaTheme="minorHAnsi"/>
          <w:b/>
          <w:lang w:bidi="ar-SA"/>
        </w:rPr>
        <w:t>.Copy(</w:t>
      </w:r>
      <w:proofErr w:type="gramEnd"/>
      <w:r w:rsidRPr="003E3719">
        <w:rPr>
          <w:rFonts w:eastAsiaTheme="minorHAnsi"/>
          <w:b/>
          <w:lang w:bidi="ar-SA"/>
        </w:rPr>
        <w:t xml:space="preserve">sourceFileName, destinationFileName, </w:t>
      </w:r>
      <w:r w:rsidRPr="003E3719">
        <w:rPr>
          <w:rFonts w:eastAsiaTheme="minorHAnsi"/>
          <w:b/>
          <w:color w:val="0000FF"/>
          <w:lang w:bidi="ar-SA"/>
        </w:rPr>
        <w:t>True</w:t>
      </w: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Next</w:t>
      </w:r>
    </w:p>
    <w:p w:rsidR="00291C55" w:rsidRPr="003E3719" w:rsidRDefault="00291C55" w:rsidP="00291C55">
      <w:pPr>
        <w:pStyle w:val="ppCodeIndent"/>
        <w:numPr>
          <w:ilvl w:val="0"/>
          <w:numId w:val="0"/>
        </w:numPr>
        <w:ind w:left="720"/>
        <w:rPr>
          <w:rFonts w:eastAsiaTheme="minorHAnsi"/>
          <w:b/>
          <w:lang w:bidi="ar-SA"/>
        </w:rPr>
      </w:pP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SelectImageStore(</w:t>
      </w:r>
      <w:proofErr w:type="gramEnd"/>
      <w:r w:rsidRPr="003E3719">
        <w:rPr>
          <w:rFonts w:eastAsiaTheme="minorHAnsi"/>
          <w:b/>
          <w:lang w:bidi="ar-SA"/>
        </w:rPr>
        <w:t>clonedStorePath)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Else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clonedDrive.Unmount()</w:t>
      </w:r>
      <w:proofErr w:type="gramEnd"/>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clonedDrive.Delete()</w:t>
      </w:r>
      <w:proofErr w:type="gramEnd"/>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SelectImageStore(</w:t>
      </w:r>
      <w:proofErr w:type="gramEnd"/>
      <w:r w:rsidRPr="003E3719">
        <w:rPr>
          <w:rFonts w:eastAsiaTheme="minorHAnsi"/>
          <w:b/>
          <w:color w:val="2B91AF"/>
          <w:lang w:bidi="ar-SA"/>
        </w:rPr>
        <w:t>Global_asax</w:t>
      </w:r>
      <w:r w:rsidRPr="003E3719">
        <w:rPr>
          <w:rFonts w:eastAsiaTheme="minorHAnsi"/>
          <w:b/>
          <w:lang w:bidi="ar-SA"/>
        </w:rPr>
        <w:t>.ImageStorePath)</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If</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If</w:t>
      </w:r>
    </w:p>
    <w:p w:rsidR="00291C55" w:rsidRPr="003E3719" w:rsidRDefault="00291C55" w:rsidP="00291C55">
      <w:pPr>
        <w:pStyle w:val="ppCodeIndent"/>
        <w:numPr>
          <w:ilvl w:val="0"/>
          <w:numId w:val="0"/>
        </w:numPr>
        <w:ind w:left="720"/>
        <w:rPr>
          <w:rFonts w:eastAsiaTheme="minorHAnsi"/>
          <w:b/>
          <w:color w:val="0000FF"/>
          <w:lang w:bidi="ar-SA"/>
        </w:rPr>
      </w:pP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Sub</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The preceding code checks if it has already mounted a second drive and if not, it creates a new NTFS formatted cloud drive and its associated page blob. It then copies the contents of the originally mounted drive into this second drive. If the drive already exists, it first unmounts it and then deletes it.</w:t>
      </w:r>
    </w:p>
    <w:p w:rsidR="00291C55" w:rsidRPr="003E3719" w:rsidRDefault="00291C55" w:rsidP="00291C55">
      <w:pPr>
        <w:pStyle w:val="ppBodyTextIndent"/>
      </w:pPr>
    </w:p>
    <w:p w:rsidR="00291C55" w:rsidRPr="003E3719" w:rsidRDefault="00291C55" w:rsidP="00291C55">
      <w:pPr>
        <w:pStyle w:val="ppNumberList"/>
      </w:pPr>
      <w:r w:rsidRPr="003E3719">
        <w:t xml:space="preserve">Finally, add an event handler for the </w:t>
      </w:r>
      <w:r w:rsidRPr="003E3719">
        <w:rPr>
          <w:b/>
        </w:rPr>
        <w:t>SelectedIndexChanged</w:t>
      </w:r>
      <w:r w:rsidRPr="003E3719">
        <w:t xml:space="preserve"> event of the mounted drives drop down list. To do this, insert the following method into the _</w:t>
      </w:r>
      <w:r w:rsidRPr="003E3719">
        <w:rPr>
          <w:b/>
        </w:rPr>
        <w:t>Default</w:t>
      </w:r>
      <w:r w:rsidRPr="003E3719">
        <w:t xml:space="preserve"> class.</w:t>
      </w:r>
    </w:p>
    <w:p w:rsidR="00291C55" w:rsidRPr="003E3719" w:rsidRDefault="00291C55" w:rsidP="00291C55">
      <w:pPr>
        <w:pStyle w:val="ppBodyTextIndent"/>
      </w:pPr>
      <w:r w:rsidRPr="003E3719">
        <w:t xml:space="preserve">(Code Snippet – </w:t>
      </w:r>
      <w:r w:rsidRPr="003E3719">
        <w:rPr>
          <w:i/>
        </w:rPr>
        <w:t>ExploringWindowsAzureStorage-Ex04</w:t>
      </w:r>
      <w:r>
        <w:rPr>
          <w:i/>
        </w:rPr>
        <w:t>-</w:t>
      </w:r>
      <w:r w:rsidR="00D679AC">
        <w:rPr>
          <w:i/>
        </w:rPr>
        <w:t>10</w:t>
      </w:r>
      <w:r w:rsidRPr="003E3719">
        <w:rPr>
          <w:i/>
        </w:rPr>
        <w:t>-MountedDrives_SelectedIndexChanged-CS</w:t>
      </w:r>
      <w:r w:rsidRPr="003E3719">
        <w:t>)</w:t>
      </w:r>
    </w:p>
    <w:p w:rsidR="00291C55" w:rsidRPr="003E3719" w:rsidRDefault="00291C55" w:rsidP="00291C55">
      <w:pPr>
        <w:pStyle w:val="ppCodeLanguageIndent"/>
      </w:pPr>
      <w:r w:rsidRPr="003E3719">
        <w:t>C#</w:t>
      </w:r>
    </w:p>
    <w:p w:rsidR="00291C55" w:rsidRPr="003E3719" w:rsidRDefault="00291C55" w:rsidP="00291C55">
      <w:pPr>
        <w:pStyle w:val="ppCodeIndent"/>
        <w:numPr>
          <w:ilvl w:val="0"/>
          <w:numId w:val="0"/>
        </w:numPr>
        <w:ind w:left="720"/>
        <w:rPr>
          <w:rFonts w:eastAsiaTheme="minorHAnsi"/>
          <w:b/>
          <w:lang w:bidi="ar-SA"/>
        </w:rPr>
      </w:pPr>
      <w:proofErr w:type="gramStart"/>
      <w:r w:rsidRPr="003E3719">
        <w:rPr>
          <w:rFonts w:eastAsiaTheme="minorHAnsi"/>
          <w:b/>
          <w:color w:val="0000FF"/>
          <w:lang w:bidi="ar-SA"/>
        </w:rPr>
        <w:t>protected</w:t>
      </w:r>
      <w:proofErr w:type="gramEnd"/>
      <w:r w:rsidRPr="003E3719">
        <w:rPr>
          <w:rFonts w:eastAsiaTheme="minorHAnsi"/>
          <w:b/>
          <w:lang w:bidi="ar-SA"/>
        </w:rPr>
        <w:t xml:space="preserve"> </w:t>
      </w:r>
      <w:r w:rsidRPr="003E3719">
        <w:rPr>
          <w:rFonts w:eastAsiaTheme="minorHAnsi"/>
          <w:b/>
          <w:color w:val="0000FF"/>
          <w:lang w:bidi="ar-SA"/>
        </w:rPr>
        <w:t>void</w:t>
      </w:r>
      <w:r w:rsidRPr="003E3719">
        <w:rPr>
          <w:rFonts w:eastAsiaTheme="minorHAnsi"/>
          <w:b/>
          <w:lang w:bidi="ar-SA"/>
        </w:rPr>
        <w:t xml:space="preserve"> MountedDrives_SelectedIndexChanged(</w:t>
      </w:r>
      <w:r w:rsidRPr="003E3719">
        <w:rPr>
          <w:rFonts w:eastAsiaTheme="minorHAnsi"/>
          <w:b/>
          <w:color w:val="0000FF"/>
          <w:lang w:bidi="ar-SA"/>
        </w:rPr>
        <w:t>object</w:t>
      </w:r>
      <w:r w:rsidRPr="003E3719">
        <w:rPr>
          <w:rFonts w:eastAsiaTheme="minorHAnsi"/>
          <w:b/>
          <w:lang w:bidi="ar-SA"/>
        </w:rPr>
        <w:t xml:space="preserve"> sender, </w:t>
      </w:r>
      <w:r w:rsidRPr="003E3719">
        <w:rPr>
          <w:rFonts w:eastAsiaTheme="minorHAnsi"/>
          <w:b/>
          <w:color w:val="2B91AF"/>
          <w:lang w:bidi="ar-SA"/>
        </w:rPr>
        <w:t>EventArgs</w:t>
      </w:r>
      <w:r w:rsidRPr="003E3719">
        <w:rPr>
          <w:rFonts w:eastAsiaTheme="minorHAnsi"/>
          <w:b/>
          <w:lang w:bidi="ar-SA"/>
        </w:rPr>
        <w:t xml:space="preserve"> 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SelectImageStore(</w:t>
      </w:r>
      <w:proofErr w:type="gramEnd"/>
      <w:r w:rsidRPr="003E3719">
        <w:rPr>
          <w:rFonts w:eastAsiaTheme="minorHAnsi"/>
          <w:b/>
          <w:lang w:bidi="ar-SA"/>
        </w:rPr>
        <w:t>MountedDrives.SelectedValue);</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w:t>
      </w:r>
    </w:p>
    <w:p w:rsidR="00291C55" w:rsidRPr="003E3719" w:rsidRDefault="00291C55" w:rsidP="00291C55">
      <w:pPr>
        <w:pStyle w:val="ppBodyTextIndent"/>
      </w:pPr>
    </w:p>
    <w:p w:rsidR="00291C55" w:rsidRPr="003E3719" w:rsidRDefault="00291C55" w:rsidP="00291C55">
      <w:pPr>
        <w:pStyle w:val="ppBodyTextIndent"/>
      </w:pPr>
      <w:r w:rsidRPr="003E3719">
        <w:t xml:space="preserve">(Code Snippet – </w:t>
      </w:r>
      <w:r w:rsidRPr="003E3719">
        <w:rPr>
          <w:i/>
        </w:rPr>
        <w:t>ExploringWindowsAzureStorage-Ex04</w:t>
      </w:r>
      <w:r>
        <w:rPr>
          <w:i/>
        </w:rPr>
        <w:t>-</w:t>
      </w:r>
      <w:r w:rsidR="00D679AC">
        <w:rPr>
          <w:i/>
        </w:rPr>
        <w:t>10</w:t>
      </w:r>
      <w:r w:rsidRPr="003E3719">
        <w:rPr>
          <w:i/>
        </w:rPr>
        <w:t>-MountedDrives_SelectedIndexChanged-VB</w:t>
      </w:r>
      <w:r w:rsidRPr="003E3719">
        <w:t>)</w:t>
      </w:r>
    </w:p>
    <w:p w:rsidR="00291C55" w:rsidRPr="003E3719" w:rsidRDefault="00291C55" w:rsidP="00291C55">
      <w:pPr>
        <w:pStyle w:val="ppCodeLanguageIndent"/>
      </w:pPr>
      <w:r w:rsidRPr="003E3719">
        <w:t>Visual Basic</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color w:val="0000FF"/>
          <w:lang w:bidi="ar-SA"/>
        </w:rPr>
        <w:lastRenderedPageBreak/>
        <w:t>Protected</w:t>
      </w:r>
      <w:r w:rsidRPr="003E3719">
        <w:rPr>
          <w:rFonts w:eastAsiaTheme="minorHAnsi"/>
          <w:b/>
          <w:lang w:bidi="ar-SA"/>
        </w:rPr>
        <w:t xml:space="preserve"> </w:t>
      </w:r>
      <w:r w:rsidRPr="003E3719">
        <w:rPr>
          <w:rFonts w:eastAsiaTheme="minorHAnsi"/>
          <w:b/>
          <w:color w:val="0000FF"/>
          <w:lang w:bidi="ar-SA"/>
        </w:rPr>
        <w:t>Sub</w:t>
      </w:r>
      <w:r w:rsidRPr="003E3719">
        <w:rPr>
          <w:rFonts w:eastAsiaTheme="minorHAnsi"/>
          <w:b/>
          <w:lang w:bidi="ar-SA"/>
        </w:rPr>
        <w:t xml:space="preserve"> MountedDrives_</w:t>
      </w:r>
      <w:proofErr w:type="gramStart"/>
      <w:r w:rsidRPr="003E3719">
        <w:rPr>
          <w:rFonts w:eastAsiaTheme="minorHAnsi"/>
          <w:b/>
          <w:lang w:bidi="ar-SA"/>
        </w:rPr>
        <w:t>SelectedIndexChanged(</w:t>
      </w:r>
      <w:proofErr w:type="gramEnd"/>
      <w:r w:rsidRPr="003E3719">
        <w:rPr>
          <w:rFonts w:eastAsiaTheme="minorHAnsi"/>
          <w:b/>
          <w:color w:val="0000FF"/>
          <w:lang w:bidi="ar-SA"/>
        </w:rPr>
        <w:t>ByVal</w:t>
      </w:r>
      <w:r w:rsidRPr="003E3719">
        <w:rPr>
          <w:rFonts w:eastAsiaTheme="minorHAnsi"/>
          <w:b/>
          <w:lang w:bidi="ar-SA"/>
        </w:rPr>
        <w:t xml:space="preserve"> sender </w:t>
      </w:r>
      <w:r w:rsidRPr="003E3719">
        <w:rPr>
          <w:rFonts w:eastAsiaTheme="minorHAnsi"/>
          <w:b/>
          <w:color w:val="0000FF"/>
          <w:lang w:bidi="ar-SA"/>
        </w:rPr>
        <w:t>As</w:t>
      </w:r>
      <w:r w:rsidRPr="003E3719">
        <w:rPr>
          <w:rFonts w:eastAsiaTheme="minorHAnsi"/>
          <w:b/>
          <w:lang w:bidi="ar-SA"/>
        </w:rPr>
        <w:t xml:space="preserve"> </w:t>
      </w:r>
      <w:r w:rsidRPr="003E3719">
        <w:rPr>
          <w:rFonts w:eastAsiaTheme="minorHAnsi"/>
          <w:b/>
          <w:color w:val="0000FF"/>
          <w:lang w:bidi="ar-SA"/>
        </w:rPr>
        <w:t>Object</w:t>
      </w:r>
      <w:r w:rsidRPr="003E3719">
        <w:rPr>
          <w:rFonts w:eastAsiaTheme="minorHAnsi"/>
          <w:b/>
          <w:lang w:bidi="ar-SA"/>
        </w:rPr>
        <w:t xml:space="preserve">, </w:t>
      </w:r>
      <w:r w:rsidRPr="003E3719">
        <w:rPr>
          <w:rFonts w:eastAsiaTheme="minorHAnsi"/>
          <w:b/>
          <w:color w:val="0000FF"/>
          <w:lang w:bidi="ar-SA"/>
        </w:rPr>
        <w:t>ByVal</w:t>
      </w:r>
      <w:r w:rsidRPr="003E3719">
        <w:rPr>
          <w:rFonts w:eastAsiaTheme="minorHAnsi"/>
          <w:b/>
          <w:lang w:bidi="ar-SA"/>
        </w:rPr>
        <w:t xml:space="preserve"> e </w:t>
      </w:r>
      <w:r w:rsidRPr="003E3719">
        <w:rPr>
          <w:rFonts w:eastAsiaTheme="minorHAnsi"/>
          <w:b/>
          <w:color w:val="0000FF"/>
          <w:lang w:bidi="ar-SA"/>
        </w:rPr>
        <w:t>As</w:t>
      </w:r>
      <w:r w:rsidRPr="003E3719">
        <w:rPr>
          <w:rFonts w:eastAsiaTheme="minorHAnsi"/>
          <w:b/>
          <w:lang w:bidi="ar-SA"/>
        </w:rPr>
        <w:t xml:space="preserve"> EventArgs)</w:t>
      </w:r>
    </w:p>
    <w:p w:rsidR="00291C55" w:rsidRPr="003E3719" w:rsidRDefault="00291C55" w:rsidP="00291C55">
      <w:pPr>
        <w:pStyle w:val="ppCodeIndent"/>
        <w:numPr>
          <w:ilvl w:val="0"/>
          <w:numId w:val="0"/>
        </w:numPr>
        <w:ind w:left="720"/>
        <w:rPr>
          <w:rFonts w:eastAsiaTheme="minorHAnsi"/>
          <w:b/>
          <w:lang w:bidi="ar-SA"/>
        </w:rPr>
      </w:pPr>
      <w:r w:rsidRPr="003E3719">
        <w:rPr>
          <w:rFonts w:eastAsiaTheme="minorHAnsi"/>
          <w:b/>
          <w:lang w:bidi="ar-SA"/>
        </w:rPr>
        <w:t xml:space="preserve">  </w:t>
      </w:r>
      <w:proofErr w:type="gramStart"/>
      <w:r w:rsidRPr="003E3719">
        <w:rPr>
          <w:rFonts w:eastAsiaTheme="minorHAnsi"/>
          <w:b/>
          <w:lang w:bidi="ar-SA"/>
        </w:rPr>
        <w:t>SelectImageStore(</w:t>
      </w:r>
      <w:proofErr w:type="gramEnd"/>
      <w:r w:rsidRPr="003E3719">
        <w:rPr>
          <w:rFonts w:eastAsiaTheme="minorHAnsi"/>
          <w:b/>
          <w:lang w:bidi="ar-SA"/>
        </w:rPr>
        <w:t>MountedDrives.SelectedValue)</w:t>
      </w:r>
    </w:p>
    <w:p w:rsidR="00291C55" w:rsidRPr="003E3719" w:rsidRDefault="00291C55" w:rsidP="00291C55">
      <w:pPr>
        <w:pStyle w:val="ppCodeIndent"/>
        <w:numPr>
          <w:ilvl w:val="0"/>
          <w:numId w:val="0"/>
        </w:numPr>
        <w:ind w:left="720"/>
        <w:rPr>
          <w:rFonts w:eastAsiaTheme="minorHAnsi"/>
          <w:lang w:bidi="ar-SA"/>
        </w:rPr>
      </w:pPr>
      <w:r w:rsidRPr="003E3719">
        <w:rPr>
          <w:rFonts w:eastAsiaTheme="minorHAnsi"/>
          <w:b/>
          <w:color w:val="0000FF"/>
          <w:lang w:bidi="ar-SA"/>
        </w:rPr>
        <w:t>End</w:t>
      </w:r>
      <w:r w:rsidRPr="003E3719">
        <w:rPr>
          <w:rFonts w:eastAsiaTheme="minorHAnsi"/>
          <w:b/>
          <w:lang w:bidi="ar-SA"/>
        </w:rPr>
        <w:t xml:space="preserve"> </w:t>
      </w:r>
      <w:r w:rsidRPr="003E3719">
        <w:rPr>
          <w:rFonts w:eastAsiaTheme="minorHAnsi"/>
          <w:b/>
          <w:color w:val="0000FF"/>
          <w:lang w:bidi="ar-SA"/>
        </w:rPr>
        <w:t>Sub</w:t>
      </w:r>
    </w:p>
    <w:p w:rsidR="00291C55" w:rsidRPr="003E3719" w:rsidRDefault="00291C55" w:rsidP="00291C55">
      <w:pPr>
        <w:pStyle w:val="ppBodyTextIndent"/>
        <w:rPr>
          <w:rFonts w:eastAsiaTheme="minorHAnsi"/>
          <w:lang w:bidi="ar-SA"/>
        </w:rPr>
      </w:pPr>
    </w:p>
    <w:p w:rsidR="00291C55" w:rsidRPr="003E3719" w:rsidRDefault="00291C55" w:rsidP="00291C55">
      <w:pPr>
        <w:pStyle w:val="ppNoteIndent"/>
        <w:rPr>
          <w:b/>
        </w:rPr>
      </w:pPr>
      <w:r w:rsidRPr="003E3719">
        <w:rPr>
          <w:b/>
        </w:rPr>
        <w:t xml:space="preserve">Note: </w:t>
      </w:r>
      <w:r w:rsidRPr="003E3719">
        <w:t>The preceding code triggers a redirection that will refresh the contents of the page and show the directory of the newly selected drive.</w:t>
      </w:r>
    </w:p>
    <w:p w:rsidR="00291C55" w:rsidRPr="003E3719" w:rsidRDefault="00291C55" w:rsidP="00291C55">
      <w:pPr>
        <w:pStyle w:val="ppBodyTextIndent"/>
      </w:pPr>
    </w:p>
    <w:p w:rsidR="00291C55" w:rsidRPr="003E3719" w:rsidRDefault="00291C55" w:rsidP="00291C55">
      <w:pPr>
        <w:pStyle w:val="ppNumberList"/>
      </w:pPr>
      <w:r w:rsidRPr="003E3719">
        <w:t xml:space="preserve">You are now ready to test the changes to the solution. Press </w:t>
      </w:r>
      <w:r w:rsidRPr="003E3719">
        <w:rPr>
          <w:b/>
        </w:rPr>
        <w:t>F5</w:t>
      </w:r>
      <w:r w:rsidRPr="003E3719">
        <w:t xml:space="preserve"> to launch the application in the </w:t>
      </w:r>
      <w:r>
        <w:t>compute emulator</w:t>
      </w:r>
      <w:r w:rsidRPr="003E3719">
        <w:t xml:space="preserve">. When the applications starts, notice that the </w:t>
      </w:r>
      <w:r w:rsidRPr="0086730D">
        <w:rPr>
          <w:b/>
        </w:rPr>
        <w:t>Mounted Drives</w:t>
      </w:r>
      <w:r w:rsidRPr="003E3719">
        <w:t xml:space="preserve"> drop down list shows the letter assigned to the drive and the corresponding URL of the page blob that provides backing storage.</w:t>
      </w:r>
    </w:p>
    <w:p w:rsidR="00291C55" w:rsidRPr="003E3719" w:rsidRDefault="00291C55" w:rsidP="00291C55">
      <w:pPr>
        <w:pStyle w:val="ppFigureIndent"/>
        <w:keepNext/>
      </w:pPr>
      <w:r w:rsidRPr="003E3719">
        <w:rPr>
          <w:noProof/>
          <w:lang w:bidi="ar-SA"/>
        </w:rPr>
        <w:drawing>
          <wp:inline distT="0" distB="0" distL="0" distR="0" wp14:anchorId="158D17C7" wp14:editId="60D5EE41">
            <wp:extent cx="5389200" cy="4033263"/>
            <wp:effectExtent l="19050" t="0" r="19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389200" cy="4033263"/>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46</w:t>
      </w:r>
      <w:r w:rsidR="00681F0A">
        <w:rPr>
          <w:noProof/>
        </w:rPr>
        <w:fldChar w:fldCharType="end"/>
      </w:r>
    </w:p>
    <w:p w:rsidR="00291C55" w:rsidRPr="003E3719" w:rsidRDefault="00291C55" w:rsidP="00291C55">
      <w:pPr>
        <w:pStyle w:val="ppFigureCaptionIndent"/>
      </w:pPr>
      <w:r w:rsidRPr="003E3719">
        <w:t>Application showing currently mounted drives</w:t>
      </w:r>
    </w:p>
    <w:p w:rsidR="00291C55" w:rsidRPr="003E3719" w:rsidRDefault="00291C55" w:rsidP="00291C55">
      <w:pPr>
        <w:pStyle w:val="ppBodyTextIndent"/>
      </w:pPr>
    </w:p>
    <w:p w:rsidR="00291C55" w:rsidRPr="003E3719" w:rsidRDefault="00291C55" w:rsidP="00291C55">
      <w:pPr>
        <w:pStyle w:val="ppNumberList"/>
      </w:pPr>
      <w:r w:rsidRPr="003E3719">
        <w:t xml:space="preserve">Click the </w:t>
      </w:r>
      <w:r w:rsidRPr="003E3719">
        <w:rPr>
          <w:b/>
        </w:rPr>
        <w:t>New Drive</w:t>
      </w:r>
      <w:r w:rsidRPr="003E3719">
        <w:t xml:space="preserve"> link to create a new drive and copy the contents of the original drive into it. After you create the drive, the page refreshes and shows the contents of the new drive. Notice that the drop down list of mounted drives now shows the second drive.</w:t>
      </w:r>
    </w:p>
    <w:p w:rsidR="00291C55" w:rsidRPr="003E3719" w:rsidRDefault="00291C55" w:rsidP="00291C55">
      <w:pPr>
        <w:pStyle w:val="ppFigureIndent"/>
        <w:keepNext/>
      </w:pPr>
      <w:r w:rsidRPr="003E3719">
        <w:rPr>
          <w:noProof/>
          <w:lang w:bidi="ar-SA"/>
        </w:rPr>
        <w:lastRenderedPageBreak/>
        <w:drawing>
          <wp:inline distT="0" distB="0" distL="0" distR="0" wp14:anchorId="0A221FF7" wp14:editId="5A30ECDE">
            <wp:extent cx="5389200" cy="4033263"/>
            <wp:effectExtent l="19050" t="0" r="195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389200" cy="4033263"/>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47</w:t>
      </w:r>
      <w:r w:rsidR="00681F0A">
        <w:rPr>
          <w:noProof/>
        </w:rPr>
        <w:fldChar w:fldCharType="end"/>
      </w:r>
    </w:p>
    <w:p w:rsidR="00291C55" w:rsidRPr="003E3719" w:rsidRDefault="00291C55" w:rsidP="00291C55">
      <w:pPr>
        <w:pStyle w:val="ppFigureCaptionIndent"/>
      </w:pPr>
      <w:r w:rsidRPr="003E3719">
        <w:t>Application showing the newly created drive</w:t>
      </w:r>
    </w:p>
    <w:p w:rsidR="00291C55" w:rsidRPr="003E3719" w:rsidRDefault="00291C55" w:rsidP="00291C55">
      <w:pPr>
        <w:pStyle w:val="ppBodyTextIndent"/>
      </w:pPr>
    </w:p>
    <w:p w:rsidR="00291C55" w:rsidRPr="003E3719" w:rsidRDefault="00291C55" w:rsidP="00291C55">
      <w:pPr>
        <w:pStyle w:val="ppNumberList"/>
      </w:pPr>
      <w:r w:rsidRPr="003E3719">
        <w:t xml:space="preserve">Delete one or more files in the new drive by clicking the </w:t>
      </w:r>
      <w:r w:rsidRPr="003E3719">
        <w:rPr>
          <w:b/>
        </w:rPr>
        <w:t>Delete</w:t>
      </w:r>
      <w:r w:rsidRPr="003E3719">
        <w:t xml:space="preserve"> link.</w:t>
      </w:r>
    </w:p>
    <w:p w:rsidR="00291C55" w:rsidRPr="003E3719" w:rsidRDefault="00291C55" w:rsidP="00291C55">
      <w:pPr>
        <w:pStyle w:val="ppFigureIndent"/>
        <w:keepNext/>
      </w:pPr>
      <w:r w:rsidRPr="003E3719">
        <w:rPr>
          <w:noProof/>
          <w:lang w:bidi="ar-SA"/>
        </w:rPr>
        <w:lastRenderedPageBreak/>
        <w:drawing>
          <wp:inline distT="0" distB="0" distL="0" distR="0" wp14:anchorId="21FBEBF3" wp14:editId="589780F3">
            <wp:extent cx="5389200" cy="4033263"/>
            <wp:effectExtent l="19050" t="0" r="19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5389200" cy="4033263"/>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48</w:t>
      </w:r>
      <w:r w:rsidR="00681F0A">
        <w:rPr>
          <w:noProof/>
        </w:rPr>
        <w:fldChar w:fldCharType="end"/>
      </w:r>
    </w:p>
    <w:p w:rsidR="00291C55" w:rsidRPr="003E3719" w:rsidRDefault="00291C55" w:rsidP="00291C55">
      <w:pPr>
        <w:pStyle w:val="ppFigureCaptionIndent"/>
      </w:pPr>
      <w:r w:rsidRPr="003E3719">
        <w:t>Deleting files in the second drive</w:t>
      </w:r>
    </w:p>
    <w:p w:rsidR="00291C55" w:rsidRPr="003E3719" w:rsidRDefault="00291C55" w:rsidP="00291C55">
      <w:pPr>
        <w:pStyle w:val="ppBodyTextIndent"/>
      </w:pPr>
    </w:p>
    <w:p w:rsidR="00291C55" w:rsidRPr="003E3719" w:rsidRDefault="00291C55" w:rsidP="00291C55">
      <w:pPr>
        <w:pStyle w:val="ppNumberList"/>
      </w:pPr>
      <w:r w:rsidRPr="003E3719">
        <w:t xml:space="preserve">Now, choose the original drive in the </w:t>
      </w:r>
      <w:r w:rsidRPr="003E3719">
        <w:rPr>
          <w:b/>
        </w:rPr>
        <w:t>Mounted Drives</w:t>
      </w:r>
      <w:r w:rsidRPr="003E3719">
        <w:t xml:space="preserve"> drop down list and verify that its contents are intact.</w:t>
      </w:r>
    </w:p>
    <w:p w:rsidR="00291C55" w:rsidRPr="003E3719" w:rsidRDefault="00291C55" w:rsidP="00291C55">
      <w:pPr>
        <w:pStyle w:val="ppNumberList"/>
      </w:pPr>
      <w:r w:rsidRPr="003E3719">
        <w:t xml:space="preserve">Finally, click </w:t>
      </w:r>
      <w:r w:rsidRPr="003E3719">
        <w:rPr>
          <w:b/>
        </w:rPr>
        <w:t>Delete Drive</w:t>
      </w:r>
      <w:r w:rsidRPr="003E3719">
        <w:t xml:space="preserve"> to unmount the drive and delete its corresponding page blob.</w:t>
      </w:r>
    </w:p>
    <w:p w:rsidR="00291C55" w:rsidRPr="003E3719" w:rsidRDefault="00291C55" w:rsidP="00291C55">
      <w:pPr>
        <w:pStyle w:val="ppFigureIndent"/>
        <w:keepNext/>
      </w:pPr>
      <w:r w:rsidRPr="003E3719">
        <w:rPr>
          <w:noProof/>
          <w:lang w:bidi="ar-SA"/>
        </w:rPr>
        <w:lastRenderedPageBreak/>
        <w:drawing>
          <wp:inline distT="0" distB="0" distL="0" distR="0" wp14:anchorId="473AC28B" wp14:editId="3446274A">
            <wp:extent cx="5389200" cy="4034075"/>
            <wp:effectExtent l="19050" t="0" r="195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a:off x="0" y="0"/>
                      <a:ext cx="5389200" cy="40340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49</w:t>
      </w:r>
      <w:r w:rsidR="00681F0A">
        <w:rPr>
          <w:noProof/>
        </w:rPr>
        <w:fldChar w:fldCharType="end"/>
      </w:r>
    </w:p>
    <w:p w:rsidR="00291C55" w:rsidRPr="003E3719" w:rsidRDefault="00291C55" w:rsidP="00291C55">
      <w:pPr>
        <w:pStyle w:val="ppFigureCaptionIndent"/>
      </w:pPr>
      <w:r w:rsidRPr="003E3719">
        <w:t>Unmounting the drive and deleting it</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This action only deletes the second drive. The original drive is not affected.</w:t>
      </w:r>
    </w:p>
    <w:p w:rsidR="00291C55" w:rsidRPr="003E3719" w:rsidRDefault="00291C55" w:rsidP="00291C55">
      <w:pPr>
        <w:pStyle w:val="ppBodyTextIndent"/>
      </w:pPr>
    </w:p>
    <w:p w:rsidR="00291C55" w:rsidRPr="003E3719" w:rsidRDefault="00291C55" w:rsidP="00291C55">
      <w:pPr>
        <w:pStyle w:val="ppNumberList"/>
      </w:pPr>
      <w:r w:rsidRPr="003E3719">
        <w:t>Close the browser window. You will now deploy and test the application in Windows Azure.</w:t>
      </w:r>
    </w:p>
    <w:p w:rsidR="00291C55" w:rsidRPr="003E3719" w:rsidRDefault="00291C55" w:rsidP="00291C55">
      <w:pPr>
        <w:pStyle w:val="ppListEnd"/>
      </w:pPr>
    </w:p>
    <w:p w:rsidR="00291C55" w:rsidRPr="003E3719" w:rsidRDefault="00291C55" w:rsidP="00291C55">
      <w:pPr>
        <w:pStyle w:val="ppProcedureStart"/>
      </w:pPr>
    </w:p>
    <w:p w:rsidR="00291C55" w:rsidRPr="003E3719" w:rsidRDefault="00291C55" w:rsidP="00291C55">
      <w:pPr>
        <w:pStyle w:val="ppProcedureStart"/>
      </w:pPr>
      <w:bookmarkStart w:id="80" w:name="_Toc260154767"/>
      <w:bookmarkStart w:id="81" w:name="_Toc260352505"/>
      <w:bookmarkStart w:id="82" w:name="_Toc278972607"/>
      <w:bookmarkStart w:id="83" w:name="_Toc303243867"/>
      <w:bookmarkStart w:id="84" w:name="_Toc310346245"/>
      <w:r w:rsidRPr="003E3719">
        <w:t>Task 4 – Creating an NTFS Formatted VHD on Your Local Machine</w:t>
      </w:r>
      <w:bookmarkEnd w:id="80"/>
      <w:bookmarkEnd w:id="81"/>
      <w:bookmarkEnd w:id="82"/>
      <w:bookmarkEnd w:id="83"/>
      <w:bookmarkEnd w:id="84"/>
    </w:p>
    <w:p w:rsidR="00291C55" w:rsidRPr="003E3719" w:rsidRDefault="00291C55" w:rsidP="00291C55">
      <w:pPr>
        <w:pStyle w:val="ppBodyText"/>
      </w:pPr>
      <w:r w:rsidRPr="003E3719">
        <w:t xml:space="preserve">So far, you have explored Windows Azure Drives using the simulated environment provided by the </w:t>
      </w:r>
      <w:r>
        <w:t>compute emulator</w:t>
      </w:r>
      <w:r w:rsidRPr="003E3719">
        <w:t xml:space="preserve">. When you deploy the application to the Windows Azure environment, you need a mechanism to upload the information used by the application to </w:t>
      </w:r>
      <w:r>
        <w:t xml:space="preserve">blob </w:t>
      </w:r>
      <w:r w:rsidR="0086730D">
        <w:t>storage</w:t>
      </w:r>
      <w:r w:rsidRPr="003E3719">
        <w:t>. One alternative is creating a Virtual Hard Drive (VHD) locally in your machine, copying the required information, and then uploading the VHD file to a Windows Azure page blob.</w:t>
      </w:r>
    </w:p>
    <w:p w:rsidR="00291C55" w:rsidRPr="003E3719" w:rsidRDefault="00291C55" w:rsidP="00291C55">
      <w:pPr>
        <w:pStyle w:val="ppBodyText"/>
      </w:pPr>
      <w:r w:rsidRPr="003E3719">
        <w:t>In this task, you create an NTFS-formatted VHD file to contain sample images that you can upload to Windows Azure Storage and then use as the backing store for a Windows Azure Drive.</w:t>
      </w:r>
    </w:p>
    <w:p w:rsidR="00291C55" w:rsidRPr="003E3719" w:rsidRDefault="00291C55" w:rsidP="00291C55">
      <w:pPr>
        <w:pStyle w:val="ppNote"/>
        <w:rPr>
          <w:b/>
        </w:rPr>
      </w:pPr>
      <w:r w:rsidRPr="003E3719">
        <w:rPr>
          <w:b/>
        </w:rPr>
        <w:lastRenderedPageBreak/>
        <w:t xml:space="preserve">Note: </w:t>
      </w:r>
      <w:r w:rsidRPr="003E3719">
        <w:t>This task is optional and is dependent on a feature that is currently available only in Windows 7 and Windows Server 2008 R2. If you do not have these operating system versions, you may skip this task and use the pre</w:t>
      </w:r>
      <w:r>
        <w:t>-</w:t>
      </w:r>
      <w:r w:rsidRPr="003E3719">
        <w:t>built VHD included in the lab</w:t>
      </w:r>
      <w:r w:rsidR="0086730D">
        <w:t>’s</w:t>
      </w:r>
      <w:r w:rsidRPr="003E3719">
        <w:t xml:space="preserve"> </w:t>
      </w:r>
      <w:r w:rsidRPr="003E3719">
        <w:rPr>
          <w:i/>
        </w:rPr>
        <w:t>Assets</w:t>
      </w:r>
      <w:r w:rsidRPr="003E3719">
        <w:t xml:space="preserve"> folder instead.</w:t>
      </w:r>
    </w:p>
    <w:p w:rsidR="00291C55" w:rsidRPr="003E3719" w:rsidRDefault="00291C55" w:rsidP="00291C55">
      <w:pPr>
        <w:pStyle w:val="ppBodyTextIndent"/>
      </w:pPr>
    </w:p>
    <w:p w:rsidR="000E6FF6" w:rsidRPr="000E6FF6" w:rsidRDefault="00291C55" w:rsidP="00291C55">
      <w:pPr>
        <w:pStyle w:val="ppNote"/>
        <w:rPr>
          <w:b/>
        </w:rPr>
      </w:pPr>
      <w:r w:rsidRPr="003E3719">
        <w:rPr>
          <w:b/>
        </w:rPr>
        <w:t xml:space="preserve">Important: </w:t>
      </w:r>
      <w:r w:rsidRPr="003E3719">
        <w:t>To complete the remaining tasks in this exercise, you require a valid Windows Azure subscription.</w:t>
      </w:r>
    </w:p>
    <w:p w:rsidR="00291C55" w:rsidRPr="00CC1900" w:rsidRDefault="00291C55" w:rsidP="00291C55">
      <w:pPr>
        <w:pStyle w:val="ppNote"/>
        <w:rPr>
          <w:b/>
        </w:rPr>
      </w:pPr>
      <w:r w:rsidRPr="003E3719">
        <w:t xml:space="preserve">For more information, visit the </w:t>
      </w:r>
      <w:hyperlink r:id="rId79" w:history="1">
        <w:r w:rsidRPr="00CC1900">
          <w:rPr>
            <w:rStyle w:val="Hyperlink"/>
            <w:rFonts w:cstheme="minorBidi"/>
          </w:rPr>
          <w:t>Windows Azure Portal</w:t>
        </w:r>
      </w:hyperlink>
      <w:r w:rsidRPr="003E3719">
        <w:t>.</w:t>
      </w:r>
    </w:p>
    <w:p w:rsidR="00291C55" w:rsidRPr="003E3719" w:rsidRDefault="00291C55" w:rsidP="00291C55">
      <w:pPr>
        <w:pStyle w:val="ppBodyTextIndent"/>
      </w:pPr>
    </w:p>
    <w:p w:rsidR="00291C55" w:rsidRPr="003E3719" w:rsidRDefault="00291C55" w:rsidP="00291C55">
      <w:pPr>
        <w:pStyle w:val="ppNumberList"/>
      </w:pPr>
      <w:r w:rsidRPr="003E3719">
        <w:t xml:space="preserve">Open the </w:t>
      </w:r>
      <w:r w:rsidRPr="003E3719">
        <w:rPr>
          <w:b/>
        </w:rPr>
        <w:t>Disk Management</w:t>
      </w:r>
      <w:r w:rsidRPr="003E3719">
        <w:t xml:space="preserve"> console. To do this, click the </w:t>
      </w:r>
      <w:r w:rsidRPr="003E3719">
        <w:rPr>
          <w:b/>
        </w:rPr>
        <w:t>Start</w:t>
      </w:r>
      <w:r w:rsidRPr="003E3719">
        <w:t xml:space="preserve"> button, type </w:t>
      </w:r>
      <w:r w:rsidRPr="003E3719">
        <w:rPr>
          <w:b/>
        </w:rPr>
        <w:t>diskmgmt.msc</w:t>
      </w:r>
      <w:r w:rsidRPr="003E3719">
        <w:t xml:space="preserve"> in the search box, and then press </w:t>
      </w:r>
      <w:r w:rsidRPr="003E3719">
        <w:rPr>
          <w:b/>
        </w:rPr>
        <w:t>Enter</w:t>
      </w:r>
      <w:r w:rsidRPr="003E3719">
        <w:t xml:space="preserve"> to launch this tool.</w:t>
      </w:r>
    </w:p>
    <w:p w:rsidR="00291C55" w:rsidRPr="003E3719" w:rsidRDefault="00291C55" w:rsidP="00291C55">
      <w:pPr>
        <w:pStyle w:val="ppFigureIndent"/>
        <w:keepNext/>
      </w:pPr>
      <w:r>
        <w:rPr>
          <w:noProof/>
          <w:lang w:bidi="ar-SA"/>
        </w:rPr>
        <w:drawing>
          <wp:inline distT="0" distB="0" distL="0" distR="0" wp14:anchorId="025DFEBB" wp14:editId="6B01EBED">
            <wp:extent cx="3895725" cy="1524000"/>
            <wp:effectExtent l="0" t="0" r="0" b="0"/>
            <wp:docPr id="70" name="Picture 70" descr="C:\Users\Southy\AppData\Local\Temp\SNAGHTML35224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outhy\AppData\Local\Temp\SNAGHTML352240c.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95725" cy="1524000"/>
                    </a:xfrm>
                    <a:prstGeom prst="rect">
                      <a:avLst/>
                    </a:prstGeom>
                    <a:noFill/>
                    <a:ln>
                      <a:noFill/>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50</w:t>
      </w:r>
      <w:r w:rsidR="00681F0A">
        <w:rPr>
          <w:noProof/>
        </w:rPr>
        <w:fldChar w:fldCharType="end"/>
      </w:r>
    </w:p>
    <w:p w:rsidR="00291C55" w:rsidRPr="003E3719" w:rsidRDefault="00291C55" w:rsidP="00291C55">
      <w:pPr>
        <w:pStyle w:val="ppFigureCaptionIndent"/>
      </w:pPr>
      <w:r w:rsidRPr="003E3719">
        <w:t>Launching the Disk Management console</w:t>
      </w:r>
    </w:p>
    <w:p w:rsidR="00291C55" w:rsidRPr="003E3719" w:rsidRDefault="00291C55" w:rsidP="00291C55">
      <w:pPr>
        <w:pStyle w:val="ppBodyTextIndent"/>
      </w:pPr>
    </w:p>
    <w:p w:rsidR="00291C55" w:rsidRPr="003E3719" w:rsidRDefault="00291C55" w:rsidP="00291C55">
      <w:pPr>
        <w:pStyle w:val="ppNumberList"/>
      </w:pPr>
      <w:r w:rsidRPr="003E3719">
        <w:t xml:space="preserve">In the Disk Management console, open the </w:t>
      </w:r>
      <w:r w:rsidRPr="003E3719">
        <w:rPr>
          <w:b/>
        </w:rPr>
        <w:t>Action</w:t>
      </w:r>
      <w:r w:rsidRPr="003E3719">
        <w:t xml:space="preserve"> menu and select </w:t>
      </w:r>
      <w:r w:rsidRPr="003E3719">
        <w:rPr>
          <w:b/>
        </w:rPr>
        <w:t>Create VHD</w:t>
      </w:r>
      <w:r w:rsidRPr="003E3719">
        <w:t>.</w:t>
      </w:r>
    </w:p>
    <w:p w:rsidR="00291C55" w:rsidRPr="003E3719" w:rsidRDefault="00291C55" w:rsidP="00291C55">
      <w:pPr>
        <w:pStyle w:val="ppNumberList"/>
      </w:pPr>
      <w:r w:rsidRPr="003E3719">
        <w:t xml:space="preserve">In the </w:t>
      </w:r>
      <w:r w:rsidRPr="003E3719">
        <w:rPr>
          <w:b/>
        </w:rPr>
        <w:t>Create and Attach Virtual Hard Disk</w:t>
      </w:r>
      <w:r w:rsidRPr="003E3719">
        <w:t xml:space="preserve"> dialog, click </w:t>
      </w:r>
      <w:r w:rsidRPr="003E3719">
        <w:rPr>
          <w:b/>
        </w:rPr>
        <w:t>Browse</w:t>
      </w:r>
      <w:r w:rsidRPr="003E3719">
        <w:t xml:space="preserve"> and navigate to </w:t>
      </w:r>
      <w:r w:rsidR="000E6FF6">
        <w:rPr>
          <w:b/>
        </w:rPr>
        <w:t>\Source</w:t>
      </w:r>
      <w:r w:rsidR="000E6FF6" w:rsidRPr="001B5816">
        <w:rPr>
          <w:b/>
        </w:rPr>
        <w:t>\</w:t>
      </w:r>
      <w:r w:rsidRPr="003E3719">
        <w:rPr>
          <w:b/>
        </w:rPr>
        <w:t>Ex04-WorkingWithDrives</w:t>
      </w:r>
      <w:r w:rsidRPr="003E3719">
        <w:t xml:space="preserve">, set the file name to </w:t>
      </w:r>
      <w:r w:rsidRPr="003E3719">
        <w:rPr>
          <w:b/>
        </w:rPr>
        <w:t>SamplePictures.vhd</w:t>
      </w:r>
      <w:r w:rsidRPr="003E3719">
        <w:t xml:space="preserve"> and click </w:t>
      </w:r>
      <w:r w:rsidRPr="003E3719">
        <w:rPr>
          <w:b/>
        </w:rPr>
        <w:t>Save</w:t>
      </w:r>
      <w:r w:rsidRPr="003E3719">
        <w:t xml:space="preserve">. Next, set the </w:t>
      </w:r>
      <w:r w:rsidRPr="003E3719">
        <w:rPr>
          <w:b/>
        </w:rPr>
        <w:t>Virtual hard disk size</w:t>
      </w:r>
      <w:r w:rsidRPr="003E3719">
        <w:t xml:space="preserve"> to </w:t>
      </w:r>
      <w:r w:rsidRPr="003E3719">
        <w:rPr>
          <w:i/>
        </w:rPr>
        <w:t>16 MB</w:t>
      </w:r>
      <w:r>
        <w:t>,</w:t>
      </w:r>
      <w:r w:rsidRPr="003E3719">
        <w:t xml:space="preserve"> the </w:t>
      </w:r>
      <w:r w:rsidRPr="003E3719">
        <w:rPr>
          <w:b/>
        </w:rPr>
        <w:t>Virtual hard disk format</w:t>
      </w:r>
      <w:r w:rsidRPr="003E3719">
        <w:t xml:space="preserve"> to </w:t>
      </w:r>
      <w:proofErr w:type="gramStart"/>
      <w:r w:rsidRPr="003E3719">
        <w:rPr>
          <w:b/>
        </w:rPr>
        <w:t>Fixed</w:t>
      </w:r>
      <w:proofErr w:type="gramEnd"/>
      <w:r w:rsidRPr="003E3719">
        <w:rPr>
          <w:b/>
        </w:rPr>
        <w:t xml:space="preserve"> size</w:t>
      </w:r>
      <w:r w:rsidRPr="003E3719">
        <w:t xml:space="preserve">, and then click </w:t>
      </w:r>
      <w:r w:rsidRPr="003E3719">
        <w:rPr>
          <w:b/>
        </w:rPr>
        <w:t>OK</w:t>
      </w:r>
      <w:r w:rsidRPr="003E3719">
        <w:t xml:space="preserve"> to create and attach the virtual hard disk.</w:t>
      </w:r>
    </w:p>
    <w:p w:rsidR="00291C55" w:rsidRPr="003E3719" w:rsidRDefault="00291C55" w:rsidP="00291C55">
      <w:pPr>
        <w:pStyle w:val="ppFigureIndent"/>
        <w:keepNext/>
      </w:pPr>
      <w:r w:rsidRPr="003E3719">
        <w:rPr>
          <w:noProof/>
          <w:lang w:bidi="ar-SA"/>
        </w:rPr>
        <w:lastRenderedPageBreak/>
        <w:drawing>
          <wp:inline distT="0" distB="0" distL="0" distR="0" wp14:anchorId="43C4D272" wp14:editId="70CA26D1">
            <wp:extent cx="3752850" cy="358140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3752850" cy="3581400"/>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51</w:t>
      </w:r>
      <w:r w:rsidR="00681F0A">
        <w:rPr>
          <w:noProof/>
        </w:rPr>
        <w:fldChar w:fldCharType="end"/>
      </w:r>
    </w:p>
    <w:p w:rsidR="00291C55" w:rsidRPr="003E3719" w:rsidRDefault="00291C55" w:rsidP="00291C55">
      <w:pPr>
        <w:pStyle w:val="ppFigureCaptionIndent"/>
      </w:pPr>
      <w:r w:rsidRPr="003E3719">
        <w:t>Creating a virtual hard disk (VHD)</w:t>
      </w:r>
    </w:p>
    <w:p w:rsidR="00291C55" w:rsidRPr="003E3719" w:rsidRDefault="00291C55" w:rsidP="00291C55">
      <w:pPr>
        <w:pStyle w:val="ppBodyTextIndent"/>
      </w:pPr>
    </w:p>
    <w:p w:rsidR="00291C55" w:rsidRPr="003E3719" w:rsidRDefault="00291C55" w:rsidP="00291C55">
      <w:pPr>
        <w:pStyle w:val="ppNumberList"/>
      </w:pPr>
      <w:r w:rsidRPr="003E3719">
        <w:t xml:space="preserve">Before you can use the new disk, you need to initialize it. To do this, right-click the disk icon for the newly created disk in the lower pane of the </w:t>
      </w:r>
      <w:r w:rsidRPr="003E3719">
        <w:rPr>
          <w:b/>
        </w:rPr>
        <w:t>Disk Management</w:t>
      </w:r>
      <w:r w:rsidRPr="003E3719">
        <w:t xml:space="preserve"> console and select </w:t>
      </w:r>
      <w:r w:rsidRPr="003E3719">
        <w:rPr>
          <w:b/>
        </w:rPr>
        <w:t>Initialize Disk</w:t>
      </w:r>
      <w:r w:rsidRPr="003E3719">
        <w:t>.</w:t>
      </w:r>
    </w:p>
    <w:p w:rsidR="00291C55" w:rsidRPr="003E3719" w:rsidRDefault="00291C55" w:rsidP="00291C55">
      <w:pPr>
        <w:pStyle w:val="ppFigureIndent"/>
        <w:keepNext/>
      </w:pPr>
      <w:r w:rsidRPr="003E3719">
        <w:rPr>
          <w:noProof/>
          <w:lang w:bidi="ar-SA"/>
        </w:rPr>
        <w:lastRenderedPageBreak/>
        <w:drawing>
          <wp:inline distT="0" distB="0" distL="0" distR="0" wp14:anchorId="1640241A" wp14:editId="35B5BCCF">
            <wp:extent cx="5288280" cy="3562350"/>
            <wp:effectExtent l="19050" t="0" r="762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srcRect/>
                    <a:stretch>
                      <a:fillRect/>
                    </a:stretch>
                  </pic:blipFill>
                  <pic:spPr bwMode="auto">
                    <a:xfrm>
                      <a:off x="0" y="0"/>
                      <a:ext cx="5288280" cy="3562350"/>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52</w:t>
      </w:r>
      <w:r w:rsidR="00681F0A">
        <w:rPr>
          <w:noProof/>
        </w:rPr>
        <w:fldChar w:fldCharType="end"/>
      </w:r>
    </w:p>
    <w:p w:rsidR="00291C55" w:rsidRPr="003E3719" w:rsidRDefault="00291C55" w:rsidP="00291C55">
      <w:pPr>
        <w:pStyle w:val="ppFigureCaptionIndent"/>
      </w:pPr>
      <w:r w:rsidRPr="003E3719">
        <w:t>Initializing the virtual hard disk (VHD)</w:t>
      </w:r>
    </w:p>
    <w:p w:rsidR="00291C55" w:rsidRPr="003E3719" w:rsidRDefault="00291C55" w:rsidP="00291C55">
      <w:pPr>
        <w:pStyle w:val="ppBodyTextIndent"/>
      </w:pPr>
    </w:p>
    <w:p w:rsidR="00291C55" w:rsidRPr="003E3719" w:rsidRDefault="00291C55" w:rsidP="00291C55">
      <w:pPr>
        <w:pStyle w:val="ppNumberList"/>
      </w:pPr>
      <w:r w:rsidRPr="003E3719">
        <w:t xml:space="preserve">In the </w:t>
      </w:r>
      <w:r w:rsidRPr="003E3719">
        <w:rPr>
          <w:b/>
        </w:rPr>
        <w:t>Initialize Disk</w:t>
      </w:r>
      <w:r w:rsidRPr="003E3719">
        <w:t xml:space="preserve"> dialog, make sure to select the disk that corresponds to the attached VHD, set the partition style to </w:t>
      </w:r>
      <w:r w:rsidRPr="003E3719">
        <w:rPr>
          <w:b/>
        </w:rPr>
        <w:t>MBR (Master Boot Record)</w:t>
      </w:r>
      <w:r w:rsidRPr="003E3719">
        <w:t xml:space="preserve">, and then click </w:t>
      </w:r>
      <w:r w:rsidRPr="003E3719">
        <w:rPr>
          <w:b/>
        </w:rPr>
        <w:t>OK</w:t>
      </w:r>
      <w:r w:rsidRPr="003E3719">
        <w:t>.</w:t>
      </w:r>
    </w:p>
    <w:p w:rsidR="00291C55" w:rsidRPr="003E3719" w:rsidRDefault="00291C55" w:rsidP="00291C55">
      <w:pPr>
        <w:pStyle w:val="ppFigureIndent"/>
        <w:keepNext/>
      </w:pPr>
      <w:r w:rsidRPr="003E3719">
        <w:rPr>
          <w:noProof/>
          <w:lang w:bidi="ar-SA"/>
        </w:rPr>
        <w:drawing>
          <wp:inline distT="0" distB="0" distL="0" distR="0" wp14:anchorId="18190FFE" wp14:editId="14873EFF">
            <wp:extent cx="3950970" cy="298894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3950970" cy="298894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53</w:t>
      </w:r>
      <w:r w:rsidR="00681F0A">
        <w:rPr>
          <w:noProof/>
        </w:rPr>
        <w:fldChar w:fldCharType="end"/>
      </w:r>
    </w:p>
    <w:p w:rsidR="00291C55" w:rsidRPr="003E3719" w:rsidRDefault="00291C55" w:rsidP="00291C55">
      <w:pPr>
        <w:pStyle w:val="ppFigureCaptionIndent"/>
      </w:pPr>
      <w:r w:rsidRPr="003E3719">
        <w:lastRenderedPageBreak/>
        <w:t>Configuring disk initialization options</w:t>
      </w:r>
    </w:p>
    <w:p w:rsidR="00291C55" w:rsidRPr="003E3719" w:rsidRDefault="00291C55" w:rsidP="00291C55">
      <w:pPr>
        <w:pStyle w:val="ppBodyTextIndent"/>
      </w:pPr>
    </w:p>
    <w:p w:rsidR="00291C55" w:rsidRPr="003E3719" w:rsidRDefault="00291C55" w:rsidP="00291C55">
      <w:pPr>
        <w:pStyle w:val="ppNumberList"/>
      </w:pPr>
      <w:r w:rsidRPr="003E3719">
        <w:t xml:space="preserve">Next, right-click the partition area in the attached virtual hard disk identified as unallocated and select </w:t>
      </w:r>
      <w:r w:rsidRPr="003E3719">
        <w:rPr>
          <w:b/>
        </w:rPr>
        <w:t>New Simple Volume</w:t>
      </w:r>
      <w:r w:rsidRPr="003E3719">
        <w:t>.</w:t>
      </w:r>
    </w:p>
    <w:p w:rsidR="00291C55" w:rsidRPr="003E3719" w:rsidRDefault="00291C55" w:rsidP="00291C55">
      <w:pPr>
        <w:pStyle w:val="ppFigureIndent"/>
      </w:pPr>
      <w:r w:rsidRPr="003E3719">
        <w:rPr>
          <w:noProof/>
          <w:lang w:bidi="ar-SA"/>
        </w:rPr>
        <w:drawing>
          <wp:inline distT="0" distB="0" distL="0" distR="0" wp14:anchorId="23886733" wp14:editId="42EBC999">
            <wp:extent cx="5534025" cy="3810000"/>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5534025" cy="3810000"/>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54</w:t>
      </w:r>
      <w:r w:rsidR="00681F0A">
        <w:rPr>
          <w:noProof/>
        </w:rPr>
        <w:fldChar w:fldCharType="end"/>
      </w:r>
    </w:p>
    <w:p w:rsidR="00291C55" w:rsidRPr="003E3719" w:rsidRDefault="00291C55" w:rsidP="00291C55">
      <w:pPr>
        <w:pStyle w:val="ppFigureCaptionIndent"/>
      </w:pPr>
      <w:r w:rsidRPr="003E3719">
        <w:t>Creating a volume in the virtual hard disk (VHD)</w:t>
      </w:r>
    </w:p>
    <w:p w:rsidR="00291C55" w:rsidRPr="003E3719" w:rsidRDefault="00291C55" w:rsidP="00291C55">
      <w:pPr>
        <w:pStyle w:val="ppBodyTextIndent"/>
      </w:pPr>
    </w:p>
    <w:p w:rsidR="00291C55" w:rsidRPr="003E3719" w:rsidRDefault="00291C55" w:rsidP="00291C55">
      <w:pPr>
        <w:pStyle w:val="ppNumberList"/>
      </w:pPr>
      <w:r w:rsidRPr="003E3719">
        <w:t xml:space="preserve">In the </w:t>
      </w:r>
      <w:r w:rsidRPr="003E3719">
        <w:rPr>
          <w:b/>
        </w:rPr>
        <w:t>New Simple Volume Wizard</w:t>
      </w:r>
      <w:r w:rsidRPr="003E3719">
        <w:t xml:space="preserve">, click </w:t>
      </w:r>
      <w:proofErr w:type="gramStart"/>
      <w:r w:rsidRPr="003E3719">
        <w:rPr>
          <w:b/>
        </w:rPr>
        <w:t>Next</w:t>
      </w:r>
      <w:proofErr w:type="gramEnd"/>
      <w:r w:rsidRPr="003E3719">
        <w:t xml:space="preserve"> to dismiss the Welcome page.</w:t>
      </w:r>
    </w:p>
    <w:p w:rsidR="00291C55" w:rsidRPr="003E3719" w:rsidRDefault="00291C55" w:rsidP="00291C55">
      <w:pPr>
        <w:pStyle w:val="ppFigureIndent"/>
        <w:keepNext/>
      </w:pPr>
      <w:r w:rsidRPr="003E3719">
        <w:rPr>
          <w:noProof/>
          <w:lang w:bidi="ar-SA"/>
        </w:rPr>
        <w:lastRenderedPageBreak/>
        <w:drawing>
          <wp:inline distT="0" distB="0" distL="0" distR="0" wp14:anchorId="6AA1C3A7" wp14:editId="5ADBCC09">
            <wp:extent cx="4886325" cy="3800475"/>
            <wp:effectExtent l="19050" t="0" r="9525"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55</w:t>
      </w:r>
      <w:r w:rsidR="00681F0A">
        <w:rPr>
          <w:noProof/>
        </w:rPr>
        <w:fldChar w:fldCharType="end"/>
      </w:r>
    </w:p>
    <w:p w:rsidR="00291C55" w:rsidRPr="003E3719" w:rsidRDefault="00291C55" w:rsidP="00291C55">
      <w:pPr>
        <w:pStyle w:val="ppFigureCaptionIndent"/>
      </w:pPr>
      <w:r w:rsidRPr="003E3719">
        <w:t>New Simple Volume Wizard welcome page</w:t>
      </w:r>
    </w:p>
    <w:p w:rsidR="00291C55" w:rsidRPr="003E3719" w:rsidRDefault="00291C55" w:rsidP="00291C55">
      <w:pPr>
        <w:pStyle w:val="ppBodyTextIndent"/>
      </w:pPr>
    </w:p>
    <w:p w:rsidR="00291C55" w:rsidRPr="003E3719" w:rsidRDefault="00291C55" w:rsidP="00291C55">
      <w:pPr>
        <w:pStyle w:val="ppNumberList"/>
      </w:pPr>
      <w:r w:rsidRPr="003E3719">
        <w:t xml:space="preserve">Leave the </w:t>
      </w:r>
      <w:r w:rsidRPr="003E3719">
        <w:rPr>
          <w:b/>
        </w:rPr>
        <w:t>Simple volume size</w:t>
      </w:r>
      <w:r w:rsidRPr="003E3719">
        <w:t xml:space="preserve"> unchanged—it should match the </w:t>
      </w:r>
      <w:r w:rsidRPr="003E3719">
        <w:rPr>
          <w:b/>
        </w:rPr>
        <w:t>Maximum disk space</w:t>
      </w:r>
      <w:r w:rsidRPr="003E3719">
        <w:t xml:space="preserve">—and click </w:t>
      </w:r>
      <w:proofErr w:type="gramStart"/>
      <w:r w:rsidRPr="003E3719">
        <w:rPr>
          <w:b/>
        </w:rPr>
        <w:t>Next</w:t>
      </w:r>
      <w:proofErr w:type="gramEnd"/>
      <w:r w:rsidRPr="003E3719">
        <w:t xml:space="preserve"> to proceed.</w:t>
      </w:r>
    </w:p>
    <w:p w:rsidR="00291C55" w:rsidRPr="003E3719" w:rsidRDefault="00291C55" w:rsidP="00291C55">
      <w:pPr>
        <w:pStyle w:val="ppFigureIndent"/>
        <w:keepNext/>
      </w:pPr>
      <w:r w:rsidRPr="003E3719">
        <w:rPr>
          <w:noProof/>
          <w:lang w:bidi="ar-SA"/>
        </w:rPr>
        <w:lastRenderedPageBreak/>
        <w:drawing>
          <wp:inline distT="0" distB="0" distL="0" distR="0" wp14:anchorId="3D2F6477" wp14:editId="5E2DF1FC">
            <wp:extent cx="4886325" cy="3800475"/>
            <wp:effectExtent l="19050" t="0" r="9525"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r w:rsidRPr="003E3719">
        <w:rPr>
          <w:noProof/>
          <w:lang w:bidi="ar-SA"/>
        </w:rPr>
        <w:t xml:space="preserve"> </w:t>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56</w:t>
      </w:r>
      <w:r w:rsidR="00681F0A">
        <w:rPr>
          <w:noProof/>
        </w:rPr>
        <w:fldChar w:fldCharType="end"/>
      </w:r>
    </w:p>
    <w:p w:rsidR="00291C55" w:rsidRPr="003E3719" w:rsidRDefault="00291C55" w:rsidP="00291C55">
      <w:pPr>
        <w:pStyle w:val="ppFigureCaptionIndent"/>
      </w:pPr>
      <w:r w:rsidRPr="003E3719">
        <w:t>Specifying the size of the disk volume</w:t>
      </w:r>
    </w:p>
    <w:p w:rsidR="00291C55" w:rsidRPr="003E3719" w:rsidRDefault="00291C55" w:rsidP="00291C55">
      <w:pPr>
        <w:pStyle w:val="ppBodyTextIndent"/>
      </w:pPr>
    </w:p>
    <w:p w:rsidR="00291C55" w:rsidRPr="003E3719" w:rsidRDefault="00291C55" w:rsidP="00291C55">
      <w:pPr>
        <w:pStyle w:val="ppNumberList"/>
      </w:pPr>
      <w:r w:rsidRPr="003E3719">
        <w:t xml:space="preserve">Next, assign a suitable drive letter and click </w:t>
      </w:r>
      <w:proofErr w:type="gramStart"/>
      <w:r w:rsidRPr="003E3719">
        <w:rPr>
          <w:b/>
        </w:rPr>
        <w:t>Next</w:t>
      </w:r>
      <w:proofErr w:type="gramEnd"/>
      <w:r w:rsidRPr="003E3719">
        <w:t>.</w:t>
      </w:r>
    </w:p>
    <w:p w:rsidR="00291C55" w:rsidRPr="003E3719" w:rsidRDefault="00291C55" w:rsidP="00291C55">
      <w:pPr>
        <w:pStyle w:val="ppFigureIndent"/>
        <w:keepNext/>
      </w:pPr>
      <w:r w:rsidRPr="003E3719">
        <w:rPr>
          <w:noProof/>
          <w:lang w:bidi="ar-SA"/>
        </w:rPr>
        <w:lastRenderedPageBreak/>
        <w:drawing>
          <wp:inline distT="0" distB="0" distL="0" distR="0" wp14:anchorId="23A938B3" wp14:editId="2DF0F0F0">
            <wp:extent cx="4886325" cy="3800475"/>
            <wp:effectExtent l="19050" t="0" r="9525"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r w:rsidRPr="003E3719">
        <w:rPr>
          <w:noProof/>
          <w:lang w:bidi="ar-SA"/>
        </w:rPr>
        <w:t xml:space="preserve"> </w:t>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57</w:t>
      </w:r>
      <w:r w:rsidR="00681F0A">
        <w:rPr>
          <w:noProof/>
        </w:rPr>
        <w:fldChar w:fldCharType="end"/>
      </w:r>
    </w:p>
    <w:p w:rsidR="00291C55" w:rsidRPr="003E3719" w:rsidRDefault="00291C55" w:rsidP="00291C55">
      <w:pPr>
        <w:pStyle w:val="ppFigureCaptionIndent"/>
      </w:pPr>
      <w:r w:rsidRPr="003E3719">
        <w:t>Assigning a drive letter to the volume</w:t>
      </w:r>
    </w:p>
    <w:p w:rsidR="00291C55" w:rsidRPr="003E3719" w:rsidRDefault="00291C55" w:rsidP="00291C55">
      <w:pPr>
        <w:pStyle w:val="ppBodyTextIndent"/>
      </w:pPr>
    </w:p>
    <w:p w:rsidR="00291C55" w:rsidRPr="003E3719" w:rsidRDefault="00291C55" w:rsidP="00291C55">
      <w:pPr>
        <w:pStyle w:val="ppNumberList"/>
      </w:pPr>
      <w:r w:rsidRPr="003E3719">
        <w:t xml:space="preserve">Now, choose to format the new partition. Set the </w:t>
      </w:r>
      <w:r w:rsidRPr="003E3719">
        <w:rPr>
          <w:b/>
        </w:rPr>
        <w:t>File system</w:t>
      </w:r>
      <w:r w:rsidRPr="003E3719">
        <w:t xml:space="preserve"> to </w:t>
      </w:r>
      <w:r w:rsidRPr="003E3719">
        <w:rPr>
          <w:i/>
        </w:rPr>
        <w:t>NTFS</w:t>
      </w:r>
      <w:r w:rsidRPr="003E3719">
        <w:t xml:space="preserve">, leave the default </w:t>
      </w:r>
      <w:r w:rsidRPr="003E3719">
        <w:rPr>
          <w:b/>
        </w:rPr>
        <w:t>Allocation unit size</w:t>
      </w:r>
      <w:r w:rsidRPr="003E3719">
        <w:t xml:space="preserve"> unchanged and set the </w:t>
      </w:r>
      <w:r w:rsidRPr="003E3719">
        <w:rPr>
          <w:b/>
        </w:rPr>
        <w:t>Volume label</w:t>
      </w:r>
      <w:r w:rsidRPr="003E3719">
        <w:t xml:space="preserve"> to </w:t>
      </w:r>
      <w:r w:rsidRPr="003E3719">
        <w:rPr>
          <w:i/>
        </w:rPr>
        <w:t>SamplePictures</w:t>
      </w:r>
      <w:r w:rsidRPr="003E3719">
        <w:t xml:space="preserve">. Make sure that you check the option labeled </w:t>
      </w:r>
      <w:r w:rsidRPr="003E3719">
        <w:rPr>
          <w:b/>
        </w:rPr>
        <w:t>Perform a quick format</w:t>
      </w:r>
      <w:r w:rsidRPr="003E3719">
        <w:t xml:space="preserve"> and leave the </w:t>
      </w:r>
      <w:r w:rsidRPr="003E3719">
        <w:rPr>
          <w:b/>
        </w:rPr>
        <w:t>Enable file and folder compression</w:t>
      </w:r>
      <w:r w:rsidRPr="003E3719">
        <w:t xml:space="preserve"> option turned off. </w:t>
      </w:r>
      <w:proofErr w:type="gramStart"/>
      <w:r w:rsidRPr="003E3719">
        <w:t xml:space="preserve">Click </w:t>
      </w:r>
      <w:r w:rsidRPr="003E3719">
        <w:rPr>
          <w:b/>
        </w:rPr>
        <w:t>Next</w:t>
      </w:r>
      <w:r w:rsidRPr="003E3719">
        <w:t xml:space="preserve"> to proceed.</w:t>
      </w:r>
      <w:proofErr w:type="gramEnd"/>
    </w:p>
    <w:p w:rsidR="00291C55" w:rsidRPr="003E3719" w:rsidRDefault="00291C55" w:rsidP="00291C55">
      <w:pPr>
        <w:pStyle w:val="ppFigureIndent"/>
        <w:keepNext/>
      </w:pPr>
      <w:r w:rsidRPr="003E3719">
        <w:rPr>
          <w:noProof/>
          <w:lang w:bidi="ar-SA"/>
        </w:rPr>
        <w:lastRenderedPageBreak/>
        <w:drawing>
          <wp:inline distT="0" distB="0" distL="0" distR="0" wp14:anchorId="0F57ECB9" wp14:editId="3B213E43">
            <wp:extent cx="4886325" cy="3800475"/>
            <wp:effectExtent l="19050" t="0" r="9525" b="0"/>
            <wp:docPr id="3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58</w:t>
      </w:r>
      <w:r w:rsidR="00681F0A">
        <w:rPr>
          <w:noProof/>
        </w:rPr>
        <w:fldChar w:fldCharType="end"/>
      </w:r>
    </w:p>
    <w:p w:rsidR="00291C55" w:rsidRPr="003E3719" w:rsidRDefault="00291C55" w:rsidP="00291C55">
      <w:pPr>
        <w:pStyle w:val="ppFigureCaptionIndent"/>
      </w:pPr>
      <w:r w:rsidRPr="003E3719">
        <w:t>Formatting the new disk partition</w:t>
      </w:r>
    </w:p>
    <w:p w:rsidR="00291C55" w:rsidRPr="003E3719" w:rsidRDefault="00291C55" w:rsidP="00291C55">
      <w:pPr>
        <w:pStyle w:val="ppBodyTextIndent"/>
      </w:pPr>
    </w:p>
    <w:p w:rsidR="00291C55" w:rsidRPr="003E3719" w:rsidRDefault="00291C55" w:rsidP="00291C55">
      <w:pPr>
        <w:pStyle w:val="ppNoteIndent"/>
        <w:numPr>
          <w:ilvl w:val="0"/>
          <w:numId w:val="0"/>
        </w:numPr>
        <w:ind w:left="720"/>
      </w:pPr>
      <w:r w:rsidRPr="003E3719">
        <w:rPr>
          <w:b/>
        </w:rPr>
        <w:t xml:space="preserve">Note: </w:t>
      </w:r>
      <w:r w:rsidRPr="003E3719">
        <w:t xml:space="preserve">Currently, Windows Azure Drives require an NTFS-formatted Virtual Hard Drive (VHD). </w:t>
      </w:r>
    </w:p>
    <w:p w:rsidR="00291C55" w:rsidRPr="003E3719" w:rsidRDefault="00291C55" w:rsidP="00291C55">
      <w:pPr>
        <w:pStyle w:val="ppBodyTextIndent"/>
      </w:pPr>
    </w:p>
    <w:p w:rsidR="00291C55" w:rsidRPr="003E3719" w:rsidRDefault="00291C55" w:rsidP="00291C55">
      <w:pPr>
        <w:pStyle w:val="ppNumberList"/>
      </w:pPr>
      <w:r w:rsidRPr="003E3719">
        <w:t xml:space="preserve">Finally, verify the information presented by the wizard in its summary screen and click </w:t>
      </w:r>
      <w:r w:rsidRPr="003E3719">
        <w:rPr>
          <w:b/>
        </w:rPr>
        <w:t>Finish</w:t>
      </w:r>
      <w:r w:rsidRPr="003E3719">
        <w:t xml:space="preserve"> to create the new volume.</w:t>
      </w:r>
      <w:r>
        <w:t xml:space="preserve"> </w:t>
      </w:r>
    </w:p>
    <w:p w:rsidR="00291C55" w:rsidRPr="003E3719" w:rsidRDefault="00291C55" w:rsidP="00291C55">
      <w:pPr>
        <w:pStyle w:val="ppFigureIndent"/>
        <w:keepNext/>
      </w:pPr>
      <w:r w:rsidRPr="003E3719">
        <w:rPr>
          <w:noProof/>
          <w:lang w:bidi="ar-SA"/>
        </w:rPr>
        <w:lastRenderedPageBreak/>
        <w:drawing>
          <wp:inline distT="0" distB="0" distL="0" distR="0" wp14:anchorId="055E6E01" wp14:editId="12AED1CA">
            <wp:extent cx="4886325" cy="3800475"/>
            <wp:effectExtent l="19050" t="0" r="9525" b="0"/>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9"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59</w:t>
      </w:r>
      <w:r w:rsidR="00681F0A">
        <w:rPr>
          <w:noProof/>
        </w:rPr>
        <w:fldChar w:fldCharType="end"/>
      </w:r>
    </w:p>
    <w:p w:rsidR="00291C55" w:rsidRPr="003E3719" w:rsidRDefault="00291C55" w:rsidP="00291C55">
      <w:pPr>
        <w:pStyle w:val="ppFigureCaptionIndent"/>
      </w:pPr>
      <w:r w:rsidRPr="003E3719">
        <w:t>Completing the New Simple Volume Wizard</w:t>
      </w:r>
    </w:p>
    <w:p w:rsidR="00291C55" w:rsidRPr="003E3719" w:rsidRDefault="00291C55" w:rsidP="00291C55">
      <w:pPr>
        <w:pStyle w:val="ppBodyTextIndent"/>
      </w:pPr>
    </w:p>
    <w:p w:rsidR="00291C55" w:rsidRPr="003E3719" w:rsidRDefault="00291C55" w:rsidP="00291C55">
      <w:pPr>
        <w:pStyle w:val="ppNumberList"/>
      </w:pPr>
      <w:r w:rsidRPr="003E3719">
        <w:t xml:space="preserve">Wait for the formatting process to complete—it should only take a few seconds. If enabled, </w:t>
      </w:r>
      <w:r w:rsidRPr="003E3719">
        <w:rPr>
          <w:b/>
        </w:rPr>
        <w:t>AutoPlay</w:t>
      </w:r>
      <w:r w:rsidRPr="003E3719">
        <w:t xml:space="preserve"> then prompts you to view the files in the newly attached disk. If that is the case, click </w:t>
      </w:r>
      <w:r w:rsidRPr="003E3719">
        <w:rPr>
          <w:b/>
        </w:rPr>
        <w:t>Open folder to view files</w:t>
      </w:r>
      <w:r w:rsidRPr="003E3719">
        <w:t xml:space="preserve">. Otherwise, right-click the volume in the Disk Management console and select </w:t>
      </w:r>
      <w:r w:rsidRPr="003E3719">
        <w:rPr>
          <w:b/>
        </w:rPr>
        <w:t>Open</w:t>
      </w:r>
      <w:r w:rsidRPr="003E3719">
        <w:t xml:space="preserve"> to show the contents of the new VHD drive. Leave this new window open for the time being.</w:t>
      </w:r>
    </w:p>
    <w:p w:rsidR="00291C55" w:rsidRPr="003E3719" w:rsidRDefault="00291C55" w:rsidP="00291C55">
      <w:pPr>
        <w:pStyle w:val="ppNumberList"/>
      </w:pPr>
      <w:r w:rsidRPr="003E3719">
        <w:t xml:space="preserve">Now, open the </w:t>
      </w:r>
      <w:r w:rsidRPr="003E3719">
        <w:rPr>
          <w:b/>
        </w:rPr>
        <w:t>Start</w:t>
      </w:r>
      <w:r w:rsidRPr="003E3719">
        <w:t xml:space="preserve"> menu, select </w:t>
      </w:r>
      <w:r w:rsidRPr="003E3719">
        <w:rPr>
          <w:b/>
        </w:rPr>
        <w:t>Pictures</w:t>
      </w:r>
      <w:r w:rsidRPr="003E3719">
        <w:t xml:space="preserve"> to open your pictures library and then browse to the </w:t>
      </w:r>
      <w:r w:rsidRPr="003E3719">
        <w:rPr>
          <w:b/>
        </w:rPr>
        <w:t>Sample Pictures</w:t>
      </w:r>
      <w:r w:rsidRPr="003E3719">
        <w:t xml:space="preserve"> folder to view the sample image files.</w:t>
      </w:r>
    </w:p>
    <w:p w:rsidR="00291C55" w:rsidRPr="003E3719" w:rsidRDefault="00291C55" w:rsidP="00291C55">
      <w:pPr>
        <w:pStyle w:val="ppNoteIndent"/>
        <w:rPr>
          <w:b/>
        </w:rPr>
      </w:pPr>
      <w:r w:rsidRPr="003E3719">
        <w:rPr>
          <w:b/>
        </w:rPr>
        <w:t xml:space="preserve">Note: </w:t>
      </w:r>
      <w:r w:rsidRPr="003E3719">
        <w:t xml:space="preserve">If this folder is not available in your environment, you may substitute it with any folder that contains a suitable collection of JPEG or PNG image files, for example, those found in </w:t>
      </w:r>
      <w:r w:rsidRPr="003E3719">
        <w:rPr>
          <w:i/>
        </w:rPr>
        <w:t>Assets\Images</w:t>
      </w:r>
      <w:r w:rsidRPr="003E3719">
        <w:t xml:space="preserve"> in the </w:t>
      </w:r>
      <w:r w:rsidRPr="003E3719">
        <w:rPr>
          <w:i/>
        </w:rPr>
        <w:t>Source</w:t>
      </w:r>
      <w:r w:rsidRPr="003E3719">
        <w:t xml:space="preserve"> folder of this lab.</w:t>
      </w:r>
    </w:p>
    <w:p w:rsidR="00291C55" w:rsidRPr="003E3719" w:rsidRDefault="00291C55" w:rsidP="00291C55">
      <w:pPr>
        <w:pStyle w:val="ppBodyTextIndent"/>
      </w:pPr>
    </w:p>
    <w:p w:rsidR="00291C55" w:rsidRPr="003E3719" w:rsidRDefault="00291C55" w:rsidP="00291C55">
      <w:pPr>
        <w:pStyle w:val="ppNumberList"/>
      </w:pPr>
      <w:r w:rsidRPr="003E3719">
        <w:t xml:space="preserve">Next, copy and paste all the files from the </w:t>
      </w:r>
      <w:r w:rsidRPr="003E3719">
        <w:rPr>
          <w:b/>
        </w:rPr>
        <w:t>Sample Pictures</w:t>
      </w:r>
      <w:r w:rsidRPr="003E3719">
        <w:t xml:space="preserve"> folder into the first window to copy all the images contained in this folder </w:t>
      </w:r>
      <w:r>
        <w:t>in</w:t>
      </w:r>
      <w:r w:rsidRPr="003E3719">
        <w:t>to the VHD drive. If the drive becomes full, do not worry. You only require a few files to test the application.</w:t>
      </w:r>
    </w:p>
    <w:p w:rsidR="00291C55" w:rsidRPr="003E3719" w:rsidRDefault="00291C55" w:rsidP="00291C55">
      <w:pPr>
        <w:pStyle w:val="ppNumberList"/>
      </w:pPr>
      <w:r w:rsidRPr="003E3719">
        <w:t xml:space="preserve">Switch back to the Disk Management console, right-click the attached disk—make sure to point to the disk and not the partition area—and then select </w:t>
      </w:r>
      <w:r w:rsidRPr="003E3719">
        <w:rPr>
          <w:b/>
        </w:rPr>
        <w:t>Detach VHD</w:t>
      </w:r>
      <w:r w:rsidRPr="003E3719">
        <w:t xml:space="preserve">. </w:t>
      </w:r>
    </w:p>
    <w:p w:rsidR="00291C55" w:rsidRPr="003E3719" w:rsidRDefault="00291C55" w:rsidP="00291C55">
      <w:pPr>
        <w:pStyle w:val="ppFigureIndent"/>
        <w:keepNext/>
      </w:pPr>
      <w:r w:rsidRPr="003E3719">
        <w:rPr>
          <w:noProof/>
          <w:lang w:bidi="ar-SA"/>
        </w:rPr>
        <w:lastRenderedPageBreak/>
        <w:drawing>
          <wp:inline distT="0" distB="0" distL="0" distR="0" wp14:anchorId="57B2F96A" wp14:editId="081738D8">
            <wp:extent cx="3600450" cy="3724275"/>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3600450" cy="372427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60</w:t>
      </w:r>
      <w:r w:rsidR="00681F0A">
        <w:rPr>
          <w:noProof/>
        </w:rPr>
        <w:fldChar w:fldCharType="end"/>
      </w:r>
    </w:p>
    <w:p w:rsidR="00291C55" w:rsidRPr="003E3719" w:rsidRDefault="00291C55" w:rsidP="00291C55">
      <w:pPr>
        <w:pStyle w:val="ppFigureCaptionIndent"/>
      </w:pPr>
      <w:r w:rsidRPr="003E3719">
        <w:t>Preparing to detach the virtual hard disk (VHD) file</w:t>
      </w:r>
    </w:p>
    <w:p w:rsidR="00291C55" w:rsidRPr="003E3719" w:rsidRDefault="00291C55" w:rsidP="00291C55">
      <w:pPr>
        <w:pStyle w:val="ppBodyTextIndent"/>
      </w:pPr>
    </w:p>
    <w:p w:rsidR="00291C55" w:rsidRPr="003E3719" w:rsidRDefault="00291C55" w:rsidP="00291C55">
      <w:pPr>
        <w:pStyle w:val="ppNumberList"/>
      </w:pPr>
      <w:r w:rsidRPr="003E3719">
        <w:t xml:space="preserve">In the </w:t>
      </w:r>
      <w:r w:rsidRPr="003E3719">
        <w:rPr>
          <w:b/>
        </w:rPr>
        <w:t>Detach Virtual Hard Disk</w:t>
      </w:r>
      <w:r w:rsidRPr="003E3719">
        <w:t xml:space="preserve"> dialog, make sure not to check the option labeled </w:t>
      </w:r>
      <w:r w:rsidRPr="003E3719">
        <w:rPr>
          <w:b/>
        </w:rPr>
        <w:t>Delete the virtual hard disk file after removing the disk</w:t>
      </w:r>
      <w:r w:rsidRPr="003E3719">
        <w:t xml:space="preserve"> and then click </w:t>
      </w:r>
      <w:r w:rsidRPr="003E3719">
        <w:rPr>
          <w:b/>
        </w:rPr>
        <w:t>OK</w:t>
      </w:r>
      <w:r w:rsidRPr="003E3719">
        <w:t>.</w:t>
      </w:r>
    </w:p>
    <w:p w:rsidR="00291C55" w:rsidRPr="003E3719" w:rsidRDefault="00291C55" w:rsidP="00291C55">
      <w:pPr>
        <w:pStyle w:val="ppFigureIndent"/>
      </w:pPr>
      <w:r w:rsidRPr="003E3719">
        <w:rPr>
          <w:noProof/>
          <w:lang w:bidi="ar-SA"/>
        </w:rPr>
        <w:drawing>
          <wp:inline distT="0" distB="0" distL="0" distR="0" wp14:anchorId="7DEC6811" wp14:editId="71615DD1">
            <wp:extent cx="3752850" cy="2115185"/>
            <wp:effectExtent l="19050" t="0" r="0" b="0"/>
            <wp:docPr id="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cstate="print"/>
                    <a:srcRect/>
                    <a:stretch>
                      <a:fillRect/>
                    </a:stretch>
                  </pic:blipFill>
                  <pic:spPr bwMode="auto">
                    <a:xfrm>
                      <a:off x="0" y="0"/>
                      <a:ext cx="3752850" cy="2115185"/>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61</w:t>
      </w:r>
      <w:r w:rsidR="00681F0A">
        <w:rPr>
          <w:noProof/>
        </w:rPr>
        <w:fldChar w:fldCharType="end"/>
      </w:r>
    </w:p>
    <w:p w:rsidR="00291C55" w:rsidRPr="003E3719" w:rsidRDefault="00291C55" w:rsidP="00291C55">
      <w:pPr>
        <w:pStyle w:val="ppFigureCaptionIndent"/>
      </w:pPr>
      <w:r w:rsidRPr="003E3719">
        <w:t>Detaching a vir</w:t>
      </w:r>
      <w:bookmarkStart w:id="85" w:name="_GoBack"/>
      <w:bookmarkEnd w:id="85"/>
      <w:r w:rsidRPr="003E3719">
        <w:t>tual hard disk</w:t>
      </w:r>
    </w:p>
    <w:p w:rsidR="00291C55" w:rsidRPr="003E3719" w:rsidRDefault="00291C55" w:rsidP="00291C55">
      <w:pPr>
        <w:pStyle w:val="ppBodyTextIndent"/>
      </w:pPr>
    </w:p>
    <w:p w:rsidR="00291C55" w:rsidRPr="003E3719" w:rsidRDefault="00291C55" w:rsidP="00291C55">
      <w:pPr>
        <w:pStyle w:val="ppNumberList"/>
      </w:pPr>
      <w:r w:rsidRPr="003E3719">
        <w:t>You are now ready to upload the virtual hard disk (VHD) file to Windows Azure Storage.</w:t>
      </w:r>
    </w:p>
    <w:p w:rsidR="00291C55" w:rsidRPr="003E3719" w:rsidRDefault="00291C55" w:rsidP="00291C55">
      <w:pPr>
        <w:pStyle w:val="ppListEnd"/>
      </w:pPr>
    </w:p>
    <w:p w:rsidR="00291C55" w:rsidRPr="003E3719" w:rsidRDefault="00291C55" w:rsidP="00291C55">
      <w:pPr>
        <w:pStyle w:val="ppBodyText"/>
      </w:pPr>
    </w:p>
    <w:p w:rsidR="00291C55" w:rsidRPr="003E3719" w:rsidRDefault="00291C55" w:rsidP="00291C55">
      <w:pPr>
        <w:pStyle w:val="ppProcedureStart"/>
      </w:pPr>
      <w:bookmarkStart w:id="86" w:name="_Toc260154768"/>
      <w:bookmarkStart w:id="87" w:name="_Toc260352506"/>
      <w:bookmarkStart w:id="88" w:name="_Toc278972608"/>
      <w:bookmarkStart w:id="89" w:name="_Toc303243868"/>
      <w:bookmarkStart w:id="90" w:name="_Toc310346246"/>
      <w:r w:rsidRPr="003E3719">
        <w:t>Task 5 – Deploying the Application and Uploading the Drive to Windows Azure</w:t>
      </w:r>
      <w:bookmarkEnd w:id="86"/>
      <w:bookmarkEnd w:id="87"/>
      <w:bookmarkEnd w:id="88"/>
      <w:bookmarkEnd w:id="89"/>
      <w:bookmarkEnd w:id="90"/>
    </w:p>
    <w:p w:rsidR="00291C55" w:rsidRDefault="00291C55" w:rsidP="00291C55">
      <w:pPr>
        <w:pStyle w:val="ppBodyText"/>
      </w:pPr>
      <w:r w:rsidRPr="003E3719">
        <w:t>In this task, you upload the NTFS-formatted Virtual Hard Drive (VHD) created previously to a Windows Azure Page Blob. The lab material includes a tool that you can use for this purpose.</w:t>
      </w:r>
    </w:p>
    <w:p w:rsidR="00291C55" w:rsidRPr="003E3719" w:rsidRDefault="00291C55" w:rsidP="00291C55">
      <w:pPr>
        <w:pStyle w:val="ppNumberList"/>
      </w:pPr>
      <w:r w:rsidRPr="003E3719">
        <w:t xml:space="preserve">Before you access your Windows Azure Storage account to upload the VHD file, you need to determine the name and primary key of the account. To obtain your storage account information, sign in at the </w:t>
      </w:r>
      <w:hyperlink r:id="rId92" w:history="1">
        <w:r w:rsidR="00B94BD1">
          <w:rPr>
            <w:rStyle w:val="Hyperlink"/>
            <w:rFonts w:cstheme="minorBidi"/>
          </w:rPr>
          <w:t>Windows Azure Management Portal</w:t>
        </w:r>
      </w:hyperlink>
      <w:r w:rsidRPr="003E3719">
        <w:t xml:space="preserve"> and select the </w:t>
      </w:r>
      <w:r>
        <w:t>subscription</w:t>
      </w:r>
      <w:r w:rsidRPr="003E3719">
        <w:t xml:space="preserve"> where you will deploy your application. Choose your storage service from the list of services and record the value shown</w:t>
      </w:r>
      <w:r>
        <w:t>, in the Properties panel,</w:t>
      </w:r>
      <w:r w:rsidRPr="003E3719">
        <w:t xml:space="preserve"> for the </w:t>
      </w:r>
      <w:r w:rsidRPr="003E3719">
        <w:rPr>
          <w:b/>
        </w:rPr>
        <w:t>name</w:t>
      </w:r>
      <w:r w:rsidRPr="003E3719">
        <w:t xml:space="preserve">—this is the first segment in the endpoint URL—and the </w:t>
      </w:r>
      <w:r w:rsidRPr="003E3719">
        <w:rPr>
          <w:b/>
        </w:rPr>
        <w:t>Primary Access Key</w:t>
      </w:r>
      <w:r w:rsidRPr="003E3719">
        <w:t xml:space="preserve"> of the storage account</w:t>
      </w:r>
      <w:r>
        <w:t xml:space="preserve"> by clicking on the </w:t>
      </w:r>
      <w:r w:rsidRPr="0026794C">
        <w:rPr>
          <w:b/>
        </w:rPr>
        <w:t>View</w:t>
      </w:r>
      <w:r>
        <w:t xml:space="preserve"> button (use the </w:t>
      </w:r>
      <w:r w:rsidRPr="0026794C">
        <w:rPr>
          <w:b/>
        </w:rPr>
        <w:t>Copy to Clipboard</w:t>
      </w:r>
      <w:r>
        <w:t xml:space="preserve"> button to get the full access key)</w:t>
      </w:r>
      <w:r w:rsidRPr="003E3719">
        <w:t>.</w:t>
      </w:r>
    </w:p>
    <w:p w:rsidR="00291C55" w:rsidRPr="003E3719" w:rsidRDefault="00291C55" w:rsidP="00291C55">
      <w:pPr>
        <w:pStyle w:val="ppFigureIndent"/>
        <w:keepNext/>
      </w:pPr>
      <w:r>
        <w:rPr>
          <w:noProof/>
          <w:lang w:bidi="ar-SA"/>
        </w:rPr>
        <w:drawing>
          <wp:inline distT="0" distB="0" distL="0" distR="0" wp14:anchorId="3F590EB1" wp14:editId="56956834">
            <wp:extent cx="5394960" cy="1703217"/>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5394960" cy="1703217"/>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62</w:t>
      </w:r>
      <w:r w:rsidR="00681F0A">
        <w:rPr>
          <w:noProof/>
        </w:rPr>
        <w:fldChar w:fldCharType="end"/>
      </w:r>
    </w:p>
    <w:p w:rsidR="00291C55" w:rsidRPr="003E3719" w:rsidRDefault="00276C29" w:rsidP="00291C55">
      <w:pPr>
        <w:pStyle w:val="ppFigureCaptionIndent"/>
      </w:pPr>
      <w:r>
        <w:t>Viewing</w:t>
      </w:r>
      <w:r w:rsidR="00291C55" w:rsidRPr="003E3719">
        <w:t xml:space="preserve"> Windows Azure storage account information</w:t>
      </w:r>
    </w:p>
    <w:p w:rsidR="00291C55" w:rsidRDefault="00291C55" w:rsidP="005443EF">
      <w:pPr>
        <w:pStyle w:val="ppBodyTextIndent"/>
      </w:pPr>
    </w:p>
    <w:p w:rsidR="00291C55" w:rsidRPr="003E3719" w:rsidRDefault="00EA34D0" w:rsidP="00EA34D0">
      <w:pPr>
        <w:pStyle w:val="ppFigureIndent"/>
      </w:pPr>
      <w:r w:rsidRPr="00EA34D0">
        <w:rPr>
          <w:noProof/>
          <w:lang w:bidi="ar-SA"/>
        </w:rPr>
        <w:drawing>
          <wp:inline distT="0" distB="0" distL="0" distR="0" wp14:anchorId="3CCB6CCE" wp14:editId="6319F379">
            <wp:extent cx="5123810" cy="181904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123810" cy="1819048"/>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63</w:t>
      </w:r>
      <w:r w:rsidR="00681F0A">
        <w:rPr>
          <w:noProof/>
        </w:rPr>
        <w:fldChar w:fldCharType="end"/>
      </w:r>
    </w:p>
    <w:p w:rsidR="00291C55" w:rsidRPr="003E3719" w:rsidRDefault="00276C29" w:rsidP="00291C55">
      <w:pPr>
        <w:pStyle w:val="ppFigureCaptionIndent"/>
      </w:pPr>
      <w:r>
        <w:t xml:space="preserve">Retrieving </w:t>
      </w:r>
      <w:r w:rsidR="00291C55">
        <w:t>the access keys for your storage account</w:t>
      </w:r>
    </w:p>
    <w:p w:rsidR="00291C55" w:rsidRPr="003E3719" w:rsidRDefault="00291C55" w:rsidP="00291C55">
      <w:pPr>
        <w:pStyle w:val="ppBodyTextIndent"/>
      </w:pPr>
    </w:p>
    <w:p w:rsidR="00291C55" w:rsidRPr="003753EA" w:rsidRDefault="00291C55" w:rsidP="00291C55">
      <w:pPr>
        <w:pStyle w:val="ppNumberList"/>
      </w:pPr>
      <w:r w:rsidRPr="003E3719">
        <w:t xml:space="preserve">Next, open a command prompt and change the current directory to </w:t>
      </w:r>
      <w:r w:rsidR="00DD6006" w:rsidRPr="00EF2120">
        <w:rPr>
          <w:b/>
        </w:rPr>
        <w:t>ExploringWindowsAzureStorageVS2010</w:t>
      </w:r>
      <w:r w:rsidR="00DD6006">
        <w:rPr>
          <w:b/>
        </w:rPr>
        <w:t>\Source</w:t>
      </w:r>
      <w:r w:rsidR="00DD6006" w:rsidRPr="001B5816">
        <w:rPr>
          <w:b/>
        </w:rPr>
        <w:t>\</w:t>
      </w:r>
      <w:r w:rsidRPr="003F7BBF">
        <w:rPr>
          <w:b/>
        </w:rPr>
        <w:t>Assets\VHDUpload</w:t>
      </w:r>
      <w:r w:rsidRPr="003E3719">
        <w:t>.</w:t>
      </w:r>
    </w:p>
    <w:p w:rsidR="00291C55" w:rsidRPr="003E3719" w:rsidRDefault="00291C55" w:rsidP="00291C55">
      <w:pPr>
        <w:pStyle w:val="ppNumberList"/>
      </w:pPr>
      <w:r w:rsidRPr="003E3719">
        <w:lastRenderedPageBreak/>
        <w:t xml:space="preserve">At the command prompt, type the following command line replacing </w:t>
      </w:r>
      <w:r w:rsidRPr="003E3719">
        <w:rPr>
          <w:b/>
        </w:rPr>
        <w:t>&lt;vhdFilePath&gt;</w:t>
      </w:r>
      <w:r w:rsidRPr="003E3719">
        <w:t xml:space="preserve"> with the path to the VHD file created </w:t>
      </w:r>
      <w:r>
        <w:t>in task 4</w:t>
      </w:r>
      <w:r w:rsidRPr="003E3719">
        <w:t xml:space="preserve">, and </w:t>
      </w:r>
      <w:r w:rsidRPr="003E3719">
        <w:rPr>
          <w:b/>
        </w:rPr>
        <w:t>&lt;accountName&gt;</w:t>
      </w:r>
      <w:r w:rsidRPr="003E3719">
        <w:t xml:space="preserve"> and </w:t>
      </w:r>
      <w:r w:rsidRPr="003E3719">
        <w:rPr>
          <w:b/>
        </w:rPr>
        <w:t>&lt;accountKey&gt;</w:t>
      </w:r>
      <w:r w:rsidRPr="003E3719">
        <w:t xml:space="preserve"> with the name and the primary access key of your Windows Azure storage account </w:t>
      </w:r>
      <w:r>
        <w:t>, respectively</w:t>
      </w:r>
      <w:r w:rsidRPr="003E3719">
        <w:t xml:space="preserve">. </w:t>
      </w:r>
    </w:p>
    <w:p w:rsidR="00291C55" w:rsidRPr="003E3719" w:rsidRDefault="00291C55" w:rsidP="00291C55">
      <w:pPr>
        <w:pStyle w:val="ppCodeLanguageIndent"/>
      </w:pPr>
      <w:r w:rsidRPr="003E3719">
        <w:t>Command Prompt</w:t>
      </w:r>
    </w:p>
    <w:p w:rsidR="00291C55" w:rsidRPr="003E3719" w:rsidRDefault="00291C55" w:rsidP="00291C55">
      <w:pPr>
        <w:pStyle w:val="ppCodeIndent"/>
        <w:numPr>
          <w:ilvl w:val="0"/>
          <w:numId w:val="0"/>
        </w:numPr>
        <w:ind w:left="720"/>
        <w:rPr>
          <w:b/>
        </w:rPr>
      </w:pPr>
      <w:r w:rsidRPr="003E3719">
        <w:rPr>
          <w:b/>
        </w:rPr>
        <w:t>VHDUPLOAD &lt;vhdFilePath&gt; mydrives/SamplePictures.vhd &lt;accountName&gt; &lt;accountKey&gt;</w:t>
      </w:r>
    </w:p>
    <w:p w:rsidR="00291C55" w:rsidRDefault="00291C55" w:rsidP="00291C55">
      <w:pPr>
        <w:pStyle w:val="ppBodyTextIndent"/>
      </w:pPr>
    </w:p>
    <w:p w:rsidR="00B8378F" w:rsidRPr="009F4E47" w:rsidRDefault="00B8378F" w:rsidP="00B8378F">
      <w:pPr>
        <w:pStyle w:val="ppNoteIndent"/>
        <w:rPr>
          <w:b/>
        </w:rPr>
      </w:pPr>
      <w:r w:rsidRPr="009F4E47">
        <w:rPr>
          <w:b/>
        </w:rPr>
        <w:t xml:space="preserve">Note: </w:t>
      </w:r>
      <w:r>
        <w:t>The Blob service URI that specifies the location of the .vhd file in blob storage is case sensitive. Make sure that you enter the value exactly as shown.</w:t>
      </w:r>
    </w:p>
    <w:p w:rsidR="00B8378F" w:rsidRPr="003E3719" w:rsidRDefault="00B8378F" w:rsidP="00291C55">
      <w:pPr>
        <w:pStyle w:val="ppBodyTextIndent"/>
      </w:pPr>
    </w:p>
    <w:p w:rsidR="00291C55" w:rsidRPr="003E3719" w:rsidRDefault="00291C55" w:rsidP="00291C55">
      <w:pPr>
        <w:pStyle w:val="ppNoteIndent"/>
        <w:rPr>
          <w:b/>
        </w:rPr>
      </w:pPr>
      <w:r w:rsidRPr="003E3719">
        <w:rPr>
          <w:b/>
        </w:rPr>
        <w:t xml:space="preserve">Note: </w:t>
      </w:r>
      <w:r w:rsidRPr="003E3719">
        <w:t xml:space="preserve">If you are currently on a platform that does not support creating and mounting VHD files and you were unable to complete the previous task, use the </w:t>
      </w:r>
      <w:r w:rsidRPr="003E3719">
        <w:rPr>
          <w:b/>
        </w:rPr>
        <w:t>SamplePictures.vhd</w:t>
      </w:r>
      <w:r w:rsidRPr="003E3719">
        <w:t xml:space="preserve"> file located in the same folder as the tool instead.</w:t>
      </w:r>
    </w:p>
    <w:p w:rsidR="00291C55" w:rsidRPr="003E3719" w:rsidRDefault="00291C55" w:rsidP="00291C55">
      <w:pPr>
        <w:pStyle w:val="ppBodyTextIndent"/>
      </w:pPr>
    </w:p>
    <w:p w:rsidR="00291C55" w:rsidRPr="003E3719" w:rsidRDefault="00291C55" w:rsidP="00291C55">
      <w:pPr>
        <w:pStyle w:val="ppNumberList"/>
      </w:pPr>
      <w:r w:rsidRPr="003E3719">
        <w:t xml:space="preserve">Press </w:t>
      </w:r>
      <w:r w:rsidRPr="003E3719">
        <w:rPr>
          <w:b/>
        </w:rPr>
        <w:t>Enter</w:t>
      </w:r>
      <w:r w:rsidRPr="003E3719">
        <w:t xml:space="preserve"> to start uploading the virtual hard disk (VHD) file to </w:t>
      </w:r>
      <w:r>
        <w:t xml:space="preserve">blob </w:t>
      </w:r>
      <w:r w:rsidR="0086730D">
        <w:t>storage</w:t>
      </w:r>
      <w:r w:rsidRPr="003E3719">
        <w:t>. Wait for the process to complete; it may take several minutes.</w:t>
      </w:r>
    </w:p>
    <w:p w:rsidR="00291C55" w:rsidRPr="003E3719" w:rsidRDefault="00291C55" w:rsidP="00291C55">
      <w:pPr>
        <w:pStyle w:val="ppFigureIndent"/>
        <w:keepNext/>
      </w:pPr>
      <w:r w:rsidRPr="003E3719">
        <w:rPr>
          <w:noProof/>
          <w:lang w:bidi="ar-SA"/>
        </w:rPr>
        <w:drawing>
          <wp:inline distT="0" distB="0" distL="0" distR="0" wp14:anchorId="759E6496" wp14:editId="5885C374">
            <wp:extent cx="5389200" cy="3376887"/>
            <wp:effectExtent l="19050" t="0" r="1950" b="0"/>
            <wp:docPr id="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srcRect/>
                    <a:stretch>
                      <a:fillRect/>
                    </a:stretch>
                  </pic:blipFill>
                  <pic:spPr bwMode="auto">
                    <a:xfrm>
                      <a:off x="0" y="0"/>
                      <a:ext cx="5389200" cy="3376887"/>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64</w:t>
      </w:r>
      <w:r w:rsidR="00681F0A">
        <w:rPr>
          <w:noProof/>
        </w:rPr>
        <w:fldChar w:fldCharType="end"/>
      </w:r>
    </w:p>
    <w:p w:rsidR="00291C55" w:rsidRPr="003E3719" w:rsidRDefault="00291C55" w:rsidP="00291C55">
      <w:pPr>
        <w:pStyle w:val="ppFigureCaptionIndent"/>
      </w:pPr>
      <w:r w:rsidRPr="003E3719">
        <w:t>Uploading a VHD file to a Windows Azure page blob</w:t>
      </w:r>
    </w:p>
    <w:p w:rsidR="00291C55" w:rsidRPr="003E3719" w:rsidRDefault="00291C55" w:rsidP="00291C55">
      <w:pPr>
        <w:pStyle w:val="ppBodyTextIndent"/>
      </w:pPr>
    </w:p>
    <w:p w:rsidR="00291C55" w:rsidRPr="003E3719" w:rsidRDefault="00291C55" w:rsidP="00291C55">
      <w:pPr>
        <w:pStyle w:val="ppNumberList"/>
      </w:pPr>
      <w:r w:rsidRPr="003E3719">
        <w:lastRenderedPageBreak/>
        <w:t>Now that you have uploaded the VHD file to Azure Storage, you are now ready to deploy the application.</w:t>
      </w:r>
    </w:p>
    <w:p w:rsidR="00291C55" w:rsidRPr="003E3719" w:rsidRDefault="00291C55" w:rsidP="00291C55">
      <w:pPr>
        <w:pStyle w:val="ppNumberList"/>
      </w:pPr>
      <w:r w:rsidRPr="003E3719">
        <w:t>Switch back to Visual Studio.</w:t>
      </w:r>
    </w:p>
    <w:p w:rsidR="00291C55" w:rsidRPr="003E3719" w:rsidRDefault="00291C55" w:rsidP="00291C55">
      <w:pPr>
        <w:pStyle w:val="ppNumberList"/>
      </w:pPr>
      <w:r w:rsidRPr="003E3719">
        <w:t xml:space="preserve">First, you need to update the web role configuration with your storage account information. To do this, expand the </w:t>
      </w:r>
      <w:r w:rsidRPr="003E3719">
        <w:rPr>
          <w:b/>
        </w:rPr>
        <w:t>Roles</w:t>
      </w:r>
      <w:r w:rsidRPr="003E3719">
        <w:t xml:space="preserve"> node in the </w:t>
      </w:r>
      <w:r w:rsidRPr="003E3719">
        <w:rPr>
          <w:b/>
        </w:rPr>
        <w:t>PhotoAlbumService</w:t>
      </w:r>
      <w:r w:rsidRPr="003E3719">
        <w:t xml:space="preserve"> project and double-click the </w:t>
      </w:r>
      <w:r w:rsidRPr="003E3719">
        <w:rPr>
          <w:b/>
        </w:rPr>
        <w:t>PhotoAlbum</w:t>
      </w:r>
      <w:r w:rsidRPr="003E3719">
        <w:t xml:space="preserve"> role to open its properties window. </w:t>
      </w:r>
    </w:p>
    <w:p w:rsidR="00291C55" w:rsidRPr="003E3719" w:rsidRDefault="00291C55" w:rsidP="005B1DCA">
      <w:pPr>
        <w:pStyle w:val="ppNumberList"/>
      </w:pPr>
      <w:r w:rsidRPr="003E3719">
        <w:t xml:space="preserve">In the </w:t>
      </w:r>
      <w:r w:rsidRPr="000A7D7F">
        <w:rPr>
          <w:b/>
        </w:rPr>
        <w:t>PhotoAlbum [Role]</w:t>
      </w:r>
      <w:r w:rsidRPr="003E3719">
        <w:t xml:space="preserve"> window, switch to the </w:t>
      </w:r>
      <w:r w:rsidRPr="000A7D7F">
        <w:rPr>
          <w:b/>
        </w:rPr>
        <w:t>Settings</w:t>
      </w:r>
      <w:r w:rsidRPr="003E3719">
        <w:t xml:space="preserve"> tab, locate the </w:t>
      </w:r>
      <w:r w:rsidR="000A7D7F" w:rsidRPr="000A7D7F">
        <w:rPr>
          <w:i/>
        </w:rPr>
        <w:t xml:space="preserve">Microsoft.WindowsAzure.Plugins.Diagnostics.ConnectionString </w:t>
      </w:r>
      <w:r w:rsidRPr="003E3719">
        <w:t xml:space="preserve">setting and then click the button labeled with an ellipsis, on the right edge of the row. In the </w:t>
      </w:r>
      <w:r w:rsidRPr="000A7D7F">
        <w:rPr>
          <w:b/>
        </w:rPr>
        <w:t xml:space="preserve">Storage </w:t>
      </w:r>
      <w:r w:rsidR="001A6177">
        <w:rPr>
          <w:b/>
        </w:rPr>
        <w:t xml:space="preserve">Account </w:t>
      </w:r>
      <w:r w:rsidRPr="000A7D7F">
        <w:rPr>
          <w:b/>
        </w:rPr>
        <w:t>Connection String</w:t>
      </w:r>
      <w:r w:rsidRPr="003E3719">
        <w:t xml:space="preserve"> dialog, choose </w:t>
      </w:r>
      <w:r w:rsidRPr="000A7D7F">
        <w:rPr>
          <w:b/>
        </w:rPr>
        <w:t xml:space="preserve">Enter Storage </w:t>
      </w:r>
      <w:r w:rsidR="001A6177">
        <w:rPr>
          <w:b/>
        </w:rPr>
        <w:t xml:space="preserve">Account </w:t>
      </w:r>
      <w:proofErr w:type="gramStart"/>
      <w:r w:rsidRPr="000A7D7F">
        <w:rPr>
          <w:b/>
        </w:rPr>
        <w:t>Credentials</w:t>
      </w:r>
      <w:r>
        <w:t xml:space="preserve"> and</w:t>
      </w:r>
      <w:r w:rsidRPr="003E3719">
        <w:t xml:space="preserve"> enter the </w:t>
      </w:r>
      <w:r w:rsidRPr="000A7D7F">
        <w:rPr>
          <w:b/>
        </w:rPr>
        <w:t>Account name</w:t>
      </w:r>
      <w:proofErr w:type="gramEnd"/>
      <w:r w:rsidRPr="003E3719">
        <w:t xml:space="preserve"> and </w:t>
      </w:r>
      <w:r w:rsidRPr="000A7D7F">
        <w:rPr>
          <w:b/>
        </w:rPr>
        <w:t>Account key</w:t>
      </w:r>
      <w:r w:rsidRPr="003E3719">
        <w:t xml:space="preserve"> for your Windows Azure storage account</w:t>
      </w:r>
      <w:r>
        <w:t xml:space="preserve">. In the </w:t>
      </w:r>
      <w:r w:rsidRPr="000A7D7F">
        <w:rPr>
          <w:b/>
        </w:rPr>
        <w:t>Connection</w:t>
      </w:r>
      <w:r w:rsidRPr="003E3719">
        <w:t xml:space="preserve"> </w:t>
      </w:r>
      <w:r>
        <w:t xml:space="preserve">area, make sure that the </w:t>
      </w:r>
      <w:r w:rsidRPr="000A7D7F">
        <w:rPr>
          <w:b/>
        </w:rPr>
        <w:t xml:space="preserve">Use default HTTPS endpoints </w:t>
      </w:r>
      <w:r>
        <w:t xml:space="preserve">option </w:t>
      </w:r>
      <w:proofErr w:type="gramStart"/>
      <w:r>
        <w:t>is selected</w:t>
      </w:r>
      <w:proofErr w:type="gramEnd"/>
      <w:r w:rsidRPr="003E3719">
        <w:t xml:space="preserve">, and click </w:t>
      </w:r>
      <w:r w:rsidRPr="000A7D7F">
        <w:rPr>
          <w:b/>
        </w:rPr>
        <w:t>OK</w:t>
      </w:r>
      <w:r w:rsidRPr="003E3719">
        <w:t>.</w:t>
      </w:r>
    </w:p>
    <w:p w:rsidR="00291C55" w:rsidRPr="003E3719" w:rsidRDefault="00291C55" w:rsidP="00291C55">
      <w:pPr>
        <w:pStyle w:val="ppNumberList"/>
      </w:pPr>
      <w:r w:rsidRPr="003E3719">
        <w:t xml:space="preserve">Repeat the previous step to configure the </w:t>
      </w:r>
      <w:r w:rsidRPr="003E3719">
        <w:rPr>
          <w:i/>
        </w:rPr>
        <w:t>DataConnectionString</w:t>
      </w:r>
      <w:r w:rsidRPr="003E3719">
        <w:t xml:space="preserve"> setting. Enter the same information used previously except for the </w:t>
      </w:r>
      <w:r w:rsidRPr="003E3719">
        <w:rPr>
          <w:b/>
        </w:rPr>
        <w:t>Connection</w:t>
      </w:r>
      <w:r w:rsidRPr="003E3719">
        <w:t xml:space="preserve"> setting, which should be set to </w:t>
      </w:r>
      <w:r w:rsidRPr="003E3719">
        <w:rPr>
          <w:b/>
        </w:rPr>
        <w:t>Use default HTTP endpoints</w:t>
      </w:r>
      <w:r w:rsidRPr="003E3719">
        <w:t>.</w:t>
      </w:r>
    </w:p>
    <w:p w:rsidR="00291C55" w:rsidRPr="003E3719" w:rsidRDefault="00C8363A" w:rsidP="00291C55">
      <w:pPr>
        <w:pStyle w:val="ppFigureIndent"/>
        <w:keepNext/>
      </w:pPr>
      <w:r w:rsidRPr="00C8363A">
        <w:drawing>
          <wp:inline distT="0" distB="0" distL="0" distR="0" wp14:anchorId="6727D5AD" wp14:editId="7E3D4368">
            <wp:extent cx="5942858" cy="3638095"/>
            <wp:effectExtent l="0" t="0" r="127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2858" cy="3638095"/>
                    </a:xfrm>
                    <a:prstGeom prst="rect">
                      <a:avLst/>
                    </a:prstGeom>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65</w:t>
      </w:r>
      <w:r w:rsidR="00681F0A">
        <w:rPr>
          <w:noProof/>
        </w:rPr>
        <w:fldChar w:fldCharType="end"/>
      </w:r>
    </w:p>
    <w:p w:rsidR="00291C55" w:rsidRPr="003E3719" w:rsidRDefault="00291C55" w:rsidP="00291C55">
      <w:pPr>
        <w:pStyle w:val="ppFigureCaptionIndent"/>
      </w:pPr>
      <w:r w:rsidRPr="003E3719">
        <w:t>Configuring the storage account for the cloud drive to use HTTP endpoints</w:t>
      </w:r>
    </w:p>
    <w:p w:rsidR="00291C55" w:rsidRPr="003E3719" w:rsidRDefault="00291C55" w:rsidP="00291C55">
      <w:pPr>
        <w:pStyle w:val="ppBodyTextIndent"/>
      </w:pPr>
    </w:p>
    <w:p w:rsidR="00291C55" w:rsidRPr="003E3719" w:rsidRDefault="00291C55" w:rsidP="00291C55">
      <w:pPr>
        <w:pStyle w:val="ppNoteIndent"/>
        <w:rPr>
          <w:b/>
        </w:rPr>
      </w:pPr>
      <w:r w:rsidRPr="003E3719">
        <w:rPr>
          <w:b/>
        </w:rPr>
        <w:t xml:space="preserve">Note: </w:t>
      </w:r>
      <w:r w:rsidRPr="003E3719">
        <w:t>Windows Azure Drives only support HTTP endpoints currently.</w:t>
      </w:r>
    </w:p>
    <w:p w:rsidR="00291C55" w:rsidRPr="003E3719" w:rsidRDefault="00291C55" w:rsidP="00291C55">
      <w:pPr>
        <w:pStyle w:val="ppBodyTextIndent"/>
      </w:pPr>
    </w:p>
    <w:p w:rsidR="00291C55" w:rsidRDefault="00291C55" w:rsidP="00291C55">
      <w:pPr>
        <w:pStyle w:val="ppNumberList"/>
      </w:pPr>
      <w:r w:rsidRPr="003E3719">
        <w:t xml:space="preserve">Now that you have configured the application with the settings for your storage account, you can proceed to deploy it. To create a service package, right-click the </w:t>
      </w:r>
      <w:r w:rsidRPr="003E3719">
        <w:rPr>
          <w:b/>
        </w:rPr>
        <w:t>PhotoAlbumService</w:t>
      </w:r>
      <w:r w:rsidRPr="003E3719">
        <w:t xml:space="preserve"> cloud service project and select </w:t>
      </w:r>
      <w:r w:rsidR="006412F7">
        <w:rPr>
          <w:b/>
        </w:rPr>
        <w:t>Package</w:t>
      </w:r>
      <w:r>
        <w:t xml:space="preserve">. </w:t>
      </w:r>
    </w:p>
    <w:p w:rsidR="00291C55" w:rsidRPr="003E3719" w:rsidRDefault="00291C55" w:rsidP="00291C55">
      <w:pPr>
        <w:pStyle w:val="ppNoteIndent"/>
        <w:rPr>
          <w:b/>
        </w:rPr>
      </w:pPr>
      <w:r w:rsidRPr="003E3719">
        <w:rPr>
          <w:b/>
        </w:rPr>
        <w:t xml:space="preserve">Note: </w:t>
      </w:r>
      <w:r w:rsidRPr="003E3719">
        <w:t xml:space="preserve">For additional information about deploying your application to Windows Azure, see the </w:t>
      </w:r>
      <w:r w:rsidRPr="003E3719">
        <w:rPr>
          <w:b/>
        </w:rPr>
        <w:t>Windows Azure Deployment</w:t>
      </w:r>
      <w:r w:rsidRPr="003E3719">
        <w:t xml:space="preserve"> hands-on lab in this training kit.</w:t>
      </w:r>
      <w:r>
        <w:t xml:space="preserve"> In particular, Exercise 3 of this lab discusses deploying applications from Visual Studio.</w:t>
      </w:r>
    </w:p>
    <w:p w:rsidR="00291C55" w:rsidRDefault="00291C55" w:rsidP="00291C55">
      <w:pPr>
        <w:pStyle w:val="ppBodyTextIndent"/>
      </w:pPr>
    </w:p>
    <w:p w:rsidR="00291C55" w:rsidRDefault="00F70D6F" w:rsidP="00291C55">
      <w:pPr>
        <w:pStyle w:val="ppFigureIndent"/>
        <w:keepNext/>
      </w:pPr>
      <w:r>
        <w:rPr>
          <w:noProof/>
          <w:lang w:bidi="ar-SA"/>
        </w:rPr>
        <w:drawing>
          <wp:inline distT="0" distB="0" distL="0" distR="0" wp14:anchorId="4E8AC08D" wp14:editId="3C09CADF">
            <wp:extent cx="3047619" cy="161904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47619" cy="1619048"/>
                    </a:xfrm>
                    <a:prstGeom prst="rect">
                      <a:avLst/>
                    </a:prstGeom>
                  </pic:spPr>
                </pic:pic>
              </a:graphicData>
            </a:graphic>
          </wp:inline>
        </w:drawing>
      </w:r>
    </w:p>
    <w:p w:rsidR="000A7D7F" w:rsidRPr="003E3719" w:rsidRDefault="000A7D7F" w:rsidP="000A7D7F">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66</w:t>
      </w:r>
      <w:r w:rsidR="00681F0A">
        <w:rPr>
          <w:noProof/>
        </w:rPr>
        <w:fldChar w:fldCharType="end"/>
      </w:r>
    </w:p>
    <w:p w:rsidR="00291C55" w:rsidRDefault="00291C55" w:rsidP="00291C55">
      <w:pPr>
        <w:pStyle w:val="ppFigureCaptionIndent"/>
      </w:pPr>
      <w:r>
        <w:t>Creating a service package in Visual Studio</w:t>
      </w:r>
    </w:p>
    <w:p w:rsidR="00291C55" w:rsidRPr="00D11254" w:rsidRDefault="00291C55" w:rsidP="00291C55">
      <w:pPr>
        <w:pStyle w:val="ppBodyTextIndent"/>
      </w:pPr>
    </w:p>
    <w:p w:rsidR="00291C55" w:rsidRDefault="00291C55" w:rsidP="00291C55">
      <w:pPr>
        <w:pStyle w:val="ppNumberList"/>
      </w:pPr>
      <w:r>
        <w:t xml:space="preserve">In the </w:t>
      </w:r>
      <w:r w:rsidR="006412F7">
        <w:rPr>
          <w:b/>
        </w:rPr>
        <w:t>Package Windows Azure Application</w:t>
      </w:r>
      <w:r>
        <w:t xml:space="preserve"> dialog box, </w:t>
      </w:r>
      <w:r w:rsidR="006412F7">
        <w:t>click</w:t>
      </w:r>
      <w:r>
        <w:t xml:space="preserve"> </w:t>
      </w:r>
      <w:r w:rsidR="005B1DCA">
        <w:rPr>
          <w:b/>
        </w:rPr>
        <w:t>Package</w:t>
      </w:r>
      <w:r w:rsidR="006412F7">
        <w:rPr>
          <w:b/>
        </w:rPr>
        <w:t xml:space="preserve"> </w:t>
      </w:r>
      <w:r w:rsidR="006412F7">
        <w:t>to generate the package</w:t>
      </w:r>
      <w:r>
        <w:t xml:space="preserve">. This opens Windows Explorer to </w:t>
      </w:r>
      <w:r w:rsidR="006412F7">
        <w:t xml:space="preserve">a </w:t>
      </w:r>
      <w:r>
        <w:t xml:space="preserve">folder within your solution folders that contains the generated package. Although you could use the integrated deployment feature in the Windows Azure Tools to </w:t>
      </w:r>
      <w:r w:rsidR="006412F7">
        <w:t>publish</w:t>
      </w:r>
      <w:r>
        <w:t xml:space="preserve"> the service to Windows Azure directly from Visual Studio, in this lab, you deploy it using the Windows Azure Management Portal.</w:t>
      </w:r>
    </w:p>
    <w:p w:rsidR="00291C55" w:rsidRDefault="00291C55" w:rsidP="00291C55">
      <w:pPr>
        <w:pStyle w:val="ppNumberList"/>
      </w:pPr>
      <w:r>
        <w:t xml:space="preserve">To deploy the service package, go to the </w:t>
      </w:r>
      <w:hyperlink r:id="rId98" w:history="1">
        <w:r w:rsidRPr="00F963B6">
          <w:rPr>
            <w:rStyle w:val="Hyperlink"/>
            <w:rFonts w:cstheme="minorBidi"/>
          </w:rPr>
          <w:t>Management Portal</w:t>
        </w:r>
      </w:hyperlink>
      <w:r>
        <w:t xml:space="preserve"> and sign in. </w:t>
      </w:r>
    </w:p>
    <w:p w:rsidR="00291C55" w:rsidRPr="00BE35BA" w:rsidRDefault="00291C55" w:rsidP="00291C55">
      <w:pPr>
        <w:pStyle w:val="ppNumberList"/>
      </w:pPr>
      <w:r w:rsidRPr="00BE35BA">
        <w:t>At the portal, select the project where you will deploy your application. If you have not previously created a service, you will need to create one at this time; otherwise, you may use an existing service. In that case, skip the following steps and go directly to step</w:t>
      </w:r>
      <w:r w:rsidR="00171B3A">
        <w:t xml:space="preserve"> 20</w:t>
      </w:r>
      <w:r w:rsidR="00AC026E">
        <w:t>.</w:t>
      </w:r>
      <w:r w:rsidRPr="00BE35BA">
        <w:t xml:space="preserve"> </w:t>
      </w:r>
    </w:p>
    <w:p w:rsidR="00291C55" w:rsidRDefault="00291C55" w:rsidP="00291C55">
      <w:pPr>
        <w:pStyle w:val="ppNumberList"/>
      </w:pPr>
      <w:r>
        <w:t>Create</w:t>
      </w:r>
      <w:r>
        <w:rPr>
          <w:noProof/>
          <w:lang w:bidi="ar-SA"/>
        </w:rPr>
        <w:t xml:space="preserve"> </w:t>
      </w:r>
      <w:r>
        <w:t>t</w:t>
      </w:r>
      <w:r>
        <w:rPr>
          <w:noProof/>
          <w:lang w:bidi="ar-SA"/>
        </w:rPr>
        <w:t>h</w:t>
      </w:r>
      <w:r>
        <w:t>e compute component that execute</w:t>
      </w:r>
      <w:r>
        <w:rPr>
          <w:noProof/>
        </w:rPr>
        <w:t xml:space="preserve">s </w:t>
      </w:r>
      <w:r>
        <w:t xml:space="preserve">the application code. Click </w:t>
      </w:r>
      <w:r>
        <w:rPr>
          <w:b/>
        </w:rPr>
        <w:t>Hosted Services</w:t>
      </w:r>
      <w:r>
        <w:t xml:space="preserve"> on the left pane. Click </w:t>
      </w:r>
      <w:r w:rsidRPr="00CA65F0">
        <w:rPr>
          <w:b/>
        </w:rPr>
        <w:t>New Hosted Service</w:t>
      </w:r>
      <w:r>
        <w:t xml:space="preserve"> button on the ribbon. </w:t>
      </w:r>
    </w:p>
    <w:p w:rsidR="00291C55" w:rsidRDefault="00EA34D0" w:rsidP="00291C55">
      <w:pPr>
        <w:pStyle w:val="ppFigureIndent"/>
        <w:keepNext/>
      </w:pPr>
      <w:r>
        <w:rPr>
          <w:noProof/>
          <w:lang w:bidi="ar-SA"/>
        </w:rPr>
        <w:lastRenderedPageBreak/>
        <w:drawing>
          <wp:inline distT="0" distB="0" distL="0" distR="0" wp14:anchorId="5EB8AB32" wp14:editId="6D8C835D">
            <wp:extent cx="4990477" cy="29238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90477" cy="2923810"/>
                    </a:xfrm>
                    <a:prstGeom prst="rect">
                      <a:avLst/>
                    </a:prstGeom>
                  </pic:spPr>
                </pic:pic>
              </a:graphicData>
            </a:graphic>
          </wp:inline>
        </w:drawing>
      </w:r>
    </w:p>
    <w:p w:rsidR="00291C55" w:rsidRDefault="000A7D7F"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67</w:t>
      </w:r>
      <w:r w:rsidR="00681F0A">
        <w:rPr>
          <w:noProof/>
        </w:rPr>
        <w:fldChar w:fldCharType="end"/>
      </w:r>
    </w:p>
    <w:p w:rsidR="00291C55" w:rsidRPr="008779F7" w:rsidRDefault="00291C55" w:rsidP="00291C55">
      <w:pPr>
        <w:pStyle w:val="ppFigureCaptionIndent"/>
      </w:pPr>
      <w:r>
        <w:t>Creating a new hosted service</w:t>
      </w:r>
    </w:p>
    <w:p w:rsidR="00291C55" w:rsidRDefault="00291C55" w:rsidP="00291C55">
      <w:pPr>
        <w:pStyle w:val="ppBodyTextIndent"/>
      </w:pPr>
    </w:p>
    <w:p w:rsidR="00291C55" w:rsidRDefault="00291C55" w:rsidP="00291C55">
      <w:pPr>
        <w:pStyle w:val="ppNumberList"/>
      </w:pPr>
      <w:r>
        <w:t xml:space="preserve"> In the </w:t>
      </w:r>
      <w:r w:rsidRPr="00CA65F0">
        <w:rPr>
          <w:b/>
        </w:rPr>
        <w:t>Create a new Hosted Service</w:t>
      </w:r>
      <w:r>
        <w:t xml:space="preserve"> dialog, select the subscription where you wish to create the service from the drop down list</w:t>
      </w:r>
      <w:r w:rsidRPr="005111A5">
        <w:t xml:space="preserve"> </w:t>
      </w:r>
      <w:r>
        <w:t xml:space="preserve">labeled </w:t>
      </w:r>
      <w:proofErr w:type="gramStart"/>
      <w:r>
        <w:rPr>
          <w:b/>
        </w:rPr>
        <w:t>Choose</w:t>
      </w:r>
      <w:proofErr w:type="gramEnd"/>
      <w:r>
        <w:rPr>
          <w:b/>
        </w:rPr>
        <w:t xml:space="preserve"> a s</w:t>
      </w:r>
      <w:r w:rsidRPr="00B42366">
        <w:rPr>
          <w:b/>
        </w:rPr>
        <w:t>ubscription</w:t>
      </w:r>
      <w:r>
        <w:t>.</w:t>
      </w:r>
    </w:p>
    <w:p w:rsidR="00291C55" w:rsidRDefault="00291C55" w:rsidP="00291C55">
      <w:pPr>
        <w:pStyle w:val="ppNumberList"/>
      </w:pPr>
      <w:r>
        <w:t xml:space="preserve">Enter a service name in the textbox labeled </w:t>
      </w:r>
      <w:r w:rsidRPr="003C6BC3">
        <w:rPr>
          <w:b/>
        </w:rPr>
        <w:t>Enter a name for your service</w:t>
      </w:r>
      <w:r>
        <w:t xml:space="preserve"> and choose its URL  by entering a prefix in the textbox labeled  </w:t>
      </w:r>
      <w:r>
        <w:rPr>
          <w:b/>
        </w:rPr>
        <w:t>Enter a URL prefix for your service</w:t>
      </w:r>
      <w:r>
        <w:t>.</w:t>
      </w:r>
    </w:p>
    <w:p w:rsidR="00291C55" w:rsidRDefault="00291C55" w:rsidP="00291C55">
      <w:pPr>
        <w:pStyle w:val="ppNumberList"/>
      </w:pPr>
      <w:r>
        <w:t xml:space="preserve">Select the option labeled </w:t>
      </w:r>
      <w:proofErr w:type="gramStart"/>
      <w:r>
        <w:rPr>
          <w:b/>
        </w:rPr>
        <w:t>Choose</w:t>
      </w:r>
      <w:proofErr w:type="gramEnd"/>
      <w:r>
        <w:rPr>
          <w:b/>
        </w:rPr>
        <w:t xml:space="preserve"> a region </w:t>
      </w:r>
      <w:r>
        <w:t>and then pick any of the available regions.</w:t>
      </w:r>
    </w:p>
    <w:p w:rsidR="00291C55" w:rsidRDefault="00291C55" w:rsidP="00291C55">
      <w:pPr>
        <w:pStyle w:val="ppNumberList"/>
      </w:pPr>
      <w:r>
        <w:t xml:space="preserve">Select the option labeled </w:t>
      </w:r>
      <w:proofErr w:type="gramStart"/>
      <w:r w:rsidRPr="00E4739D">
        <w:rPr>
          <w:b/>
        </w:rPr>
        <w:t>Do</w:t>
      </w:r>
      <w:proofErr w:type="gramEnd"/>
      <w:r w:rsidRPr="00E4739D">
        <w:rPr>
          <w:b/>
        </w:rPr>
        <w:t xml:space="preserve"> not Deploy</w:t>
      </w:r>
      <w:r>
        <w:t>.</w:t>
      </w:r>
    </w:p>
    <w:p w:rsidR="00291C55" w:rsidRPr="00230B28" w:rsidRDefault="00291C55" w:rsidP="00291C55">
      <w:pPr>
        <w:pStyle w:val="ppNoteIndent"/>
        <w:rPr>
          <w:b/>
        </w:rPr>
      </w:pPr>
      <w:r w:rsidRPr="00E4739D">
        <w:rPr>
          <w:b/>
        </w:rPr>
        <w:t xml:space="preserve">Note: </w:t>
      </w:r>
      <w:r>
        <w:t xml:space="preserve">While you can create and deploy your service to Windows Azure in a single operation by completing the </w:t>
      </w:r>
      <w:r w:rsidRPr="00E4739D">
        <w:rPr>
          <w:b/>
        </w:rPr>
        <w:t>Deploy</w:t>
      </w:r>
      <w:r>
        <w:rPr>
          <w:b/>
        </w:rPr>
        <w:t>ment Options</w:t>
      </w:r>
      <w:r>
        <w:t xml:space="preserve"> section, for this hands-on lab, you will defer the deployment step until the next task.</w:t>
      </w:r>
    </w:p>
    <w:p w:rsidR="00291C55" w:rsidRPr="00E4739D" w:rsidRDefault="00291C55" w:rsidP="00291C55">
      <w:pPr>
        <w:pStyle w:val="ppBodyTextIndent"/>
      </w:pPr>
    </w:p>
    <w:p w:rsidR="00291C55" w:rsidRDefault="00EA34D0" w:rsidP="00291C55">
      <w:pPr>
        <w:pStyle w:val="ppFigureIndent"/>
      </w:pPr>
      <w:r>
        <w:rPr>
          <w:noProof/>
          <w:lang w:bidi="ar-SA"/>
        </w:rPr>
        <w:lastRenderedPageBreak/>
        <w:drawing>
          <wp:inline distT="0" distB="0" distL="0" distR="0" wp14:anchorId="42987DB2" wp14:editId="6F1AF9B1">
            <wp:extent cx="5123810" cy="6019048"/>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23810" cy="6019048"/>
                    </a:xfrm>
                    <a:prstGeom prst="rect">
                      <a:avLst/>
                    </a:prstGeom>
                  </pic:spPr>
                </pic:pic>
              </a:graphicData>
            </a:graphic>
          </wp:inline>
        </w:drawing>
      </w:r>
    </w:p>
    <w:p w:rsidR="00291C55" w:rsidRDefault="000A7D7F"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68</w:t>
      </w:r>
      <w:r w:rsidR="00681F0A">
        <w:rPr>
          <w:noProof/>
        </w:rPr>
        <w:fldChar w:fldCharType="end"/>
      </w:r>
    </w:p>
    <w:p w:rsidR="00291C55" w:rsidRPr="008779F7" w:rsidRDefault="00276C29" w:rsidP="00291C55">
      <w:pPr>
        <w:pStyle w:val="ppFigureCaptionIndent"/>
      </w:pPr>
      <w:r>
        <w:t xml:space="preserve">Configuring the </w:t>
      </w:r>
      <w:r w:rsidR="00291C55">
        <w:t>hosted service</w:t>
      </w:r>
    </w:p>
    <w:p w:rsidR="00291C55" w:rsidRDefault="00291C55" w:rsidP="00291C55">
      <w:pPr>
        <w:pStyle w:val="ppBodyTextIndent"/>
      </w:pPr>
    </w:p>
    <w:p w:rsidR="00291C55" w:rsidRDefault="00291C55" w:rsidP="00291C55">
      <w:pPr>
        <w:pStyle w:val="ppNumberList"/>
      </w:pPr>
      <w:r>
        <w:t xml:space="preserve">Click </w:t>
      </w:r>
      <w:r>
        <w:rPr>
          <w:b/>
        </w:rPr>
        <w:t>OK</w:t>
      </w:r>
      <w:r>
        <w:t xml:space="preserve"> to create the hosted service and then wait until the provisioning process completes.</w:t>
      </w:r>
    </w:p>
    <w:p w:rsidR="00291C55" w:rsidRPr="003E3719" w:rsidRDefault="00291C55" w:rsidP="00291C55">
      <w:pPr>
        <w:pStyle w:val="ppNumberList"/>
      </w:pPr>
      <w:bookmarkStart w:id="91" w:name="_Ref260146786"/>
      <w:r w:rsidRPr="003E3719">
        <w:t xml:space="preserve">Choose the service where you wish to deploy the application. </w:t>
      </w:r>
    </w:p>
    <w:p w:rsidR="00291C55" w:rsidRPr="003E3719" w:rsidRDefault="00291C55" w:rsidP="00291C55">
      <w:pPr>
        <w:pStyle w:val="ppNumberList"/>
      </w:pPr>
      <w:r w:rsidRPr="003E3719">
        <w:t>Now,</w:t>
      </w:r>
      <w:r>
        <w:t xml:space="preserve"> click </w:t>
      </w:r>
      <w:r>
        <w:rPr>
          <w:b/>
        </w:rPr>
        <w:t>New Production Deployment</w:t>
      </w:r>
      <w:r>
        <w:t xml:space="preserve"> or </w:t>
      </w:r>
      <w:r>
        <w:rPr>
          <w:b/>
        </w:rPr>
        <w:t>New Staging Deployment</w:t>
      </w:r>
      <w:r w:rsidRPr="003E3719">
        <w:t xml:space="preserve"> </w:t>
      </w:r>
      <w:r>
        <w:t xml:space="preserve">according to where you want </w:t>
      </w:r>
      <w:proofErr w:type="gramStart"/>
      <w:r>
        <w:t>to</w:t>
      </w:r>
      <w:r w:rsidRPr="003E3719">
        <w:t xml:space="preserve"> initially run</w:t>
      </w:r>
      <w:proofErr w:type="gramEnd"/>
      <w:r>
        <w:t xml:space="preserve"> the service</w:t>
      </w:r>
      <w:r w:rsidRPr="003E3719">
        <w:t>, Production</w:t>
      </w:r>
      <w:r>
        <w:t xml:space="preserve"> or </w:t>
      </w:r>
      <w:r w:rsidRPr="003E3719">
        <w:t>Staging.</w:t>
      </w:r>
    </w:p>
    <w:p w:rsidR="00291C55" w:rsidRPr="003E3719" w:rsidRDefault="00291C55" w:rsidP="00291C55">
      <w:pPr>
        <w:pStyle w:val="ppFigureIndent"/>
        <w:keepNext/>
      </w:pPr>
      <w:r>
        <w:rPr>
          <w:noProof/>
          <w:lang w:bidi="ar-SA"/>
        </w:rPr>
        <w:lastRenderedPageBreak/>
        <w:drawing>
          <wp:inline distT="0" distB="0" distL="0" distR="0" wp14:anchorId="78E9E7F2" wp14:editId="40741770">
            <wp:extent cx="4791075" cy="2838450"/>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4791075" cy="2838450"/>
                    </a:xfrm>
                    <a:prstGeom prst="rect">
                      <a:avLst/>
                    </a:prstGeom>
                    <a:noFill/>
                    <a:ln w="9525">
                      <a:noFill/>
                      <a:miter lim="800000"/>
                      <a:headEnd/>
                      <a:tailEnd/>
                    </a:ln>
                  </pic:spPr>
                </pic:pic>
              </a:graphicData>
            </a:graphic>
          </wp:inline>
        </w:drawing>
      </w:r>
    </w:p>
    <w:p w:rsidR="00291C55" w:rsidRPr="003E3719" w:rsidRDefault="000A7D7F"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69</w:t>
      </w:r>
      <w:r w:rsidR="00681F0A">
        <w:rPr>
          <w:noProof/>
        </w:rPr>
        <w:fldChar w:fldCharType="end"/>
      </w:r>
    </w:p>
    <w:p w:rsidR="00291C55" w:rsidRDefault="00291C55" w:rsidP="00291C55">
      <w:pPr>
        <w:pStyle w:val="ppFigureCaptionIndent"/>
      </w:pPr>
      <w:r w:rsidRPr="003E3719">
        <w:t xml:space="preserve">Deploying an application to the </w:t>
      </w:r>
      <w:r w:rsidR="00276C29">
        <w:t>hosted service</w:t>
      </w:r>
    </w:p>
    <w:p w:rsidR="00291C55" w:rsidRDefault="00291C55" w:rsidP="00291C55">
      <w:pPr>
        <w:pStyle w:val="ppBodyTextIndent"/>
      </w:pPr>
    </w:p>
    <w:p w:rsidR="00291C55" w:rsidRDefault="00291C55" w:rsidP="00291C55">
      <w:pPr>
        <w:pStyle w:val="ppNumberList"/>
      </w:pPr>
      <w:r>
        <w:t xml:space="preserve">In the </w:t>
      </w:r>
      <w:r w:rsidRPr="00AE4B5B">
        <w:rPr>
          <w:b/>
        </w:rPr>
        <w:t>Create a new Deployment</w:t>
      </w:r>
      <w:r w:rsidRPr="00AE4B5B">
        <w:t xml:space="preserve"> </w:t>
      </w:r>
      <w:r>
        <w:t xml:space="preserve">dialog, you </w:t>
      </w:r>
      <w:proofErr w:type="gramStart"/>
      <w:r>
        <w:t>will be prompted</w:t>
      </w:r>
      <w:proofErr w:type="gramEnd"/>
      <w:r>
        <w:t xml:space="preserve"> to select the </w:t>
      </w:r>
      <w:r w:rsidRPr="0070790D">
        <w:rPr>
          <w:b/>
        </w:rPr>
        <w:t>.cspkg</w:t>
      </w:r>
      <w:r>
        <w:t xml:space="preserve"> and </w:t>
      </w:r>
      <w:r w:rsidRPr="0070790D">
        <w:rPr>
          <w:b/>
        </w:rPr>
        <w:t>.cscfg</w:t>
      </w:r>
      <w:r>
        <w:t xml:space="preserve"> files that you generated </w:t>
      </w:r>
      <w:r w:rsidR="00F8752F">
        <w:t>in</w:t>
      </w:r>
      <w:r>
        <w:t xml:space="preserve"> Visual Studio: you can find them in the file system location indicated by the Windows Explorer window that opened when you published the package. Once </w:t>
      </w:r>
      <w:r w:rsidR="00F8752F">
        <w:t xml:space="preserve">you select </w:t>
      </w:r>
      <w:r>
        <w:t>both file paths, enter an arbitrary label for the deployment</w:t>
      </w:r>
      <w:r w:rsidR="00F8752F" w:rsidRPr="00F8752F">
        <w:t xml:space="preserve"> </w:t>
      </w:r>
      <w:r w:rsidR="00F8752F">
        <w:t xml:space="preserve">in the Deployment name field, for example, </w:t>
      </w:r>
      <w:r>
        <w:t>the current date</w:t>
      </w:r>
      <w:r w:rsidR="00F8752F">
        <w:t>,</w:t>
      </w:r>
      <w:r>
        <w:t xml:space="preserve"> and </w:t>
      </w:r>
      <w:r w:rsidR="00F8752F">
        <w:t xml:space="preserve">then </w:t>
      </w:r>
      <w:r>
        <w:t xml:space="preserve">click </w:t>
      </w:r>
      <w:r>
        <w:rPr>
          <w:b/>
        </w:rPr>
        <w:t>OK</w:t>
      </w:r>
      <w:r>
        <w:t>.</w:t>
      </w:r>
    </w:p>
    <w:p w:rsidR="00C8363A" w:rsidRDefault="00C8363A" w:rsidP="00C8363A">
      <w:pPr>
        <w:pStyle w:val="ppNumberList"/>
      </w:pPr>
      <w:r w:rsidRPr="00C8363A">
        <w:t>If prompted, ignore the warning message</w:t>
      </w:r>
      <w:r>
        <w:t>. This message</w:t>
      </w:r>
      <w:r w:rsidRPr="00C8363A">
        <w:t xml:space="preserve"> indicates that the SLA will not</w:t>
      </w:r>
      <w:r>
        <w:t xml:space="preserve"> apply since you selected only one</w:t>
      </w:r>
      <w:r w:rsidRPr="00C8363A">
        <w:t xml:space="preserve"> instance.</w:t>
      </w:r>
    </w:p>
    <w:p w:rsidR="00291C55" w:rsidRPr="005F3CD9" w:rsidRDefault="00980B0E" w:rsidP="00291C55">
      <w:pPr>
        <w:pStyle w:val="ppFigureIndent"/>
      </w:pPr>
      <w:r>
        <w:rPr>
          <w:noProof/>
          <w:lang w:bidi="ar-SA"/>
        </w:rPr>
        <w:lastRenderedPageBreak/>
        <w:drawing>
          <wp:inline distT="0" distB="0" distL="0" distR="0" wp14:anchorId="40B40C83" wp14:editId="5650DBD9">
            <wp:extent cx="5123810" cy="3619048"/>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123810" cy="3619048"/>
                    </a:xfrm>
                    <a:prstGeom prst="rect">
                      <a:avLst/>
                    </a:prstGeom>
                  </pic:spPr>
                </pic:pic>
              </a:graphicData>
            </a:graphic>
          </wp:inline>
        </w:drawing>
      </w:r>
    </w:p>
    <w:p w:rsidR="00291C55" w:rsidRDefault="000A7D7F"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70</w:t>
      </w:r>
      <w:r w:rsidR="00681F0A">
        <w:rPr>
          <w:noProof/>
        </w:rPr>
        <w:fldChar w:fldCharType="end"/>
      </w:r>
    </w:p>
    <w:p w:rsidR="00291C55" w:rsidRDefault="00276C29" w:rsidP="00291C55">
      <w:pPr>
        <w:pStyle w:val="ppFigureCaptionIndent"/>
        <w:numPr>
          <w:ilvl w:val="0"/>
          <w:numId w:val="0"/>
        </w:numPr>
        <w:ind w:left="754"/>
      </w:pPr>
      <w:r>
        <w:t>Creating a new deployment</w:t>
      </w:r>
    </w:p>
    <w:p w:rsidR="00291C55" w:rsidRDefault="00291C55" w:rsidP="00291C55">
      <w:pPr>
        <w:pStyle w:val="ppBodyTextIndent"/>
      </w:pPr>
    </w:p>
    <w:p w:rsidR="00291C55" w:rsidRDefault="005443EF" w:rsidP="00291C55">
      <w:pPr>
        <w:pStyle w:val="ppNoteIndent"/>
      </w:pPr>
      <w:r w:rsidRPr="005443EF">
        <w:rPr>
          <w:b/>
        </w:rPr>
        <w:t>Note:</w:t>
      </w:r>
      <w:r>
        <w:t xml:space="preserve"> </w:t>
      </w:r>
      <w:r w:rsidR="00F8752F">
        <w:t xml:space="preserve">A </w:t>
      </w:r>
      <w:r w:rsidR="00291C55">
        <w:t xml:space="preserve">Windows Azure </w:t>
      </w:r>
      <w:r w:rsidR="00F8752F">
        <w:t xml:space="preserve">virtual machine </w:t>
      </w:r>
      <w:r w:rsidR="00291C55">
        <w:t xml:space="preserve">runs a guest operating system into which your service application </w:t>
      </w:r>
      <w:proofErr w:type="gramStart"/>
      <w:r w:rsidR="00291C55">
        <w:t>is deployed</w:t>
      </w:r>
      <w:proofErr w:type="gramEnd"/>
      <w:r w:rsidR="00291C55">
        <w:t xml:space="preserve">. To support the Windows Azure Drive feature, the operating system version must be compatible with the Windows Azure SDK version 1.1 or higher. For information on available versions of the Windows Azure guest operating system, see </w:t>
      </w:r>
      <w:hyperlink r:id="rId103" w:history="1">
        <w:r w:rsidR="00291C55" w:rsidRPr="009C590F">
          <w:rPr>
            <w:rStyle w:val="Hyperlink"/>
            <w:rFonts w:cstheme="minorBidi"/>
          </w:rPr>
          <w:t>Windows Azure Guest OS Releases and SDK Compatibility Matrix</w:t>
        </w:r>
      </w:hyperlink>
      <w:r w:rsidR="00291C55">
        <w:t>.</w:t>
      </w:r>
    </w:p>
    <w:p w:rsidR="00291C55" w:rsidRDefault="00291C55" w:rsidP="00291C55">
      <w:pPr>
        <w:pStyle w:val="ppNoteIndent"/>
      </w:pPr>
      <w:r>
        <w:t xml:space="preserve">In general, it </w:t>
      </w:r>
      <w:proofErr w:type="gramStart"/>
      <w:r>
        <w:t>is recommended</w:t>
      </w:r>
      <w:proofErr w:type="gramEnd"/>
      <w:r>
        <w:t xml:space="preserve"> to use the latest available OS to take advantage of new features and security fixes. If you do not specify a version in your configuration file, the OS upgrade method is set to automatic and Windows Azure automatically upgrades your VMs to the latest release of the guest OS, once it becomes available. For this lab, you will not choose a specific version and instead use automatic upgrade mode to ensure that the application runs under a guest OS that supports Windows Azure Drives.</w:t>
      </w:r>
    </w:p>
    <w:p w:rsidR="00291C55" w:rsidRDefault="00291C55" w:rsidP="00291C55">
      <w:pPr>
        <w:pStyle w:val="ppBodyTextIndent"/>
      </w:pPr>
    </w:p>
    <w:p w:rsidR="00291C55" w:rsidRPr="003E3719" w:rsidRDefault="00291C55" w:rsidP="00291C55">
      <w:pPr>
        <w:pStyle w:val="ppNumberList"/>
      </w:pPr>
      <w:r w:rsidRPr="003E3719">
        <w:t xml:space="preserve">Wait for the transfer to complete. The status of the service should show </w:t>
      </w:r>
      <w:proofErr w:type="gramStart"/>
      <w:r w:rsidRPr="0071721F">
        <w:rPr>
          <w:b/>
        </w:rPr>
        <w:t>Ready</w:t>
      </w:r>
      <w:proofErr w:type="gramEnd"/>
      <w:r>
        <w:t xml:space="preserve"> when completed</w:t>
      </w:r>
      <w:r w:rsidRPr="003E3719">
        <w:t>.</w:t>
      </w:r>
    </w:p>
    <w:p w:rsidR="00291C55" w:rsidRPr="003E3719" w:rsidRDefault="00291C55" w:rsidP="00291C55">
      <w:pPr>
        <w:pStyle w:val="ppNumberList"/>
      </w:pPr>
      <w:r w:rsidRPr="003E3719">
        <w:t xml:space="preserve">Now, click </w:t>
      </w:r>
      <w:r>
        <w:rPr>
          <w:b/>
        </w:rPr>
        <w:t>DNS name</w:t>
      </w:r>
      <w:r w:rsidRPr="003E3719">
        <w:t xml:space="preserve"> </w:t>
      </w:r>
      <w:r w:rsidR="00F8752F">
        <w:t>in</w:t>
      </w:r>
      <w:r>
        <w:t xml:space="preserve"> the </w:t>
      </w:r>
      <w:r w:rsidRPr="00ED48FE">
        <w:rPr>
          <w:b/>
        </w:rPr>
        <w:t>Properties</w:t>
      </w:r>
      <w:r>
        <w:t xml:space="preserve"> pane </w:t>
      </w:r>
      <w:r w:rsidRPr="003E3719">
        <w:t xml:space="preserve">to open the application in your browser. The application should behave in essentially the same manner as it did when you deployed it locally. </w:t>
      </w:r>
      <w:r w:rsidRPr="003E3719">
        <w:lastRenderedPageBreak/>
        <w:t>However, notice that the URL of the page blob for the mounted drive is now pointing to the page blob where you uploaded the VHD file.</w:t>
      </w:r>
    </w:p>
    <w:p w:rsidR="00291C55" w:rsidRPr="003E3719" w:rsidRDefault="00291C55" w:rsidP="00291C55">
      <w:pPr>
        <w:pStyle w:val="ppFigureIndent"/>
      </w:pPr>
      <w:r w:rsidRPr="003E3719">
        <w:rPr>
          <w:noProof/>
          <w:lang w:bidi="ar-SA"/>
        </w:rPr>
        <w:drawing>
          <wp:inline distT="0" distB="0" distL="0" distR="0" wp14:anchorId="770F0100" wp14:editId="15A64FCB">
            <wp:extent cx="5389200" cy="4257813"/>
            <wp:effectExtent l="19050" t="0" r="1950" b="0"/>
            <wp:docPr id="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389200" cy="4257813"/>
                    </a:xfrm>
                    <a:prstGeom prst="rect">
                      <a:avLst/>
                    </a:prstGeom>
                    <a:noFill/>
                    <a:ln w="9525">
                      <a:noFill/>
                      <a:miter lim="800000"/>
                      <a:headEnd/>
                      <a:tailEnd/>
                    </a:ln>
                  </pic:spPr>
                </pic:pic>
              </a:graphicData>
            </a:graphic>
          </wp:inline>
        </w:drawing>
      </w:r>
    </w:p>
    <w:p w:rsidR="00291C55" w:rsidRPr="003E3719" w:rsidRDefault="00291C55" w:rsidP="00291C55">
      <w:pPr>
        <w:pStyle w:val="ppFigureNumberIndent"/>
      </w:pPr>
      <w:r w:rsidRPr="003E3719">
        <w:t xml:space="preserve">Figure </w:t>
      </w:r>
      <w:r w:rsidR="00681F0A">
        <w:fldChar w:fldCharType="begin"/>
      </w:r>
      <w:r w:rsidR="00681F0A">
        <w:instrText xml:space="preserve"> SEQ Figure \* ARABIC </w:instrText>
      </w:r>
      <w:r w:rsidR="00681F0A">
        <w:fldChar w:fldCharType="separate"/>
      </w:r>
      <w:r w:rsidR="00222B0A">
        <w:rPr>
          <w:noProof/>
        </w:rPr>
        <w:t>71</w:t>
      </w:r>
      <w:r w:rsidR="00681F0A">
        <w:rPr>
          <w:noProof/>
        </w:rPr>
        <w:fldChar w:fldCharType="end"/>
      </w:r>
    </w:p>
    <w:p w:rsidR="00291C55" w:rsidRPr="003E3719" w:rsidRDefault="00291C55" w:rsidP="00291C55">
      <w:pPr>
        <w:pStyle w:val="ppFigureCaptionIndent"/>
      </w:pPr>
      <w:r w:rsidRPr="003E3719">
        <w:t>Running the application in the Windows Azure environment</w:t>
      </w:r>
    </w:p>
    <w:p w:rsidR="00291C55" w:rsidRPr="003E3719" w:rsidRDefault="00291C55" w:rsidP="00291C55">
      <w:pPr>
        <w:pStyle w:val="ppBodyTextIndent"/>
      </w:pPr>
    </w:p>
    <w:p w:rsidR="00291C55" w:rsidRPr="003E3719" w:rsidRDefault="00291C55" w:rsidP="00291C55">
      <w:pPr>
        <w:pStyle w:val="ppNumberList"/>
      </w:pPr>
      <w:r w:rsidRPr="003E3719">
        <w:t xml:space="preserve">Click the </w:t>
      </w:r>
      <w:r w:rsidRPr="003E3719">
        <w:rPr>
          <w:b/>
        </w:rPr>
        <w:t>New Drive</w:t>
      </w:r>
      <w:r w:rsidRPr="003E3719">
        <w:t xml:space="preserve"> link and verify that you are able to create a new drive in the cloud programmatically and copy files into it. Next, test deleting some files from the cloned drive.</w:t>
      </w:r>
    </w:p>
    <w:p w:rsidR="00291C55" w:rsidRPr="003E3719" w:rsidRDefault="00291C55" w:rsidP="00291C55">
      <w:pPr>
        <w:pStyle w:val="ppNumberList"/>
      </w:pPr>
      <w:r w:rsidRPr="003E3719">
        <w:t xml:space="preserve">When you are done, click </w:t>
      </w:r>
      <w:r w:rsidRPr="003E3719">
        <w:rPr>
          <w:b/>
        </w:rPr>
        <w:t>Delete Drive</w:t>
      </w:r>
      <w:r w:rsidRPr="003E3719">
        <w:t xml:space="preserve"> to unmount the drive and delete the associated page blob.</w:t>
      </w:r>
    </w:p>
    <w:bookmarkEnd w:id="91"/>
    <w:p w:rsidR="00291C55" w:rsidRPr="003E3719" w:rsidRDefault="00291C55" w:rsidP="00291C55">
      <w:pPr>
        <w:pStyle w:val="ppListEnd"/>
        <w:numPr>
          <w:ilvl w:val="0"/>
          <w:numId w:val="0"/>
        </w:numPr>
        <w:ind w:left="173"/>
      </w:pPr>
    </w:p>
    <w:p w:rsidR="00B2334F" w:rsidRPr="003E3719" w:rsidRDefault="00B2334F" w:rsidP="00B2334F">
      <w:pPr>
        <w:pStyle w:val="ppBodyText"/>
      </w:pPr>
    </w:p>
    <w:bookmarkStart w:id="92" w:name="_Toc310346247" w:displacedByCustomXml="next"/>
    <w:bookmarkStart w:id="93" w:name="_Toc303243869" w:displacedByCustomXml="next"/>
    <w:sdt>
      <w:sdtPr>
        <w:alias w:val="Topic"/>
        <w:tag w:val="82570b90-fc2a-4667-bdbd-54fde2df056d"/>
        <w:id w:val="3994737"/>
        <w:placeholder>
          <w:docPart w:val="DefaultPlaceholder_22675703"/>
        </w:placeholder>
        <w:text/>
      </w:sdtPr>
      <w:sdtContent>
        <w:p w:rsidR="00D8196F" w:rsidRDefault="00640C26" w:rsidP="00D8196F">
          <w:pPr>
            <w:pStyle w:val="ppTopic"/>
          </w:pPr>
          <w:r>
            <w:t>Summary</w:t>
          </w:r>
        </w:p>
      </w:sdtContent>
    </w:sdt>
    <w:bookmarkEnd w:id="92" w:displacedByCustomXml="prev"/>
    <w:bookmarkEnd w:id="93" w:displacedByCustomXml="prev"/>
    <w:p w:rsidR="00B2334F" w:rsidRPr="003E3719" w:rsidRDefault="00B2334F" w:rsidP="00B2334F">
      <w:pPr>
        <w:pStyle w:val="ppBodyText"/>
      </w:pPr>
      <w:r w:rsidRPr="003E3719">
        <w:t>In this lab, you have learnt how to work with the Windows Azure Storage using tables, blobs</w:t>
      </w:r>
      <w:r w:rsidR="00734B6F">
        <w:t>,</w:t>
      </w:r>
      <w:r w:rsidRPr="003E3719">
        <w:t xml:space="preserve"> queues</w:t>
      </w:r>
      <w:r w:rsidR="00734B6F">
        <w:t xml:space="preserve"> and drives</w:t>
      </w:r>
      <w:r w:rsidRPr="003E3719">
        <w:t>.</w:t>
      </w:r>
    </w:p>
    <w:p w:rsidR="00B2334F" w:rsidRPr="003E3719" w:rsidRDefault="00B2334F" w:rsidP="00B2334F">
      <w:pPr>
        <w:pStyle w:val="ppBodyText"/>
      </w:pPr>
      <w:r w:rsidRPr="003E3719">
        <w:lastRenderedPageBreak/>
        <w:t>Tables store data as collections of entities. Entities are similar to rows. An entity has a primary key and a set of properties. A property is a name/value pair, similar to a column.</w:t>
      </w:r>
    </w:p>
    <w:p w:rsidR="00B2334F" w:rsidRPr="003E3719" w:rsidRDefault="00B2334F" w:rsidP="00B2334F">
      <w:pPr>
        <w:pStyle w:val="ppBodyText"/>
      </w:pPr>
      <w:r w:rsidRPr="003E3719">
        <w:t>Blobs can store any binary data. In this lab, you have used</w:t>
      </w:r>
      <w:r w:rsidR="00F8752F">
        <w:t xml:space="preserve"> the</w:t>
      </w:r>
      <w:r w:rsidRPr="003E3719">
        <w:t xml:space="preserve"> </w:t>
      </w:r>
      <w:r w:rsidR="00F8752F">
        <w:t>B</w:t>
      </w:r>
      <w:r w:rsidR="000844F2">
        <w:t>lob service</w:t>
      </w:r>
      <w:r w:rsidRPr="003E3719">
        <w:t xml:space="preserve"> to store and show images and associate metadata using a Web application.</w:t>
      </w:r>
    </w:p>
    <w:p w:rsidR="004F0204" w:rsidRDefault="00B2334F" w:rsidP="00AC3D37">
      <w:pPr>
        <w:pStyle w:val="ppBodyText"/>
      </w:pPr>
      <w:r w:rsidRPr="003E3719">
        <w:t xml:space="preserve">Using queues, you have seen how to dispatch simple messages (with string, xml or binary content). This is an excellent way of </w:t>
      </w:r>
      <w:r w:rsidR="00F8752F">
        <w:t>enabling communication between w</w:t>
      </w:r>
      <w:r w:rsidRPr="003E3719">
        <w:t xml:space="preserve">eb and </w:t>
      </w:r>
      <w:r w:rsidR="00F8752F">
        <w:t>w</w:t>
      </w:r>
      <w:r w:rsidRPr="003E3719">
        <w:t>orker roles.</w:t>
      </w:r>
    </w:p>
    <w:p w:rsidR="00FC01E2" w:rsidRPr="003E3719" w:rsidRDefault="00FC01E2" w:rsidP="00AC3D37">
      <w:pPr>
        <w:pStyle w:val="ppBodyText"/>
      </w:pPr>
      <w:r w:rsidRPr="003E3719">
        <w:t xml:space="preserve">Finally, you explored the use of Windows Azure Drives that allow you to read and write data to </w:t>
      </w:r>
      <w:r>
        <w:t xml:space="preserve">blob </w:t>
      </w:r>
      <w:r w:rsidR="00F8752F">
        <w:t>storage</w:t>
      </w:r>
      <w:r w:rsidRPr="003E3719">
        <w:t xml:space="preserve"> using standard file system functions.</w:t>
      </w:r>
    </w:p>
    <w:sectPr w:rsidR="00FC01E2" w:rsidRPr="003E3719" w:rsidSect="00AA0186">
      <w:footerReference w:type="default" r:id="rId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A66" w:rsidRDefault="00FC3A66" w:rsidP="00347B9D">
      <w:pPr>
        <w:spacing w:after="0" w:line="240" w:lineRule="auto"/>
      </w:pPr>
      <w:r>
        <w:separator/>
      </w:r>
    </w:p>
  </w:endnote>
  <w:endnote w:type="continuationSeparator" w:id="0">
    <w:p w:rsidR="00FC3A66" w:rsidRDefault="00FC3A66" w:rsidP="00347B9D">
      <w:pPr>
        <w:spacing w:after="0" w:line="240" w:lineRule="auto"/>
      </w:pPr>
      <w:r>
        <w:continuationSeparator/>
      </w:r>
    </w:p>
  </w:endnote>
  <w:endnote w:type="continuationNotice" w:id="1">
    <w:p w:rsidR="00FC3A66" w:rsidRDefault="00FC3A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8335"/>
      <w:docPartObj>
        <w:docPartGallery w:val="Page Numbers (Bottom of Page)"/>
        <w:docPartUnique/>
      </w:docPartObj>
    </w:sdtPr>
    <w:sdtContent>
      <w:p w:rsidR="00C74F2B" w:rsidRDefault="00C74F2B">
        <w:pPr>
          <w:pStyle w:val="Footer"/>
          <w:jc w:val="right"/>
        </w:pPr>
        <w:r>
          <w:t xml:space="preserve">Page | </w:t>
        </w:r>
        <w:r>
          <w:fldChar w:fldCharType="begin"/>
        </w:r>
        <w:r>
          <w:instrText xml:space="preserve"> PAGE   \* MERGEFORMAT </w:instrText>
        </w:r>
        <w:r>
          <w:fldChar w:fldCharType="separate"/>
        </w:r>
        <w:r w:rsidR="00CB5115">
          <w:rPr>
            <w:noProof/>
          </w:rPr>
          <w:t>100</w:t>
        </w:r>
        <w:r>
          <w:rPr>
            <w:noProof/>
          </w:rPr>
          <w:fldChar w:fldCharType="end"/>
        </w:r>
        <w:r>
          <w:t xml:space="preserve"> </w:t>
        </w:r>
      </w:p>
    </w:sdtContent>
  </w:sdt>
  <w:p w:rsidR="00C74F2B" w:rsidRDefault="00C74F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A66" w:rsidRDefault="00FC3A66" w:rsidP="00347B9D">
      <w:pPr>
        <w:spacing w:after="0" w:line="240" w:lineRule="auto"/>
      </w:pPr>
      <w:r>
        <w:separator/>
      </w:r>
    </w:p>
  </w:footnote>
  <w:footnote w:type="continuationSeparator" w:id="0">
    <w:p w:rsidR="00FC3A66" w:rsidRDefault="00FC3A66" w:rsidP="00347B9D">
      <w:pPr>
        <w:spacing w:after="0" w:line="240" w:lineRule="auto"/>
      </w:pPr>
      <w:r>
        <w:continuationSeparator/>
      </w:r>
    </w:p>
  </w:footnote>
  <w:footnote w:type="continuationNotice" w:id="1">
    <w:p w:rsidR="00FC3A66" w:rsidRDefault="00FC3A6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96D1E"/>
    <w:multiLevelType w:val="multilevel"/>
    <w:tmpl w:val="0E76167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5E93EAC"/>
    <w:multiLevelType w:val="hybridMultilevel"/>
    <w:tmpl w:val="9B488A0C"/>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2D8D2852"/>
    <w:multiLevelType w:val="hybridMultilevel"/>
    <w:tmpl w:val="2D28B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6"/>
  </w:num>
  <w:num w:numId="3">
    <w:abstractNumId w:val="4"/>
  </w:num>
  <w:num w:numId="4">
    <w:abstractNumId w:val="11"/>
  </w:num>
  <w:num w:numId="5">
    <w:abstractNumId w:val="13"/>
  </w:num>
  <w:num w:numId="6">
    <w:abstractNumId w:val="14"/>
  </w:num>
  <w:num w:numId="7">
    <w:abstractNumId w:val="9"/>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0"/>
  </w:num>
  <w:num w:numId="16">
    <w:abstractNumId w:val="1"/>
  </w:num>
  <w:num w:numId="17">
    <w:abstractNumId w:val="3"/>
  </w:num>
  <w:num w:numId="1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4"/>
  </w:num>
  <w:num w:numId="22">
    <w:abstractNumId w:val="5"/>
  </w:num>
  <w:num w:numId="23">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en-US" w:vendorID="64" w:dllVersion="131078" w:nlCheck="1" w:checkStyle="0"/>
  <w:activeWritingStyle w:appName="MSWord" w:lang="en-NZ" w:vendorID="64" w:dllVersion="131078" w:nlCheck="1" w:checkStyle="1"/>
  <w:activeWritingStyle w:appName="MSWord" w:lang="es-AR" w:vendorID="64" w:dllVersion="131078" w:nlCheck="1" w:checkStyle="1"/>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D133E8"/>
    <w:rsid w:val="00002164"/>
    <w:rsid w:val="000023C9"/>
    <w:rsid w:val="00002926"/>
    <w:rsid w:val="0000477C"/>
    <w:rsid w:val="000059A8"/>
    <w:rsid w:val="00006C06"/>
    <w:rsid w:val="0001153C"/>
    <w:rsid w:val="00011B7B"/>
    <w:rsid w:val="00011C2E"/>
    <w:rsid w:val="00012AD0"/>
    <w:rsid w:val="00013CB8"/>
    <w:rsid w:val="00013DA3"/>
    <w:rsid w:val="00015150"/>
    <w:rsid w:val="000153D7"/>
    <w:rsid w:val="00015480"/>
    <w:rsid w:val="00015E40"/>
    <w:rsid w:val="00015E63"/>
    <w:rsid w:val="00016FBB"/>
    <w:rsid w:val="00021C93"/>
    <w:rsid w:val="00021E7E"/>
    <w:rsid w:val="0002596F"/>
    <w:rsid w:val="00025FC7"/>
    <w:rsid w:val="000261D2"/>
    <w:rsid w:val="0002657A"/>
    <w:rsid w:val="0002660E"/>
    <w:rsid w:val="00026C0A"/>
    <w:rsid w:val="00026C0E"/>
    <w:rsid w:val="00027028"/>
    <w:rsid w:val="0002702F"/>
    <w:rsid w:val="000301F7"/>
    <w:rsid w:val="000328B6"/>
    <w:rsid w:val="00034A5E"/>
    <w:rsid w:val="000403AE"/>
    <w:rsid w:val="0004101B"/>
    <w:rsid w:val="0004290C"/>
    <w:rsid w:val="00043FB8"/>
    <w:rsid w:val="00043FE0"/>
    <w:rsid w:val="00045153"/>
    <w:rsid w:val="00046D0B"/>
    <w:rsid w:val="00051C50"/>
    <w:rsid w:val="00052CAD"/>
    <w:rsid w:val="00053121"/>
    <w:rsid w:val="000532AA"/>
    <w:rsid w:val="000545AF"/>
    <w:rsid w:val="00054D12"/>
    <w:rsid w:val="00054E33"/>
    <w:rsid w:val="0005545C"/>
    <w:rsid w:val="000559E7"/>
    <w:rsid w:val="00055A06"/>
    <w:rsid w:val="00056749"/>
    <w:rsid w:val="00056C02"/>
    <w:rsid w:val="000571C5"/>
    <w:rsid w:val="00057DD9"/>
    <w:rsid w:val="000606F1"/>
    <w:rsid w:val="00060C2F"/>
    <w:rsid w:val="00060CB1"/>
    <w:rsid w:val="00062516"/>
    <w:rsid w:val="00062F55"/>
    <w:rsid w:val="0006347D"/>
    <w:rsid w:val="0006417F"/>
    <w:rsid w:val="00065364"/>
    <w:rsid w:val="00066967"/>
    <w:rsid w:val="00067203"/>
    <w:rsid w:val="000700E3"/>
    <w:rsid w:val="00070AAB"/>
    <w:rsid w:val="00071FE7"/>
    <w:rsid w:val="00072C9A"/>
    <w:rsid w:val="00074F82"/>
    <w:rsid w:val="0007678C"/>
    <w:rsid w:val="000775AC"/>
    <w:rsid w:val="00077791"/>
    <w:rsid w:val="000813D4"/>
    <w:rsid w:val="0008149D"/>
    <w:rsid w:val="000823FF"/>
    <w:rsid w:val="00082935"/>
    <w:rsid w:val="000835E3"/>
    <w:rsid w:val="000844F2"/>
    <w:rsid w:val="00084D2D"/>
    <w:rsid w:val="000857C2"/>
    <w:rsid w:val="00085927"/>
    <w:rsid w:val="00086591"/>
    <w:rsid w:val="00087FA0"/>
    <w:rsid w:val="00090365"/>
    <w:rsid w:val="000911E5"/>
    <w:rsid w:val="00091B8B"/>
    <w:rsid w:val="00092530"/>
    <w:rsid w:val="00092540"/>
    <w:rsid w:val="00092E2B"/>
    <w:rsid w:val="00093159"/>
    <w:rsid w:val="00093B82"/>
    <w:rsid w:val="00093E65"/>
    <w:rsid w:val="00093FFB"/>
    <w:rsid w:val="0009539B"/>
    <w:rsid w:val="00096E54"/>
    <w:rsid w:val="00097DFF"/>
    <w:rsid w:val="000A1886"/>
    <w:rsid w:val="000A20E4"/>
    <w:rsid w:val="000A25F7"/>
    <w:rsid w:val="000A2ECE"/>
    <w:rsid w:val="000A3192"/>
    <w:rsid w:val="000A5208"/>
    <w:rsid w:val="000A5D23"/>
    <w:rsid w:val="000A695C"/>
    <w:rsid w:val="000A7D7F"/>
    <w:rsid w:val="000B210D"/>
    <w:rsid w:val="000B21C9"/>
    <w:rsid w:val="000B27B0"/>
    <w:rsid w:val="000B2C62"/>
    <w:rsid w:val="000B3CEC"/>
    <w:rsid w:val="000B45BA"/>
    <w:rsid w:val="000B6EF5"/>
    <w:rsid w:val="000B7282"/>
    <w:rsid w:val="000B73AC"/>
    <w:rsid w:val="000B7ED1"/>
    <w:rsid w:val="000C08C0"/>
    <w:rsid w:val="000C1672"/>
    <w:rsid w:val="000C1E8F"/>
    <w:rsid w:val="000C20E3"/>
    <w:rsid w:val="000C3C82"/>
    <w:rsid w:val="000C5FE6"/>
    <w:rsid w:val="000C62F3"/>
    <w:rsid w:val="000C6543"/>
    <w:rsid w:val="000C6AF4"/>
    <w:rsid w:val="000C7E91"/>
    <w:rsid w:val="000D16FA"/>
    <w:rsid w:val="000D19E3"/>
    <w:rsid w:val="000D2540"/>
    <w:rsid w:val="000D31F4"/>
    <w:rsid w:val="000D591E"/>
    <w:rsid w:val="000D6588"/>
    <w:rsid w:val="000D718C"/>
    <w:rsid w:val="000D7663"/>
    <w:rsid w:val="000E03EA"/>
    <w:rsid w:val="000E069A"/>
    <w:rsid w:val="000E0C63"/>
    <w:rsid w:val="000E14D0"/>
    <w:rsid w:val="000E196B"/>
    <w:rsid w:val="000E1B0E"/>
    <w:rsid w:val="000E2115"/>
    <w:rsid w:val="000E249B"/>
    <w:rsid w:val="000E2A3D"/>
    <w:rsid w:val="000E3657"/>
    <w:rsid w:val="000E4A8E"/>
    <w:rsid w:val="000E53D6"/>
    <w:rsid w:val="000E648F"/>
    <w:rsid w:val="000E6FF6"/>
    <w:rsid w:val="000F1ECD"/>
    <w:rsid w:val="000F216B"/>
    <w:rsid w:val="000F4906"/>
    <w:rsid w:val="000F685C"/>
    <w:rsid w:val="000F6CE6"/>
    <w:rsid w:val="000F6DEE"/>
    <w:rsid w:val="000F789D"/>
    <w:rsid w:val="00100F15"/>
    <w:rsid w:val="0010185E"/>
    <w:rsid w:val="00105AC3"/>
    <w:rsid w:val="0011050B"/>
    <w:rsid w:val="00110FF9"/>
    <w:rsid w:val="00111B9F"/>
    <w:rsid w:val="001127A0"/>
    <w:rsid w:val="00113532"/>
    <w:rsid w:val="00114AB9"/>
    <w:rsid w:val="00116A16"/>
    <w:rsid w:val="00117924"/>
    <w:rsid w:val="00117F15"/>
    <w:rsid w:val="00120C20"/>
    <w:rsid w:val="00120D5A"/>
    <w:rsid w:val="00122172"/>
    <w:rsid w:val="001228CC"/>
    <w:rsid w:val="00122D58"/>
    <w:rsid w:val="001240F5"/>
    <w:rsid w:val="0012428F"/>
    <w:rsid w:val="00125748"/>
    <w:rsid w:val="00126ED7"/>
    <w:rsid w:val="001274F1"/>
    <w:rsid w:val="00130389"/>
    <w:rsid w:val="00130B73"/>
    <w:rsid w:val="00131259"/>
    <w:rsid w:val="001321DF"/>
    <w:rsid w:val="001326C5"/>
    <w:rsid w:val="00133C90"/>
    <w:rsid w:val="00134E7D"/>
    <w:rsid w:val="00136857"/>
    <w:rsid w:val="001372D2"/>
    <w:rsid w:val="00140010"/>
    <w:rsid w:val="00140B0A"/>
    <w:rsid w:val="00141EA2"/>
    <w:rsid w:val="00143703"/>
    <w:rsid w:val="00143DAF"/>
    <w:rsid w:val="001453A3"/>
    <w:rsid w:val="00146725"/>
    <w:rsid w:val="001471B9"/>
    <w:rsid w:val="00147FD5"/>
    <w:rsid w:val="00154BCE"/>
    <w:rsid w:val="00154C1D"/>
    <w:rsid w:val="00154F9F"/>
    <w:rsid w:val="00156891"/>
    <w:rsid w:val="00156AC1"/>
    <w:rsid w:val="001603BB"/>
    <w:rsid w:val="0016266A"/>
    <w:rsid w:val="00162755"/>
    <w:rsid w:val="001638C3"/>
    <w:rsid w:val="001639CC"/>
    <w:rsid w:val="0016588E"/>
    <w:rsid w:val="00166FCE"/>
    <w:rsid w:val="00167C10"/>
    <w:rsid w:val="00170257"/>
    <w:rsid w:val="00171B3A"/>
    <w:rsid w:val="001728B7"/>
    <w:rsid w:val="00172E2C"/>
    <w:rsid w:val="001739F9"/>
    <w:rsid w:val="001742F2"/>
    <w:rsid w:val="00174486"/>
    <w:rsid w:val="001763C5"/>
    <w:rsid w:val="00176E36"/>
    <w:rsid w:val="001776F8"/>
    <w:rsid w:val="001804F7"/>
    <w:rsid w:val="001810A7"/>
    <w:rsid w:val="00183415"/>
    <w:rsid w:val="001839E6"/>
    <w:rsid w:val="00183BB3"/>
    <w:rsid w:val="00184498"/>
    <w:rsid w:val="00187FEB"/>
    <w:rsid w:val="00190588"/>
    <w:rsid w:val="00190723"/>
    <w:rsid w:val="00190AD6"/>
    <w:rsid w:val="00191009"/>
    <w:rsid w:val="0019119A"/>
    <w:rsid w:val="001940FB"/>
    <w:rsid w:val="00195625"/>
    <w:rsid w:val="00195678"/>
    <w:rsid w:val="00195BA4"/>
    <w:rsid w:val="001A00B6"/>
    <w:rsid w:val="001A0A05"/>
    <w:rsid w:val="001A29FB"/>
    <w:rsid w:val="001A3131"/>
    <w:rsid w:val="001A34F7"/>
    <w:rsid w:val="001A39FB"/>
    <w:rsid w:val="001A3D7E"/>
    <w:rsid w:val="001A5A92"/>
    <w:rsid w:val="001A6177"/>
    <w:rsid w:val="001A74F6"/>
    <w:rsid w:val="001B0AA6"/>
    <w:rsid w:val="001B0ED6"/>
    <w:rsid w:val="001B1B94"/>
    <w:rsid w:val="001B3EA4"/>
    <w:rsid w:val="001B46EE"/>
    <w:rsid w:val="001B49CE"/>
    <w:rsid w:val="001B4BB1"/>
    <w:rsid w:val="001B5C5F"/>
    <w:rsid w:val="001B7915"/>
    <w:rsid w:val="001B7AE4"/>
    <w:rsid w:val="001B7CD8"/>
    <w:rsid w:val="001B7F6F"/>
    <w:rsid w:val="001B7F8E"/>
    <w:rsid w:val="001B7FB8"/>
    <w:rsid w:val="001C027A"/>
    <w:rsid w:val="001C0FC3"/>
    <w:rsid w:val="001C1750"/>
    <w:rsid w:val="001C2873"/>
    <w:rsid w:val="001C4385"/>
    <w:rsid w:val="001C5003"/>
    <w:rsid w:val="001D0D20"/>
    <w:rsid w:val="001D1F8F"/>
    <w:rsid w:val="001D28DE"/>
    <w:rsid w:val="001D3B40"/>
    <w:rsid w:val="001D3D93"/>
    <w:rsid w:val="001D4F1C"/>
    <w:rsid w:val="001D4FBA"/>
    <w:rsid w:val="001D552A"/>
    <w:rsid w:val="001D76A5"/>
    <w:rsid w:val="001D79B0"/>
    <w:rsid w:val="001E26FD"/>
    <w:rsid w:val="001E2EEE"/>
    <w:rsid w:val="001E32AA"/>
    <w:rsid w:val="001E3436"/>
    <w:rsid w:val="001E472E"/>
    <w:rsid w:val="001E4CBB"/>
    <w:rsid w:val="001E584A"/>
    <w:rsid w:val="001E679C"/>
    <w:rsid w:val="001F000F"/>
    <w:rsid w:val="001F1217"/>
    <w:rsid w:val="001F1E2A"/>
    <w:rsid w:val="001F3372"/>
    <w:rsid w:val="001F3E33"/>
    <w:rsid w:val="001F55EC"/>
    <w:rsid w:val="001F638A"/>
    <w:rsid w:val="002019A3"/>
    <w:rsid w:val="002025BF"/>
    <w:rsid w:val="00203D29"/>
    <w:rsid w:val="00204371"/>
    <w:rsid w:val="00204777"/>
    <w:rsid w:val="0020501B"/>
    <w:rsid w:val="002050DF"/>
    <w:rsid w:val="002060F8"/>
    <w:rsid w:val="00206BD5"/>
    <w:rsid w:val="00207B34"/>
    <w:rsid w:val="00207BE7"/>
    <w:rsid w:val="00207C1D"/>
    <w:rsid w:val="002115AB"/>
    <w:rsid w:val="002116F3"/>
    <w:rsid w:val="0021198B"/>
    <w:rsid w:val="00211B99"/>
    <w:rsid w:val="00211D87"/>
    <w:rsid w:val="0021347E"/>
    <w:rsid w:val="002135D5"/>
    <w:rsid w:val="00214541"/>
    <w:rsid w:val="00214B10"/>
    <w:rsid w:val="00216A6C"/>
    <w:rsid w:val="00216DAA"/>
    <w:rsid w:val="002201FB"/>
    <w:rsid w:val="00222B0A"/>
    <w:rsid w:val="002233FE"/>
    <w:rsid w:val="00223E27"/>
    <w:rsid w:val="002240BD"/>
    <w:rsid w:val="00224B53"/>
    <w:rsid w:val="00226504"/>
    <w:rsid w:val="002267BF"/>
    <w:rsid w:val="00226B12"/>
    <w:rsid w:val="00226DDC"/>
    <w:rsid w:val="002313A3"/>
    <w:rsid w:val="00235FFA"/>
    <w:rsid w:val="00236EF6"/>
    <w:rsid w:val="00242DB0"/>
    <w:rsid w:val="0024311A"/>
    <w:rsid w:val="00243789"/>
    <w:rsid w:val="00243A55"/>
    <w:rsid w:val="00244671"/>
    <w:rsid w:val="002449E0"/>
    <w:rsid w:val="002465BD"/>
    <w:rsid w:val="00247B74"/>
    <w:rsid w:val="0025009B"/>
    <w:rsid w:val="0025099D"/>
    <w:rsid w:val="0025171E"/>
    <w:rsid w:val="00252323"/>
    <w:rsid w:val="00253011"/>
    <w:rsid w:val="00253C82"/>
    <w:rsid w:val="002543AA"/>
    <w:rsid w:val="00255678"/>
    <w:rsid w:val="00255EF6"/>
    <w:rsid w:val="00256D95"/>
    <w:rsid w:val="002641E2"/>
    <w:rsid w:val="00265E87"/>
    <w:rsid w:val="002665F5"/>
    <w:rsid w:val="002666AD"/>
    <w:rsid w:val="00266930"/>
    <w:rsid w:val="0026794C"/>
    <w:rsid w:val="00267CBC"/>
    <w:rsid w:val="00267E12"/>
    <w:rsid w:val="002710CE"/>
    <w:rsid w:val="00271447"/>
    <w:rsid w:val="00271526"/>
    <w:rsid w:val="00271A88"/>
    <w:rsid w:val="00271C30"/>
    <w:rsid w:val="00272C72"/>
    <w:rsid w:val="00273BC5"/>
    <w:rsid w:val="00273BDA"/>
    <w:rsid w:val="00273D5A"/>
    <w:rsid w:val="00273E59"/>
    <w:rsid w:val="002740CC"/>
    <w:rsid w:val="00274D08"/>
    <w:rsid w:val="00275A5F"/>
    <w:rsid w:val="00276B39"/>
    <w:rsid w:val="00276C29"/>
    <w:rsid w:val="0027730F"/>
    <w:rsid w:val="00277A1F"/>
    <w:rsid w:val="0028042B"/>
    <w:rsid w:val="00280718"/>
    <w:rsid w:val="0028400F"/>
    <w:rsid w:val="00285450"/>
    <w:rsid w:val="00290868"/>
    <w:rsid w:val="00291C55"/>
    <w:rsid w:val="00291F59"/>
    <w:rsid w:val="00293228"/>
    <w:rsid w:val="002935DE"/>
    <w:rsid w:val="002936E5"/>
    <w:rsid w:val="002939E5"/>
    <w:rsid w:val="002951CE"/>
    <w:rsid w:val="002954E1"/>
    <w:rsid w:val="00295A7B"/>
    <w:rsid w:val="00295B28"/>
    <w:rsid w:val="00297327"/>
    <w:rsid w:val="0029795A"/>
    <w:rsid w:val="002A0D24"/>
    <w:rsid w:val="002A186A"/>
    <w:rsid w:val="002A2352"/>
    <w:rsid w:val="002A2FB4"/>
    <w:rsid w:val="002A363E"/>
    <w:rsid w:val="002A386B"/>
    <w:rsid w:val="002A3DB0"/>
    <w:rsid w:val="002A4D9D"/>
    <w:rsid w:val="002A5252"/>
    <w:rsid w:val="002A698C"/>
    <w:rsid w:val="002A7273"/>
    <w:rsid w:val="002B0D28"/>
    <w:rsid w:val="002B154D"/>
    <w:rsid w:val="002B228C"/>
    <w:rsid w:val="002B2A25"/>
    <w:rsid w:val="002B3185"/>
    <w:rsid w:val="002B4A9A"/>
    <w:rsid w:val="002B4C18"/>
    <w:rsid w:val="002B6131"/>
    <w:rsid w:val="002B6678"/>
    <w:rsid w:val="002B71A4"/>
    <w:rsid w:val="002C054F"/>
    <w:rsid w:val="002C0753"/>
    <w:rsid w:val="002C100A"/>
    <w:rsid w:val="002C1481"/>
    <w:rsid w:val="002C2855"/>
    <w:rsid w:val="002C2DA1"/>
    <w:rsid w:val="002C3312"/>
    <w:rsid w:val="002C434C"/>
    <w:rsid w:val="002C5185"/>
    <w:rsid w:val="002C6724"/>
    <w:rsid w:val="002C723C"/>
    <w:rsid w:val="002C7609"/>
    <w:rsid w:val="002C7FD2"/>
    <w:rsid w:val="002D09C7"/>
    <w:rsid w:val="002D0D6D"/>
    <w:rsid w:val="002D14C5"/>
    <w:rsid w:val="002D24EB"/>
    <w:rsid w:val="002D29B7"/>
    <w:rsid w:val="002D468C"/>
    <w:rsid w:val="002D5336"/>
    <w:rsid w:val="002D73F8"/>
    <w:rsid w:val="002E0C88"/>
    <w:rsid w:val="002E1949"/>
    <w:rsid w:val="002E1F74"/>
    <w:rsid w:val="002E2040"/>
    <w:rsid w:val="002E2C87"/>
    <w:rsid w:val="002E37E0"/>
    <w:rsid w:val="002E3B56"/>
    <w:rsid w:val="002E6ECF"/>
    <w:rsid w:val="002F198B"/>
    <w:rsid w:val="002F29CA"/>
    <w:rsid w:val="002F3C87"/>
    <w:rsid w:val="002F58FF"/>
    <w:rsid w:val="00301D29"/>
    <w:rsid w:val="0030200F"/>
    <w:rsid w:val="00302408"/>
    <w:rsid w:val="00302489"/>
    <w:rsid w:val="00302605"/>
    <w:rsid w:val="00303AE5"/>
    <w:rsid w:val="00305C0C"/>
    <w:rsid w:val="00306E6B"/>
    <w:rsid w:val="00307287"/>
    <w:rsid w:val="00307D06"/>
    <w:rsid w:val="00307F7E"/>
    <w:rsid w:val="00310506"/>
    <w:rsid w:val="00311040"/>
    <w:rsid w:val="00312A14"/>
    <w:rsid w:val="00313E4A"/>
    <w:rsid w:val="00315BE1"/>
    <w:rsid w:val="003164EF"/>
    <w:rsid w:val="003216D6"/>
    <w:rsid w:val="00321BB1"/>
    <w:rsid w:val="003238D9"/>
    <w:rsid w:val="003256B2"/>
    <w:rsid w:val="00327B69"/>
    <w:rsid w:val="00330DB9"/>
    <w:rsid w:val="003315BE"/>
    <w:rsid w:val="003328FC"/>
    <w:rsid w:val="00332A59"/>
    <w:rsid w:val="00332C14"/>
    <w:rsid w:val="00332D25"/>
    <w:rsid w:val="0033327A"/>
    <w:rsid w:val="0033339E"/>
    <w:rsid w:val="003351B8"/>
    <w:rsid w:val="003354E8"/>
    <w:rsid w:val="0033575D"/>
    <w:rsid w:val="00336094"/>
    <w:rsid w:val="00336402"/>
    <w:rsid w:val="00336746"/>
    <w:rsid w:val="00336F4C"/>
    <w:rsid w:val="00340431"/>
    <w:rsid w:val="00340E94"/>
    <w:rsid w:val="00341DC4"/>
    <w:rsid w:val="00342029"/>
    <w:rsid w:val="003429DD"/>
    <w:rsid w:val="00342AA3"/>
    <w:rsid w:val="0034452D"/>
    <w:rsid w:val="0034603C"/>
    <w:rsid w:val="00347147"/>
    <w:rsid w:val="00347B9D"/>
    <w:rsid w:val="0035018C"/>
    <w:rsid w:val="0035039F"/>
    <w:rsid w:val="003508D9"/>
    <w:rsid w:val="0035108C"/>
    <w:rsid w:val="003518DF"/>
    <w:rsid w:val="003527E3"/>
    <w:rsid w:val="00353451"/>
    <w:rsid w:val="00353FB7"/>
    <w:rsid w:val="003542A7"/>
    <w:rsid w:val="0035482A"/>
    <w:rsid w:val="0035546B"/>
    <w:rsid w:val="00356469"/>
    <w:rsid w:val="00357D72"/>
    <w:rsid w:val="00360DA4"/>
    <w:rsid w:val="0036199C"/>
    <w:rsid w:val="0036215E"/>
    <w:rsid w:val="003623D7"/>
    <w:rsid w:val="00362EE2"/>
    <w:rsid w:val="00363BF8"/>
    <w:rsid w:val="00364438"/>
    <w:rsid w:val="003667CC"/>
    <w:rsid w:val="00370324"/>
    <w:rsid w:val="00371497"/>
    <w:rsid w:val="003726BC"/>
    <w:rsid w:val="00372D00"/>
    <w:rsid w:val="0037388F"/>
    <w:rsid w:val="00373CA5"/>
    <w:rsid w:val="003753EA"/>
    <w:rsid w:val="00375C64"/>
    <w:rsid w:val="00375F62"/>
    <w:rsid w:val="003762E7"/>
    <w:rsid w:val="00376854"/>
    <w:rsid w:val="00380035"/>
    <w:rsid w:val="0038191C"/>
    <w:rsid w:val="00384470"/>
    <w:rsid w:val="00386F4D"/>
    <w:rsid w:val="00390A57"/>
    <w:rsid w:val="00390CBF"/>
    <w:rsid w:val="003911A1"/>
    <w:rsid w:val="003920A0"/>
    <w:rsid w:val="00392409"/>
    <w:rsid w:val="003927E7"/>
    <w:rsid w:val="00393BD3"/>
    <w:rsid w:val="00394ACB"/>
    <w:rsid w:val="00394B61"/>
    <w:rsid w:val="0039500A"/>
    <w:rsid w:val="00395457"/>
    <w:rsid w:val="00395EF7"/>
    <w:rsid w:val="00397050"/>
    <w:rsid w:val="003972D6"/>
    <w:rsid w:val="003A2C35"/>
    <w:rsid w:val="003A3CAF"/>
    <w:rsid w:val="003A43FE"/>
    <w:rsid w:val="003A64D5"/>
    <w:rsid w:val="003A66A3"/>
    <w:rsid w:val="003B0434"/>
    <w:rsid w:val="003B0E7B"/>
    <w:rsid w:val="003B55EF"/>
    <w:rsid w:val="003B5C59"/>
    <w:rsid w:val="003B5F48"/>
    <w:rsid w:val="003B6065"/>
    <w:rsid w:val="003B60A3"/>
    <w:rsid w:val="003B74FF"/>
    <w:rsid w:val="003B769C"/>
    <w:rsid w:val="003B79E8"/>
    <w:rsid w:val="003B7D75"/>
    <w:rsid w:val="003C0648"/>
    <w:rsid w:val="003C0DA8"/>
    <w:rsid w:val="003C1C58"/>
    <w:rsid w:val="003C3154"/>
    <w:rsid w:val="003C5C22"/>
    <w:rsid w:val="003C7133"/>
    <w:rsid w:val="003C74D5"/>
    <w:rsid w:val="003D0BFB"/>
    <w:rsid w:val="003D1AE2"/>
    <w:rsid w:val="003D23EA"/>
    <w:rsid w:val="003D2E0E"/>
    <w:rsid w:val="003D3A3A"/>
    <w:rsid w:val="003D5498"/>
    <w:rsid w:val="003D6381"/>
    <w:rsid w:val="003D6475"/>
    <w:rsid w:val="003D6AA0"/>
    <w:rsid w:val="003D7D7D"/>
    <w:rsid w:val="003E0401"/>
    <w:rsid w:val="003E04AE"/>
    <w:rsid w:val="003E1A36"/>
    <w:rsid w:val="003E2556"/>
    <w:rsid w:val="003E2C0D"/>
    <w:rsid w:val="003E3719"/>
    <w:rsid w:val="003E437D"/>
    <w:rsid w:val="003E554E"/>
    <w:rsid w:val="003E567F"/>
    <w:rsid w:val="003E5AFF"/>
    <w:rsid w:val="003E5E05"/>
    <w:rsid w:val="003E67E7"/>
    <w:rsid w:val="003E7F7D"/>
    <w:rsid w:val="003F04FA"/>
    <w:rsid w:val="003F1F8A"/>
    <w:rsid w:val="003F32D6"/>
    <w:rsid w:val="003F36FE"/>
    <w:rsid w:val="003F37B0"/>
    <w:rsid w:val="003F5E69"/>
    <w:rsid w:val="003F6678"/>
    <w:rsid w:val="003F7461"/>
    <w:rsid w:val="003F75AB"/>
    <w:rsid w:val="003F7821"/>
    <w:rsid w:val="003F7BBF"/>
    <w:rsid w:val="003F7D4A"/>
    <w:rsid w:val="00402C86"/>
    <w:rsid w:val="0040392D"/>
    <w:rsid w:val="00404C28"/>
    <w:rsid w:val="0040525C"/>
    <w:rsid w:val="0040566D"/>
    <w:rsid w:val="00406F2E"/>
    <w:rsid w:val="004070EB"/>
    <w:rsid w:val="004079FD"/>
    <w:rsid w:val="004100E0"/>
    <w:rsid w:val="00411206"/>
    <w:rsid w:val="00411E19"/>
    <w:rsid w:val="00414063"/>
    <w:rsid w:val="0041461B"/>
    <w:rsid w:val="004148CC"/>
    <w:rsid w:val="004153F3"/>
    <w:rsid w:val="004155B0"/>
    <w:rsid w:val="00416177"/>
    <w:rsid w:val="004168AB"/>
    <w:rsid w:val="00416F8C"/>
    <w:rsid w:val="0041776F"/>
    <w:rsid w:val="00420CB6"/>
    <w:rsid w:val="00421533"/>
    <w:rsid w:val="004236E5"/>
    <w:rsid w:val="00423977"/>
    <w:rsid w:val="00424B06"/>
    <w:rsid w:val="00424D7F"/>
    <w:rsid w:val="00425A66"/>
    <w:rsid w:val="00425B47"/>
    <w:rsid w:val="00427341"/>
    <w:rsid w:val="00427BEE"/>
    <w:rsid w:val="00430383"/>
    <w:rsid w:val="004303D4"/>
    <w:rsid w:val="00430898"/>
    <w:rsid w:val="004308F4"/>
    <w:rsid w:val="00431DD4"/>
    <w:rsid w:val="00432523"/>
    <w:rsid w:val="00432CB3"/>
    <w:rsid w:val="00433B2F"/>
    <w:rsid w:val="00433E04"/>
    <w:rsid w:val="0043464F"/>
    <w:rsid w:val="00434E1C"/>
    <w:rsid w:val="00434FB1"/>
    <w:rsid w:val="004350A5"/>
    <w:rsid w:val="00437041"/>
    <w:rsid w:val="004371CC"/>
    <w:rsid w:val="0044153A"/>
    <w:rsid w:val="0044222D"/>
    <w:rsid w:val="00442968"/>
    <w:rsid w:val="00442FD8"/>
    <w:rsid w:val="004457CC"/>
    <w:rsid w:val="00445B18"/>
    <w:rsid w:val="004467B2"/>
    <w:rsid w:val="00450498"/>
    <w:rsid w:val="0045173D"/>
    <w:rsid w:val="00453006"/>
    <w:rsid w:val="00453B07"/>
    <w:rsid w:val="00453DFE"/>
    <w:rsid w:val="004541CA"/>
    <w:rsid w:val="0045612F"/>
    <w:rsid w:val="00456725"/>
    <w:rsid w:val="00456828"/>
    <w:rsid w:val="00460C45"/>
    <w:rsid w:val="00461171"/>
    <w:rsid w:val="00462BE0"/>
    <w:rsid w:val="0046319F"/>
    <w:rsid w:val="00463833"/>
    <w:rsid w:val="00464E2B"/>
    <w:rsid w:val="00465058"/>
    <w:rsid w:val="00466ABA"/>
    <w:rsid w:val="00466DD8"/>
    <w:rsid w:val="004671FE"/>
    <w:rsid w:val="0047040F"/>
    <w:rsid w:val="00470693"/>
    <w:rsid w:val="00470EE5"/>
    <w:rsid w:val="004733B9"/>
    <w:rsid w:val="0047344D"/>
    <w:rsid w:val="00473D3E"/>
    <w:rsid w:val="00473F67"/>
    <w:rsid w:val="004748B4"/>
    <w:rsid w:val="004757AE"/>
    <w:rsid w:val="00475F09"/>
    <w:rsid w:val="0047616A"/>
    <w:rsid w:val="0048055D"/>
    <w:rsid w:val="00480F6A"/>
    <w:rsid w:val="00481443"/>
    <w:rsid w:val="00481A96"/>
    <w:rsid w:val="0048441A"/>
    <w:rsid w:val="004847AD"/>
    <w:rsid w:val="00485C28"/>
    <w:rsid w:val="00485C61"/>
    <w:rsid w:val="00490521"/>
    <w:rsid w:val="00490B62"/>
    <w:rsid w:val="00490CCD"/>
    <w:rsid w:val="004919D9"/>
    <w:rsid w:val="00494386"/>
    <w:rsid w:val="0049470A"/>
    <w:rsid w:val="0049482F"/>
    <w:rsid w:val="004948B8"/>
    <w:rsid w:val="004A14F9"/>
    <w:rsid w:val="004A15DC"/>
    <w:rsid w:val="004A1B61"/>
    <w:rsid w:val="004A2455"/>
    <w:rsid w:val="004A4A61"/>
    <w:rsid w:val="004A4D0E"/>
    <w:rsid w:val="004A5180"/>
    <w:rsid w:val="004A52A0"/>
    <w:rsid w:val="004A54E8"/>
    <w:rsid w:val="004A5658"/>
    <w:rsid w:val="004A5D94"/>
    <w:rsid w:val="004A652C"/>
    <w:rsid w:val="004B1E5D"/>
    <w:rsid w:val="004B1E77"/>
    <w:rsid w:val="004B2C70"/>
    <w:rsid w:val="004B2DEC"/>
    <w:rsid w:val="004B4669"/>
    <w:rsid w:val="004B4744"/>
    <w:rsid w:val="004B55D6"/>
    <w:rsid w:val="004B5659"/>
    <w:rsid w:val="004B5C9B"/>
    <w:rsid w:val="004B6197"/>
    <w:rsid w:val="004C09B4"/>
    <w:rsid w:val="004C11AA"/>
    <w:rsid w:val="004C16E2"/>
    <w:rsid w:val="004C187C"/>
    <w:rsid w:val="004C1AE2"/>
    <w:rsid w:val="004C1C07"/>
    <w:rsid w:val="004C1C1F"/>
    <w:rsid w:val="004C2724"/>
    <w:rsid w:val="004C2F98"/>
    <w:rsid w:val="004C390B"/>
    <w:rsid w:val="004C4FF3"/>
    <w:rsid w:val="004C7161"/>
    <w:rsid w:val="004C78CF"/>
    <w:rsid w:val="004D0557"/>
    <w:rsid w:val="004D0AB9"/>
    <w:rsid w:val="004D16A2"/>
    <w:rsid w:val="004D1BCF"/>
    <w:rsid w:val="004D1F39"/>
    <w:rsid w:val="004D1FAC"/>
    <w:rsid w:val="004D343E"/>
    <w:rsid w:val="004D4A70"/>
    <w:rsid w:val="004D6740"/>
    <w:rsid w:val="004D6D1E"/>
    <w:rsid w:val="004D72FF"/>
    <w:rsid w:val="004D74F6"/>
    <w:rsid w:val="004D7AD5"/>
    <w:rsid w:val="004E05D2"/>
    <w:rsid w:val="004E2BC8"/>
    <w:rsid w:val="004E3D93"/>
    <w:rsid w:val="004E50A7"/>
    <w:rsid w:val="004E7304"/>
    <w:rsid w:val="004E74B6"/>
    <w:rsid w:val="004F0204"/>
    <w:rsid w:val="004F0B95"/>
    <w:rsid w:val="004F167A"/>
    <w:rsid w:val="004F16DB"/>
    <w:rsid w:val="004F1B05"/>
    <w:rsid w:val="004F1F61"/>
    <w:rsid w:val="004F279C"/>
    <w:rsid w:val="004F360B"/>
    <w:rsid w:val="004F566C"/>
    <w:rsid w:val="004F59A8"/>
    <w:rsid w:val="004F62C5"/>
    <w:rsid w:val="004F6303"/>
    <w:rsid w:val="004F7239"/>
    <w:rsid w:val="004F7FF0"/>
    <w:rsid w:val="00500FAE"/>
    <w:rsid w:val="005017D2"/>
    <w:rsid w:val="005025AA"/>
    <w:rsid w:val="0050269E"/>
    <w:rsid w:val="0050484C"/>
    <w:rsid w:val="00504B34"/>
    <w:rsid w:val="00504DD4"/>
    <w:rsid w:val="005054F3"/>
    <w:rsid w:val="00505C37"/>
    <w:rsid w:val="005063F9"/>
    <w:rsid w:val="00507081"/>
    <w:rsid w:val="005116EE"/>
    <w:rsid w:val="00511E0F"/>
    <w:rsid w:val="005130B3"/>
    <w:rsid w:val="0051453D"/>
    <w:rsid w:val="005146B7"/>
    <w:rsid w:val="005149CB"/>
    <w:rsid w:val="00514DA3"/>
    <w:rsid w:val="00515450"/>
    <w:rsid w:val="00515A74"/>
    <w:rsid w:val="00516CA2"/>
    <w:rsid w:val="00520D9F"/>
    <w:rsid w:val="0052245C"/>
    <w:rsid w:val="0052331E"/>
    <w:rsid w:val="005240D6"/>
    <w:rsid w:val="005249A7"/>
    <w:rsid w:val="00525E5D"/>
    <w:rsid w:val="005269E6"/>
    <w:rsid w:val="00526E2F"/>
    <w:rsid w:val="005271F8"/>
    <w:rsid w:val="00533A9F"/>
    <w:rsid w:val="00534C6B"/>
    <w:rsid w:val="00536B3E"/>
    <w:rsid w:val="00540A00"/>
    <w:rsid w:val="00540EF8"/>
    <w:rsid w:val="0054271D"/>
    <w:rsid w:val="00543309"/>
    <w:rsid w:val="00543E3F"/>
    <w:rsid w:val="00544372"/>
    <w:rsid w:val="005443EF"/>
    <w:rsid w:val="00544A80"/>
    <w:rsid w:val="0054598B"/>
    <w:rsid w:val="005462F0"/>
    <w:rsid w:val="00547F37"/>
    <w:rsid w:val="0055052F"/>
    <w:rsid w:val="00553B6F"/>
    <w:rsid w:val="00556056"/>
    <w:rsid w:val="00556BCB"/>
    <w:rsid w:val="00556C6D"/>
    <w:rsid w:val="00557A48"/>
    <w:rsid w:val="00557BB0"/>
    <w:rsid w:val="005607D5"/>
    <w:rsid w:val="00560F76"/>
    <w:rsid w:val="00562288"/>
    <w:rsid w:val="00562322"/>
    <w:rsid w:val="0056245E"/>
    <w:rsid w:val="00562DEF"/>
    <w:rsid w:val="00564CE8"/>
    <w:rsid w:val="005652F3"/>
    <w:rsid w:val="005667BA"/>
    <w:rsid w:val="005672CC"/>
    <w:rsid w:val="00567531"/>
    <w:rsid w:val="00571593"/>
    <w:rsid w:val="00571E69"/>
    <w:rsid w:val="00572573"/>
    <w:rsid w:val="00572FF9"/>
    <w:rsid w:val="005738DB"/>
    <w:rsid w:val="005759A6"/>
    <w:rsid w:val="00575BB2"/>
    <w:rsid w:val="00575C6E"/>
    <w:rsid w:val="00577216"/>
    <w:rsid w:val="00577820"/>
    <w:rsid w:val="00577AE9"/>
    <w:rsid w:val="00580B79"/>
    <w:rsid w:val="005813F1"/>
    <w:rsid w:val="00582201"/>
    <w:rsid w:val="00582CB3"/>
    <w:rsid w:val="00583B21"/>
    <w:rsid w:val="00584F39"/>
    <w:rsid w:val="00585358"/>
    <w:rsid w:val="0058619B"/>
    <w:rsid w:val="00586D65"/>
    <w:rsid w:val="00591CD9"/>
    <w:rsid w:val="00592001"/>
    <w:rsid w:val="00592100"/>
    <w:rsid w:val="005929B8"/>
    <w:rsid w:val="00592AA6"/>
    <w:rsid w:val="00594152"/>
    <w:rsid w:val="0059449F"/>
    <w:rsid w:val="00594F57"/>
    <w:rsid w:val="00596FB6"/>
    <w:rsid w:val="005A113C"/>
    <w:rsid w:val="005A193E"/>
    <w:rsid w:val="005A2252"/>
    <w:rsid w:val="005A366B"/>
    <w:rsid w:val="005A4D60"/>
    <w:rsid w:val="005A528A"/>
    <w:rsid w:val="005A6702"/>
    <w:rsid w:val="005A6850"/>
    <w:rsid w:val="005A6B7C"/>
    <w:rsid w:val="005A6DA9"/>
    <w:rsid w:val="005B0257"/>
    <w:rsid w:val="005B1AF3"/>
    <w:rsid w:val="005B1DCA"/>
    <w:rsid w:val="005B2D23"/>
    <w:rsid w:val="005B3086"/>
    <w:rsid w:val="005B30C0"/>
    <w:rsid w:val="005B3118"/>
    <w:rsid w:val="005B46A0"/>
    <w:rsid w:val="005B5FF8"/>
    <w:rsid w:val="005B6100"/>
    <w:rsid w:val="005B6360"/>
    <w:rsid w:val="005B655D"/>
    <w:rsid w:val="005B6564"/>
    <w:rsid w:val="005B7DF0"/>
    <w:rsid w:val="005C060B"/>
    <w:rsid w:val="005C10FE"/>
    <w:rsid w:val="005C165C"/>
    <w:rsid w:val="005C1941"/>
    <w:rsid w:val="005C24FB"/>
    <w:rsid w:val="005C4672"/>
    <w:rsid w:val="005C49D8"/>
    <w:rsid w:val="005C7ADB"/>
    <w:rsid w:val="005C7EFF"/>
    <w:rsid w:val="005D3623"/>
    <w:rsid w:val="005D3E31"/>
    <w:rsid w:val="005D4041"/>
    <w:rsid w:val="005D4904"/>
    <w:rsid w:val="005D4C04"/>
    <w:rsid w:val="005D5EAA"/>
    <w:rsid w:val="005D602C"/>
    <w:rsid w:val="005D6EF4"/>
    <w:rsid w:val="005D7ACB"/>
    <w:rsid w:val="005E3312"/>
    <w:rsid w:val="005E37A1"/>
    <w:rsid w:val="005E60C4"/>
    <w:rsid w:val="005E6215"/>
    <w:rsid w:val="005E7A59"/>
    <w:rsid w:val="005F062D"/>
    <w:rsid w:val="005F0A82"/>
    <w:rsid w:val="005F19FD"/>
    <w:rsid w:val="005F30C8"/>
    <w:rsid w:val="005F3DEA"/>
    <w:rsid w:val="005F488F"/>
    <w:rsid w:val="005F4A65"/>
    <w:rsid w:val="005F4F02"/>
    <w:rsid w:val="005F5018"/>
    <w:rsid w:val="005F555F"/>
    <w:rsid w:val="005F6607"/>
    <w:rsid w:val="005F6646"/>
    <w:rsid w:val="005F6BB3"/>
    <w:rsid w:val="00600755"/>
    <w:rsid w:val="00600CBF"/>
    <w:rsid w:val="0060284D"/>
    <w:rsid w:val="00602E04"/>
    <w:rsid w:val="00603D72"/>
    <w:rsid w:val="00605C60"/>
    <w:rsid w:val="00605D54"/>
    <w:rsid w:val="00605DB8"/>
    <w:rsid w:val="006079B3"/>
    <w:rsid w:val="00610CE7"/>
    <w:rsid w:val="0061167D"/>
    <w:rsid w:val="006121C7"/>
    <w:rsid w:val="006138F7"/>
    <w:rsid w:val="006140A7"/>
    <w:rsid w:val="0061412D"/>
    <w:rsid w:val="0061510E"/>
    <w:rsid w:val="006155D1"/>
    <w:rsid w:val="00616394"/>
    <w:rsid w:val="0061686E"/>
    <w:rsid w:val="00616A6E"/>
    <w:rsid w:val="006176C0"/>
    <w:rsid w:val="00617BF6"/>
    <w:rsid w:val="006211A9"/>
    <w:rsid w:val="006214DE"/>
    <w:rsid w:val="00621B68"/>
    <w:rsid w:val="0062222B"/>
    <w:rsid w:val="006226BF"/>
    <w:rsid w:val="00623891"/>
    <w:rsid w:val="006262AD"/>
    <w:rsid w:val="00627B44"/>
    <w:rsid w:val="006304E0"/>
    <w:rsid w:val="006308E3"/>
    <w:rsid w:val="006322C6"/>
    <w:rsid w:val="00632600"/>
    <w:rsid w:val="006327B8"/>
    <w:rsid w:val="00632F50"/>
    <w:rsid w:val="00635FAB"/>
    <w:rsid w:val="00636D82"/>
    <w:rsid w:val="00637E1E"/>
    <w:rsid w:val="00640C26"/>
    <w:rsid w:val="006412F7"/>
    <w:rsid w:val="00641927"/>
    <w:rsid w:val="006431A5"/>
    <w:rsid w:val="00644171"/>
    <w:rsid w:val="006447C0"/>
    <w:rsid w:val="006448E6"/>
    <w:rsid w:val="00644D38"/>
    <w:rsid w:val="00650894"/>
    <w:rsid w:val="006524FF"/>
    <w:rsid w:val="006525BB"/>
    <w:rsid w:val="006540D8"/>
    <w:rsid w:val="00654A33"/>
    <w:rsid w:val="00654E7E"/>
    <w:rsid w:val="00655FB7"/>
    <w:rsid w:val="00656B19"/>
    <w:rsid w:val="00660BD5"/>
    <w:rsid w:val="00661C4F"/>
    <w:rsid w:val="00661EB2"/>
    <w:rsid w:val="00662F21"/>
    <w:rsid w:val="0066380D"/>
    <w:rsid w:val="00664300"/>
    <w:rsid w:val="00667A70"/>
    <w:rsid w:val="0067079F"/>
    <w:rsid w:val="00670C42"/>
    <w:rsid w:val="006719CB"/>
    <w:rsid w:val="00671B68"/>
    <w:rsid w:val="00673B25"/>
    <w:rsid w:val="00674994"/>
    <w:rsid w:val="00674FA9"/>
    <w:rsid w:val="00675E0F"/>
    <w:rsid w:val="00676388"/>
    <w:rsid w:val="00676F37"/>
    <w:rsid w:val="00676FDA"/>
    <w:rsid w:val="006813C0"/>
    <w:rsid w:val="00681752"/>
    <w:rsid w:val="00681F0A"/>
    <w:rsid w:val="0068243B"/>
    <w:rsid w:val="00683BE2"/>
    <w:rsid w:val="00683BE8"/>
    <w:rsid w:val="00686FBB"/>
    <w:rsid w:val="00687CD6"/>
    <w:rsid w:val="00690452"/>
    <w:rsid w:val="0069047F"/>
    <w:rsid w:val="006905B8"/>
    <w:rsid w:val="00690B9D"/>
    <w:rsid w:val="00691E12"/>
    <w:rsid w:val="00695DAC"/>
    <w:rsid w:val="00696BB9"/>
    <w:rsid w:val="00697BF3"/>
    <w:rsid w:val="00697DDB"/>
    <w:rsid w:val="006A0CDF"/>
    <w:rsid w:val="006A0F2D"/>
    <w:rsid w:val="006A1C81"/>
    <w:rsid w:val="006A3102"/>
    <w:rsid w:val="006A344D"/>
    <w:rsid w:val="006A3583"/>
    <w:rsid w:val="006A3F65"/>
    <w:rsid w:val="006A4124"/>
    <w:rsid w:val="006A69F7"/>
    <w:rsid w:val="006A6C82"/>
    <w:rsid w:val="006B1223"/>
    <w:rsid w:val="006B1AFB"/>
    <w:rsid w:val="006B1C6E"/>
    <w:rsid w:val="006B2720"/>
    <w:rsid w:val="006B3719"/>
    <w:rsid w:val="006B44BD"/>
    <w:rsid w:val="006B4C0C"/>
    <w:rsid w:val="006B5DCF"/>
    <w:rsid w:val="006C08C5"/>
    <w:rsid w:val="006C1E9C"/>
    <w:rsid w:val="006C1F4B"/>
    <w:rsid w:val="006C2C0B"/>
    <w:rsid w:val="006C38DE"/>
    <w:rsid w:val="006C3A7C"/>
    <w:rsid w:val="006C40EE"/>
    <w:rsid w:val="006C5E0C"/>
    <w:rsid w:val="006C65E8"/>
    <w:rsid w:val="006D0AD2"/>
    <w:rsid w:val="006D0B22"/>
    <w:rsid w:val="006D19D7"/>
    <w:rsid w:val="006D25F8"/>
    <w:rsid w:val="006D36A0"/>
    <w:rsid w:val="006D68C9"/>
    <w:rsid w:val="006D6F0B"/>
    <w:rsid w:val="006D741F"/>
    <w:rsid w:val="006D7CE3"/>
    <w:rsid w:val="006D7FDA"/>
    <w:rsid w:val="006E0031"/>
    <w:rsid w:val="006E0FFD"/>
    <w:rsid w:val="006E20C6"/>
    <w:rsid w:val="006E2E3B"/>
    <w:rsid w:val="006E3082"/>
    <w:rsid w:val="006E4582"/>
    <w:rsid w:val="006E566E"/>
    <w:rsid w:val="006E599E"/>
    <w:rsid w:val="006E5F43"/>
    <w:rsid w:val="006E67BC"/>
    <w:rsid w:val="006E6C96"/>
    <w:rsid w:val="006E743A"/>
    <w:rsid w:val="006E7706"/>
    <w:rsid w:val="006F05D8"/>
    <w:rsid w:val="006F0D7A"/>
    <w:rsid w:val="006F12DA"/>
    <w:rsid w:val="006F1690"/>
    <w:rsid w:val="006F2A95"/>
    <w:rsid w:val="006F3FD2"/>
    <w:rsid w:val="006F44A8"/>
    <w:rsid w:val="006F4E6F"/>
    <w:rsid w:val="006F5F5C"/>
    <w:rsid w:val="006F66B8"/>
    <w:rsid w:val="006F6ABA"/>
    <w:rsid w:val="006F6E11"/>
    <w:rsid w:val="006F6E8B"/>
    <w:rsid w:val="007002B1"/>
    <w:rsid w:val="007002E9"/>
    <w:rsid w:val="00701261"/>
    <w:rsid w:val="00703259"/>
    <w:rsid w:val="007048F2"/>
    <w:rsid w:val="00705633"/>
    <w:rsid w:val="00705C2A"/>
    <w:rsid w:val="00705CC7"/>
    <w:rsid w:val="00706516"/>
    <w:rsid w:val="00707307"/>
    <w:rsid w:val="00707639"/>
    <w:rsid w:val="00707A49"/>
    <w:rsid w:val="00710207"/>
    <w:rsid w:val="007105F3"/>
    <w:rsid w:val="00711A9C"/>
    <w:rsid w:val="00712622"/>
    <w:rsid w:val="00712EF5"/>
    <w:rsid w:val="0071308E"/>
    <w:rsid w:val="007136D0"/>
    <w:rsid w:val="00713C3B"/>
    <w:rsid w:val="0071519B"/>
    <w:rsid w:val="007157AA"/>
    <w:rsid w:val="00716706"/>
    <w:rsid w:val="0071721F"/>
    <w:rsid w:val="00717BA5"/>
    <w:rsid w:val="00717CD1"/>
    <w:rsid w:val="00720216"/>
    <w:rsid w:val="00720B6D"/>
    <w:rsid w:val="00720F61"/>
    <w:rsid w:val="007213C8"/>
    <w:rsid w:val="00721F90"/>
    <w:rsid w:val="00723CFA"/>
    <w:rsid w:val="0072419B"/>
    <w:rsid w:val="00724C81"/>
    <w:rsid w:val="0072544C"/>
    <w:rsid w:val="00725AB9"/>
    <w:rsid w:val="007268D4"/>
    <w:rsid w:val="00726CC3"/>
    <w:rsid w:val="00727056"/>
    <w:rsid w:val="007274C3"/>
    <w:rsid w:val="007301C2"/>
    <w:rsid w:val="007305EF"/>
    <w:rsid w:val="007321A6"/>
    <w:rsid w:val="007328FD"/>
    <w:rsid w:val="0073338A"/>
    <w:rsid w:val="00733D09"/>
    <w:rsid w:val="00734B6F"/>
    <w:rsid w:val="00734C29"/>
    <w:rsid w:val="0073521B"/>
    <w:rsid w:val="00736DC0"/>
    <w:rsid w:val="00737034"/>
    <w:rsid w:val="007411F9"/>
    <w:rsid w:val="00743612"/>
    <w:rsid w:val="007436FE"/>
    <w:rsid w:val="00743ED9"/>
    <w:rsid w:val="0074451B"/>
    <w:rsid w:val="00744996"/>
    <w:rsid w:val="00744E63"/>
    <w:rsid w:val="0074652E"/>
    <w:rsid w:val="00747290"/>
    <w:rsid w:val="00747ECD"/>
    <w:rsid w:val="00750970"/>
    <w:rsid w:val="00751ECA"/>
    <w:rsid w:val="00752FB8"/>
    <w:rsid w:val="00753357"/>
    <w:rsid w:val="0075437E"/>
    <w:rsid w:val="0075620C"/>
    <w:rsid w:val="00756379"/>
    <w:rsid w:val="00756623"/>
    <w:rsid w:val="00756831"/>
    <w:rsid w:val="00757683"/>
    <w:rsid w:val="00757A5C"/>
    <w:rsid w:val="00757BDC"/>
    <w:rsid w:val="00760665"/>
    <w:rsid w:val="007613A4"/>
    <w:rsid w:val="00762A44"/>
    <w:rsid w:val="00763E41"/>
    <w:rsid w:val="007649C7"/>
    <w:rsid w:val="00765866"/>
    <w:rsid w:val="007663A2"/>
    <w:rsid w:val="00766A31"/>
    <w:rsid w:val="00766B15"/>
    <w:rsid w:val="0076738E"/>
    <w:rsid w:val="00767B8E"/>
    <w:rsid w:val="00770EE7"/>
    <w:rsid w:val="00772E69"/>
    <w:rsid w:val="00773076"/>
    <w:rsid w:val="00774889"/>
    <w:rsid w:val="0077544A"/>
    <w:rsid w:val="00775E3F"/>
    <w:rsid w:val="0077706D"/>
    <w:rsid w:val="0077721C"/>
    <w:rsid w:val="0077762A"/>
    <w:rsid w:val="00782D31"/>
    <w:rsid w:val="00784301"/>
    <w:rsid w:val="0078466A"/>
    <w:rsid w:val="0078562C"/>
    <w:rsid w:val="00785FDB"/>
    <w:rsid w:val="007861C9"/>
    <w:rsid w:val="00786388"/>
    <w:rsid w:val="00786BA8"/>
    <w:rsid w:val="00787ECF"/>
    <w:rsid w:val="00790032"/>
    <w:rsid w:val="00790141"/>
    <w:rsid w:val="00791C9E"/>
    <w:rsid w:val="00792238"/>
    <w:rsid w:val="00793643"/>
    <w:rsid w:val="0079404B"/>
    <w:rsid w:val="00794D32"/>
    <w:rsid w:val="00794F96"/>
    <w:rsid w:val="0079509A"/>
    <w:rsid w:val="0079628F"/>
    <w:rsid w:val="007962DB"/>
    <w:rsid w:val="0079669D"/>
    <w:rsid w:val="00796941"/>
    <w:rsid w:val="007969D0"/>
    <w:rsid w:val="0079705B"/>
    <w:rsid w:val="00797A36"/>
    <w:rsid w:val="007A111F"/>
    <w:rsid w:val="007A16BE"/>
    <w:rsid w:val="007A2F08"/>
    <w:rsid w:val="007A436C"/>
    <w:rsid w:val="007A4429"/>
    <w:rsid w:val="007A4BE1"/>
    <w:rsid w:val="007A663A"/>
    <w:rsid w:val="007A6803"/>
    <w:rsid w:val="007A6F12"/>
    <w:rsid w:val="007B029C"/>
    <w:rsid w:val="007B060C"/>
    <w:rsid w:val="007B1384"/>
    <w:rsid w:val="007B2521"/>
    <w:rsid w:val="007B25AC"/>
    <w:rsid w:val="007B3221"/>
    <w:rsid w:val="007B34CC"/>
    <w:rsid w:val="007B3DEB"/>
    <w:rsid w:val="007B4AC0"/>
    <w:rsid w:val="007B6C8E"/>
    <w:rsid w:val="007C15B9"/>
    <w:rsid w:val="007C286F"/>
    <w:rsid w:val="007C289F"/>
    <w:rsid w:val="007C2C22"/>
    <w:rsid w:val="007C526F"/>
    <w:rsid w:val="007C74C5"/>
    <w:rsid w:val="007C7523"/>
    <w:rsid w:val="007C7877"/>
    <w:rsid w:val="007C78A3"/>
    <w:rsid w:val="007C79A6"/>
    <w:rsid w:val="007D091E"/>
    <w:rsid w:val="007D1710"/>
    <w:rsid w:val="007D1806"/>
    <w:rsid w:val="007D1C03"/>
    <w:rsid w:val="007D1D77"/>
    <w:rsid w:val="007D2965"/>
    <w:rsid w:val="007D4719"/>
    <w:rsid w:val="007D4C46"/>
    <w:rsid w:val="007E250E"/>
    <w:rsid w:val="007E5B17"/>
    <w:rsid w:val="007E7363"/>
    <w:rsid w:val="007E75E7"/>
    <w:rsid w:val="007F0462"/>
    <w:rsid w:val="007F193D"/>
    <w:rsid w:val="007F1EB9"/>
    <w:rsid w:val="007F39FC"/>
    <w:rsid w:val="007F51BC"/>
    <w:rsid w:val="007F5A5C"/>
    <w:rsid w:val="007F5B0A"/>
    <w:rsid w:val="007F5B10"/>
    <w:rsid w:val="007F6947"/>
    <w:rsid w:val="0080067B"/>
    <w:rsid w:val="008006F3"/>
    <w:rsid w:val="00802A24"/>
    <w:rsid w:val="00803137"/>
    <w:rsid w:val="008036C2"/>
    <w:rsid w:val="00804167"/>
    <w:rsid w:val="00805BDE"/>
    <w:rsid w:val="008079AB"/>
    <w:rsid w:val="00807A6C"/>
    <w:rsid w:val="008110C4"/>
    <w:rsid w:val="0081420C"/>
    <w:rsid w:val="0081473D"/>
    <w:rsid w:val="008153B9"/>
    <w:rsid w:val="008154A3"/>
    <w:rsid w:val="00815AFC"/>
    <w:rsid w:val="00815EEB"/>
    <w:rsid w:val="00816687"/>
    <w:rsid w:val="00820710"/>
    <w:rsid w:val="00821204"/>
    <w:rsid w:val="00823AA0"/>
    <w:rsid w:val="00823DF9"/>
    <w:rsid w:val="00826492"/>
    <w:rsid w:val="00826F7D"/>
    <w:rsid w:val="00830A58"/>
    <w:rsid w:val="00833923"/>
    <w:rsid w:val="00835BB6"/>
    <w:rsid w:val="0083792D"/>
    <w:rsid w:val="00840CB8"/>
    <w:rsid w:val="00840F9F"/>
    <w:rsid w:val="008415DF"/>
    <w:rsid w:val="00841D58"/>
    <w:rsid w:val="00843389"/>
    <w:rsid w:val="00844ABB"/>
    <w:rsid w:val="008457AA"/>
    <w:rsid w:val="00845B38"/>
    <w:rsid w:val="00846A6B"/>
    <w:rsid w:val="00847297"/>
    <w:rsid w:val="00847CCB"/>
    <w:rsid w:val="00847F9A"/>
    <w:rsid w:val="0085048E"/>
    <w:rsid w:val="008511F4"/>
    <w:rsid w:val="00851EF6"/>
    <w:rsid w:val="00852FA3"/>
    <w:rsid w:val="00855CF7"/>
    <w:rsid w:val="00855F8D"/>
    <w:rsid w:val="00856781"/>
    <w:rsid w:val="008572A7"/>
    <w:rsid w:val="00857812"/>
    <w:rsid w:val="00857CD0"/>
    <w:rsid w:val="0086045E"/>
    <w:rsid w:val="00860EDD"/>
    <w:rsid w:val="00860EE7"/>
    <w:rsid w:val="0086253C"/>
    <w:rsid w:val="008628E8"/>
    <w:rsid w:val="00862F09"/>
    <w:rsid w:val="0086670F"/>
    <w:rsid w:val="00866FC2"/>
    <w:rsid w:val="0086730D"/>
    <w:rsid w:val="00867992"/>
    <w:rsid w:val="00870EB1"/>
    <w:rsid w:val="008714AD"/>
    <w:rsid w:val="00872775"/>
    <w:rsid w:val="00874377"/>
    <w:rsid w:val="008760F9"/>
    <w:rsid w:val="00876565"/>
    <w:rsid w:val="00880526"/>
    <w:rsid w:val="008825AC"/>
    <w:rsid w:val="00885279"/>
    <w:rsid w:val="0088669B"/>
    <w:rsid w:val="00886C06"/>
    <w:rsid w:val="00887757"/>
    <w:rsid w:val="0088793C"/>
    <w:rsid w:val="008905EE"/>
    <w:rsid w:val="00891238"/>
    <w:rsid w:val="0089128D"/>
    <w:rsid w:val="00892057"/>
    <w:rsid w:val="008921A4"/>
    <w:rsid w:val="008922B8"/>
    <w:rsid w:val="0089266C"/>
    <w:rsid w:val="008929E6"/>
    <w:rsid w:val="008929F5"/>
    <w:rsid w:val="0089392D"/>
    <w:rsid w:val="008946E9"/>
    <w:rsid w:val="00896995"/>
    <w:rsid w:val="0089702B"/>
    <w:rsid w:val="00897FD5"/>
    <w:rsid w:val="008A00EB"/>
    <w:rsid w:val="008A18BA"/>
    <w:rsid w:val="008A1C24"/>
    <w:rsid w:val="008A2D02"/>
    <w:rsid w:val="008A47BA"/>
    <w:rsid w:val="008A4ACB"/>
    <w:rsid w:val="008A5747"/>
    <w:rsid w:val="008A6C7C"/>
    <w:rsid w:val="008B08EF"/>
    <w:rsid w:val="008B1774"/>
    <w:rsid w:val="008B3E60"/>
    <w:rsid w:val="008B4AAA"/>
    <w:rsid w:val="008B53EA"/>
    <w:rsid w:val="008B5EEF"/>
    <w:rsid w:val="008B5F69"/>
    <w:rsid w:val="008B66CC"/>
    <w:rsid w:val="008B6CE2"/>
    <w:rsid w:val="008C0BCC"/>
    <w:rsid w:val="008C12F1"/>
    <w:rsid w:val="008C289E"/>
    <w:rsid w:val="008C32E2"/>
    <w:rsid w:val="008C4CC0"/>
    <w:rsid w:val="008C6EE1"/>
    <w:rsid w:val="008C7150"/>
    <w:rsid w:val="008C7529"/>
    <w:rsid w:val="008D4154"/>
    <w:rsid w:val="008D680B"/>
    <w:rsid w:val="008D6DD0"/>
    <w:rsid w:val="008D754E"/>
    <w:rsid w:val="008E007B"/>
    <w:rsid w:val="008E017B"/>
    <w:rsid w:val="008E2E43"/>
    <w:rsid w:val="008E489B"/>
    <w:rsid w:val="008E7DC0"/>
    <w:rsid w:val="008F014A"/>
    <w:rsid w:val="008F0CD8"/>
    <w:rsid w:val="008F1723"/>
    <w:rsid w:val="008F2069"/>
    <w:rsid w:val="008F23DB"/>
    <w:rsid w:val="008F28BA"/>
    <w:rsid w:val="008F33E9"/>
    <w:rsid w:val="008F3C6F"/>
    <w:rsid w:val="008F43C7"/>
    <w:rsid w:val="00900566"/>
    <w:rsid w:val="009009AD"/>
    <w:rsid w:val="00902206"/>
    <w:rsid w:val="009027F6"/>
    <w:rsid w:val="00903620"/>
    <w:rsid w:val="00903EFB"/>
    <w:rsid w:val="00907228"/>
    <w:rsid w:val="0091147B"/>
    <w:rsid w:val="00911733"/>
    <w:rsid w:val="009129FD"/>
    <w:rsid w:val="00913B72"/>
    <w:rsid w:val="0091442C"/>
    <w:rsid w:val="00914636"/>
    <w:rsid w:val="009151AA"/>
    <w:rsid w:val="009163D4"/>
    <w:rsid w:val="00916C41"/>
    <w:rsid w:val="00916F56"/>
    <w:rsid w:val="00916FBA"/>
    <w:rsid w:val="00917168"/>
    <w:rsid w:val="00917879"/>
    <w:rsid w:val="00917880"/>
    <w:rsid w:val="00917BF4"/>
    <w:rsid w:val="00917BFB"/>
    <w:rsid w:val="00920000"/>
    <w:rsid w:val="00920EE6"/>
    <w:rsid w:val="00923436"/>
    <w:rsid w:val="009276DE"/>
    <w:rsid w:val="00930290"/>
    <w:rsid w:val="009306F5"/>
    <w:rsid w:val="00931027"/>
    <w:rsid w:val="00931250"/>
    <w:rsid w:val="009315A4"/>
    <w:rsid w:val="00932D97"/>
    <w:rsid w:val="00933643"/>
    <w:rsid w:val="0093473F"/>
    <w:rsid w:val="00934849"/>
    <w:rsid w:val="00935578"/>
    <w:rsid w:val="009359B4"/>
    <w:rsid w:val="009378C4"/>
    <w:rsid w:val="00942457"/>
    <w:rsid w:val="009430E6"/>
    <w:rsid w:val="00943EFC"/>
    <w:rsid w:val="009448D2"/>
    <w:rsid w:val="0094574C"/>
    <w:rsid w:val="00950B3C"/>
    <w:rsid w:val="00951B2D"/>
    <w:rsid w:val="0095216C"/>
    <w:rsid w:val="00952636"/>
    <w:rsid w:val="00952F44"/>
    <w:rsid w:val="00954021"/>
    <w:rsid w:val="009545B7"/>
    <w:rsid w:val="00954DE2"/>
    <w:rsid w:val="00954FDA"/>
    <w:rsid w:val="00956566"/>
    <w:rsid w:val="009565DF"/>
    <w:rsid w:val="00957524"/>
    <w:rsid w:val="00957606"/>
    <w:rsid w:val="009576D2"/>
    <w:rsid w:val="00957F49"/>
    <w:rsid w:val="0096022C"/>
    <w:rsid w:val="00961253"/>
    <w:rsid w:val="00961A40"/>
    <w:rsid w:val="00962CDF"/>
    <w:rsid w:val="00965F3B"/>
    <w:rsid w:val="009667BA"/>
    <w:rsid w:val="00971749"/>
    <w:rsid w:val="0097289A"/>
    <w:rsid w:val="009731F6"/>
    <w:rsid w:val="009737AF"/>
    <w:rsid w:val="00973D04"/>
    <w:rsid w:val="00974AE1"/>
    <w:rsid w:val="00974F21"/>
    <w:rsid w:val="0097621E"/>
    <w:rsid w:val="009769F9"/>
    <w:rsid w:val="00977146"/>
    <w:rsid w:val="009802C6"/>
    <w:rsid w:val="00980663"/>
    <w:rsid w:val="009808FF"/>
    <w:rsid w:val="00980B0E"/>
    <w:rsid w:val="00980BD5"/>
    <w:rsid w:val="009813A8"/>
    <w:rsid w:val="00982B7A"/>
    <w:rsid w:val="00983665"/>
    <w:rsid w:val="00984CA6"/>
    <w:rsid w:val="009852D1"/>
    <w:rsid w:val="00985EFA"/>
    <w:rsid w:val="00986BB7"/>
    <w:rsid w:val="009875E0"/>
    <w:rsid w:val="00987CB7"/>
    <w:rsid w:val="00990068"/>
    <w:rsid w:val="00991F4E"/>
    <w:rsid w:val="009936D3"/>
    <w:rsid w:val="00996C02"/>
    <w:rsid w:val="0099748D"/>
    <w:rsid w:val="00997CEB"/>
    <w:rsid w:val="009A0266"/>
    <w:rsid w:val="009A073C"/>
    <w:rsid w:val="009A1044"/>
    <w:rsid w:val="009A2044"/>
    <w:rsid w:val="009A25B7"/>
    <w:rsid w:val="009A2D2B"/>
    <w:rsid w:val="009A4894"/>
    <w:rsid w:val="009A6A71"/>
    <w:rsid w:val="009B0875"/>
    <w:rsid w:val="009B0BAC"/>
    <w:rsid w:val="009B0F6B"/>
    <w:rsid w:val="009B0FFE"/>
    <w:rsid w:val="009B1BBD"/>
    <w:rsid w:val="009B1FB2"/>
    <w:rsid w:val="009B2561"/>
    <w:rsid w:val="009B27A5"/>
    <w:rsid w:val="009B3A9D"/>
    <w:rsid w:val="009B3DAC"/>
    <w:rsid w:val="009B5CC1"/>
    <w:rsid w:val="009B6B17"/>
    <w:rsid w:val="009B7045"/>
    <w:rsid w:val="009C22DB"/>
    <w:rsid w:val="009C29D6"/>
    <w:rsid w:val="009C2C0B"/>
    <w:rsid w:val="009C4B1B"/>
    <w:rsid w:val="009C4B48"/>
    <w:rsid w:val="009C52F6"/>
    <w:rsid w:val="009C56A7"/>
    <w:rsid w:val="009C590F"/>
    <w:rsid w:val="009C6E80"/>
    <w:rsid w:val="009C7E66"/>
    <w:rsid w:val="009D0938"/>
    <w:rsid w:val="009D1093"/>
    <w:rsid w:val="009D1468"/>
    <w:rsid w:val="009D14EB"/>
    <w:rsid w:val="009D1F0B"/>
    <w:rsid w:val="009D2FDC"/>
    <w:rsid w:val="009D322F"/>
    <w:rsid w:val="009D3D90"/>
    <w:rsid w:val="009D3FE2"/>
    <w:rsid w:val="009D4E08"/>
    <w:rsid w:val="009D5CE1"/>
    <w:rsid w:val="009D7187"/>
    <w:rsid w:val="009D7B46"/>
    <w:rsid w:val="009D7FCD"/>
    <w:rsid w:val="009E0F11"/>
    <w:rsid w:val="009E13DC"/>
    <w:rsid w:val="009E4934"/>
    <w:rsid w:val="009E4C8F"/>
    <w:rsid w:val="009E6AC2"/>
    <w:rsid w:val="009E76A2"/>
    <w:rsid w:val="009F12ED"/>
    <w:rsid w:val="009F3553"/>
    <w:rsid w:val="009F3B06"/>
    <w:rsid w:val="009F4E47"/>
    <w:rsid w:val="009F507D"/>
    <w:rsid w:val="009F568B"/>
    <w:rsid w:val="009F5AD3"/>
    <w:rsid w:val="009F60E2"/>
    <w:rsid w:val="009F649A"/>
    <w:rsid w:val="009F64D2"/>
    <w:rsid w:val="009F6508"/>
    <w:rsid w:val="00A00C6D"/>
    <w:rsid w:val="00A01323"/>
    <w:rsid w:val="00A02EC9"/>
    <w:rsid w:val="00A03500"/>
    <w:rsid w:val="00A03934"/>
    <w:rsid w:val="00A042E7"/>
    <w:rsid w:val="00A06318"/>
    <w:rsid w:val="00A07267"/>
    <w:rsid w:val="00A107BB"/>
    <w:rsid w:val="00A10DD1"/>
    <w:rsid w:val="00A133DA"/>
    <w:rsid w:val="00A150BD"/>
    <w:rsid w:val="00A152F2"/>
    <w:rsid w:val="00A15663"/>
    <w:rsid w:val="00A159A8"/>
    <w:rsid w:val="00A16F12"/>
    <w:rsid w:val="00A16F77"/>
    <w:rsid w:val="00A20A4C"/>
    <w:rsid w:val="00A215D3"/>
    <w:rsid w:val="00A21AD0"/>
    <w:rsid w:val="00A22214"/>
    <w:rsid w:val="00A24F78"/>
    <w:rsid w:val="00A25948"/>
    <w:rsid w:val="00A271C1"/>
    <w:rsid w:val="00A274A0"/>
    <w:rsid w:val="00A27CC9"/>
    <w:rsid w:val="00A31F7D"/>
    <w:rsid w:val="00A331BD"/>
    <w:rsid w:val="00A34807"/>
    <w:rsid w:val="00A34C3B"/>
    <w:rsid w:val="00A355E5"/>
    <w:rsid w:val="00A37992"/>
    <w:rsid w:val="00A40004"/>
    <w:rsid w:val="00A41B2D"/>
    <w:rsid w:val="00A42BB8"/>
    <w:rsid w:val="00A43289"/>
    <w:rsid w:val="00A43884"/>
    <w:rsid w:val="00A47A8A"/>
    <w:rsid w:val="00A50BD6"/>
    <w:rsid w:val="00A512C1"/>
    <w:rsid w:val="00A52509"/>
    <w:rsid w:val="00A52522"/>
    <w:rsid w:val="00A5395C"/>
    <w:rsid w:val="00A543B4"/>
    <w:rsid w:val="00A563BF"/>
    <w:rsid w:val="00A57B4F"/>
    <w:rsid w:val="00A6091A"/>
    <w:rsid w:val="00A61C3D"/>
    <w:rsid w:val="00A61E65"/>
    <w:rsid w:val="00A620E1"/>
    <w:rsid w:val="00A62C72"/>
    <w:rsid w:val="00A63D9F"/>
    <w:rsid w:val="00A64DC7"/>
    <w:rsid w:val="00A64F39"/>
    <w:rsid w:val="00A66873"/>
    <w:rsid w:val="00A6785B"/>
    <w:rsid w:val="00A71054"/>
    <w:rsid w:val="00A72639"/>
    <w:rsid w:val="00A73F2D"/>
    <w:rsid w:val="00A756F3"/>
    <w:rsid w:val="00A75BA5"/>
    <w:rsid w:val="00A76C9C"/>
    <w:rsid w:val="00A76CB9"/>
    <w:rsid w:val="00A77B75"/>
    <w:rsid w:val="00A80C5B"/>
    <w:rsid w:val="00A80CFD"/>
    <w:rsid w:val="00A81AFC"/>
    <w:rsid w:val="00A82043"/>
    <w:rsid w:val="00A82850"/>
    <w:rsid w:val="00A82ED9"/>
    <w:rsid w:val="00A83632"/>
    <w:rsid w:val="00A836F9"/>
    <w:rsid w:val="00A83C1C"/>
    <w:rsid w:val="00A84232"/>
    <w:rsid w:val="00A8469F"/>
    <w:rsid w:val="00A84C03"/>
    <w:rsid w:val="00A852E8"/>
    <w:rsid w:val="00A85F4E"/>
    <w:rsid w:val="00A87580"/>
    <w:rsid w:val="00A90A6C"/>
    <w:rsid w:val="00A9111F"/>
    <w:rsid w:val="00A9115D"/>
    <w:rsid w:val="00A9570B"/>
    <w:rsid w:val="00A9644A"/>
    <w:rsid w:val="00A9664B"/>
    <w:rsid w:val="00A977D7"/>
    <w:rsid w:val="00A9789E"/>
    <w:rsid w:val="00AA0186"/>
    <w:rsid w:val="00AA3130"/>
    <w:rsid w:val="00AA4075"/>
    <w:rsid w:val="00AA6167"/>
    <w:rsid w:val="00AA62F2"/>
    <w:rsid w:val="00AB1AEC"/>
    <w:rsid w:val="00AB4EDC"/>
    <w:rsid w:val="00AB6521"/>
    <w:rsid w:val="00AB7095"/>
    <w:rsid w:val="00AB729B"/>
    <w:rsid w:val="00AB78F1"/>
    <w:rsid w:val="00AB7A21"/>
    <w:rsid w:val="00AC026E"/>
    <w:rsid w:val="00AC256C"/>
    <w:rsid w:val="00AC3006"/>
    <w:rsid w:val="00AC30ED"/>
    <w:rsid w:val="00AC3620"/>
    <w:rsid w:val="00AC3D37"/>
    <w:rsid w:val="00AC40EB"/>
    <w:rsid w:val="00AC45FB"/>
    <w:rsid w:val="00AC515F"/>
    <w:rsid w:val="00AC66E5"/>
    <w:rsid w:val="00AC688E"/>
    <w:rsid w:val="00AC732E"/>
    <w:rsid w:val="00AD018D"/>
    <w:rsid w:val="00AD1711"/>
    <w:rsid w:val="00AD567D"/>
    <w:rsid w:val="00AD5D4D"/>
    <w:rsid w:val="00AD5E78"/>
    <w:rsid w:val="00AD6D84"/>
    <w:rsid w:val="00AD71F5"/>
    <w:rsid w:val="00AE00C1"/>
    <w:rsid w:val="00AE0470"/>
    <w:rsid w:val="00AE278B"/>
    <w:rsid w:val="00AE3DC6"/>
    <w:rsid w:val="00AE4BCA"/>
    <w:rsid w:val="00AE5C7D"/>
    <w:rsid w:val="00AE7647"/>
    <w:rsid w:val="00AE7B96"/>
    <w:rsid w:val="00AE7D63"/>
    <w:rsid w:val="00AE7EAD"/>
    <w:rsid w:val="00AF1133"/>
    <w:rsid w:val="00AF1C15"/>
    <w:rsid w:val="00AF2835"/>
    <w:rsid w:val="00AF3774"/>
    <w:rsid w:val="00AF6C5F"/>
    <w:rsid w:val="00AF709E"/>
    <w:rsid w:val="00AF7E4F"/>
    <w:rsid w:val="00B01C44"/>
    <w:rsid w:val="00B020A7"/>
    <w:rsid w:val="00B03674"/>
    <w:rsid w:val="00B05314"/>
    <w:rsid w:val="00B06752"/>
    <w:rsid w:val="00B10D15"/>
    <w:rsid w:val="00B11465"/>
    <w:rsid w:val="00B1202D"/>
    <w:rsid w:val="00B1315B"/>
    <w:rsid w:val="00B13CED"/>
    <w:rsid w:val="00B1411C"/>
    <w:rsid w:val="00B14D17"/>
    <w:rsid w:val="00B1503A"/>
    <w:rsid w:val="00B20F20"/>
    <w:rsid w:val="00B2334F"/>
    <w:rsid w:val="00B23EBE"/>
    <w:rsid w:val="00B24C0B"/>
    <w:rsid w:val="00B24C8B"/>
    <w:rsid w:val="00B25173"/>
    <w:rsid w:val="00B254CC"/>
    <w:rsid w:val="00B26174"/>
    <w:rsid w:val="00B26EEA"/>
    <w:rsid w:val="00B2719F"/>
    <w:rsid w:val="00B276C2"/>
    <w:rsid w:val="00B30157"/>
    <w:rsid w:val="00B30A05"/>
    <w:rsid w:val="00B3177E"/>
    <w:rsid w:val="00B31A45"/>
    <w:rsid w:val="00B32104"/>
    <w:rsid w:val="00B3233C"/>
    <w:rsid w:val="00B35C23"/>
    <w:rsid w:val="00B360B4"/>
    <w:rsid w:val="00B36647"/>
    <w:rsid w:val="00B3772D"/>
    <w:rsid w:val="00B42837"/>
    <w:rsid w:val="00B45759"/>
    <w:rsid w:val="00B4649F"/>
    <w:rsid w:val="00B46C58"/>
    <w:rsid w:val="00B50AA3"/>
    <w:rsid w:val="00B521D0"/>
    <w:rsid w:val="00B53CC0"/>
    <w:rsid w:val="00B5625C"/>
    <w:rsid w:val="00B56A9B"/>
    <w:rsid w:val="00B57026"/>
    <w:rsid w:val="00B57739"/>
    <w:rsid w:val="00B577B0"/>
    <w:rsid w:val="00B5789F"/>
    <w:rsid w:val="00B61314"/>
    <w:rsid w:val="00B62ABE"/>
    <w:rsid w:val="00B6497B"/>
    <w:rsid w:val="00B64C25"/>
    <w:rsid w:val="00B64C6B"/>
    <w:rsid w:val="00B65DD1"/>
    <w:rsid w:val="00B6608E"/>
    <w:rsid w:val="00B6670D"/>
    <w:rsid w:val="00B7166A"/>
    <w:rsid w:val="00B72301"/>
    <w:rsid w:val="00B77E82"/>
    <w:rsid w:val="00B80019"/>
    <w:rsid w:val="00B806E4"/>
    <w:rsid w:val="00B80BDF"/>
    <w:rsid w:val="00B81B24"/>
    <w:rsid w:val="00B81CAE"/>
    <w:rsid w:val="00B8319B"/>
    <w:rsid w:val="00B8378F"/>
    <w:rsid w:val="00B84409"/>
    <w:rsid w:val="00B848D5"/>
    <w:rsid w:val="00B86BCA"/>
    <w:rsid w:val="00B86C1F"/>
    <w:rsid w:val="00B87AE4"/>
    <w:rsid w:val="00B90234"/>
    <w:rsid w:val="00B90E9B"/>
    <w:rsid w:val="00B92D76"/>
    <w:rsid w:val="00B931CA"/>
    <w:rsid w:val="00B94BD1"/>
    <w:rsid w:val="00B95069"/>
    <w:rsid w:val="00B95646"/>
    <w:rsid w:val="00B95B58"/>
    <w:rsid w:val="00B961E5"/>
    <w:rsid w:val="00B9665E"/>
    <w:rsid w:val="00B96670"/>
    <w:rsid w:val="00B9778A"/>
    <w:rsid w:val="00BA0B1E"/>
    <w:rsid w:val="00BA1F27"/>
    <w:rsid w:val="00BA20B6"/>
    <w:rsid w:val="00BA4C26"/>
    <w:rsid w:val="00BA4D20"/>
    <w:rsid w:val="00BA54D4"/>
    <w:rsid w:val="00BA5CCD"/>
    <w:rsid w:val="00BA74E0"/>
    <w:rsid w:val="00BA7677"/>
    <w:rsid w:val="00BA789F"/>
    <w:rsid w:val="00BA794A"/>
    <w:rsid w:val="00BA7F7B"/>
    <w:rsid w:val="00BB0910"/>
    <w:rsid w:val="00BB097E"/>
    <w:rsid w:val="00BB4C6D"/>
    <w:rsid w:val="00BB59A9"/>
    <w:rsid w:val="00BB65F9"/>
    <w:rsid w:val="00BB6B18"/>
    <w:rsid w:val="00BB6C83"/>
    <w:rsid w:val="00BB73A9"/>
    <w:rsid w:val="00BC0A0C"/>
    <w:rsid w:val="00BC3554"/>
    <w:rsid w:val="00BC3963"/>
    <w:rsid w:val="00BC4423"/>
    <w:rsid w:val="00BC4C39"/>
    <w:rsid w:val="00BC517A"/>
    <w:rsid w:val="00BC5E16"/>
    <w:rsid w:val="00BC6179"/>
    <w:rsid w:val="00BC6BF8"/>
    <w:rsid w:val="00BD02BF"/>
    <w:rsid w:val="00BD15B4"/>
    <w:rsid w:val="00BD2345"/>
    <w:rsid w:val="00BD5905"/>
    <w:rsid w:val="00BD5B12"/>
    <w:rsid w:val="00BD5C2A"/>
    <w:rsid w:val="00BD6195"/>
    <w:rsid w:val="00BD7715"/>
    <w:rsid w:val="00BE0443"/>
    <w:rsid w:val="00BE27D2"/>
    <w:rsid w:val="00BE3D51"/>
    <w:rsid w:val="00BE4407"/>
    <w:rsid w:val="00BE520F"/>
    <w:rsid w:val="00BE53EA"/>
    <w:rsid w:val="00BE5478"/>
    <w:rsid w:val="00BE5987"/>
    <w:rsid w:val="00BE5B21"/>
    <w:rsid w:val="00BE720C"/>
    <w:rsid w:val="00BE75B1"/>
    <w:rsid w:val="00BF0FCB"/>
    <w:rsid w:val="00BF1944"/>
    <w:rsid w:val="00BF1F34"/>
    <w:rsid w:val="00BF2AE3"/>
    <w:rsid w:val="00BF4266"/>
    <w:rsid w:val="00BF4499"/>
    <w:rsid w:val="00BF6A7B"/>
    <w:rsid w:val="00C0174F"/>
    <w:rsid w:val="00C02A67"/>
    <w:rsid w:val="00C036A5"/>
    <w:rsid w:val="00C06A94"/>
    <w:rsid w:val="00C07CED"/>
    <w:rsid w:val="00C10309"/>
    <w:rsid w:val="00C10E3E"/>
    <w:rsid w:val="00C11193"/>
    <w:rsid w:val="00C117B5"/>
    <w:rsid w:val="00C1356E"/>
    <w:rsid w:val="00C1626A"/>
    <w:rsid w:val="00C16D7A"/>
    <w:rsid w:val="00C16E4C"/>
    <w:rsid w:val="00C17006"/>
    <w:rsid w:val="00C17A2F"/>
    <w:rsid w:val="00C17EA9"/>
    <w:rsid w:val="00C17F97"/>
    <w:rsid w:val="00C204FA"/>
    <w:rsid w:val="00C2190C"/>
    <w:rsid w:val="00C2351D"/>
    <w:rsid w:val="00C239B6"/>
    <w:rsid w:val="00C25547"/>
    <w:rsid w:val="00C2557E"/>
    <w:rsid w:val="00C25EC0"/>
    <w:rsid w:val="00C26A38"/>
    <w:rsid w:val="00C26C1D"/>
    <w:rsid w:val="00C276C0"/>
    <w:rsid w:val="00C303DB"/>
    <w:rsid w:val="00C30B5F"/>
    <w:rsid w:val="00C31AA4"/>
    <w:rsid w:val="00C32481"/>
    <w:rsid w:val="00C325B9"/>
    <w:rsid w:val="00C32886"/>
    <w:rsid w:val="00C32ADC"/>
    <w:rsid w:val="00C370E0"/>
    <w:rsid w:val="00C3721B"/>
    <w:rsid w:val="00C37831"/>
    <w:rsid w:val="00C417AB"/>
    <w:rsid w:val="00C45218"/>
    <w:rsid w:val="00C46178"/>
    <w:rsid w:val="00C473A4"/>
    <w:rsid w:val="00C47756"/>
    <w:rsid w:val="00C47CDB"/>
    <w:rsid w:val="00C500C0"/>
    <w:rsid w:val="00C51305"/>
    <w:rsid w:val="00C541F2"/>
    <w:rsid w:val="00C56CB6"/>
    <w:rsid w:val="00C63532"/>
    <w:rsid w:val="00C640AC"/>
    <w:rsid w:val="00C64B00"/>
    <w:rsid w:val="00C665D5"/>
    <w:rsid w:val="00C66A92"/>
    <w:rsid w:val="00C67E9B"/>
    <w:rsid w:val="00C7330C"/>
    <w:rsid w:val="00C742A2"/>
    <w:rsid w:val="00C74E36"/>
    <w:rsid w:val="00C74F2B"/>
    <w:rsid w:val="00C7642D"/>
    <w:rsid w:val="00C76753"/>
    <w:rsid w:val="00C76B8E"/>
    <w:rsid w:val="00C820F0"/>
    <w:rsid w:val="00C8363A"/>
    <w:rsid w:val="00C84FDE"/>
    <w:rsid w:val="00C850FD"/>
    <w:rsid w:val="00C85C36"/>
    <w:rsid w:val="00C8637D"/>
    <w:rsid w:val="00C869F3"/>
    <w:rsid w:val="00C86D45"/>
    <w:rsid w:val="00C9268D"/>
    <w:rsid w:val="00C92CB5"/>
    <w:rsid w:val="00C93A29"/>
    <w:rsid w:val="00C95D08"/>
    <w:rsid w:val="00C95D7B"/>
    <w:rsid w:val="00C95F17"/>
    <w:rsid w:val="00C9796F"/>
    <w:rsid w:val="00C97A99"/>
    <w:rsid w:val="00CA014E"/>
    <w:rsid w:val="00CA01E5"/>
    <w:rsid w:val="00CA05BF"/>
    <w:rsid w:val="00CA094E"/>
    <w:rsid w:val="00CA2933"/>
    <w:rsid w:val="00CA32C5"/>
    <w:rsid w:val="00CA3AF2"/>
    <w:rsid w:val="00CB1856"/>
    <w:rsid w:val="00CB3072"/>
    <w:rsid w:val="00CB40A2"/>
    <w:rsid w:val="00CB4D77"/>
    <w:rsid w:val="00CB4ED6"/>
    <w:rsid w:val="00CB5115"/>
    <w:rsid w:val="00CB62F5"/>
    <w:rsid w:val="00CB7C4D"/>
    <w:rsid w:val="00CC08BA"/>
    <w:rsid w:val="00CC159C"/>
    <w:rsid w:val="00CC18EB"/>
    <w:rsid w:val="00CC1900"/>
    <w:rsid w:val="00CC1BDB"/>
    <w:rsid w:val="00CC224C"/>
    <w:rsid w:val="00CC32A1"/>
    <w:rsid w:val="00CC41E5"/>
    <w:rsid w:val="00CC60EB"/>
    <w:rsid w:val="00CC62C0"/>
    <w:rsid w:val="00CC653E"/>
    <w:rsid w:val="00CC6AC5"/>
    <w:rsid w:val="00CC7634"/>
    <w:rsid w:val="00CD0026"/>
    <w:rsid w:val="00CD0F5D"/>
    <w:rsid w:val="00CD1A88"/>
    <w:rsid w:val="00CD2F4E"/>
    <w:rsid w:val="00CD4154"/>
    <w:rsid w:val="00CD4215"/>
    <w:rsid w:val="00CD515F"/>
    <w:rsid w:val="00CD53E9"/>
    <w:rsid w:val="00CD5730"/>
    <w:rsid w:val="00CD58B8"/>
    <w:rsid w:val="00CD6212"/>
    <w:rsid w:val="00CD7329"/>
    <w:rsid w:val="00CE1144"/>
    <w:rsid w:val="00CE2A9E"/>
    <w:rsid w:val="00CE4602"/>
    <w:rsid w:val="00CE4BD7"/>
    <w:rsid w:val="00CE533D"/>
    <w:rsid w:val="00CE5CD0"/>
    <w:rsid w:val="00CE5E49"/>
    <w:rsid w:val="00CE775A"/>
    <w:rsid w:val="00CF219F"/>
    <w:rsid w:val="00CF2871"/>
    <w:rsid w:val="00CF30D4"/>
    <w:rsid w:val="00CF4994"/>
    <w:rsid w:val="00CF72C2"/>
    <w:rsid w:val="00CF79F7"/>
    <w:rsid w:val="00CF7E50"/>
    <w:rsid w:val="00CF7F72"/>
    <w:rsid w:val="00D0125B"/>
    <w:rsid w:val="00D015C9"/>
    <w:rsid w:val="00D02AE6"/>
    <w:rsid w:val="00D03521"/>
    <w:rsid w:val="00D04183"/>
    <w:rsid w:val="00D066AA"/>
    <w:rsid w:val="00D06D8F"/>
    <w:rsid w:val="00D07121"/>
    <w:rsid w:val="00D07BF7"/>
    <w:rsid w:val="00D07ECD"/>
    <w:rsid w:val="00D11254"/>
    <w:rsid w:val="00D11523"/>
    <w:rsid w:val="00D11859"/>
    <w:rsid w:val="00D11EE9"/>
    <w:rsid w:val="00D12069"/>
    <w:rsid w:val="00D122C4"/>
    <w:rsid w:val="00D12C17"/>
    <w:rsid w:val="00D133E8"/>
    <w:rsid w:val="00D13CF3"/>
    <w:rsid w:val="00D14577"/>
    <w:rsid w:val="00D14D3E"/>
    <w:rsid w:val="00D17774"/>
    <w:rsid w:val="00D17AEE"/>
    <w:rsid w:val="00D207D5"/>
    <w:rsid w:val="00D20A40"/>
    <w:rsid w:val="00D2224C"/>
    <w:rsid w:val="00D22B7A"/>
    <w:rsid w:val="00D22C10"/>
    <w:rsid w:val="00D23134"/>
    <w:rsid w:val="00D24726"/>
    <w:rsid w:val="00D24794"/>
    <w:rsid w:val="00D24822"/>
    <w:rsid w:val="00D24873"/>
    <w:rsid w:val="00D25FD2"/>
    <w:rsid w:val="00D311C1"/>
    <w:rsid w:val="00D321F8"/>
    <w:rsid w:val="00D32F60"/>
    <w:rsid w:val="00D332E0"/>
    <w:rsid w:val="00D334EC"/>
    <w:rsid w:val="00D33506"/>
    <w:rsid w:val="00D34683"/>
    <w:rsid w:val="00D347A9"/>
    <w:rsid w:val="00D35419"/>
    <w:rsid w:val="00D367FF"/>
    <w:rsid w:val="00D36CF4"/>
    <w:rsid w:val="00D378A6"/>
    <w:rsid w:val="00D37A81"/>
    <w:rsid w:val="00D4030B"/>
    <w:rsid w:val="00D40A77"/>
    <w:rsid w:val="00D40D12"/>
    <w:rsid w:val="00D41307"/>
    <w:rsid w:val="00D42822"/>
    <w:rsid w:val="00D42EFF"/>
    <w:rsid w:val="00D44FB1"/>
    <w:rsid w:val="00D45048"/>
    <w:rsid w:val="00D45202"/>
    <w:rsid w:val="00D45DFC"/>
    <w:rsid w:val="00D47ABC"/>
    <w:rsid w:val="00D47B57"/>
    <w:rsid w:val="00D5016A"/>
    <w:rsid w:val="00D51DF9"/>
    <w:rsid w:val="00D52FD5"/>
    <w:rsid w:val="00D5437D"/>
    <w:rsid w:val="00D5524D"/>
    <w:rsid w:val="00D554C4"/>
    <w:rsid w:val="00D56608"/>
    <w:rsid w:val="00D5789C"/>
    <w:rsid w:val="00D62138"/>
    <w:rsid w:val="00D625F6"/>
    <w:rsid w:val="00D62D29"/>
    <w:rsid w:val="00D649FE"/>
    <w:rsid w:val="00D65062"/>
    <w:rsid w:val="00D653B6"/>
    <w:rsid w:val="00D6689E"/>
    <w:rsid w:val="00D679AC"/>
    <w:rsid w:val="00D701F8"/>
    <w:rsid w:val="00D7048C"/>
    <w:rsid w:val="00D74876"/>
    <w:rsid w:val="00D74F13"/>
    <w:rsid w:val="00D7760C"/>
    <w:rsid w:val="00D77F46"/>
    <w:rsid w:val="00D80E08"/>
    <w:rsid w:val="00D8196F"/>
    <w:rsid w:val="00D81C11"/>
    <w:rsid w:val="00D82CED"/>
    <w:rsid w:val="00D831F5"/>
    <w:rsid w:val="00D84D27"/>
    <w:rsid w:val="00D85034"/>
    <w:rsid w:val="00D85BCB"/>
    <w:rsid w:val="00D85CD2"/>
    <w:rsid w:val="00D862B3"/>
    <w:rsid w:val="00D915FE"/>
    <w:rsid w:val="00D92E54"/>
    <w:rsid w:val="00D92F49"/>
    <w:rsid w:val="00D93464"/>
    <w:rsid w:val="00D93478"/>
    <w:rsid w:val="00D93C74"/>
    <w:rsid w:val="00D93E84"/>
    <w:rsid w:val="00D9454A"/>
    <w:rsid w:val="00D950C4"/>
    <w:rsid w:val="00D9733E"/>
    <w:rsid w:val="00D973D6"/>
    <w:rsid w:val="00D97B3B"/>
    <w:rsid w:val="00DA43A6"/>
    <w:rsid w:val="00DA44B1"/>
    <w:rsid w:val="00DA5A2D"/>
    <w:rsid w:val="00DA6ABA"/>
    <w:rsid w:val="00DA70EB"/>
    <w:rsid w:val="00DA7875"/>
    <w:rsid w:val="00DB05AB"/>
    <w:rsid w:val="00DB1223"/>
    <w:rsid w:val="00DB1873"/>
    <w:rsid w:val="00DB2C6A"/>
    <w:rsid w:val="00DB2E98"/>
    <w:rsid w:val="00DB4A3F"/>
    <w:rsid w:val="00DB4E0A"/>
    <w:rsid w:val="00DB5132"/>
    <w:rsid w:val="00DB5D44"/>
    <w:rsid w:val="00DB6269"/>
    <w:rsid w:val="00DB70F5"/>
    <w:rsid w:val="00DC0BDC"/>
    <w:rsid w:val="00DC27E8"/>
    <w:rsid w:val="00DC5112"/>
    <w:rsid w:val="00DC53D4"/>
    <w:rsid w:val="00DC5AF0"/>
    <w:rsid w:val="00DC7339"/>
    <w:rsid w:val="00DD03C9"/>
    <w:rsid w:val="00DD1560"/>
    <w:rsid w:val="00DD2B77"/>
    <w:rsid w:val="00DD6006"/>
    <w:rsid w:val="00DD7449"/>
    <w:rsid w:val="00DD7C07"/>
    <w:rsid w:val="00DE000C"/>
    <w:rsid w:val="00DE00E0"/>
    <w:rsid w:val="00DE0A1E"/>
    <w:rsid w:val="00DE38D0"/>
    <w:rsid w:val="00DE3B37"/>
    <w:rsid w:val="00DE5099"/>
    <w:rsid w:val="00DE5DEB"/>
    <w:rsid w:val="00DE6156"/>
    <w:rsid w:val="00DF018D"/>
    <w:rsid w:val="00DF0ACB"/>
    <w:rsid w:val="00DF4215"/>
    <w:rsid w:val="00DF748E"/>
    <w:rsid w:val="00E006FB"/>
    <w:rsid w:val="00E01A8F"/>
    <w:rsid w:val="00E02098"/>
    <w:rsid w:val="00E0267F"/>
    <w:rsid w:val="00E02C60"/>
    <w:rsid w:val="00E03710"/>
    <w:rsid w:val="00E05ED1"/>
    <w:rsid w:val="00E06ACE"/>
    <w:rsid w:val="00E071E3"/>
    <w:rsid w:val="00E07ADD"/>
    <w:rsid w:val="00E07D93"/>
    <w:rsid w:val="00E10BB2"/>
    <w:rsid w:val="00E10F72"/>
    <w:rsid w:val="00E11405"/>
    <w:rsid w:val="00E12B40"/>
    <w:rsid w:val="00E1408F"/>
    <w:rsid w:val="00E15168"/>
    <w:rsid w:val="00E15C0B"/>
    <w:rsid w:val="00E16179"/>
    <w:rsid w:val="00E16577"/>
    <w:rsid w:val="00E1731F"/>
    <w:rsid w:val="00E23343"/>
    <w:rsid w:val="00E23EBB"/>
    <w:rsid w:val="00E241F5"/>
    <w:rsid w:val="00E24BBD"/>
    <w:rsid w:val="00E312CD"/>
    <w:rsid w:val="00E31AAD"/>
    <w:rsid w:val="00E32737"/>
    <w:rsid w:val="00E32A3F"/>
    <w:rsid w:val="00E33760"/>
    <w:rsid w:val="00E338CB"/>
    <w:rsid w:val="00E3512F"/>
    <w:rsid w:val="00E364A7"/>
    <w:rsid w:val="00E36959"/>
    <w:rsid w:val="00E36DD4"/>
    <w:rsid w:val="00E37744"/>
    <w:rsid w:val="00E37C4B"/>
    <w:rsid w:val="00E37E14"/>
    <w:rsid w:val="00E40A80"/>
    <w:rsid w:val="00E40CF0"/>
    <w:rsid w:val="00E413F3"/>
    <w:rsid w:val="00E427C8"/>
    <w:rsid w:val="00E44EB0"/>
    <w:rsid w:val="00E46598"/>
    <w:rsid w:val="00E47C52"/>
    <w:rsid w:val="00E50645"/>
    <w:rsid w:val="00E519B7"/>
    <w:rsid w:val="00E51C86"/>
    <w:rsid w:val="00E52C22"/>
    <w:rsid w:val="00E539C0"/>
    <w:rsid w:val="00E55FED"/>
    <w:rsid w:val="00E56A06"/>
    <w:rsid w:val="00E57F4B"/>
    <w:rsid w:val="00E6166B"/>
    <w:rsid w:val="00E62719"/>
    <w:rsid w:val="00E62ABB"/>
    <w:rsid w:val="00E63E1D"/>
    <w:rsid w:val="00E67B83"/>
    <w:rsid w:val="00E724DA"/>
    <w:rsid w:val="00E734F5"/>
    <w:rsid w:val="00E74032"/>
    <w:rsid w:val="00E743B0"/>
    <w:rsid w:val="00E76A14"/>
    <w:rsid w:val="00E7712B"/>
    <w:rsid w:val="00E80F31"/>
    <w:rsid w:val="00E82D88"/>
    <w:rsid w:val="00E8317B"/>
    <w:rsid w:val="00E83F7E"/>
    <w:rsid w:val="00E843F4"/>
    <w:rsid w:val="00E84C25"/>
    <w:rsid w:val="00E8529B"/>
    <w:rsid w:val="00E91751"/>
    <w:rsid w:val="00E96F07"/>
    <w:rsid w:val="00E96F19"/>
    <w:rsid w:val="00E979FB"/>
    <w:rsid w:val="00E97DA4"/>
    <w:rsid w:val="00E97EB8"/>
    <w:rsid w:val="00EA0D72"/>
    <w:rsid w:val="00EA1690"/>
    <w:rsid w:val="00EA280E"/>
    <w:rsid w:val="00EA2C80"/>
    <w:rsid w:val="00EA34D0"/>
    <w:rsid w:val="00EA59CA"/>
    <w:rsid w:val="00EA6FE1"/>
    <w:rsid w:val="00EB0BB1"/>
    <w:rsid w:val="00EB1506"/>
    <w:rsid w:val="00EB2D59"/>
    <w:rsid w:val="00EB48AF"/>
    <w:rsid w:val="00EB50EC"/>
    <w:rsid w:val="00EB632B"/>
    <w:rsid w:val="00EC0D15"/>
    <w:rsid w:val="00EC12D1"/>
    <w:rsid w:val="00EC13D6"/>
    <w:rsid w:val="00EC183D"/>
    <w:rsid w:val="00EC209B"/>
    <w:rsid w:val="00EC3942"/>
    <w:rsid w:val="00EC3DFD"/>
    <w:rsid w:val="00EC4A30"/>
    <w:rsid w:val="00EC5708"/>
    <w:rsid w:val="00EC593C"/>
    <w:rsid w:val="00EC62E9"/>
    <w:rsid w:val="00EC7178"/>
    <w:rsid w:val="00EC7871"/>
    <w:rsid w:val="00ED07E7"/>
    <w:rsid w:val="00ED250E"/>
    <w:rsid w:val="00ED3DF1"/>
    <w:rsid w:val="00ED48FE"/>
    <w:rsid w:val="00ED4AD5"/>
    <w:rsid w:val="00ED5B4F"/>
    <w:rsid w:val="00ED7030"/>
    <w:rsid w:val="00ED73B9"/>
    <w:rsid w:val="00EE04B9"/>
    <w:rsid w:val="00EE0C38"/>
    <w:rsid w:val="00EE10D5"/>
    <w:rsid w:val="00EE38C0"/>
    <w:rsid w:val="00EE3903"/>
    <w:rsid w:val="00EE3C52"/>
    <w:rsid w:val="00EE4C51"/>
    <w:rsid w:val="00EE67CA"/>
    <w:rsid w:val="00EF0795"/>
    <w:rsid w:val="00EF0CB4"/>
    <w:rsid w:val="00EF1133"/>
    <w:rsid w:val="00EF2482"/>
    <w:rsid w:val="00EF283B"/>
    <w:rsid w:val="00EF50D5"/>
    <w:rsid w:val="00EF572E"/>
    <w:rsid w:val="00EF6A43"/>
    <w:rsid w:val="00EF6F08"/>
    <w:rsid w:val="00F002AE"/>
    <w:rsid w:val="00F01CDF"/>
    <w:rsid w:val="00F02962"/>
    <w:rsid w:val="00F04075"/>
    <w:rsid w:val="00F05779"/>
    <w:rsid w:val="00F10D15"/>
    <w:rsid w:val="00F11783"/>
    <w:rsid w:val="00F12308"/>
    <w:rsid w:val="00F1262C"/>
    <w:rsid w:val="00F14D4F"/>
    <w:rsid w:val="00F15614"/>
    <w:rsid w:val="00F15822"/>
    <w:rsid w:val="00F165C7"/>
    <w:rsid w:val="00F17502"/>
    <w:rsid w:val="00F201DB"/>
    <w:rsid w:val="00F20A22"/>
    <w:rsid w:val="00F22361"/>
    <w:rsid w:val="00F2258E"/>
    <w:rsid w:val="00F22A7C"/>
    <w:rsid w:val="00F230F6"/>
    <w:rsid w:val="00F23222"/>
    <w:rsid w:val="00F24760"/>
    <w:rsid w:val="00F24D2B"/>
    <w:rsid w:val="00F25179"/>
    <w:rsid w:val="00F25F22"/>
    <w:rsid w:val="00F27580"/>
    <w:rsid w:val="00F33699"/>
    <w:rsid w:val="00F33F69"/>
    <w:rsid w:val="00F349CB"/>
    <w:rsid w:val="00F3507A"/>
    <w:rsid w:val="00F36373"/>
    <w:rsid w:val="00F36ADF"/>
    <w:rsid w:val="00F40F77"/>
    <w:rsid w:val="00F42336"/>
    <w:rsid w:val="00F43BE3"/>
    <w:rsid w:val="00F44C10"/>
    <w:rsid w:val="00F4539C"/>
    <w:rsid w:val="00F4739C"/>
    <w:rsid w:val="00F47C49"/>
    <w:rsid w:val="00F5279B"/>
    <w:rsid w:val="00F52B2C"/>
    <w:rsid w:val="00F53C2D"/>
    <w:rsid w:val="00F54304"/>
    <w:rsid w:val="00F545C7"/>
    <w:rsid w:val="00F54D8A"/>
    <w:rsid w:val="00F554E4"/>
    <w:rsid w:val="00F57FC6"/>
    <w:rsid w:val="00F63678"/>
    <w:rsid w:val="00F648CA"/>
    <w:rsid w:val="00F64D31"/>
    <w:rsid w:val="00F65BEA"/>
    <w:rsid w:val="00F65C98"/>
    <w:rsid w:val="00F67086"/>
    <w:rsid w:val="00F678FA"/>
    <w:rsid w:val="00F67B93"/>
    <w:rsid w:val="00F703CF"/>
    <w:rsid w:val="00F70A23"/>
    <w:rsid w:val="00F70A8E"/>
    <w:rsid w:val="00F70AD1"/>
    <w:rsid w:val="00F70B76"/>
    <w:rsid w:val="00F70D65"/>
    <w:rsid w:val="00F70D6F"/>
    <w:rsid w:val="00F71185"/>
    <w:rsid w:val="00F712B1"/>
    <w:rsid w:val="00F71432"/>
    <w:rsid w:val="00F717C6"/>
    <w:rsid w:val="00F71968"/>
    <w:rsid w:val="00F71AB4"/>
    <w:rsid w:val="00F71B72"/>
    <w:rsid w:val="00F735BE"/>
    <w:rsid w:val="00F73B6B"/>
    <w:rsid w:val="00F73CA3"/>
    <w:rsid w:val="00F746CB"/>
    <w:rsid w:val="00F74F7B"/>
    <w:rsid w:val="00F76B4F"/>
    <w:rsid w:val="00F80D13"/>
    <w:rsid w:val="00F80DE2"/>
    <w:rsid w:val="00F80EE1"/>
    <w:rsid w:val="00F81290"/>
    <w:rsid w:val="00F821D3"/>
    <w:rsid w:val="00F827AF"/>
    <w:rsid w:val="00F82970"/>
    <w:rsid w:val="00F84FB5"/>
    <w:rsid w:val="00F85B06"/>
    <w:rsid w:val="00F85BB8"/>
    <w:rsid w:val="00F86932"/>
    <w:rsid w:val="00F86AA0"/>
    <w:rsid w:val="00F8752F"/>
    <w:rsid w:val="00F90BE1"/>
    <w:rsid w:val="00F9173D"/>
    <w:rsid w:val="00F91CB0"/>
    <w:rsid w:val="00F9222E"/>
    <w:rsid w:val="00F9241F"/>
    <w:rsid w:val="00F94F75"/>
    <w:rsid w:val="00F95BC2"/>
    <w:rsid w:val="00F95E22"/>
    <w:rsid w:val="00F963B6"/>
    <w:rsid w:val="00F970CE"/>
    <w:rsid w:val="00FA0510"/>
    <w:rsid w:val="00FA2006"/>
    <w:rsid w:val="00FA3A00"/>
    <w:rsid w:val="00FA708C"/>
    <w:rsid w:val="00FA71B2"/>
    <w:rsid w:val="00FA7381"/>
    <w:rsid w:val="00FA7B51"/>
    <w:rsid w:val="00FA7EB6"/>
    <w:rsid w:val="00FB0B78"/>
    <w:rsid w:val="00FB0FA4"/>
    <w:rsid w:val="00FB56FB"/>
    <w:rsid w:val="00FB5B44"/>
    <w:rsid w:val="00FB6687"/>
    <w:rsid w:val="00FB68FD"/>
    <w:rsid w:val="00FB6D2D"/>
    <w:rsid w:val="00FB757B"/>
    <w:rsid w:val="00FC01E2"/>
    <w:rsid w:val="00FC065B"/>
    <w:rsid w:val="00FC0E8C"/>
    <w:rsid w:val="00FC10D7"/>
    <w:rsid w:val="00FC1596"/>
    <w:rsid w:val="00FC2BA6"/>
    <w:rsid w:val="00FC3A66"/>
    <w:rsid w:val="00FC4B7D"/>
    <w:rsid w:val="00FC6271"/>
    <w:rsid w:val="00FC6C26"/>
    <w:rsid w:val="00FC79AE"/>
    <w:rsid w:val="00FC7CEB"/>
    <w:rsid w:val="00FD0536"/>
    <w:rsid w:val="00FD0F59"/>
    <w:rsid w:val="00FD1158"/>
    <w:rsid w:val="00FD127D"/>
    <w:rsid w:val="00FD1C67"/>
    <w:rsid w:val="00FD378B"/>
    <w:rsid w:val="00FD3EB7"/>
    <w:rsid w:val="00FD4161"/>
    <w:rsid w:val="00FD6391"/>
    <w:rsid w:val="00FD6B18"/>
    <w:rsid w:val="00FD6C83"/>
    <w:rsid w:val="00FD7B6E"/>
    <w:rsid w:val="00FE29BE"/>
    <w:rsid w:val="00FE35D8"/>
    <w:rsid w:val="00FE564F"/>
    <w:rsid w:val="00FE62CB"/>
    <w:rsid w:val="00FE64B1"/>
    <w:rsid w:val="00FE686C"/>
    <w:rsid w:val="00FE7473"/>
    <w:rsid w:val="00FF0DC3"/>
    <w:rsid w:val="00FF1B6A"/>
    <w:rsid w:val="00FF1CEE"/>
    <w:rsid w:val="00FF2139"/>
    <w:rsid w:val="00FF4EC3"/>
    <w:rsid w:val="00FF549A"/>
    <w:rsid w:val="00FF6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3D7D7D"/>
    <w:pPr>
      <w:spacing w:after="120"/>
    </w:pPr>
    <w:rPr>
      <w:rFonts w:eastAsiaTheme="minorEastAsia"/>
      <w:lang w:bidi="en-US"/>
    </w:rPr>
  </w:style>
  <w:style w:type="paragraph" w:styleId="Heading1">
    <w:name w:val="heading 1"/>
    <w:basedOn w:val="Normal"/>
    <w:next w:val="ppBodyText"/>
    <w:link w:val="Heading1Char"/>
    <w:qFormat/>
    <w:rsid w:val="003D7D7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D7D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3D7D7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3D7D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3D7D7D"/>
    <w:pPr>
      <w:numPr>
        <w:ilvl w:val="1"/>
        <w:numId w:val="1"/>
      </w:numPr>
      <w:spacing w:after="120"/>
    </w:pPr>
    <w:rPr>
      <w:rFonts w:eastAsiaTheme="minorEastAsia"/>
      <w:lang w:bidi="en-US"/>
    </w:rPr>
  </w:style>
  <w:style w:type="paragraph" w:customStyle="1" w:styleId="ppListEnd">
    <w:name w:val="pp List End"/>
    <w:basedOn w:val="ppNumberList"/>
    <w:next w:val="ppBodyText"/>
    <w:rsid w:val="003D7D7D"/>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D7D7D"/>
    <w:pPr>
      <w:numPr>
        <w:ilvl w:val="1"/>
        <w:numId w:val="8"/>
      </w:numPr>
      <w:tabs>
        <w:tab w:val="left" w:pos="1440"/>
      </w:tabs>
      <w:ind w:left="754" w:hanging="357"/>
    </w:pPr>
  </w:style>
  <w:style w:type="paragraph" w:customStyle="1" w:styleId="ppNumberListIndent">
    <w:name w:val="pp Number List Indent"/>
    <w:basedOn w:val="ppNumberList"/>
    <w:rsid w:val="003D7D7D"/>
    <w:pPr>
      <w:numPr>
        <w:ilvl w:val="2"/>
      </w:numPr>
      <w:tabs>
        <w:tab w:val="clear" w:pos="1440"/>
        <w:tab w:val="left" w:pos="2160"/>
      </w:tabs>
      <w:ind w:left="1434" w:hanging="357"/>
    </w:pPr>
  </w:style>
  <w:style w:type="paragraph" w:customStyle="1" w:styleId="ppBodyTextIndent">
    <w:name w:val="pp Body Text Indent"/>
    <w:basedOn w:val="ppBodyText"/>
    <w:rsid w:val="003D7D7D"/>
    <w:pPr>
      <w:numPr>
        <w:ilvl w:val="2"/>
      </w:numPr>
    </w:pPr>
  </w:style>
  <w:style w:type="paragraph" w:customStyle="1" w:styleId="ppBodyTextIndent2">
    <w:name w:val="pp Body Text Indent 2"/>
    <w:basedOn w:val="ppBodyTextIndent"/>
    <w:rsid w:val="003D7D7D"/>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3D7D7D"/>
    <w:pPr>
      <w:spacing w:before="80" w:after="80"/>
    </w:pPr>
    <w:rPr>
      <w:rFonts w:cs="Arial"/>
      <w:b/>
      <w:szCs w:val="20"/>
    </w:rPr>
  </w:style>
  <w:style w:type="paragraph" w:customStyle="1" w:styleId="ppBodyTextIndent3">
    <w:name w:val="pp Body Text Indent 3"/>
    <w:basedOn w:val="ppBodyTextIndent2"/>
    <w:rsid w:val="003D7D7D"/>
    <w:pPr>
      <w:numPr>
        <w:ilvl w:val="4"/>
      </w:numPr>
    </w:pPr>
  </w:style>
  <w:style w:type="paragraph" w:customStyle="1" w:styleId="ppNumberListIndent2">
    <w:name w:val="pp Number List Indent 2"/>
    <w:basedOn w:val="ppNumberListIndent"/>
    <w:qFormat/>
    <w:rsid w:val="003D7D7D"/>
    <w:pPr>
      <w:numPr>
        <w:ilvl w:val="3"/>
      </w:numPr>
      <w:ind w:left="2115" w:hanging="357"/>
    </w:pPr>
  </w:style>
  <w:style w:type="paragraph" w:customStyle="1" w:styleId="ppFigure">
    <w:name w:val="pp Figure"/>
    <w:basedOn w:val="Normal"/>
    <w:next w:val="Normal"/>
    <w:qFormat/>
    <w:rsid w:val="003D7D7D"/>
    <w:pPr>
      <w:numPr>
        <w:ilvl w:val="1"/>
        <w:numId w:val="2"/>
      </w:numPr>
      <w:spacing w:after="0"/>
      <w:ind w:left="0"/>
    </w:pPr>
  </w:style>
  <w:style w:type="paragraph" w:customStyle="1" w:styleId="ppFigureIndent">
    <w:name w:val="pp Figure Indent"/>
    <w:basedOn w:val="ppFigure"/>
    <w:next w:val="Normal"/>
    <w:rsid w:val="003D7D7D"/>
    <w:pPr>
      <w:numPr>
        <w:ilvl w:val="2"/>
      </w:numPr>
      <w:ind w:left="720"/>
    </w:pPr>
  </w:style>
  <w:style w:type="paragraph" w:customStyle="1" w:styleId="ppFigureIndent2">
    <w:name w:val="pp Figure Indent 2"/>
    <w:basedOn w:val="ppFigureIndent"/>
    <w:next w:val="Normal"/>
    <w:rsid w:val="003D7D7D"/>
    <w:pPr>
      <w:numPr>
        <w:ilvl w:val="3"/>
      </w:numPr>
      <w:ind w:left="1440"/>
    </w:pPr>
  </w:style>
  <w:style w:type="paragraph" w:customStyle="1" w:styleId="ppNote">
    <w:name w:val="pp Note"/>
    <w:basedOn w:val="Normal"/>
    <w:qFormat/>
    <w:rsid w:val="003D7D7D"/>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3D7D7D"/>
    <w:pPr>
      <w:numPr>
        <w:ilvl w:val="2"/>
      </w:numPr>
      <w:ind w:left="862"/>
    </w:pPr>
  </w:style>
  <w:style w:type="paragraph" w:customStyle="1" w:styleId="ppNoteIndent2">
    <w:name w:val="pp Note Indent 2"/>
    <w:basedOn w:val="ppNoteIndent"/>
    <w:rsid w:val="003D7D7D"/>
    <w:pPr>
      <w:numPr>
        <w:ilvl w:val="3"/>
      </w:numPr>
      <w:ind w:left="1584"/>
    </w:pPr>
  </w:style>
  <w:style w:type="paragraph" w:customStyle="1" w:styleId="ppFigureCaption">
    <w:name w:val="pp Figure Caption"/>
    <w:basedOn w:val="Normal"/>
    <w:next w:val="ppBodyText"/>
    <w:qFormat/>
    <w:rsid w:val="003D7D7D"/>
    <w:pPr>
      <w:numPr>
        <w:ilvl w:val="1"/>
        <w:numId w:val="4"/>
      </w:numPr>
      <w:ind w:left="0"/>
    </w:pPr>
    <w:rPr>
      <w:i/>
    </w:rPr>
  </w:style>
  <w:style w:type="paragraph" w:customStyle="1" w:styleId="ppFigureCaptionIndent">
    <w:name w:val="pp Figure Caption Indent"/>
    <w:basedOn w:val="ppFigureCaption"/>
    <w:next w:val="ppBodyTextIndent"/>
    <w:rsid w:val="003D7D7D"/>
    <w:pPr>
      <w:numPr>
        <w:ilvl w:val="2"/>
      </w:numPr>
      <w:ind w:left="720"/>
    </w:pPr>
  </w:style>
  <w:style w:type="paragraph" w:customStyle="1" w:styleId="ppFigureCaptionIndent2">
    <w:name w:val="pp Figure Caption Indent 2"/>
    <w:basedOn w:val="ppFigureCaptionIndent"/>
    <w:next w:val="ppBodyTextIndent2"/>
    <w:rsid w:val="003D7D7D"/>
    <w:pPr>
      <w:numPr>
        <w:ilvl w:val="3"/>
      </w:numPr>
      <w:ind w:left="1440"/>
    </w:pPr>
  </w:style>
  <w:style w:type="paragraph" w:customStyle="1" w:styleId="ppFigureNumber">
    <w:name w:val="pp Figure Number"/>
    <w:basedOn w:val="Normal"/>
    <w:next w:val="ppFigureCaption"/>
    <w:rsid w:val="003D7D7D"/>
    <w:pPr>
      <w:numPr>
        <w:ilvl w:val="1"/>
        <w:numId w:val="5"/>
      </w:numPr>
      <w:spacing w:after="0"/>
      <w:ind w:left="0"/>
    </w:pPr>
    <w:rPr>
      <w:b/>
    </w:rPr>
  </w:style>
  <w:style w:type="paragraph" w:customStyle="1" w:styleId="ppFigureNumberIndent">
    <w:name w:val="pp Figure Number Indent"/>
    <w:basedOn w:val="ppFigureNumber"/>
    <w:next w:val="ppFigureCaptionIndent"/>
    <w:rsid w:val="003D7D7D"/>
    <w:pPr>
      <w:numPr>
        <w:ilvl w:val="2"/>
      </w:numPr>
      <w:ind w:left="720"/>
    </w:pPr>
  </w:style>
  <w:style w:type="paragraph" w:customStyle="1" w:styleId="ppFigureNumberIndent2">
    <w:name w:val="pp Figure Number Indent 2"/>
    <w:basedOn w:val="ppFigureNumberIndent"/>
    <w:next w:val="ppFigureCaptionIndent2"/>
    <w:rsid w:val="003D7D7D"/>
    <w:pPr>
      <w:numPr>
        <w:ilvl w:val="3"/>
      </w:numPr>
      <w:ind w:left="1440"/>
    </w:pPr>
  </w:style>
  <w:style w:type="paragraph" w:customStyle="1" w:styleId="ppNoteIndent3">
    <w:name w:val="pp Note Indent 3"/>
    <w:basedOn w:val="ppNoteIndent2"/>
    <w:qFormat/>
    <w:rsid w:val="003D7D7D"/>
    <w:pPr>
      <w:numPr>
        <w:ilvl w:val="4"/>
      </w:numPr>
    </w:pPr>
  </w:style>
  <w:style w:type="paragraph" w:customStyle="1" w:styleId="ppFigureIndent3">
    <w:name w:val="pp Figure Indent 3"/>
    <w:basedOn w:val="ppFigureIndent2"/>
    <w:qFormat/>
    <w:rsid w:val="003D7D7D"/>
    <w:pPr>
      <w:numPr>
        <w:ilvl w:val="4"/>
      </w:numPr>
    </w:pPr>
  </w:style>
  <w:style w:type="paragraph" w:customStyle="1" w:styleId="ppFigureCaptionIndent3">
    <w:name w:val="pp Figure Caption Indent 3"/>
    <w:basedOn w:val="ppFigureCaptionIndent2"/>
    <w:qFormat/>
    <w:rsid w:val="003D7D7D"/>
    <w:pPr>
      <w:numPr>
        <w:ilvl w:val="4"/>
      </w:numPr>
    </w:pPr>
  </w:style>
  <w:style w:type="paragraph" w:customStyle="1" w:styleId="ppFigureNumberIndent3">
    <w:name w:val="pp Figure Number Indent 3"/>
    <w:basedOn w:val="ppFigureNumberIndent2"/>
    <w:qFormat/>
    <w:rsid w:val="003D7D7D"/>
    <w:pPr>
      <w:numPr>
        <w:ilvl w:val="4"/>
      </w:numPr>
      <w:ind w:left="2160" w:firstLine="0"/>
    </w:pPr>
  </w:style>
  <w:style w:type="paragraph" w:styleId="BalloonText">
    <w:name w:val="Balloon Text"/>
    <w:basedOn w:val="Normal"/>
    <w:link w:val="BalloonTextChar"/>
    <w:uiPriority w:val="99"/>
    <w:semiHidden/>
    <w:unhideWhenUsed/>
    <w:rsid w:val="003D7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D7D"/>
    <w:rPr>
      <w:rFonts w:ascii="Tahoma" w:eastAsiaTheme="minorEastAsia" w:hAnsi="Tahoma" w:cs="Tahoma"/>
      <w:sz w:val="16"/>
      <w:szCs w:val="16"/>
      <w:lang w:bidi="en-US"/>
    </w:rPr>
  </w:style>
  <w:style w:type="paragraph" w:styleId="Caption">
    <w:name w:val="caption"/>
    <w:basedOn w:val="Normal"/>
    <w:next w:val="Normal"/>
    <w:uiPriority w:val="35"/>
    <w:unhideWhenUsed/>
    <w:qFormat/>
    <w:rsid w:val="003D7D7D"/>
    <w:pPr>
      <w:spacing w:after="200" w:line="240" w:lineRule="auto"/>
    </w:pPr>
    <w:rPr>
      <w:b/>
      <w:bCs/>
      <w:color w:val="4F81BD" w:themeColor="accent1"/>
      <w:sz w:val="18"/>
      <w:szCs w:val="18"/>
    </w:rPr>
  </w:style>
  <w:style w:type="paragraph" w:styleId="ListParagraph">
    <w:name w:val="List Paragraph"/>
    <w:basedOn w:val="Normal"/>
    <w:link w:val="ListParagraphChar"/>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3D7D7D"/>
    <w:pPr>
      <w:numPr>
        <w:ilvl w:val="1"/>
        <w:numId w:val="6"/>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3D7D7D"/>
    <w:pPr>
      <w:numPr>
        <w:ilvl w:val="2"/>
      </w:numPr>
    </w:pPr>
  </w:style>
  <w:style w:type="paragraph" w:customStyle="1" w:styleId="ppCodeIndent2">
    <w:name w:val="pp Code Indent 2"/>
    <w:basedOn w:val="ppCodeIndent"/>
    <w:rsid w:val="003D7D7D"/>
    <w:pPr>
      <w:numPr>
        <w:ilvl w:val="3"/>
      </w:numPr>
      <w:ind w:left="1440"/>
    </w:pPr>
  </w:style>
  <w:style w:type="paragraph" w:customStyle="1" w:styleId="ppCodeLanguage">
    <w:name w:val="pp Code Language"/>
    <w:basedOn w:val="Normal"/>
    <w:next w:val="ppCode"/>
    <w:qFormat/>
    <w:rsid w:val="003D7D7D"/>
    <w:pPr>
      <w:numPr>
        <w:ilvl w:val="1"/>
        <w:numId w:val="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3D7D7D"/>
    <w:pPr>
      <w:numPr>
        <w:ilvl w:val="2"/>
      </w:numPr>
      <w:ind w:left="720"/>
    </w:pPr>
  </w:style>
  <w:style w:type="paragraph" w:customStyle="1" w:styleId="ppCodeLanguageIndent2">
    <w:name w:val="pp Code Language Indent 2"/>
    <w:basedOn w:val="ppCodeLanguageIndent"/>
    <w:next w:val="ppCodeIndent2"/>
    <w:rsid w:val="003D7D7D"/>
    <w:pPr>
      <w:numPr>
        <w:ilvl w:val="3"/>
      </w:numPr>
      <w:ind w:left="1440"/>
    </w:pPr>
  </w:style>
  <w:style w:type="paragraph" w:customStyle="1" w:styleId="ppCodeIndent3">
    <w:name w:val="pp Code Indent 3"/>
    <w:basedOn w:val="ppCodeIndent2"/>
    <w:qFormat/>
    <w:rsid w:val="003D7D7D"/>
    <w:pPr>
      <w:numPr>
        <w:ilvl w:val="4"/>
      </w:numPr>
    </w:pPr>
  </w:style>
  <w:style w:type="paragraph" w:customStyle="1" w:styleId="ppCodeLanguageIndent3">
    <w:name w:val="pp Code Language Indent 3"/>
    <w:basedOn w:val="ppCodeLanguageIndent2"/>
    <w:next w:val="ppCodeIndent3"/>
    <w:qFormat/>
    <w:rsid w:val="003D7D7D"/>
    <w:pPr>
      <w:numPr>
        <w:ilvl w:val="4"/>
      </w:numPr>
    </w:pPr>
  </w:style>
  <w:style w:type="character" w:customStyle="1" w:styleId="Heading1Char">
    <w:name w:val="Heading 1 Char"/>
    <w:basedOn w:val="DefaultParagraphFont"/>
    <w:link w:val="Heading1"/>
    <w:rsid w:val="003D7D7D"/>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3D7D7D"/>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3D7D7D"/>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3D7D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7D7D"/>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3D7D7D"/>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3D7D7D"/>
    <w:pPr>
      <w:numPr>
        <w:numId w:val="10"/>
      </w:numPr>
      <w:tabs>
        <w:tab w:val="clear" w:pos="1440"/>
      </w:tabs>
      <w:ind w:left="754" w:hanging="357"/>
    </w:pPr>
  </w:style>
  <w:style w:type="paragraph" w:customStyle="1" w:styleId="ppBulletListIndent">
    <w:name w:val="pp Bullet List Indent"/>
    <w:basedOn w:val="ppBulletList"/>
    <w:rsid w:val="003D7D7D"/>
    <w:pPr>
      <w:numPr>
        <w:ilvl w:val="2"/>
      </w:numPr>
      <w:ind w:left="1434" w:hanging="357"/>
    </w:pPr>
  </w:style>
  <w:style w:type="paragraph" w:customStyle="1" w:styleId="ppBulletListTable">
    <w:name w:val="pp Bullet List Table"/>
    <w:basedOn w:val="Normal"/>
    <w:uiPriority w:val="11"/>
    <w:rsid w:val="003D7D7D"/>
    <w:pPr>
      <w:numPr>
        <w:numId w:val="9"/>
      </w:numPr>
      <w:tabs>
        <w:tab w:val="left" w:pos="403"/>
      </w:tabs>
      <w:spacing w:before="100"/>
    </w:pPr>
    <w:rPr>
      <w:sz w:val="18"/>
    </w:rPr>
  </w:style>
  <w:style w:type="paragraph" w:customStyle="1" w:styleId="ppChapterNumber">
    <w:name w:val="pp Chapter Number"/>
    <w:next w:val="Normal"/>
    <w:uiPriority w:val="14"/>
    <w:rsid w:val="003D7D7D"/>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3D7D7D"/>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3D7D7D"/>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3D7D7D"/>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3D7D7D"/>
    <w:pPr>
      <w:numPr>
        <w:ilvl w:val="0"/>
        <w:numId w:val="0"/>
      </w:numPr>
    </w:pPr>
  </w:style>
  <w:style w:type="paragraph" w:customStyle="1" w:styleId="ppCodeTable">
    <w:name w:val="pp Code Table"/>
    <w:basedOn w:val="ppCode"/>
    <w:rsid w:val="003D7D7D"/>
    <w:pPr>
      <w:numPr>
        <w:ilvl w:val="0"/>
        <w:numId w:val="0"/>
      </w:numPr>
    </w:pPr>
  </w:style>
  <w:style w:type="paragraph" w:customStyle="1" w:styleId="ppListBodyText">
    <w:name w:val="pp List Body Text"/>
    <w:basedOn w:val="Normal"/>
    <w:rsid w:val="003D7D7D"/>
  </w:style>
  <w:style w:type="paragraph" w:customStyle="1" w:styleId="ppNoteBullet">
    <w:name w:val="pp Note Bullet"/>
    <w:basedOn w:val="ppNote"/>
    <w:rsid w:val="003D7D7D"/>
    <w:pPr>
      <w:numPr>
        <w:ilvl w:val="0"/>
        <w:numId w:val="0"/>
      </w:numPr>
    </w:pPr>
  </w:style>
  <w:style w:type="paragraph" w:customStyle="1" w:styleId="ppNumberListTable">
    <w:name w:val="pp Number List Table"/>
    <w:basedOn w:val="ppNumberList"/>
    <w:rsid w:val="003D7D7D"/>
    <w:pPr>
      <w:numPr>
        <w:ilvl w:val="0"/>
        <w:numId w:val="0"/>
      </w:numPr>
      <w:tabs>
        <w:tab w:val="left" w:pos="403"/>
      </w:tabs>
    </w:pPr>
    <w:rPr>
      <w:sz w:val="18"/>
    </w:rPr>
  </w:style>
  <w:style w:type="paragraph" w:customStyle="1" w:styleId="ppSection">
    <w:name w:val="pp Section"/>
    <w:basedOn w:val="Heading1"/>
    <w:next w:val="Normal"/>
    <w:rsid w:val="003D7D7D"/>
    <w:rPr>
      <w:color w:val="333399"/>
    </w:rPr>
  </w:style>
  <w:style w:type="paragraph" w:customStyle="1" w:styleId="ppShowMe">
    <w:name w:val="pp Show Me"/>
    <w:basedOn w:val="Normal"/>
    <w:next w:val="ppBodyText"/>
    <w:rsid w:val="003D7D7D"/>
    <w:rPr>
      <w:rFonts w:ascii="Britannic Bold" w:hAnsi="Britannic Bold"/>
      <w:color w:val="000080"/>
      <w:szCs w:val="20"/>
    </w:rPr>
  </w:style>
  <w:style w:type="table" w:customStyle="1" w:styleId="ppTableGrid">
    <w:name w:val="pp Table Grid"/>
    <w:basedOn w:val="ppTableList"/>
    <w:rsid w:val="003D7D7D"/>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3D7D7D"/>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3D7D7D"/>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3D7D7D"/>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3D7D7D"/>
  </w:style>
  <w:style w:type="table" w:styleId="TableGrid">
    <w:name w:val="Table Grid"/>
    <w:basedOn w:val="TableNormal"/>
    <w:rsid w:val="003D7D7D"/>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3D7D7D"/>
    <w:rPr>
      <w:szCs w:val="20"/>
    </w:rPr>
  </w:style>
  <w:style w:type="character" w:customStyle="1" w:styleId="FootnoteTextChar">
    <w:name w:val="Footnote Text Char"/>
    <w:basedOn w:val="DefaultParagraphFont"/>
    <w:link w:val="FootnoteText"/>
    <w:uiPriority w:val="99"/>
    <w:rsid w:val="003D7D7D"/>
    <w:rPr>
      <w:rFonts w:eastAsiaTheme="minorEastAsia"/>
      <w:szCs w:val="20"/>
      <w:lang w:bidi="en-US"/>
    </w:rPr>
  </w:style>
  <w:style w:type="paragraph" w:styleId="Header">
    <w:name w:val="header"/>
    <w:basedOn w:val="Normal"/>
    <w:link w:val="HeaderChar"/>
    <w:uiPriority w:val="99"/>
    <w:unhideWhenUsed/>
    <w:rsid w:val="003D7D7D"/>
    <w:pPr>
      <w:tabs>
        <w:tab w:val="center" w:pos="4680"/>
        <w:tab w:val="right" w:pos="9360"/>
      </w:tabs>
    </w:pPr>
  </w:style>
  <w:style w:type="character" w:customStyle="1" w:styleId="HeaderChar">
    <w:name w:val="Header Char"/>
    <w:basedOn w:val="DefaultParagraphFont"/>
    <w:link w:val="Header"/>
    <w:uiPriority w:val="99"/>
    <w:rsid w:val="003D7D7D"/>
    <w:rPr>
      <w:rFonts w:eastAsiaTheme="minorEastAsia"/>
      <w:lang w:bidi="en-US"/>
    </w:rPr>
  </w:style>
  <w:style w:type="paragraph" w:styleId="Footer">
    <w:name w:val="footer"/>
    <w:basedOn w:val="Normal"/>
    <w:link w:val="FooterChar"/>
    <w:uiPriority w:val="99"/>
    <w:unhideWhenUsed/>
    <w:rsid w:val="003D7D7D"/>
    <w:pPr>
      <w:tabs>
        <w:tab w:val="center" w:pos="4680"/>
        <w:tab w:val="right" w:pos="9360"/>
      </w:tabs>
    </w:pPr>
  </w:style>
  <w:style w:type="character" w:customStyle="1" w:styleId="FooterChar">
    <w:name w:val="Footer Char"/>
    <w:basedOn w:val="DefaultParagraphFont"/>
    <w:link w:val="Footer"/>
    <w:uiPriority w:val="99"/>
    <w:rsid w:val="003D7D7D"/>
    <w:rPr>
      <w:rFonts w:eastAsiaTheme="minorEastAsia"/>
      <w:lang w:bidi="en-US"/>
    </w:rPr>
  </w:style>
  <w:style w:type="character" w:customStyle="1" w:styleId="ppBulletListChar">
    <w:name w:val="pp Bullet List Char"/>
    <w:basedOn w:val="DefaultParagraphFont"/>
    <w:link w:val="ppBulletList"/>
    <w:rsid w:val="003D7D7D"/>
    <w:rPr>
      <w:rFonts w:eastAsiaTheme="minorEastAsia"/>
      <w:lang w:bidi="en-US"/>
    </w:rPr>
  </w:style>
  <w:style w:type="character" w:styleId="PlaceholderText">
    <w:name w:val="Placeholder Text"/>
    <w:basedOn w:val="DefaultParagraphFont"/>
    <w:uiPriority w:val="99"/>
    <w:semiHidden/>
    <w:rsid w:val="003D7D7D"/>
    <w:rPr>
      <w:color w:val="808080"/>
    </w:rPr>
  </w:style>
  <w:style w:type="table" w:customStyle="1" w:styleId="ppTable">
    <w:name w:val="pp Table"/>
    <w:basedOn w:val="TableNormal"/>
    <w:uiPriority w:val="99"/>
    <w:rsid w:val="003D7D7D"/>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3D7D7D"/>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C32481"/>
    <w:rPr>
      <w:rFonts w:eastAsiaTheme="minorEastAsia"/>
      <w:lang w:bidi="en-US"/>
    </w:rPr>
  </w:style>
  <w:style w:type="character" w:customStyle="1" w:styleId="ListParagraphChar">
    <w:name w:val="List Paragraph Char"/>
    <w:basedOn w:val="DefaultParagraphFont"/>
    <w:link w:val="ListParagraph"/>
    <w:uiPriority w:val="34"/>
    <w:locked/>
    <w:rsid w:val="008B53EA"/>
    <w:rPr>
      <w:rFonts w:eastAsiaTheme="minorEastAsia"/>
      <w:lang w:bidi="en-US"/>
    </w:rPr>
  </w:style>
  <w:style w:type="character" w:customStyle="1" w:styleId="apple-converted-space">
    <w:name w:val="apple-converted-space"/>
    <w:basedOn w:val="DefaultParagraphFont"/>
    <w:rsid w:val="00353451"/>
  </w:style>
  <w:style w:type="character" w:customStyle="1" w:styleId="il">
    <w:name w:val="il"/>
    <w:basedOn w:val="DefaultParagraphFont"/>
    <w:rsid w:val="00353451"/>
  </w:style>
  <w:style w:type="character" w:customStyle="1" w:styleId="apple-style-span">
    <w:name w:val="apple-style-span"/>
    <w:basedOn w:val="DefaultParagraphFont"/>
    <w:rsid w:val="00E36959"/>
  </w:style>
  <w:style w:type="table" w:styleId="MediumShading1-Accent5">
    <w:name w:val="Medium Shading 1 Accent 5"/>
    <w:basedOn w:val="TableNormal"/>
    <w:uiPriority w:val="63"/>
    <w:rsid w:val="006F169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3D7D7D"/>
    <w:pPr>
      <w:spacing w:after="120"/>
    </w:pPr>
    <w:rPr>
      <w:rFonts w:eastAsiaTheme="minorEastAsia"/>
      <w:lang w:bidi="en-US"/>
    </w:rPr>
  </w:style>
  <w:style w:type="paragraph" w:styleId="Heading1">
    <w:name w:val="heading 1"/>
    <w:basedOn w:val="Normal"/>
    <w:next w:val="ppBodyText"/>
    <w:link w:val="Heading1Char"/>
    <w:qFormat/>
    <w:rsid w:val="003D7D7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D7D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3D7D7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3D7D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3D7D7D"/>
    <w:pPr>
      <w:numPr>
        <w:ilvl w:val="1"/>
        <w:numId w:val="1"/>
      </w:numPr>
      <w:spacing w:after="120"/>
    </w:pPr>
    <w:rPr>
      <w:rFonts w:eastAsiaTheme="minorEastAsia"/>
      <w:lang w:bidi="en-US"/>
    </w:rPr>
  </w:style>
  <w:style w:type="paragraph" w:customStyle="1" w:styleId="ppListEnd">
    <w:name w:val="pp List End"/>
    <w:basedOn w:val="ppNumberList"/>
    <w:next w:val="ppBodyText"/>
    <w:rsid w:val="003D7D7D"/>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D7D7D"/>
    <w:pPr>
      <w:numPr>
        <w:ilvl w:val="1"/>
        <w:numId w:val="8"/>
      </w:numPr>
      <w:tabs>
        <w:tab w:val="left" w:pos="1440"/>
      </w:tabs>
      <w:ind w:left="754" w:hanging="357"/>
    </w:pPr>
  </w:style>
  <w:style w:type="paragraph" w:customStyle="1" w:styleId="ppNumberListIndent">
    <w:name w:val="pp Number List Indent"/>
    <w:basedOn w:val="ppNumberList"/>
    <w:rsid w:val="003D7D7D"/>
    <w:pPr>
      <w:numPr>
        <w:ilvl w:val="2"/>
      </w:numPr>
      <w:tabs>
        <w:tab w:val="clear" w:pos="1440"/>
        <w:tab w:val="left" w:pos="2160"/>
      </w:tabs>
      <w:ind w:left="1434" w:hanging="357"/>
    </w:pPr>
  </w:style>
  <w:style w:type="paragraph" w:customStyle="1" w:styleId="ppBodyTextIndent">
    <w:name w:val="pp Body Text Indent"/>
    <w:basedOn w:val="ppBodyText"/>
    <w:rsid w:val="003D7D7D"/>
    <w:pPr>
      <w:numPr>
        <w:ilvl w:val="2"/>
      </w:numPr>
    </w:pPr>
  </w:style>
  <w:style w:type="paragraph" w:customStyle="1" w:styleId="ppBodyTextIndent2">
    <w:name w:val="pp Body Text Indent 2"/>
    <w:basedOn w:val="ppBodyTextIndent"/>
    <w:rsid w:val="003D7D7D"/>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3D7D7D"/>
    <w:pPr>
      <w:spacing w:before="80" w:after="80"/>
    </w:pPr>
    <w:rPr>
      <w:rFonts w:cs="Arial"/>
      <w:b/>
      <w:szCs w:val="20"/>
    </w:rPr>
  </w:style>
  <w:style w:type="paragraph" w:customStyle="1" w:styleId="ppBodyTextIndent3">
    <w:name w:val="pp Body Text Indent 3"/>
    <w:basedOn w:val="ppBodyTextIndent2"/>
    <w:rsid w:val="003D7D7D"/>
    <w:pPr>
      <w:numPr>
        <w:ilvl w:val="4"/>
      </w:numPr>
    </w:pPr>
  </w:style>
  <w:style w:type="paragraph" w:customStyle="1" w:styleId="ppNumberListIndent2">
    <w:name w:val="pp Number List Indent 2"/>
    <w:basedOn w:val="ppNumberListIndent"/>
    <w:qFormat/>
    <w:rsid w:val="003D7D7D"/>
    <w:pPr>
      <w:numPr>
        <w:ilvl w:val="3"/>
      </w:numPr>
      <w:ind w:left="2115" w:hanging="357"/>
    </w:pPr>
  </w:style>
  <w:style w:type="paragraph" w:customStyle="1" w:styleId="ppFigure">
    <w:name w:val="pp Figure"/>
    <w:basedOn w:val="Normal"/>
    <w:next w:val="Normal"/>
    <w:qFormat/>
    <w:rsid w:val="003D7D7D"/>
    <w:pPr>
      <w:numPr>
        <w:ilvl w:val="1"/>
        <w:numId w:val="2"/>
      </w:numPr>
      <w:spacing w:after="0"/>
      <w:ind w:left="0"/>
    </w:pPr>
  </w:style>
  <w:style w:type="paragraph" w:customStyle="1" w:styleId="ppFigureIndent">
    <w:name w:val="pp Figure Indent"/>
    <w:basedOn w:val="ppFigure"/>
    <w:next w:val="Normal"/>
    <w:rsid w:val="003D7D7D"/>
    <w:pPr>
      <w:numPr>
        <w:ilvl w:val="2"/>
      </w:numPr>
      <w:ind w:left="720"/>
    </w:pPr>
  </w:style>
  <w:style w:type="paragraph" w:customStyle="1" w:styleId="ppFigureIndent2">
    <w:name w:val="pp Figure Indent 2"/>
    <w:basedOn w:val="ppFigureIndent"/>
    <w:next w:val="Normal"/>
    <w:rsid w:val="003D7D7D"/>
    <w:pPr>
      <w:numPr>
        <w:ilvl w:val="3"/>
      </w:numPr>
      <w:ind w:left="1440"/>
    </w:pPr>
  </w:style>
  <w:style w:type="paragraph" w:customStyle="1" w:styleId="ppNote">
    <w:name w:val="pp Note"/>
    <w:basedOn w:val="Normal"/>
    <w:qFormat/>
    <w:rsid w:val="003D7D7D"/>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3D7D7D"/>
    <w:pPr>
      <w:numPr>
        <w:ilvl w:val="2"/>
      </w:numPr>
      <w:ind w:left="862"/>
    </w:pPr>
  </w:style>
  <w:style w:type="paragraph" w:customStyle="1" w:styleId="ppNoteIndent2">
    <w:name w:val="pp Note Indent 2"/>
    <w:basedOn w:val="ppNoteIndent"/>
    <w:rsid w:val="003D7D7D"/>
    <w:pPr>
      <w:numPr>
        <w:ilvl w:val="3"/>
      </w:numPr>
      <w:ind w:left="1584"/>
    </w:pPr>
  </w:style>
  <w:style w:type="paragraph" w:customStyle="1" w:styleId="ppFigureCaption">
    <w:name w:val="pp Figure Caption"/>
    <w:basedOn w:val="Normal"/>
    <w:next w:val="ppBodyText"/>
    <w:qFormat/>
    <w:rsid w:val="003D7D7D"/>
    <w:pPr>
      <w:numPr>
        <w:ilvl w:val="1"/>
        <w:numId w:val="4"/>
      </w:numPr>
      <w:ind w:left="0"/>
    </w:pPr>
    <w:rPr>
      <w:i/>
    </w:rPr>
  </w:style>
  <w:style w:type="paragraph" w:customStyle="1" w:styleId="ppFigureCaptionIndent">
    <w:name w:val="pp Figure Caption Indent"/>
    <w:basedOn w:val="ppFigureCaption"/>
    <w:next w:val="ppBodyTextIndent"/>
    <w:rsid w:val="003D7D7D"/>
    <w:pPr>
      <w:numPr>
        <w:ilvl w:val="2"/>
      </w:numPr>
      <w:ind w:left="720"/>
    </w:pPr>
  </w:style>
  <w:style w:type="paragraph" w:customStyle="1" w:styleId="ppFigureCaptionIndent2">
    <w:name w:val="pp Figure Caption Indent 2"/>
    <w:basedOn w:val="ppFigureCaptionIndent"/>
    <w:next w:val="ppBodyTextIndent2"/>
    <w:rsid w:val="003D7D7D"/>
    <w:pPr>
      <w:numPr>
        <w:ilvl w:val="3"/>
      </w:numPr>
      <w:ind w:left="1440"/>
    </w:pPr>
  </w:style>
  <w:style w:type="paragraph" w:customStyle="1" w:styleId="ppFigureNumber">
    <w:name w:val="pp Figure Number"/>
    <w:basedOn w:val="Normal"/>
    <w:next w:val="ppFigureCaption"/>
    <w:rsid w:val="003D7D7D"/>
    <w:pPr>
      <w:numPr>
        <w:ilvl w:val="1"/>
        <w:numId w:val="5"/>
      </w:numPr>
      <w:spacing w:after="0"/>
      <w:ind w:left="0"/>
    </w:pPr>
    <w:rPr>
      <w:b/>
    </w:rPr>
  </w:style>
  <w:style w:type="paragraph" w:customStyle="1" w:styleId="ppFigureNumberIndent">
    <w:name w:val="pp Figure Number Indent"/>
    <w:basedOn w:val="ppFigureNumber"/>
    <w:next w:val="ppFigureCaptionIndent"/>
    <w:rsid w:val="003D7D7D"/>
    <w:pPr>
      <w:numPr>
        <w:ilvl w:val="2"/>
      </w:numPr>
      <w:ind w:left="720"/>
    </w:pPr>
  </w:style>
  <w:style w:type="paragraph" w:customStyle="1" w:styleId="ppFigureNumberIndent2">
    <w:name w:val="pp Figure Number Indent 2"/>
    <w:basedOn w:val="ppFigureNumberIndent"/>
    <w:next w:val="ppFigureCaptionIndent2"/>
    <w:rsid w:val="003D7D7D"/>
    <w:pPr>
      <w:numPr>
        <w:ilvl w:val="3"/>
      </w:numPr>
      <w:ind w:left="1440"/>
    </w:pPr>
  </w:style>
  <w:style w:type="paragraph" w:customStyle="1" w:styleId="ppNoteIndent3">
    <w:name w:val="pp Note Indent 3"/>
    <w:basedOn w:val="ppNoteIndent2"/>
    <w:qFormat/>
    <w:rsid w:val="003D7D7D"/>
    <w:pPr>
      <w:numPr>
        <w:ilvl w:val="4"/>
      </w:numPr>
    </w:pPr>
  </w:style>
  <w:style w:type="paragraph" w:customStyle="1" w:styleId="ppFigureIndent3">
    <w:name w:val="pp Figure Indent 3"/>
    <w:basedOn w:val="ppFigureIndent2"/>
    <w:qFormat/>
    <w:rsid w:val="003D7D7D"/>
    <w:pPr>
      <w:numPr>
        <w:ilvl w:val="4"/>
      </w:numPr>
    </w:pPr>
  </w:style>
  <w:style w:type="paragraph" w:customStyle="1" w:styleId="ppFigureCaptionIndent3">
    <w:name w:val="pp Figure Caption Indent 3"/>
    <w:basedOn w:val="ppFigureCaptionIndent2"/>
    <w:qFormat/>
    <w:rsid w:val="003D7D7D"/>
    <w:pPr>
      <w:numPr>
        <w:ilvl w:val="4"/>
      </w:numPr>
    </w:pPr>
  </w:style>
  <w:style w:type="paragraph" w:customStyle="1" w:styleId="ppFigureNumberIndent3">
    <w:name w:val="pp Figure Number Indent 3"/>
    <w:basedOn w:val="ppFigureNumberIndent2"/>
    <w:qFormat/>
    <w:rsid w:val="003D7D7D"/>
    <w:pPr>
      <w:numPr>
        <w:ilvl w:val="4"/>
      </w:numPr>
      <w:ind w:left="2160" w:firstLine="0"/>
    </w:pPr>
  </w:style>
  <w:style w:type="paragraph" w:styleId="BalloonText">
    <w:name w:val="Balloon Text"/>
    <w:basedOn w:val="Normal"/>
    <w:link w:val="BalloonTextChar"/>
    <w:uiPriority w:val="99"/>
    <w:semiHidden/>
    <w:unhideWhenUsed/>
    <w:rsid w:val="003D7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D7D"/>
    <w:rPr>
      <w:rFonts w:ascii="Tahoma" w:eastAsiaTheme="minorEastAsia" w:hAnsi="Tahoma" w:cs="Tahoma"/>
      <w:sz w:val="16"/>
      <w:szCs w:val="16"/>
      <w:lang w:bidi="en-US"/>
    </w:rPr>
  </w:style>
  <w:style w:type="paragraph" w:styleId="Caption">
    <w:name w:val="caption"/>
    <w:basedOn w:val="Normal"/>
    <w:next w:val="Normal"/>
    <w:uiPriority w:val="35"/>
    <w:unhideWhenUsed/>
    <w:qFormat/>
    <w:rsid w:val="003D7D7D"/>
    <w:pPr>
      <w:spacing w:after="200" w:line="240" w:lineRule="auto"/>
    </w:pPr>
    <w:rPr>
      <w:b/>
      <w:bCs/>
      <w:color w:val="4F81BD" w:themeColor="accent1"/>
      <w:sz w:val="18"/>
      <w:szCs w:val="18"/>
    </w:rPr>
  </w:style>
  <w:style w:type="paragraph" w:styleId="ListParagraph">
    <w:name w:val="List Paragraph"/>
    <w:basedOn w:val="Normal"/>
    <w:link w:val="ListParagraphChar"/>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3D7D7D"/>
    <w:pPr>
      <w:numPr>
        <w:ilvl w:val="1"/>
        <w:numId w:val="6"/>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3D7D7D"/>
    <w:pPr>
      <w:numPr>
        <w:ilvl w:val="2"/>
      </w:numPr>
    </w:pPr>
  </w:style>
  <w:style w:type="paragraph" w:customStyle="1" w:styleId="ppCodeIndent2">
    <w:name w:val="pp Code Indent 2"/>
    <w:basedOn w:val="ppCodeIndent"/>
    <w:rsid w:val="003D7D7D"/>
    <w:pPr>
      <w:numPr>
        <w:ilvl w:val="3"/>
      </w:numPr>
      <w:ind w:left="1440"/>
    </w:pPr>
  </w:style>
  <w:style w:type="paragraph" w:customStyle="1" w:styleId="ppCodeLanguage">
    <w:name w:val="pp Code Language"/>
    <w:basedOn w:val="Normal"/>
    <w:next w:val="ppCode"/>
    <w:qFormat/>
    <w:rsid w:val="003D7D7D"/>
    <w:pPr>
      <w:numPr>
        <w:ilvl w:val="1"/>
        <w:numId w:val="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3D7D7D"/>
    <w:pPr>
      <w:numPr>
        <w:ilvl w:val="2"/>
      </w:numPr>
      <w:ind w:left="720"/>
    </w:pPr>
  </w:style>
  <w:style w:type="paragraph" w:customStyle="1" w:styleId="ppCodeLanguageIndent2">
    <w:name w:val="pp Code Language Indent 2"/>
    <w:basedOn w:val="ppCodeLanguageIndent"/>
    <w:next w:val="ppCodeIndent2"/>
    <w:rsid w:val="003D7D7D"/>
    <w:pPr>
      <w:numPr>
        <w:ilvl w:val="3"/>
      </w:numPr>
      <w:ind w:left="1440"/>
    </w:pPr>
  </w:style>
  <w:style w:type="paragraph" w:customStyle="1" w:styleId="ppCodeIndent3">
    <w:name w:val="pp Code Indent 3"/>
    <w:basedOn w:val="ppCodeIndent2"/>
    <w:qFormat/>
    <w:rsid w:val="003D7D7D"/>
    <w:pPr>
      <w:numPr>
        <w:ilvl w:val="4"/>
      </w:numPr>
    </w:pPr>
  </w:style>
  <w:style w:type="paragraph" w:customStyle="1" w:styleId="ppCodeLanguageIndent3">
    <w:name w:val="pp Code Language Indent 3"/>
    <w:basedOn w:val="ppCodeLanguageIndent2"/>
    <w:next w:val="ppCodeIndent3"/>
    <w:qFormat/>
    <w:rsid w:val="003D7D7D"/>
    <w:pPr>
      <w:numPr>
        <w:ilvl w:val="4"/>
      </w:numPr>
    </w:pPr>
  </w:style>
  <w:style w:type="character" w:customStyle="1" w:styleId="Heading1Char">
    <w:name w:val="Heading 1 Char"/>
    <w:basedOn w:val="DefaultParagraphFont"/>
    <w:link w:val="Heading1"/>
    <w:rsid w:val="003D7D7D"/>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3D7D7D"/>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3D7D7D"/>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3D7D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7D7D"/>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3D7D7D"/>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3D7D7D"/>
    <w:pPr>
      <w:numPr>
        <w:numId w:val="10"/>
      </w:numPr>
      <w:tabs>
        <w:tab w:val="clear" w:pos="1440"/>
      </w:tabs>
      <w:ind w:left="754" w:hanging="357"/>
    </w:pPr>
  </w:style>
  <w:style w:type="paragraph" w:customStyle="1" w:styleId="ppBulletListIndent">
    <w:name w:val="pp Bullet List Indent"/>
    <w:basedOn w:val="ppBulletList"/>
    <w:rsid w:val="003D7D7D"/>
    <w:pPr>
      <w:numPr>
        <w:ilvl w:val="2"/>
      </w:numPr>
      <w:ind w:left="1434" w:hanging="357"/>
    </w:pPr>
  </w:style>
  <w:style w:type="paragraph" w:customStyle="1" w:styleId="ppBulletListTable">
    <w:name w:val="pp Bullet List Table"/>
    <w:basedOn w:val="Normal"/>
    <w:uiPriority w:val="11"/>
    <w:rsid w:val="003D7D7D"/>
    <w:pPr>
      <w:numPr>
        <w:numId w:val="9"/>
      </w:numPr>
      <w:tabs>
        <w:tab w:val="left" w:pos="403"/>
      </w:tabs>
      <w:spacing w:before="100"/>
    </w:pPr>
    <w:rPr>
      <w:sz w:val="18"/>
    </w:rPr>
  </w:style>
  <w:style w:type="paragraph" w:customStyle="1" w:styleId="ppChapterNumber">
    <w:name w:val="pp Chapter Number"/>
    <w:next w:val="Normal"/>
    <w:uiPriority w:val="14"/>
    <w:rsid w:val="003D7D7D"/>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3D7D7D"/>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3D7D7D"/>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3D7D7D"/>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3D7D7D"/>
    <w:pPr>
      <w:numPr>
        <w:ilvl w:val="0"/>
        <w:numId w:val="0"/>
      </w:numPr>
    </w:pPr>
  </w:style>
  <w:style w:type="paragraph" w:customStyle="1" w:styleId="ppCodeTable">
    <w:name w:val="pp Code Table"/>
    <w:basedOn w:val="ppCode"/>
    <w:rsid w:val="003D7D7D"/>
    <w:pPr>
      <w:numPr>
        <w:ilvl w:val="0"/>
        <w:numId w:val="0"/>
      </w:numPr>
    </w:pPr>
  </w:style>
  <w:style w:type="paragraph" w:customStyle="1" w:styleId="ppListBodyText">
    <w:name w:val="pp List Body Text"/>
    <w:basedOn w:val="Normal"/>
    <w:rsid w:val="003D7D7D"/>
  </w:style>
  <w:style w:type="paragraph" w:customStyle="1" w:styleId="ppNoteBullet">
    <w:name w:val="pp Note Bullet"/>
    <w:basedOn w:val="ppNote"/>
    <w:rsid w:val="003D7D7D"/>
    <w:pPr>
      <w:numPr>
        <w:ilvl w:val="0"/>
        <w:numId w:val="0"/>
      </w:numPr>
    </w:pPr>
  </w:style>
  <w:style w:type="paragraph" w:customStyle="1" w:styleId="ppNumberListTable">
    <w:name w:val="pp Number List Table"/>
    <w:basedOn w:val="ppNumberList"/>
    <w:rsid w:val="003D7D7D"/>
    <w:pPr>
      <w:numPr>
        <w:ilvl w:val="0"/>
        <w:numId w:val="0"/>
      </w:numPr>
      <w:tabs>
        <w:tab w:val="left" w:pos="403"/>
      </w:tabs>
    </w:pPr>
    <w:rPr>
      <w:sz w:val="18"/>
    </w:rPr>
  </w:style>
  <w:style w:type="paragraph" w:customStyle="1" w:styleId="ppSection">
    <w:name w:val="pp Section"/>
    <w:basedOn w:val="Heading1"/>
    <w:next w:val="Normal"/>
    <w:rsid w:val="003D7D7D"/>
    <w:rPr>
      <w:color w:val="333399"/>
    </w:rPr>
  </w:style>
  <w:style w:type="paragraph" w:customStyle="1" w:styleId="ppShowMe">
    <w:name w:val="pp Show Me"/>
    <w:basedOn w:val="Normal"/>
    <w:next w:val="ppBodyText"/>
    <w:rsid w:val="003D7D7D"/>
    <w:rPr>
      <w:rFonts w:ascii="Britannic Bold" w:hAnsi="Britannic Bold"/>
      <w:color w:val="000080"/>
      <w:szCs w:val="20"/>
    </w:rPr>
  </w:style>
  <w:style w:type="table" w:customStyle="1" w:styleId="ppTableGrid">
    <w:name w:val="pp Table Grid"/>
    <w:basedOn w:val="ppTableList"/>
    <w:rsid w:val="003D7D7D"/>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3D7D7D"/>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3D7D7D"/>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3D7D7D"/>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3D7D7D"/>
  </w:style>
  <w:style w:type="table" w:styleId="TableGrid">
    <w:name w:val="Table Grid"/>
    <w:basedOn w:val="TableNormal"/>
    <w:rsid w:val="003D7D7D"/>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3D7D7D"/>
    <w:rPr>
      <w:szCs w:val="20"/>
    </w:rPr>
  </w:style>
  <w:style w:type="character" w:customStyle="1" w:styleId="FootnoteTextChar">
    <w:name w:val="Footnote Text Char"/>
    <w:basedOn w:val="DefaultParagraphFont"/>
    <w:link w:val="FootnoteText"/>
    <w:uiPriority w:val="99"/>
    <w:rsid w:val="003D7D7D"/>
    <w:rPr>
      <w:rFonts w:eastAsiaTheme="minorEastAsia"/>
      <w:szCs w:val="20"/>
      <w:lang w:bidi="en-US"/>
    </w:rPr>
  </w:style>
  <w:style w:type="paragraph" w:styleId="Header">
    <w:name w:val="header"/>
    <w:basedOn w:val="Normal"/>
    <w:link w:val="HeaderChar"/>
    <w:uiPriority w:val="99"/>
    <w:unhideWhenUsed/>
    <w:rsid w:val="003D7D7D"/>
    <w:pPr>
      <w:tabs>
        <w:tab w:val="center" w:pos="4680"/>
        <w:tab w:val="right" w:pos="9360"/>
      </w:tabs>
    </w:pPr>
  </w:style>
  <w:style w:type="character" w:customStyle="1" w:styleId="HeaderChar">
    <w:name w:val="Header Char"/>
    <w:basedOn w:val="DefaultParagraphFont"/>
    <w:link w:val="Header"/>
    <w:uiPriority w:val="99"/>
    <w:rsid w:val="003D7D7D"/>
    <w:rPr>
      <w:rFonts w:eastAsiaTheme="minorEastAsia"/>
      <w:lang w:bidi="en-US"/>
    </w:rPr>
  </w:style>
  <w:style w:type="paragraph" w:styleId="Footer">
    <w:name w:val="footer"/>
    <w:basedOn w:val="Normal"/>
    <w:link w:val="FooterChar"/>
    <w:uiPriority w:val="99"/>
    <w:unhideWhenUsed/>
    <w:rsid w:val="003D7D7D"/>
    <w:pPr>
      <w:tabs>
        <w:tab w:val="center" w:pos="4680"/>
        <w:tab w:val="right" w:pos="9360"/>
      </w:tabs>
    </w:pPr>
  </w:style>
  <w:style w:type="character" w:customStyle="1" w:styleId="FooterChar">
    <w:name w:val="Footer Char"/>
    <w:basedOn w:val="DefaultParagraphFont"/>
    <w:link w:val="Footer"/>
    <w:uiPriority w:val="99"/>
    <w:rsid w:val="003D7D7D"/>
    <w:rPr>
      <w:rFonts w:eastAsiaTheme="minorEastAsia"/>
      <w:lang w:bidi="en-US"/>
    </w:rPr>
  </w:style>
  <w:style w:type="character" w:customStyle="1" w:styleId="ppBulletListChar">
    <w:name w:val="pp Bullet List Char"/>
    <w:basedOn w:val="DefaultParagraphFont"/>
    <w:link w:val="ppBulletList"/>
    <w:rsid w:val="003D7D7D"/>
    <w:rPr>
      <w:rFonts w:eastAsiaTheme="minorEastAsia"/>
      <w:lang w:bidi="en-US"/>
    </w:rPr>
  </w:style>
  <w:style w:type="character" w:styleId="PlaceholderText">
    <w:name w:val="Placeholder Text"/>
    <w:basedOn w:val="DefaultParagraphFont"/>
    <w:uiPriority w:val="99"/>
    <w:semiHidden/>
    <w:rsid w:val="003D7D7D"/>
    <w:rPr>
      <w:color w:val="808080"/>
    </w:rPr>
  </w:style>
  <w:style w:type="table" w:customStyle="1" w:styleId="ppTable">
    <w:name w:val="pp Table"/>
    <w:basedOn w:val="TableNormal"/>
    <w:uiPriority w:val="99"/>
    <w:rsid w:val="003D7D7D"/>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3D7D7D"/>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C32481"/>
    <w:rPr>
      <w:rFonts w:eastAsiaTheme="minorEastAsia"/>
      <w:lang w:bidi="en-US"/>
    </w:rPr>
  </w:style>
  <w:style w:type="character" w:customStyle="1" w:styleId="ListParagraphChar">
    <w:name w:val="List Paragraph Char"/>
    <w:basedOn w:val="DefaultParagraphFont"/>
    <w:link w:val="ListParagraph"/>
    <w:uiPriority w:val="34"/>
    <w:locked/>
    <w:rsid w:val="008B53EA"/>
    <w:rPr>
      <w:rFonts w:eastAsiaTheme="minorEastAsia"/>
      <w:lang w:bidi="en-US"/>
    </w:rPr>
  </w:style>
  <w:style w:type="character" w:customStyle="1" w:styleId="apple-converted-space">
    <w:name w:val="apple-converted-space"/>
    <w:basedOn w:val="DefaultParagraphFont"/>
    <w:rsid w:val="00353451"/>
  </w:style>
  <w:style w:type="character" w:customStyle="1" w:styleId="il">
    <w:name w:val="il"/>
    <w:basedOn w:val="DefaultParagraphFont"/>
    <w:rsid w:val="00353451"/>
  </w:style>
  <w:style w:type="character" w:customStyle="1" w:styleId="apple-style-span">
    <w:name w:val="apple-style-span"/>
    <w:basedOn w:val="DefaultParagraphFont"/>
    <w:rsid w:val="00E36959"/>
  </w:style>
  <w:style w:type="table" w:styleId="MediumShading1-Accent5">
    <w:name w:val="Medium Shading 1 Accent 5"/>
    <w:basedOn w:val="TableNormal"/>
    <w:uiPriority w:val="63"/>
    <w:rsid w:val="006F169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20024">
      <w:bodyDiv w:val="1"/>
      <w:marLeft w:val="0"/>
      <w:marRight w:val="0"/>
      <w:marTop w:val="0"/>
      <w:marBottom w:val="0"/>
      <w:divBdr>
        <w:top w:val="none" w:sz="0" w:space="0" w:color="auto"/>
        <w:left w:val="none" w:sz="0" w:space="0" w:color="auto"/>
        <w:bottom w:val="none" w:sz="0" w:space="0" w:color="auto"/>
        <w:right w:val="none" w:sz="0" w:space="0" w:color="auto"/>
      </w:divBdr>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50275">
      <w:bodyDiv w:val="1"/>
      <w:marLeft w:val="0"/>
      <w:marRight w:val="0"/>
      <w:marTop w:val="0"/>
      <w:marBottom w:val="0"/>
      <w:divBdr>
        <w:top w:val="none" w:sz="0" w:space="0" w:color="auto"/>
        <w:left w:val="none" w:sz="0" w:space="0" w:color="auto"/>
        <w:bottom w:val="none" w:sz="0" w:space="0" w:color="auto"/>
        <w:right w:val="none" w:sz="0" w:space="0" w:color="auto"/>
      </w:divBdr>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4768">
      <w:bodyDiv w:val="1"/>
      <w:marLeft w:val="0"/>
      <w:marRight w:val="0"/>
      <w:marTop w:val="0"/>
      <w:marBottom w:val="0"/>
      <w:divBdr>
        <w:top w:val="none" w:sz="0" w:space="0" w:color="auto"/>
        <w:left w:val="none" w:sz="0" w:space="0" w:color="auto"/>
        <w:bottom w:val="none" w:sz="0" w:space="0" w:color="auto"/>
        <w:right w:val="none" w:sz="0" w:space="0" w:color="auto"/>
      </w:divBdr>
    </w:div>
    <w:div w:id="1249919689">
      <w:bodyDiv w:val="1"/>
      <w:marLeft w:val="0"/>
      <w:marRight w:val="0"/>
      <w:marTop w:val="0"/>
      <w:marBottom w:val="0"/>
      <w:divBdr>
        <w:top w:val="none" w:sz="0" w:space="0" w:color="auto"/>
        <w:left w:val="none" w:sz="0" w:space="0" w:color="auto"/>
        <w:bottom w:val="none" w:sz="0" w:space="0" w:color="auto"/>
        <w:right w:val="none" w:sz="0" w:space="0" w:color="auto"/>
      </w:divBdr>
    </w:div>
    <w:div w:id="1280259266">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icrosoft.com/windowsazure/sdk/" TargetMode="External"/><Relationship Id="rId21" Type="http://schemas.openxmlformats.org/officeDocument/2006/relationships/image" Target="media/image1.jpe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customXml" Target="../customXml/item7.xml"/><Relationship Id="rId71" Type="http://schemas.openxmlformats.org/officeDocument/2006/relationships/image" Target="media/image44.png"/><Relationship Id="rId92" Type="http://schemas.openxmlformats.org/officeDocument/2006/relationships/hyperlink" Target="http://windows.azure.com/" TargetMode="External"/><Relationship Id="rId2" Type="http://schemas.openxmlformats.org/officeDocument/2006/relationships/customXml" Target="../customXml/item2.xml"/><Relationship Id="rId16" Type="http://schemas.microsoft.com/office/2007/relationships/stylesWithEffects" Target="stylesWithEffects.xml"/><Relationship Id="rId29" Type="http://schemas.openxmlformats.org/officeDocument/2006/relationships/image" Target="media/image3.png"/><Relationship Id="rId107" Type="http://schemas.openxmlformats.org/officeDocument/2006/relationships/glossaryDocument" Target="glossary/document.xml"/><Relationship Id="rId11" Type="http://schemas.openxmlformats.org/officeDocument/2006/relationships/customXml" Target="../customXml/item11.xml"/><Relationship Id="rId24" Type="http://schemas.openxmlformats.org/officeDocument/2006/relationships/hyperlink" Target="http://msdn.microsoft.com/vstudio/products/"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hyperlink" Target="http://www.microsoft.com/windowsazure/" TargetMode="External"/><Relationship Id="rId87" Type="http://schemas.openxmlformats.org/officeDocument/2006/relationships/image" Target="media/image59.png"/><Relationship Id="rId102" Type="http://schemas.openxmlformats.org/officeDocument/2006/relationships/image" Target="media/image72.png"/><Relationship Id="rId5" Type="http://schemas.openxmlformats.org/officeDocument/2006/relationships/customXml" Target="../customXml/item5.xml"/><Relationship Id="rId61" Type="http://schemas.openxmlformats.org/officeDocument/2006/relationships/image" Target="media/image35.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6.png"/><Relationship Id="rId19" Type="http://schemas.openxmlformats.org/officeDocument/2006/relationships/footnotes" Target="footnotes.xml"/><Relationship Id="rId14" Type="http://schemas.openxmlformats.org/officeDocument/2006/relationships/numbering" Target="numbering.xml"/><Relationship Id="rId22" Type="http://schemas.openxmlformats.org/officeDocument/2006/relationships/image" Target="media/image2.png"/><Relationship Id="rId27" Type="http://schemas.openxmlformats.org/officeDocument/2006/relationships/hyperlink" Target="http://msdn.microsoft.com/en-us/library/cc668792.asp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image" Target="media/image70.png"/><Relationship Id="rId105" Type="http://schemas.openxmlformats.org/officeDocument/2006/relationships/footer" Target="footer1.xml"/><Relationship Id="rId8" Type="http://schemas.openxmlformats.org/officeDocument/2006/relationships/customXml" Target="../customXml/item8.xml"/><Relationship Id="rId51" Type="http://schemas.openxmlformats.org/officeDocument/2006/relationships/image" Target="media/image25.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4.png"/><Relationship Id="rId98" Type="http://schemas.openxmlformats.org/officeDocument/2006/relationships/hyperlink" Target="http://windows.azure.com/"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settings" Target="settings.xml"/><Relationship Id="rId25" Type="http://schemas.openxmlformats.org/officeDocument/2006/relationships/hyperlink" Target="http://www.microsoft.com/sqlserver"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103" Type="http://schemas.openxmlformats.org/officeDocument/2006/relationships/hyperlink" Target="http://msdn.microsoft.com/en-us/library/ee924680(v=MSDN.10).aspx" TargetMode="External"/><Relationship Id="rId108" Type="http://schemas.openxmlformats.org/officeDocument/2006/relationships/theme" Target="theme/theme1.xml"/><Relationship Id="rId20" Type="http://schemas.openxmlformats.org/officeDocument/2006/relationships/endnotes" Target="endnote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msdn.microsoft.com/en-us/library/system.io.fileinfo.aspx"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styles" Target="styles.xml"/><Relationship Id="rId23" Type="http://schemas.openxmlformats.org/officeDocument/2006/relationships/hyperlink" Target="http://go.microsoft.com/fwlink/?linkid=186916" TargetMode="External"/><Relationship Id="rId28" Type="http://schemas.openxmlformats.org/officeDocument/2006/relationships/hyperlink" Target="http://msdn.microsoft.com/en-us/library/cc668772.aspx"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webSettings" Target="webSettings.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68.png"/><Relationship Id="rId104"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gestreift\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AC50FE1D-2F12-43D9-9E1A-8183A81D1507}"/>
      </w:docPartPr>
      <w:docPartBody>
        <w:p w:rsidR="0039190F" w:rsidRDefault="009C75CD">
          <w:r w:rsidRPr="00FD2D4C">
            <w:rPr>
              <w:rStyle w:val="PlaceholderText"/>
            </w:rPr>
            <w:t>Click here to enter text.</w:t>
          </w:r>
        </w:p>
      </w:docPartBody>
    </w:docPart>
    <w:docPart>
      <w:docPartPr>
        <w:name w:val="3F6041A8B1E64F408E30732175FC8EBC"/>
        <w:category>
          <w:name w:val="General"/>
          <w:gallery w:val="placeholder"/>
        </w:category>
        <w:types>
          <w:type w:val="bbPlcHdr"/>
        </w:types>
        <w:behaviors>
          <w:behavior w:val="content"/>
        </w:behaviors>
        <w:guid w:val="{E416B334-C323-4279-9F64-B9832197C8BA}"/>
      </w:docPartPr>
      <w:docPartBody>
        <w:p w:rsidR="006E1482" w:rsidRDefault="006E1482" w:rsidP="006E1482">
          <w:pPr>
            <w:pStyle w:val="3F6041A8B1E64F408E30732175FC8EBC"/>
          </w:pPr>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0D6262"/>
    <w:multiLevelType w:val="multilevel"/>
    <w:tmpl w:val="1BD07D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75CD"/>
    <w:rsid w:val="0002562C"/>
    <w:rsid w:val="000264E8"/>
    <w:rsid w:val="000425BE"/>
    <w:rsid w:val="00061F0E"/>
    <w:rsid w:val="00065F6B"/>
    <w:rsid w:val="00072EB5"/>
    <w:rsid w:val="0007366D"/>
    <w:rsid w:val="000739DB"/>
    <w:rsid w:val="00075098"/>
    <w:rsid w:val="000950E2"/>
    <w:rsid w:val="000B0761"/>
    <w:rsid w:val="000D34FD"/>
    <w:rsid w:val="000D4421"/>
    <w:rsid w:val="000D4B0C"/>
    <w:rsid w:val="000D4CB0"/>
    <w:rsid w:val="000E3D12"/>
    <w:rsid w:val="00102E57"/>
    <w:rsid w:val="00107296"/>
    <w:rsid w:val="00111945"/>
    <w:rsid w:val="001277BC"/>
    <w:rsid w:val="00131B24"/>
    <w:rsid w:val="00136233"/>
    <w:rsid w:val="001364B6"/>
    <w:rsid w:val="0014044C"/>
    <w:rsid w:val="0014562A"/>
    <w:rsid w:val="00154182"/>
    <w:rsid w:val="001552A8"/>
    <w:rsid w:val="001675E3"/>
    <w:rsid w:val="00177E64"/>
    <w:rsid w:val="001B13E9"/>
    <w:rsid w:val="001B3B9C"/>
    <w:rsid w:val="001B499D"/>
    <w:rsid w:val="001B600D"/>
    <w:rsid w:val="001D27DD"/>
    <w:rsid w:val="001E5C60"/>
    <w:rsid w:val="0020690B"/>
    <w:rsid w:val="00220159"/>
    <w:rsid w:val="00261BC4"/>
    <w:rsid w:val="00263307"/>
    <w:rsid w:val="00273CDE"/>
    <w:rsid w:val="002846AF"/>
    <w:rsid w:val="002A29AA"/>
    <w:rsid w:val="002A6942"/>
    <w:rsid w:val="002B1E47"/>
    <w:rsid w:val="002B4BC0"/>
    <w:rsid w:val="002B65F1"/>
    <w:rsid w:val="002D7E55"/>
    <w:rsid w:val="002F20B5"/>
    <w:rsid w:val="00312C15"/>
    <w:rsid w:val="003146EE"/>
    <w:rsid w:val="003227E1"/>
    <w:rsid w:val="00360011"/>
    <w:rsid w:val="0037129A"/>
    <w:rsid w:val="00377759"/>
    <w:rsid w:val="003865DD"/>
    <w:rsid w:val="0039190F"/>
    <w:rsid w:val="00396F49"/>
    <w:rsid w:val="003A3DBB"/>
    <w:rsid w:val="003B076C"/>
    <w:rsid w:val="003C4CF8"/>
    <w:rsid w:val="003C72A1"/>
    <w:rsid w:val="003D2576"/>
    <w:rsid w:val="003D451C"/>
    <w:rsid w:val="003E7486"/>
    <w:rsid w:val="00410641"/>
    <w:rsid w:val="00410EEA"/>
    <w:rsid w:val="00413225"/>
    <w:rsid w:val="0041559F"/>
    <w:rsid w:val="0044498C"/>
    <w:rsid w:val="0044736A"/>
    <w:rsid w:val="004650CA"/>
    <w:rsid w:val="0047393E"/>
    <w:rsid w:val="00476B0A"/>
    <w:rsid w:val="004A3415"/>
    <w:rsid w:val="004B4F33"/>
    <w:rsid w:val="004B6A17"/>
    <w:rsid w:val="004C0669"/>
    <w:rsid w:val="004E1F68"/>
    <w:rsid w:val="004F5148"/>
    <w:rsid w:val="00505B5E"/>
    <w:rsid w:val="00513D57"/>
    <w:rsid w:val="0058237E"/>
    <w:rsid w:val="00585C26"/>
    <w:rsid w:val="005A33DA"/>
    <w:rsid w:val="005A789B"/>
    <w:rsid w:val="005B1569"/>
    <w:rsid w:val="005C0F70"/>
    <w:rsid w:val="005E1B24"/>
    <w:rsid w:val="005E3DD2"/>
    <w:rsid w:val="005F0AB5"/>
    <w:rsid w:val="005F510A"/>
    <w:rsid w:val="005F6E51"/>
    <w:rsid w:val="00601093"/>
    <w:rsid w:val="0062081E"/>
    <w:rsid w:val="006248D4"/>
    <w:rsid w:val="00633821"/>
    <w:rsid w:val="006357B6"/>
    <w:rsid w:val="00656D73"/>
    <w:rsid w:val="0068553D"/>
    <w:rsid w:val="006B03FD"/>
    <w:rsid w:val="006B447D"/>
    <w:rsid w:val="006C05E8"/>
    <w:rsid w:val="006C492F"/>
    <w:rsid w:val="006E1482"/>
    <w:rsid w:val="006F1EE0"/>
    <w:rsid w:val="006F3AFB"/>
    <w:rsid w:val="00702423"/>
    <w:rsid w:val="00705F87"/>
    <w:rsid w:val="00711FE3"/>
    <w:rsid w:val="00717316"/>
    <w:rsid w:val="00724E27"/>
    <w:rsid w:val="00731E15"/>
    <w:rsid w:val="00735127"/>
    <w:rsid w:val="007372D2"/>
    <w:rsid w:val="007415E7"/>
    <w:rsid w:val="00743A9D"/>
    <w:rsid w:val="007559ED"/>
    <w:rsid w:val="00756346"/>
    <w:rsid w:val="00781CE1"/>
    <w:rsid w:val="00782C2F"/>
    <w:rsid w:val="007936C8"/>
    <w:rsid w:val="00795926"/>
    <w:rsid w:val="007A259B"/>
    <w:rsid w:val="007A7405"/>
    <w:rsid w:val="007B48D6"/>
    <w:rsid w:val="007B57A5"/>
    <w:rsid w:val="007C397F"/>
    <w:rsid w:val="007D4753"/>
    <w:rsid w:val="00821B65"/>
    <w:rsid w:val="00836F78"/>
    <w:rsid w:val="00860E63"/>
    <w:rsid w:val="00865B91"/>
    <w:rsid w:val="00870436"/>
    <w:rsid w:val="0089425A"/>
    <w:rsid w:val="008A52DE"/>
    <w:rsid w:val="008E21C4"/>
    <w:rsid w:val="00907E32"/>
    <w:rsid w:val="0091228C"/>
    <w:rsid w:val="009260C6"/>
    <w:rsid w:val="0094061E"/>
    <w:rsid w:val="00947AC3"/>
    <w:rsid w:val="009529E9"/>
    <w:rsid w:val="009653F8"/>
    <w:rsid w:val="00976D40"/>
    <w:rsid w:val="009B3B77"/>
    <w:rsid w:val="009B77AC"/>
    <w:rsid w:val="009C4D00"/>
    <w:rsid w:val="009C531A"/>
    <w:rsid w:val="009C75CD"/>
    <w:rsid w:val="009E75C7"/>
    <w:rsid w:val="00A100B5"/>
    <w:rsid w:val="00A12F7F"/>
    <w:rsid w:val="00A155F0"/>
    <w:rsid w:val="00A21326"/>
    <w:rsid w:val="00A25577"/>
    <w:rsid w:val="00A30405"/>
    <w:rsid w:val="00A3301E"/>
    <w:rsid w:val="00A35CFB"/>
    <w:rsid w:val="00A43A58"/>
    <w:rsid w:val="00A43C75"/>
    <w:rsid w:val="00A44A17"/>
    <w:rsid w:val="00A472ED"/>
    <w:rsid w:val="00A55B55"/>
    <w:rsid w:val="00A60AF7"/>
    <w:rsid w:val="00A63FB1"/>
    <w:rsid w:val="00A72CD2"/>
    <w:rsid w:val="00A90BF2"/>
    <w:rsid w:val="00AA2507"/>
    <w:rsid w:val="00AA3E9D"/>
    <w:rsid w:val="00AC2A71"/>
    <w:rsid w:val="00AC50DB"/>
    <w:rsid w:val="00AD22AF"/>
    <w:rsid w:val="00AD64B0"/>
    <w:rsid w:val="00AF2E3E"/>
    <w:rsid w:val="00AF5D88"/>
    <w:rsid w:val="00AF657D"/>
    <w:rsid w:val="00AF6E4F"/>
    <w:rsid w:val="00B13A3F"/>
    <w:rsid w:val="00B1452B"/>
    <w:rsid w:val="00B47D48"/>
    <w:rsid w:val="00B63AC5"/>
    <w:rsid w:val="00B64E83"/>
    <w:rsid w:val="00B70519"/>
    <w:rsid w:val="00B739ED"/>
    <w:rsid w:val="00B8030A"/>
    <w:rsid w:val="00B866CE"/>
    <w:rsid w:val="00BA32A2"/>
    <w:rsid w:val="00BA3BA7"/>
    <w:rsid w:val="00BB4FFA"/>
    <w:rsid w:val="00BC10A2"/>
    <w:rsid w:val="00BC1FFA"/>
    <w:rsid w:val="00BC4A29"/>
    <w:rsid w:val="00BC5334"/>
    <w:rsid w:val="00BD51AF"/>
    <w:rsid w:val="00BF4D07"/>
    <w:rsid w:val="00BF51D8"/>
    <w:rsid w:val="00C453D0"/>
    <w:rsid w:val="00C54661"/>
    <w:rsid w:val="00C56FB8"/>
    <w:rsid w:val="00C662EC"/>
    <w:rsid w:val="00C674CE"/>
    <w:rsid w:val="00C80254"/>
    <w:rsid w:val="00CC0AB3"/>
    <w:rsid w:val="00CD01E2"/>
    <w:rsid w:val="00CD39EE"/>
    <w:rsid w:val="00CE1774"/>
    <w:rsid w:val="00CE4494"/>
    <w:rsid w:val="00CE4E44"/>
    <w:rsid w:val="00CE74E3"/>
    <w:rsid w:val="00CF26EE"/>
    <w:rsid w:val="00CF31CF"/>
    <w:rsid w:val="00D11F36"/>
    <w:rsid w:val="00D14E1B"/>
    <w:rsid w:val="00D21410"/>
    <w:rsid w:val="00D409F4"/>
    <w:rsid w:val="00D50F7C"/>
    <w:rsid w:val="00D529BE"/>
    <w:rsid w:val="00D538AF"/>
    <w:rsid w:val="00D53FEC"/>
    <w:rsid w:val="00D64CF9"/>
    <w:rsid w:val="00D66FAE"/>
    <w:rsid w:val="00D86B5E"/>
    <w:rsid w:val="00D9196D"/>
    <w:rsid w:val="00DA2059"/>
    <w:rsid w:val="00DE66FA"/>
    <w:rsid w:val="00DF002E"/>
    <w:rsid w:val="00DF5D38"/>
    <w:rsid w:val="00E01564"/>
    <w:rsid w:val="00E02D4E"/>
    <w:rsid w:val="00E04D2C"/>
    <w:rsid w:val="00E06E25"/>
    <w:rsid w:val="00E374DD"/>
    <w:rsid w:val="00E42562"/>
    <w:rsid w:val="00E51008"/>
    <w:rsid w:val="00E56193"/>
    <w:rsid w:val="00E56FD0"/>
    <w:rsid w:val="00E5781D"/>
    <w:rsid w:val="00E62A2A"/>
    <w:rsid w:val="00E6447F"/>
    <w:rsid w:val="00E72539"/>
    <w:rsid w:val="00E74C65"/>
    <w:rsid w:val="00E81E59"/>
    <w:rsid w:val="00E826D4"/>
    <w:rsid w:val="00E86564"/>
    <w:rsid w:val="00EB4007"/>
    <w:rsid w:val="00EB5245"/>
    <w:rsid w:val="00EE371D"/>
    <w:rsid w:val="00EE3915"/>
    <w:rsid w:val="00EE6205"/>
    <w:rsid w:val="00F16C49"/>
    <w:rsid w:val="00F2662F"/>
    <w:rsid w:val="00F3711A"/>
    <w:rsid w:val="00F47676"/>
    <w:rsid w:val="00F5259A"/>
    <w:rsid w:val="00F74FD8"/>
    <w:rsid w:val="00F75B40"/>
    <w:rsid w:val="00F829D6"/>
    <w:rsid w:val="00F83753"/>
    <w:rsid w:val="00F9469B"/>
    <w:rsid w:val="00FC00FF"/>
    <w:rsid w:val="00FC7749"/>
    <w:rsid w:val="00FD0FE4"/>
    <w:rsid w:val="00FD1A70"/>
    <w:rsid w:val="00FD73C8"/>
    <w:rsid w:val="00FE3E94"/>
    <w:rsid w:val="00FE68B0"/>
    <w:rsid w:val="00FE7005"/>
    <w:rsid w:val="00FF4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2C15"/>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3B53D8246DCB4C3687F3F9138A890552">
    <w:name w:val="3B53D8246DCB4C3687F3F9138A890552"/>
    <w:rsid w:val="00F83753"/>
    <w:rPr>
      <w:lang w:val="en-NZ" w:eastAsia="en-NZ"/>
    </w:rPr>
  </w:style>
  <w:style w:type="paragraph" w:customStyle="1" w:styleId="CF6CB6AC6EF84930BD50A3D62FB29923">
    <w:name w:val="CF6CB6AC6EF84930BD50A3D62FB29923"/>
    <w:rsid w:val="006F1EE0"/>
    <w:rPr>
      <w:lang w:val="en-NZ" w:eastAsia="en-NZ"/>
    </w:rPr>
  </w:style>
  <w:style w:type="paragraph" w:customStyle="1" w:styleId="B30F842FEEAF43808BE90D8F323C4C87">
    <w:name w:val="B30F842FEEAF43808BE90D8F323C4C87"/>
    <w:rsid w:val="006F1EE0"/>
    <w:rPr>
      <w:lang w:val="en-NZ" w:eastAsia="en-NZ"/>
    </w:rPr>
  </w:style>
  <w:style w:type="paragraph" w:customStyle="1" w:styleId="02DBAEA6DB1A4FC69D29D87E91B2695B">
    <w:name w:val="02DBAEA6DB1A4FC69D29D87E91B2695B"/>
    <w:rsid w:val="006F1EE0"/>
    <w:rPr>
      <w:lang w:val="en-NZ" w:eastAsia="en-NZ"/>
    </w:rPr>
  </w:style>
  <w:style w:type="paragraph" w:customStyle="1" w:styleId="F178D1EF955C4603A37CDE12D6FCECE0">
    <w:name w:val="F178D1EF955C4603A37CDE12D6FCECE0"/>
    <w:rsid w:val="00A55B55"/>
  </w:style>
  <w:style w:type="paragraph" w:customStyle="1" w:styleId="4C0C66EA95D14BBF87EDBB778BC6BF9A">
    <w:name w:val="4C0C66EA95D14BBF87EDBB778BC6BF9A"/>
    <w:rsid w:val="00E826D4"/>
  </w:style>
  <w:style w:type="paragraph" w:customStyle="1" w:styleId="129C2B039A0D49C8A3AC54B838334616">
    <w:name w:val="129C2B039A0D49C8A3AC54B838334616"/>
    <w:rsid w:val="00E826D4"/>
  </w:style>
  <w:style w:type="paragraph" w:customStyle="1" w:styleId="3538B5B79D3A40A0800A7302B8C72E8F">
    <w:name w:val="3538B5B79D3A40A0800A7302B8C72E8F"/>
    <w:rsid w:val="00E826D4"/>
  </w:style>
  <w:style w:type="paragraph" w:customStyle="1" w:styleId="B66BC8C52E314B0198B852E890E9184D">
    <w:name w:val="B66BC8C52E314B0198B852E890E9184D"/>
    <w:rsid w:val="00E826D4"/>
  </w:style>
  <w:style w:type="paragraph" w:customStyle="1" w:styleId="BCDC2F56791E424FAABC2E92E0AA010F">
    <w:name w:val="BCDC2F56791E424FAABC2E92E0AA010F"/>
    <w:rsid w:val="00D9196D"/>
  </w:style>
  <w:style w:type="paragraph" w:customStyle="1" w:styleId="41A0AA9C572F461CAEDA091943DC743E">
    <w:name w:val="41A0AA9C572F461CAEDA091943DC743E"/>
    <w:rsid w:val="00D9196D"/>
  </w:style>
  <w:style w:type="paragraph" w:customStyle="1" w:styleId="CC3EA0C82BCA4F77ACE5685CA4092A8F">
    <w:name w:val="CC3EA0C82BCA4F77ACE5685CA4092A8F"/>
    <w:rsid w:val="00D9196D"/>
  </w:style>
  <w:style w:type="paragraph" w:customStyle="1" w:styleId="F8452BE04E7E4A289C58C68B78FF3843">
    <w:name w:val="F8452BE04E7E4A289C58C68B78FF3843"/>
    <w:rsid w:val="00D9196D"/>
  </w:style>
  <w:style w:type="paragraph" w:customStyle="1" w:styleId="2E68F7C6CC8543D3B210B30F353F9022">
    <w:name w:val="2E68F7C6CC8543D3B210B30F353F9022"/>
    <w:rsid w:val="00D9196D"/>
  </w:style>
  <w:style w:type="paragraph" w:customStyle="1" w:styleId="3F6041A8B1E64F408E30732175FC8EBC">
    <w:name w:val="3F6041A8B1E64F408E30732175FC8EBC"/>
    <w:rsid w:val="006E1482"/>
    <w:rPr>
      <w:lang w:val="es-AR" w:eastAsia="es-AR"/>
    </w:rPr>
  </w:style>
  <w:style w:type="paragraph" w:customStyle="1" w:styleId="649F90FFB1924A39892BA65C752AB4F7">
    <w:name w:val="649F90FFB1924A39892BA65C752AB4F7"/>
    <w:rsid w:val="00312C15"/>
  </w:style>
  <w:style w:type="paragraph" w:customStyle="1" w:styleId="8F13217DD0214B10B5E0B2C7DD527D04">
    <w:name w:val="8F13217DD0214B10B5E0B2C7DD527D04"/>
    <w:rsid w:val="00312C1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1 6 " ? > < D o c S e t t i n g s   x m l n s : x s i = " h t t p : / / w w w . w 3 . o r g / 2 0 0 1 / X M L S c h e m a - i n s t a n c e "   x m l n s : x s d = " h t t p : / / w w w . w 3 . o r g / 2 0 0 1 / X M L S c h e m a " >  
     < R e v i e w > t r u e < / R e v i e w >  
     < R e v i e w M o d e > A l l B u t C o v e r < / R e v i e w M o d e >  
     < S u p r e s s i o n s >  
         < I g n o r e   I d = " F I 0 6 "   L i n e = " 1 " / >  
         < I g n o r e   I d = " F I 0 1 "   L i n e = " 2 " / >  
         < I g n o r e   I d = " F I 0 3 "   L i n e = " 3 " / >  
         < I g n o r e   I d = " F I 0 4 "   L i n e = " 3 " / >  
         < I g n o r e   I d = " F I 0 6 "   L i n e = " 2 2 " / >  
         < I g n o r e   I d = " F I 0 1 "   L i n e = " 2 3 " / >  
         < I g n o r e   I d = " F I 0 3 "   L i n e = " 5 1 " / >  
         < I g n o r e   I d = " F I 0 4 "   L i n e = " 5 1 " / >  
         < I g n o r e   I d = " N T 0 2 "   L i n e = " 1 3 6 7 " / >  
         < I g n o r e   I d = " N T 0 2 "   L i n e = " 1 8 8 7 " / >  
         < I g n o r e   I d = " N T 0 2 "   L i n e = " 2 5 3 8 " / >  
         < I g n o r e   I d = " F I 0 1 "   L i n e = " 3 " / >  
         < I g n o r e   I d = " F I 0 3 "   L i n e = " 4 " / >  
         < I g n o r e   I d = " F I 0 4 "   L i n e = " 4 " / >  
         < I g n o r e   I d = " F I 0 6 "   L i n e = " 2 3 " / >  
         < I g n o r e   I d = " F I 0 1 "   L i n e = " 2 4 " / >  
         < I g n o r e   I d = " F I 0 3 "   L i n e = " 5 0 " / >  
         < I g n o r e   I d = " F I 0 4 "   L i n e = " 5 0 " / >  
         < I g n o r e   I d = " F I 0 1 "   L i n e = " 1 4 1 " / >  
         < I g n o r e   I d = " F I 0 3 "   L i n e = " 1 4 2 " / >  
         < I g n o r e   I d = " F I 0 4 "   L i n e = " 1 4 2 " / >  
         < I g n o r e   I d = " F I 0 6 "   L i n e = " 1 4 5 " / >  
         < I g n o r e   I d = " F I 0 1 "   L i n e = " 1 4 6 " / >  
         < I g n o r e   I d = " F I 0 3 "   L i n e = " 1 4 7 " / >  
         < I g n o r e   I d = " F I 0 4 "   L i n e = " 1 4 7 " / >  
         < I g n o r e   I d = " F I 0 1 "   L i n e = " 1 4 5 3 " / >  
         < I g n o r e   I d = " F I 0 3 "   L i n e = " 1 4 5 4 " / >  
         < I g n o r e   I d = " F I 0 4 "   L i n e = " 1 4 5 4 " / >  
         < I g n o r e   I d = " F I 0 1 "   L i n e = " 1 4 7 2 " / >  
         < I g n o r e   I d = " F I 0 3 "   L i n e = " 1 4 7 3 " / >  
         < I g n o r e   I d = " F I 0 4 "   L i n e = " 1 4 7 3 " / >  
         < I g n o r e   I d = " N T 0 2 "   L i n e = " 2 6 6 8 " / >  
         < I g n o r e   I d = " F I 0 6 "   L i n e = " 2 " / >  
         < I g n o r e   I d = " F I 0 3 "   L i n e = " 4 9 " / >  
         < I g n o r e   I d = " F I 0 4 "   L i n e = " 4 9 " / >  
         < I g n o r e   I d = " L K 0 1 "   L i n e = " 0 " / >  
         < I g n o r e   I d = " I N 0 1 "   L i n e = " 8 5 " / >  
         < I g n o r e   I d = " N T 0 2 "   L i n e = " 2 5 1 2 " / >  
         < I g n o r e   I d = " N T 0 2 "   L i n e = " 2 4 9 7 " / >  
     < / S u p r e s s i o n s >  
 < / D o c S e t t i n g s > 
</file>

<file path=customXml/item10.xml>��< ? x m l   v e r s i o n = " 1 . 0 "   e n c o d i n g = " u t f - 1 6 " ? > < t o c   x m l n s : x s i = " h t t p : / / w w w . w 3 . o r g / 2 0 0 1 / X M L S c h e m a - i n s t a n c e "   x m l n s : x s d = " h t t p : / / w w w . w 3 . o r g / 2 0 0 1 / X M L S c h e m a " >  
     < t o p i c   i d = " a 1 a 7 3 1 2 5 - 2 0 2 9 - 4 d c e - b e 9 8 - 5 d a f 6 c c e c 2 2 5 "   t i t l e = " O v e r v i e w "   s t y l e = " T o p i c " / >  
     < t o p i c   i d = " a 9 2 b d 0 5 b - c 4 9 2 - 4 1 2 6 - b 4 4 d - 3 2 b 7 a 1 3 5 b 9 e 9 "   t i t l e = " E x e r c i s e   1 :   W o r k i n g   w i t h   T a b l e s "   s t y l e = " T o p i c " / >  
     < t o p i c   i d = " 8 2 5 7 0 b 9 0 - f c 2 a - 4 6 6 7 - b d b d - 5 4 f d e 2 d f 0 5 6 d "   t i t l e = " S u m m a r y "   s t y l e = " T o p i c " / >  
 < / t o c > 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2.xml>��< ? x m l   v e r s i o n = " 1 . 0 "   e n c o d i n g = " u t f - 1 6 " ? > < D o c S e t t i n g s   x m l n s : x s i = " h t t p : / / w w w . w 3 . o r g / 2 0 0 1 / X M L S c h e m a - i n s t a n c e "   x m l n s : x s d = " h t t p : / / w w w . w 3 . o r g / 2 0 0 1 / X M L S c h e m a " >  
     < R e v i e w > t r u e < / R e v i e w >  
     < R e v i e w M o d e > A l l B u t C o v e r < / R e v i e w M o d e >  
     < S u p r e s s i o n s >  
         < I g n o r e   I d = " F I 0 6 "   L i n e = " 1 " / >  
         < I g n o r e   I d = " F I 0 1 "   L i n e = " 2 " / >  
         < I g n o r e   I d = " F I 0 3 "   L i n e = " 3 " / >  
         < I g n o r e   I d = " F I 0 4 "   L i n e = " 3 " / >  
         < I g n o r e   I d = " F I 0 6 "   L i n e = " 2 2 " / >  
         < I g n o r e   I d = " F I 0 1 "   L i n e = " 2 3 " / >  
         < I g n o r e   I d = " F I 0 3 "   L i n e = " 5 1 " / >  
         < I g n o r e   I d = " F I 0 4 "   L i n e = " 5 1 " / >  
         < I g n o r e   I d = " N T 0 2 "   L i n e = " 1 3 6 7 " / >  
         < I g n o r e   I d = " N T 0 2 "   L i n e = " 1 8 8 7 " / >  
         < I g n o r e   I d = " N T 0 2 "   L i n e = " 2 5 3 8 " / >  
         < I g n o r e   I d = " F I 0 1 "   L i n e = " 3 " / >  
         < I g n o r e   I d = " F I 0 3 "   L i n e = " 4 " / >  
         < I g n o r e   I d = " F I 0 4 "   L i n e = " 4 " / >  
         < I g n o r e   I d = " F I 0 6 "   L i n e = " 2 3 " / >  
         < I g n o r e   I d = " F I 0 1 "   L i n e = " 2 4 " / >  
         < I g n o r e   I d = " F I 0 3 "   L i n e = " 5 0 " / >  
         < I g n o r e   I d = " F I 0 4 "   L i n e = " 5 0 " / >  
         < I g n o r e   I d = " F I 0 1 "   L i n e = " 1 4 1 " / >  
         < I g n o r e   I d = " F I 0 3 "   L i n e = " 1 4 2 " / >  
         < I g n o r e   I d = " F I 0 4 "   L i n e = " 1 4 2 " / >  
         < I g n o r e   I d = " F I 0 6 "   L i n e = " 1 4 5 " / >  
         < I g n o r e   I d = " F I 0 1 "   L i n e = " 1 4 6 " / >  
         < I g n o r e   I d = " F I 0 3 "   L i n e = " 1 4 7 " / >  
         < I g n o r e   I d = " F I 0 4 "   L i n e = " 1 4 7 " / >  
         < I g n o r e   I d = " F I 0 1 "   L i n e = " 1 4 5 3 " / >  
         < I g n o r e   I d = " F I 0 3 "   L i n e = " 1 4 5 4 " / >  
         < I g n o r e   I d = " F I 0 4 "   L i n e = " 1 4 5 4 " / >  
         < I g n o r e   I d = " F I 0 1 "   L i n e = " 1 4 7 2 " / >  
         < I g n o r e   I d = " F I 0 3 "   L i n e = " 1 4 7 3 " / >  
         < I g n o r e   I d = " F I 0 4 "   L i n e = " 1 4 7 3 " / >  
         < I g n o r e   I d = " N T 0 2 "   L i n e = " 2 6 6 8 " / >  
         < I g n o r e   I d = " F I 0 6 "   L i n e = " 2 " / >  
         < I g n o r e   I d = " F I 0 3 "   L i n e = " 4 9 " / >  
         < I g n o r e   I d = " F I 0 4 "   L i n e = " 4 9 " / >  
         < I g n o r e   I d = " L K 0 1 "   L i n e = " 0 " / >  
         < I g n o r e   I d = " I N 0 1 "   L i n e = " 8 5 " / >  
         < I g n o r e   I d = " N T 0 2 "   L i n e = " 2 5 1 2 " / >  
         < I g n o r e   I d = " N T 0 2 "   L i n e = " 2 4 9 7 " / >  
     < / S u p r e s s i o n s >  
 < / D o c S e t t i n g 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1 6 " ? > < t o c   x m l n s : x s i = " h t t p : / / w w w . w 3 . o r g / 2 0 0 1 / X M L S c h e m a - i n s t a n c e "   x m l n s : x s d = " h t t p : / / w w w . w 3 . o r g / 2 0 0 1 / X M L S c h e m a " >  
     < t o p i c   i d = " a 1 a 7 3 1 2 5 - 2 0 2 9 - 4 d c e - b e 9 8 - 5 d a f 6 c c e c 2 2 5 "   t i t l e = " O v e r v i e w "   s t y l e = " T o p i c " / >  
     < t o p i c   i d = " a 9 2 b d 0 5 b - c 4 9 2 - 4 1 2 6 - b 4 4 d - 3 2 b 7 a 1 3 5 b 9 e 9 "   t i t l e = " E x e r c i s e   1 :   W o r k i n g   w i t h   T a b l e s "   s t y l e = " T o p i c " / >  
     < t o p i c   i d = " 8 2 5 7 0 b 9 0 - f c 2 a - 4 6 6 7 - b d b d - 5 4 f d e 2 d f 0 5 6 d "   t i t l e = " S u m m a r y "   s t y l e = " T o p i c " / >  
 < / t o c > 
</file>

<file path=customXml/item7.xml>��< ? x m l   v e r s i o n = " 1 . 0 "   e n c o d i n g = " u t f - 1 6 " ? > < t o c   x m l n s : x s i = " h t t p : / / w w w . w 3 . o r g / 2 0 0 1 / X M L S c h e m a - i n s t a n c e "   x m l n s : x s d = " h t t p : / / w w w . w 3 . o r g / 2 0 0 1 / X M L S c h e m a " >  
     < t o p i c   i d = " a 1 a 7 3 1 2 5 - 2 0 2 9 - 4 d c e - b e 9 8 - 5 d a f 6 c c e c 2 2 5 "   t i t l e = " O v e r v i e w "   s t y l e = " T o p i c " / >  
     < t o p i c   i d = " a 9 2 b d 0 5 b - c 4 9 2 - 4 1 2 6 - b 4 4 d - 3 2 b 7 a 1 3 5 b 9 e 9 "   t i t l e = " E x e r c i s e   1 :   W o r k i n g   w i t h   T a b l e s "   s t y l e = " T o p i c " / >  
     < t o p i c   i d = " 8 2 5 7 0 b 9 0 - f c 2 a - 4 6 6 7 - b d b d - 5 4 f d e 2 d f 0 5 6 d "   t i t l e = " S u m m a r y "   s t y l e = " T o p i c " / >  
 < / t o c > 
</file>

<file path=customXml/item8.xml>��< ? x m l   v e r s i o n = " 1 . 0 "   e n c o d i n g = " u t f - 1 6 " ? > < t o c   x m l n s : x s i = " h t t p : / / w w w . w 3 . o r g / 2 0 0 1 / X M L S c h e m a - i n s t a n c e "   x m l n s : x s d = " h t t p : / / w w w . w 3 . o r g / 2 0 0 1 / X M L S c h e m a " >  
     < t o p i c   i d = " a 1 a 7 3 1 2 5 - 2 0 2 9 - 4 d c e - b e 9 8 - 5 d a f 6 c c e c 2 2 5 "   t i t l e = " O v e r v i e w "   s t y l e = " T o p i c " / >  
     < t o p i c   i d = " a 9 2 b d 0 5 b - c 4 9 2 - 4 1 2 6 - b 4 4 d - 3 2 b 7 a 1 3 5 b 9 e 9 "   t i t l e = " E x e r c i s e   1 :   W o r k i n g   w i t h   T a b l e s "   s t y l e = " T o p i c " / >  
     < t o p i c   i d = " 8 2 5 7 0 b 9 0 - f c 2 a - 4 6 6 7 - b d b d - 5 4 f d e 2 d f 0 5 6 d "   t i t l e = " S u m m a r y "   s t y l e = " T o p i c " / >  
 < / t o c > 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4A365-A760-406A-9C84-BBA10C722825}">
  <ds:schemaRefs>
    <ds:schemaRef ds:uri="http://www.w3.org/2001/XMLSchema"/>
  </ds:schemaRefs>
</ds:datastoreItem>
</file>

<file path=customXml/itemProps10.xml><?xml version="1.0" encoding="utf-8"?>
<ds:datastoreItem xmlns:ds="http://schemas.openxmlformats.org/officeDocument/2006/customXml" ds:itemID="{A2EA4D36-0079-409F-B58A-0196FE020DBE}">
  <ds:schemaRefs>
    <ds:schemaRef ds:uri="http://www.w3.org/2001/XMLSchema"/>
  </ds:schemaRefs>
</ds:datastoreItem>
</file>

<file path=customXml/itemProps11.xml><?xml version="1.0" encoding="utf-8"?>
<ds:datastoreItem xmlns:ds="http://schemas.openxmlformats.org/officeDocument/2006/customXml" ds:itemID="{8474B71F-77E3-4FF7-9126-2A527CB7A1EF}">
  <ds:schemaRefs>
    <ds:schemaRef ds:uri="http://schemas.openxmlformats.org/officeDocument/2006/bibliography"/>
  </ds:schemaRefs>
</ds:datastoreItem>
</file>

<file path=customXml/itemProps12.xml><?xml version="1.0" encoding="utf-8"?>
<ds:datastoreItem xmlns:ds="http://schemas.openxmlformats.org/officeDocument/2006/customXml" ds:itemID="{AD14E014-B106-4754-9EAE-2DBF05ECF748}">
  <ds:schemaRefs>
    <ds:schemaRef ds:uri="http://schemas.openxmlformats.org/officeDocument/2006/bibliography"/>
  </ds:schemaRefs>
</ds:datastoreItem>
</file>

<file path=customXml/itemProps13.xml><?xml version="1.0" encoding="utf-8"?>
<ds:datastoreItem xmlns:ds="http://schemas.openxmlformats.org/officeDocument/2006/customXml" ds:itemID="{9BA49CF3-5D9E-43D7-8070-909D198E62BC}">
  <ds:schemaRefs>
    <ds:schemaRef ds:uri="http://schemas.openxmlformats.org/officeDocument/2006/bibliography"/>
  </ds:schemaRefs>
</ds:datastoreItem>
</file>

<file path=customXml/itemProps2.xml><?xml version="1.0" encoding="utf-8"?>
<ds:datastoreItem xmlns:ds="http://schemas.openxmlformats.org/officeDocument/2006/customXml" ds:itemID="{215ED089-4C7C-423C-ACE9-11A2A5F9BD02}">
  <ds:schemaRefs>
    <ds:schemaRef ds:uri="http://www.w3.org/2001/XMLSchema"/>
  </ds:schemaRefs>
</ds:datastoreItem>
</file>

<file path=customXml/itemProps3.xml><?xml version="1.0" encoding="utf-8"?>
<ds:datastoreItem xmlns:ds="http://schemas.openxmlformats.org/officeDocument/2006/customXml" ds:itemID="{61C8D0A9-C774-4224-9C6F-FD79EDC197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850A98D-EA4E-46C0-9FB6-D797D5466F7B}">
  <ds:schemaRefs>
    <ds:schemaRef ds:uri="http://schemas.microsoft.com/office/2006/metadata/properties"/>
  </ds:schemaRefs>
</ds:datastoreItem>
</file>

<file path=customXml/itemProps5.xml><?xml version="1.0" encoding="utf-8"?>
<ds:datastoreItem xmlns:ds="http://schemas.openxmlformats.org/officeDocument/2006/customXml" ds:itemID="{C62BA9E3-1D2F-4E4B-879E-6E1727636546}">
  <ds:schemaRefs>
    <ds:schemaRef ds:uri="http://schemas.microsoft.com/sharepoint/v3/contenttype/forms"/>
  </ds:schemaRefs>
</ds:datastoreItem>
</file>

<file path=customXml/itemProps6.xml><?xml version="1.0" encoding="utf-8"?>
<ds:datastoreItem xmlns:ds="http://schemas.openxmlformats.org/officeDocument/2006/customXml" ds:itemID="{66223F41-F6BB-4133-A966-4B4C3AC82781}">
  <ds:schemaRefs>
    <ds:schemaRef ds:uri="http://www.w3.org/2001/XMLSchema"/>
  </ds:schemaRefs>
</ds:datastoreItem>
</file>

<file path=customXml/itemProps7.xml><?xml version="1.0" encoding="utf-8"?>
<ds:datastoreItem xmlns:ds="http://schemas.openxmlformats.org/officeDocument/2006/customXml" ds:itemID="{81F5E96F-1C75-4027-819C-D016233D532B}">
  <ds:schemaRefs>
    <ds:schemaRef ds:uri="http://www.w3.org/2001/XMLSchema"/>
  </ds:schemaRefs>
</ds:datastoreItem>
</file>

<file path=customXml/itemProps8.xml><?xml version="1.0" encoding="utf-8"?>
<ds:datastoreItem xmlns:ds="http://schemas.openxmlformats.org/officeDocument/2006/customXml" ds:itemID="{B4D5E682-E9BA-47C4-8FDE-8F223F1838DC}">
  <ds:schemaRefs>
    <ds:schemaRef ds:uri="http://www.w3.org/2001/XMLSchema"/>
  </ds:schemaRefs>
</ds:datastoreItem>
</file>

<file path=customXml/itemProps9.xml><?xml version="1.0" encoding="utf-8"?>
<ds:datastoreItem xmlns:ds="http://schemas.openxmlformats.org/officeDocument/2006/customXml" ds:itemID="{0892176D-F615-41F2-964E-3279E45AD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109</Pages>
  <Words>17425</Words>
  <Characters>99323</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Getting Started with Windows Azure Storage</vt:lpstr>
    </vt:vector>
  </TitlesOfParts>
  <LinksUpToDate>false</LinksUpToDate>
  <CharactersWithSpaces>116515</CharactersWithSpaces>
  <SharedDoc>false</SharedDoc>
  <HyperlinksChanged>false</HyperlinksChanged>
  <AppVersion>14.0000</AppVersion>
  <Company>Microsoft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Windows Azure Storage</dc:title>
  <dc:creator>wwegner</dc:creator>
  <cp:lastModifiedBy/>
  <cp:revision>1</cp:revision>
  <dcterms:created xsi:type="dcterms:W3CDTF">2010-11-15T18:34:00Z</dcterms:created>
  <dcterms:modified xsi:type="dcterms:W3CDTF">2012-01-12T17:22:00Z</dcterms:modified>
  <cp:version>2.0.1</cp:version>
  <dc:description>In this lab, examine each of the foundation storage capabilities of Windows Azure, Blobs, Tables and Queues. Discover how to create storage accounts; upload and retrieve blobs and blob metadata; create, update and query tables; and create a simple service that uses a message queue for communication. Explore the use of Windows Azure Drives.
by wwegner
</dc:description>
</cp:coreProperties>
</file>